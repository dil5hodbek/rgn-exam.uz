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E127" w14:textId="77777777" w:rsidR="00523D0B" w:rsidRPr="00374769" w:rsidRDefault="00523D0B" w:rsidP="00523D0B">
      <w:pPr>
        <w:pStyle w:val="HeadASection"/>
        <w:spacing w:before="0"/>
      </w:pPr>
      <w:r w:rsidRPr="00374769">
        <w:t>Listening</w:t>
      </w:r>
    </w:p>
    <w:p w14:paraId="6ABA633E" w14:textId="77777777" w:rsidR="00523D0B" w:rsidRDefault="00523D0B" w:rsidP="00523D0B">
      <w:pPr>
        <w:pStyle w:val="Rubric"/>
      </w:pPr>
      <w:r w:rsidRPr="000C3414">
        <w:t>1</w:t>
      </w:r>
      <w:r>
        <w:tab/>
      </w:r>
      <w:r w:rsidRPr="009B2EDE">
        <w:rPr>
          <w:bCs/>
          <w:i/>
        </w:rPr>
        <w:t xml:space="preserve">Recording </w:t>
      </w:r>
      <w:r>
        <w:rPr>
          <w:bCs/>
          <w:i/>
        </w:rPr>
        <w:t xml:space="preserve">1 </w:t>
      </w:r>
      <w:r>
        <w:t>Listen to the conversations and match the places with their facts.</w:t>
      </w:r>
    </w:p>
    <w:p w14:paraId="0B7E25B5"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1</w:t>
      </w:r>
      <w:r w:rsidRPr="00133751">
        <w:rPr>
          <w:rFonts w:ascii="Arial" w:hAnsi="Arial" w:cs="Arial"/>
          <w:sz w:val="18"/>
          <w:szCs w:val="18"/>
          <w:lang w:val="en-US"/>
        </w:rPr>
        <w:t xml:space="preserve"> The Apollo Theatre</w:t>
      </w:r>
      <w:r>
        <w:rPr>
          <w:rFonts w:ascii="Arial" w:hAnsi="Arial" w:cs="Arial"/>
          <w:sz w:val="18"/>
          <w:szCs w:val="18"/>
          <w:lang w:val="en-US"/>
        </w:rPr>
        <w:t xml:space="preserve">     </w:t>
      </w:r>
      <w:r w:rsidRPr="00564B9D">
        <w:rPr>
          <w:rFonts w:ascii="Arial" w:hAnsi="Arial" w:cs="Arial"/>
          <w:i/>
          <w:iCs/>
          <w:sz w:val="18"/>
          <w:szCs w:val="18"/>
          <w:lang w:val="en-US"/>
        </w:rPr>
        <w:t>__c_</w:t>
      </w:r>
    </w:p>
    <w:p w14:paraId="01793E9D"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2</w:t>
      </w:r>
      <w:r w:rsidRPr="00133751">
        <w:rPr>
          <w:rFonts w:ascii="Arial" w:hAnsi="Arial" w:cs="Arial"/>
          <w:sz w:val="18"/>
          <w:szCs w:val="18"/>
          <w:lang w:val="en-US"/>
        </w:rPr>
        <w:t xml:space="preserve"> The cinema</w:t>
      </w:r>
      <w:r>
        <w:rPr>
          <w:rFonts w:ascii="Arial" w:hAnsi="Arial" w:cs="Arial"/>
          <w:sz w:val="18"/>
          <w:szCs w:val="18"/>
          <w:lang w:val="en-US"/>
        </w:rPr>
        <w:t xml:space="preserve">                 ___</w:t>
      </w:r>
    </w:p>
    <w:p w14:paraId="2363C6CF"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3</w:t>
      </w:r>
      <w:r w:rsidRPr="00133751">
        <w:rPr>
          <w:rFonts w:ascii="Arial" w:hAnsi="Arial" w:cs="Arial"/>
          <w:sz w:val="18"/>
          <w:szCs w:val="18"/>
          <w:lang w:val="en-US"/>
        </w:rPr>
        <w:t xml:space="preserve"> The Hospital</w:t>
      </w:r>
      <w:r>
        <w:rPr>
          <w:rFonts w:ascii="Arial" w:hAnsi="Arial" w:cs="Arial"/>
          <w:sz w:val="18"/>
          <w:szCs w:val="18"/>
          <w:lang w:val="en-US"/>
        </w:rPr>
        <w:t xml:space="preserve">               ___</w:t>
      </w:r>
    </w:p>
    <w:p w14:paraId="45CEA866"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4</w:t>
      </w:r>
      <w:r w:rsidRPr="00133751">
        <w:rPr>
          <w:rFonts w:ascii="Arial" w:hAnsi="Arial" w:cs="Arial"/>
          <w:sz w:val="18"/>
          <w:szCs w:val="18"/>
          <w:lang w:val="en-US"/>
        </w:rPr>
        <w:t xml:space="preserve"> The Hotel</w:t>
      </w:r>
      <w:r>
        <w:rPr>
          <w:rFonts w:ascii="Arial" w:hAnsi="Arial" w:cs="Arial"/>
          <w:sz w:val="18"/>
          <w:szCs w:val="18"/>
          <w:lang w:val="en-US"/>
        </w:rPr>
        <w:t xml:space="preserve">                    ___</w:t>
      </w:r>
    </w:p>
    <w:p w14:paraId="241F350C"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5</w:t>
      </w:r>
      <w:r w:rsidRPr="00133751">
        <w:rPr>
          <w:rFonts w:ascii="Arial" w:hAnsi="Arial" w:cs="Arial"/>
          <w:sz w:val="18"/>
          <w:szCs w:val="18"/>
          <w:lang w:val="en-US"/>
        </w:rPr>
        <w:t xml:space="preserve"> The Sports Grounds</w:t>
      </w:r>
      <w:r>
        <w:rPr>
          <w:rFonts w:ascii="Arial" w:hAnsi="Arial" w:cs="Arial"/>
          <w:sz w:val="18"/>
          <w:szCs w:val="18"/>
          <w:lang w:val="en-US"/>
        </w:rPr>
        <w:t xml:space="preserve">   ___</w:t>
      </w:r>
    </w:p>
    <w:p w14:paraId="5C42E360" w14:textId="77777777" w:rsidR="00523D0B" w:rsidRPr="00133751" w:rsidRDefault="00523D0B" w:rsidP="00523D0B">
      <w:pPr>
        <w:spacing w:before="0" w:after="0" w:line="276" w:lineRule="auto"/>
        <w:rPr>
          <w:rFonts w:ascii="Arial" w:hAnsi="Arial" w:cs="Arial"/>
          <w:sz w:val="18"/>
          <w:szCs w:val="18"/>
          <w:lang w:val="en-US"/>
        </w:rPr>
      </w:pPr>
    </w:p>
    <w:p w14:paraId="0D19C7CC" w14:textId="77777777" w:rsidR="00523D0B" w:rsidRPr="00133751" w:rsidRDefault="00523D0B" w:rsidP="00523D0B">
      <w:pPr>
        <w:spacing w:before="0" w:after="0" w:line="276" w:lineRule="auto"/>
        <w:rPr>
          <w:rFonts w:ascii="Arial" w:hAnsi="Arial" w:cs="Arial"/>
          <w:sz w:val="18"/>
          <w:szCs w:val="18"/>
          <w:lang w:val="en-US"/>
        </w:rPr>
      </w:pPr>
      <w:proofErr w:type="spellStart"/>
      <w:r w:rsidRPr="00564B9D">
        <w:rPr>
          <w:rFonts w:ascii="Arial" w:hAnsi="Arial" w:cs="Arial"/>
          <w:b/>
          <w:bCs/>
          <w:sz w:val="18"/>
          <w:szCs w:val="18"/>
          <w:lang w:val="en-US"/>
        </w:rPr>
        <w:t>a</w:t>
      </w:r>
      <w:proofErr w:type="spellEnd"/>
      <w:r w:rsidRPr="00133751">
        <w:rPr>
          <w:rFonts w:ascii="Arial" w:hAnsi="Arial" w:cs="Arial"/>
          <w:sz w:val="18"/>
          <w:szCs w:val="18"/>
          <w:lang w:val="en-US"/>
        </w:rPr>
        <w:t xml:space="preserve"> It’s called Riverside Studios.</w:t>
      </w:r>
    </w:p>
    <w:p w14:paraId="3112A27F"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b</w:t>
      </w:r>
      <w:r w:rsidRPr="00133751">
        <w:rPr>
          <w:rFonts w:ascii="Arial" w:hAnsi="Arial" w:cs="Arial"/>
          <w:sz w:val="18"/>
          <w:szCs w:val="18"/>
          <w:lang w:val="en-US"/>
        </w:rPr>
        <w:t xml:space="preserve"> It’s over the bridge.</w:t>
      </w:r>
    </w:p>
    <w:p w14:paraId="32F09D42" w14:textId="77777777" w:rsidR="00523D0B" w:rsidRPr="00564B9D" w:rsidRDefault="00523D0B" w:rsidP="00523D0B">
      <w:pPr>
        <w:spacing w:before="0" w:after="0" w:line="276" w:lineRule="auto"/>
        <w:rPr>
          <w:rFonts w:ascii="Arial" w:hAnsi="Arial" w:cs="Arial"/>
          <w:strike/>
          <w:sz w:val="18"/>
          <w:szCs w:val="18"/>
          <w:lang w:val="en-US"/>
        </w:rPr>
      </w:pPr>
      <w:r w:rsidRPr="00564B9D">
        <w:rPr>
          <w:rFonts w:ascii="Arial" w:hAnsi="Arial" w:cs="Arial"/>
          <w:b/>
          <w:bCs/>
          <w:strike/>
          <w:sz w:val="18"/>
          <w:szCs w:val="18"/>
          <w:lang w:val="en-US"/>
        </w:rPr>
        <w:t>c</w:t>
      </w:r>
      <w:r w:rsidRPr="00564B9D">
        <w:rPr>
          <w:rFonts w:ascii="Arial" w:hAnsi="Arial" w:cs="Arial"/>
          <w:strike/>
          <w:sz w:val="18"/>
          <w:szCs w:val="18"/>
          <w:lang w:val="en-US"/>
        </w:rPr>
        <w:t xml:space="preserve"> It’s on the </w:t>
      </w:r>
      <w:proofErr w:type="gramStart"/>
      <w:r w:rsidRPr="00564B9D">
        <w:rPr>
          <w:rFonts w:ascii="Arial" w:hAnsi="Arial" w:cs="Arial"/>
          <w:strike/>
          <w:sz w:val="18"/>
          <w:szCs w:val="18"/>
          <w:lang w:val="en-US"/>
        </w:rPr>
        <w:t>left hand</w:t>
      </w:r>
      <w:proofErr w:type="gramEnd"/>
      <w:r w:rsidRPr="00564B9D">
        <w:rPr>
          <w:rFonts w:ascii="Arial" w:hAnsi="Arial" w:cs="Arial"/>
          <w:strike/>
          <w:sz w:val="18"/>
          <w:szCs w:val="18"/>
          <w:lang w:val="en-US"/>
        </w:rPr>
        <w:t xml:space="preserve"> corner at the T-junction.</w:t>
      </w:r>
    </w:p>
    <w:p w14:paraId="53CDAC84" w14:textId="77777777" w:rsidR="00523D0B" w:rsidRPr="00133751"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d</w:t>
      </w:r>
      <w:r w:rsidRPr="00133751">
        <w:rPr>
          <w:rFonts w:ascii="Arial" w:hAnsi="Arial" w:cs="Arial"/>
          <w:sz w:val="18"/>
          <w:szCs w:val="18"/>
          <w:lang w:val="en-US"/>
        </w:rPr>
        <w:t xml:space="preserve"> It’s near the road called Shortlands.</w:t>
      </w:r>
    </w:p>
    <w:p w14:paraId="14601EFE" w14:textId="77777777" w:rsidR="00523D0B" w:rsidRPr="00564B9D" w:rsidRDefault="00523D0B" w:rsidP="00523D0B">
      <w:pPr>
        <w:spacing w:before="0" w:after="0" w:line="276" w:lineRule="auto"/>
        <w:rPr>
          <w:rFonts w:ascii="Arial" w:hAnsi="Arial" w:cs="Arial"/>
          <w:sz w:val="18"/>
          <w:szCs w:val="18"/>
          <w:lang w:val="en-US"/>
        </w:rPr>
      </w:pPr>
      <w:r w:rsidRPr="00564B9D">
        <w:rPr>
          <w:rFonts w:ascii="Arial" w:hAnsi="Arial" w:cs="Arial"/>
          <w:b/>
          <w:bCs/>
          <w:sz w:val="18"/>
          <w:szCs w:val="18"/>
          <w:lang w:val="en-US"/>
        </w:rPr>
        <w:t>e</w:t>
      </w:r>
      <w:r w:rsidRPr="00133751">
        <w:rPr>
          <w:rFonts w:ascii="Arial" w:hAnsi="Arial" w:cs="Arial"/>
          <w:sz w:val="18"/>
          <w:szCs w:val="18"/>
          <w:lang w:val="en-US"/>
        </w:rPr>
        <w:t xml:space="preserve"> It’s a really big grey building.</w:t>
      </w:r>
    </w:p>
    <w:p w14:paraId="4691C459" w14:textId="77777777" w:rsidR="00523D0B" w:rsidRPr="009B2EDE" w:rsidRDefault="00523D0B" w:rsidP="00523D0B">
      <w:pPr>
        <w:pStyle w:val="ScoreBox"/>
      </w:pPr>
      <w:r>
        <w:t>/4</w:t>
      </w:r>
    </w:p>
    <w:p w14:paraId="61266E82" w14:textId="77777777" w:rsidR="00523D0B" w:rsidRDefault="00523D0B" w:rsidP="00523D0B">
      <w:pPr>
        <w:pStyle w:val="Rubric"/>
        <w:rPr>
          <w:lang w:val="en-US"/>
        </w:rPr>
      </w:pPr>
      <w:r>
        <w:t>2</w:t>
      </w:r>
      <w:r>
        <w:tab/>
      </w:r>
      <w:r w:rsidRPr="009B2EDE">
        <w:rPr>
          <w:bCs/>
          <w:i/>
        </w:rPr>
        <w:t xml:space="preserve">Recording </w:t>
      </w:r>
      <w:r>
        <w:rPr>
          <w:bCs/>
          <w:i/>
        </w:rPr>
        <w:t xml:space="preserve">2 </w:t>
      </w:r>
      <w:r>
        <w:t>Listen to the phone conversation between Shawn and Lorna. Number the directions from Heathrow tube stop to Lorna’s house.</w:t>
      </w:r>
    </w:p>
    <w:p w14:paraId="1A6A6BD0"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 xml:space="preserve">1 Heathrow tube stop         </w:t>
      </w:r>
      <w:r w:rsidRPr="000C2204">
        <w:rPr>
          <w:rFonts w:ascii="Arial" w:hAnsi="Arial" w:cs="Arial"/>
          <w:i/>
          <w:iCs/>
          <w:sz w:val="18"/>
          <w:szCs w:val="18"/>
          <w:lang w:val="en-US"/>
        </w:rPr>
        <w:t>__1_</w:t>
      </w:r>
    </w:p>
    <w:p w14:paraId="7FB6C454"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2 Hammersmith</w:t>
      </w:r>
      <w:r w:rsidRPr="000C2204">
        <w:rPr>
          <w:rFonts w:ascii="Arial" w:hAnsi="Arial" w:cs="Arial"/>
          <w:sz w:val="18"/>
          <w:szCs w:val="18"/>
          <w:lang w:val="en-US"/>
        </w:rPr>
        <w:t xml:space="preserve"> </w:t>
      </w:r>
      <w:r>
        <w:rPr>
          <w:rFonts w:ascii="Arial" w:hAnsi="Arial" w:cs="Arial"/>
          <w:sz w:val="18"/>
          <w:szCs w:val="18"/>
          <w:lang w:val="en-US"/>
        </w:rPr>
        <w:t xml:space="preserve">                  ___</w:t>
      </w:r>
    </w:p>
    <w:p w14:paraId="2196CC72"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3 Park</w:t>
      </w:r>
      <w:r w:rsidRPr="000C2204">
        <w:rPr>
          <w:rFonts w:ascii="Arial" w:hAnsi="Arial" w:cs="Arial"/>
          <w:sz w:val="18"/>
          <w:szCs w:val="18"/>
          <w:lang w:val="en-US"/>
        </w:rPr>
        <w:t xml:space="preserve"> </w:t>
      </w:r>
      <w:r>
        <w:rPr>
          <w:rFonts w:ascii="Arial" w:hAnsi="Arial" w:cs="Arial"/>
          <w:sz w:val="18"/>
          <w:szCs w:val="18"/>
          <w:lang w:val="en-US"/>
        </w:rPr>
        <w:t xml:space="preserve">                                 ___</w:t>
      </w:r>
    </w:p>
    <w:p w14:paraId="312DE3B1"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4 Ellaline Road                    ___</w:t>
      </w:r>
    </w:p>
    <w:p w14:paraId="4884D292"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5 Fulham Palace Road        ___</w:t>
      </w:r>
    </w:p>
    <w:p w14:paraId="2A8EF9A4"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 xml:space="preserve">6 Shopping </w:t>
      </w:r>
      <w:proofErr w:type="spellStart"/>
      <w:r>
        <w:rPr>
          <w:rFonts w:ascii="Arial" w:hAnsi="Arial" w:cs="Arial"/>
          <w:sz w:val="18"/>
          <w:szCs w:val="18"/>
          <w:lang w:val="en-US"/>
        </w:rPr>
        <w:t>centre</w:t>
      </w:r>
      <w:proofErr w:type="spellEnd"/>
      <w:r>
        <w:rPr>
          <w:rFonts w:ascii="Arial" w:hAnsi="Arial" w:cs="Arial"/>
          <w:sz w:val="18"/>
          <w:szCs w:val="18"/>
          <w:lang w:val="en-US"/>
        </w:rPr>
        <w:t xml:space="preserve">               ___</w:t>
      </w:r>
    </w:p>
    <w:p w14:paraId="4A0BD0CF" w14:textId="77777777" w:rsidR="00523D0B"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7 Charing Cross Hospital    ___</w:t>
      </w:r>
    </w:p>
    <w:p w14:paraId="425672EF" w14:textId="77777777" w:rsidR="00523D0B" w:rsidRPr="000C2204" w:rsidRDefault="00523D0B" w:rsidP="00523D0B">
      <w:pPr>
        <w:spacing w:before="0" w:after="0" w:line="276" w:lineRule="auto"/>
        <w:rPr>
          <w:rFonts w:ascii="Arial" w:hAnsi="Arial" w:cs="Arial"/>
          <w:sz w:val="18"/>
          <w:szCs w:val="18"/>
          <w:lang w:val="en-US"/>
        </w:rPr>
      </w:pPr>
      <w:r>
        <w:rPr>
          <w:rFonts w:ascii="Arial" w:hAnsi="Arial" w:cs="Arial"/>
          <w:sz w:val="18"/>
          <w:szCs w:val="18"/>
          <w:lang w:val="en-US"/>
        </w:rPr>
        <w:t>8 The Piccadilly line            ___</w:t>
      </w:r>
    </w:p>
    <w:p w14:paraId="09841D95" w14:textId="77777777" w:rsidR="00523D0B" w:rsidRPr="009B2EDE" w:rsidRDefault="00523D0B" w:rsidP="00523D0B">
      <w:pPr>
        <w:pStyle w:val="ScoreBox"/>
      </w:pPr>
      <w:r>
        <w:t>/7</w:t>
      </w:r>
    </w:p>
    <w:p w14:paraId="2C6FA00B" w14:textId="77777777" w:rsidR="00523D0B" w:rsidRDefault="00523D0B" w:rsidP="00523D0B">
      <w:pPr>
        <w:pStyle w:val="Rubric"/>
      </w:pPr>
      <w:r>
        <w:t>3</w:t>
      </w:r>
      <w:r>
        <w:tab/>
        <w:t xml:space="preserve">Listen to </w:t>
      </w:r>
      <w:r w:rsidRPr="007B1DA2">
        <w:rPr>
          <w:i/>
        </w:rPr>
        <w:t>Recording 2</w:t>
      </w:r>
      <w:r>
        <w:t xml:space="preserve"> again. Find the correct answers.</w:t>
      </w:r>
    </w:p>
    <w:p w14:paraId="515B8157" w14:textId="77777777" w:rsidR="00523D0B" w:rsidRPr="007B3C84" w:rsidRDefault="00523D0B" w:rsidP="00523D0B">
      <w:pPr>
        <w:pStyle w:val="Text"/>
        <w:tabs>
          <w:tab w:val="clear" w:pos="227"/>
          <w:tab w:val="left" w:pos="851"/>
          <w:tab w:val="left" w:pos="2694"/>
        </w:tabs>
        <w:spacing w:before="0"/>
        <w:ind w:left="142" w:hanging="142"/>
        <w:rPr>
          <w:bCs/>
        </w:rPr>
      </w:pPr>
      <w:r>
        <w:rPr>
          <w:b/>
        </w:rPr>
        <w:t>1</w:t>
      </w:r>
      <w:r>
        <w:rPr>
          <w:b/>
        </w:rPr>
        <w:tab/>
      </w:r>
      <w:r w:rsidRPr="007B3C84">
        <w:rPr>
          <w:bCs/>
        </w:rPr>
        <w:t>Where is Shawn goin</w:t>
      </w:r>
      <w:r>
        <w:rPr>
          <w:bCs/>
        </w:rPr>
        <w:t>g</w:t>
      </w:r>
      <w:r w:rsidRPr="007B3C84">
        <w:rPr>
          <w:bCs/>
        </w:rPr>
        <w:t>?</w:t>
      </w:r>
    </w:p>
    <w:p w14:paraId="3E7DBB0D" w14:textId="77777777" w:rsidR="00523D0B" w:rsidRDefault="00523D0B" w:rsidP="00523D0B">
      <w:pPr>
        <w:pStyle w:val="Text"/>
        <w:tabs>
          <w:tab w:val="clear" w:pos="227"/>
          <w:tab w:val="left" w:pos="851"/>
          <w:tab w:val="left" w:pos="2694"/>
        </w:tabs>
        <w:spacing w:before="0"/>
        <w:ind w:left="142" w:hanging="142"/>
        <w:rPr>
          <w:bCs/>
          <w:lang w:val="en-US"/>
        </w:rPr>
      </w:pPr>
      <w:r>
        <w:rPr>
          <w:bCs/>
        </w:rPr>
        <w:t xml:space="preserve">   </w:t>
      </w:r>
      <w:proofErr w:type="spellStart"/>
      <w:r w:rsidRPr="007B3C84">
        <w:rPr>
          <w:b/>
        </w:rPr>
        <w:t>a</w:t>
      </w:r>
      <w:proofErr w:type="spellEnd"/>
      <w:r w:rsidRPr="007B3C84">
        <w:rPr>
          <w:bCs/>
        </w:rPr>
        <w:t xml:space="preserve"> to the airport     </w:t>
      </w:r>
      <w:r w:rsidRPr="007B3C84">
        <w:rPr>
          <w:b/>
        </w:rPr>
        <w:t>b</w:t>
      </w:r>
      <w:r w:rsidRPr="007B3C84">
        <w:rPr>
          <w:bCs/>
        </w:rPr>
        <w:t xml:space="preserve"> to Lorna’s house   </w:t>
      </w:r>
      <w:r w:rsidRPr="007B3C84">
        <w:rPr>
          <w:b/>
        </w:rPr>
        <w:t>c</w:t>
      </w:r>
      <w:r w:rsidRPr="007B3C84">
        <w:rPr>
          <w:bCs/>
        </w:rPr>
        <w:t xml:space="preserve"> </w:t>
      </w:r>
      <w:r w:rsidRPr="007B3C84">
        <w:rPr>
          <w:bCs/>
          <w:lang w:val="en-US"/>
        </w:rPr>
        <w:t>Piccadilly</w:t>
      </w:r>
    </w:p>
    <w:p w14:paraId="787DB065" w14:textId="77777777" w:rsidR="00523D0B" w:rsidRDefault="00523D0B" w:rsidP="00523D0B">
      <w:pPr>
        <w:pStyle w:val="Text"/>
        <w:tabs>
          <w:tab w:val="clear" w:pos="227"/>
          <w:tab w:val="left" w:pos="851"/>
          <w:tab w:val="left" w:pos="2694"/>
        </w:tabs>
        <w:spacing w:before="0"/>
        <w:ind w:left="142" w:hanging="142"/>
        <w:rPr>
          <w:bCs/>
        </w:rPr>
      </w:pPr>
      <w:r>
        <w:rPr>
          <w:b/>
        </w:rPr>
        <w:t xml:space="preserve">2 </w:t>
      </w:r>
      <w:r>
        <w:rPr>
          <w:bCs/>
        </w:rPr>
        <w:t>Where does Lorna live?</w:t>
      </w:r>
    </w:p>
    <w:p w14:paraId="08E50842" w14:textId="77777777" w:rsidR="00523D0B" w:rsidRDefault="00523D0B" w:rsidP="00523D0B">
      <w:pPr>
        <w:pStyle w:val="Text"/>
        <w:tabs>
          <w:tab w:val="clear" w:pos="227"/>
          <w:tab w:val="left" w:pos="851"/>
          <w:tab w:val="left" w:pos="2694"/>
        </w:tabs>
        <w:spacing w:before="0"/>
        <w:ind w:left="142" w:hanging="142"/>
        <w:rPr>
          <w:bCs/>
        </w:rPr>
      </w:pPr>
      <w:r>
        <w:rPr>
          <w:bCs/>
        </w:rPr>
        <w:t xml:space="preserve">   </w:t>
      </w:r>
      <w:proofErr w:type="spellStart"/>
      <w:r w:rsidRPr="007B3C84">
        <w:rPr>
          <w:b/>
        </w:rPr>
        <w:t>a</w:t>
      </w:r>
      <w:proofErr w:type="spellEnd"/>
      <w:r w:rsidRPr="007B3C84">
        <w:rPr>
          <w:bCs/>
        </w:rPr>
        <w:t xml:space="preserve"> Heathrow </w:t>
      </w:r>
      <w:r>
        <w:rPr>
          <w:bCs/>
        </w:rPr>
        <w:t xml:space="preserve">    </w:t>
      </w:r>
      <w:r w:rsidRPr="007B3C84">
        <w:rPr>
          <w:bCs/>
        </w:rPr>
        <w:t xml:space="preserve">   </w:t>
      </w:r>
      <w:r w:rsidRPr="007B3C84">
        <w:rPr>
          <w:b/>
        </w:rPr>
        <w:t>b</w:t>
      </w:r>
      <w:r w:rsidRPr="007B3C84">
        <w:rPr>
          <w:bCs/>
        </w:rPr>
        <w:t xml:space="preserve"> </w:t>
      </w:r>
      <w:r w:rsidRPr="007B3C84">
        <w:rPr>
          <w:bCs/>
          <w:lang w:val="en-US"/>
        </w:rPr>
        <w:t>Piccadilly</w:t>
      </w:r>
      <w:r w:rsidRPr="007B3C84">
        <w:rPr>
          <w:bCs/>
        </w:rPr>
        <w:t xml:space="preserve">      </w:t>
      </w:r>
      <w:r w:rsidRPr="007B3C84">
        <w:rPr>
          <w:b/>
        </w:rPr>
        <w:t>c</w:t>
      </w:r>
      <w:r w:rsidRPr="007B3C84">
        <w:rPr>
          <w:bCs/>
        </w:rPr>
        <w:t xml:space="preserve"> Hammersmith</w:t>
      </w:r>
    </w:p>
    <w:p w14:paraId="557A7F4D" w14:textId="77777777" w:rsidR="00523D0B" w:rsidRDefault="00523D0B" w:rsidP="00523D0B">
      <w:pPr>
        <w:pStyle w:val="Text"/>
        <w:tabs>
          <w:tab w:val="clear" w:pos="227"/>
          <w:tab w:val="left" w:pos="851"/>
          <w:tab w:val="left" w:pos="2694"/>
        </w:tabs>
        <w:spacing w:before="0"/>
        <w:ind w:left="142" w:hanging="142"/>
        <w:rPr>
          <w:bCs/>
        </w:rPr>
      </w:pPr>
      <w:r>
        <w:rPr>
          <w:b/>
        </w:rPr>
        <w:t xml:space="preserve">3 </w:t>
      </w:r>
      <w:r>
        <w:rPr>
          <w:bCs/>
        </w:rPr>
        <w:t>What luggage does Shawn have?</w:t>
      </w:r>
    </w:p>
    <w:p w14:paraId="57729712" w14:textId="77777777" w:rsidR="00523D0B" w:rsidRDefault="00523D0B" w:rsidP="00523D0B">
      <w:pPr>
        <w:pStyle w:val="Text"/>
        <w:tabs>
          <w:tab w:val="clear" w:pos="227"/>
          <w:tab w:val="left" w:pos="851"/>
          <w:tab w:val="left" w:pos="2694"/>
        </w:tabs>
        <w:spacing w:before="0"/>
        <w:ind w:left="142" w:hanging="142"/>
        <w:rPr>
          <w:bCs/>
        </w:rPr>
      </w:pPr>
      <w:r>
        <w:rPr>
          <w:b/>
        </w:rPr>
        <w:t xml:space="preserve"> </w:t>
      </w:r>
      <w:r w:rsidRPr="007B3C84">
        <w:rPr>
          <w:b/>
        </w:rPr>
        <w:t>a</w:t>
      </w:r>
      <w:r>
        <w:rPr>
          <w:b/>
        </w:rPr>
        <w:t xml:space="preserve"> </w:t>
      </w:r>
      <w:r>
        <w:rPr>
          <w:bCs/>
        </w:rPr>
        <w:t xml:space="preserve">one suitcase     </w:t>
      </w:r>
      <w:r w:rsidRPr="007B3C84">
        <w:rPr>
          <w:b/>
        </w:rPr>
        <w:t>b</w:t>
      </w:r>
      <w:r>
        <w:rPr>
          <w:bCs/>
        </w:rPr>
        <w:t xml:space="preserve"> one backpack   </w:t>
      </w:r>
      <w:r w:rsidRPr="007B3C84">
        <w:rPr>
          <w:b/>
        </w:rPr>
        <w:t>c</w:t>
      </w:r>
      <w:r>
        <w:rPr>
          <w:bCs/>
        </w:rPr>
        <w:t xml:space="preserve"> two backpacks</w:t>
      </w:r>
    </w:p>
    <w:p w14:paraId="621A6F2B" w14:textId="77777777" w:rsidR="00523D0B" w:rsidRDefault="00523D0B" w:rsidP="00523D0B">
      <w:pPr>
        <w:pStyle w:val="Text"/>
        <w:tabs>
          <w:tab w:val="clear" w:pos="227"/>
          <w:tab w:val="left" w:pos="851"/>
          <w:tab w:val="left" w:pos="2694"/>
        </w:tabs>
        <w:spacing w:before="0"/>
        <w:ind w:left="142" w:hanging="142"/>
        <w:rPr>
          <w:bCs/>
        </w:rPr>
      </w:pPr>
      <w:r>
        <w:rPr>
          <w:b/>
        </w:rPr>
        <w:t xml:space="preserve">4 </w:t>
      </w:r>
      <w:proofErr w:type="gramStart"/>
      <w:r>
        <w:rPr>
          <w:bCs/>
        </w:rPr>
        <w:t>What road</w:t>
      </w:r>
      <w:proofErr w:type="gramEnd"/>
      <w:r>
        <w:rPr>
          <w:bCs/>
        </w:rPr>
        <w:t xml:space="preserve"> does Lorna live on?</w:t>
      </w:r>
    </w:p>
    <w:p w14:paraId="2B27B876" w14:textId="77777777" w:rsidR="00523D0B" w:rsidRPr="00EF3F5A" w:rsidRDefault="00523D0B" w:rsidP="00523D0B">
      <w:pPr>
        <w:pStyle w:val="Text"/>
        <w:tabs>
          <w:tab w:val="clear" w:pos="227"/>
          <w:tab w:val="left" w:pos="851"/>
          <w:tab w:val="left" w:pos="2694"/>
        </w:tabs>
        <w:spacing w:before="0" w:after="0"/>
        <w:ind w:left="142" w:hanging="142"/>
        <w:rPr>
          <w:bCs/>
        </w:rPr>
      </w:pPr>
      <w:r>
        <w:rPr>
          <w:b/>
        </w:rPr>
        <w:t xml:space="preserve">   a </w:t>
      </w:r>
      <w:r w:rsidRPr="00EF3F5A">
        <w:rPr>
          <w:bCs/>
        </w:rPr>
        <w:t xml:space="preserve">Fulham Palace Road         </w:t>
      </w:r>
    </w:p>
    <w:p w14:paraId="2DDC59AA" w14:textId="77777777" w:rsidR="00523D0B" w:rsidRPr="00EF3F5A" w:rsidRDefault="00523D0B" w:rsidP="00523D0B">
      <w:pPr>
        <w:pStyle w:val="Text"/>
        <w:tabs>
          <w:tab w:val="clear" w:pos="227"/>
          <w:tab w:val="left" w:pos="851"/>
          <w:tab w:val="left" w:pos="2694"/>
        </w:tabs>
        <w:spacing w:before="0" w:after="0"/>
        <w:ind w:left="142" w:hanging="142"/>
        <w:rPr>
          <w:bCs/>
        </w:rPr>
      </w:pPr>
      <w:r w:rsidRPr="00EF3F5A">
        <w:rPr>
          <w:bCs/>
        </w:rPr>
        <w:t xml:space="preserve">   </w:t>
      </w:r>
      <w:r w:rsidRPr="00EF3F5A">
        <w:rPr>
          <w:b/>
        </w:rPr>
        <w:t>b</w:t>
      </w:r>
      <w:r w:rsidRPr="00EF3F5A">
        <w:rPr>
          <w:bCs/>
        </w:rPr>
        <w:t xml:space="preserve"> Charing Cross Road     </w:t>
      </w:r>
    </w:p>
    <w:p w14:paraId="79689D94" w14:textId="77777777" w:rsidR="00523D0B" w:rsidRDefault="00523D0B" w:rsidP="00523D0B">
      <w:pPr>
        <w:pStyle w:val="Text"/>
        <w:tabs>
          <w:tab w:val="clear" w:pos="227"/>
          <w:tab w:val="left" w:pos="851"/>
          <w:tab w:val="left" w:pos="2694"/>
        </w:tabs>
        <w:spacing w:before="0" w:after="0"/>
        <w:ind w:left="142" w:hanging="142"/>
        <w:rPr>
          <w:bCs/>
        </w:rPr>
      </w:pPr>
      <w:r w:rsidRPr="00EF3F5A">
        <w:rPr>
          <w:bCs/>
        </w:rPr>
        <w:t xml:space="preserve">   </w:t>
      </w:r>
      <w:r w:rsidRPr="00EF3F5A">
        <w:rPr>
          <w:b/>
        </w:rPr>
        <w:t>c</w:t>
      </w:r>
      <w:r w:rsidRPr="00EF3F5A">
        <w:rPr>
          <w:bCs/>
        </w:rPr>
        <w:t xml:space="preserve"> Ellaline Road</w:t>
      </w:r>
    </w:p>
    <w:p w14:paraId="3D723A44" w14:textId="77777777" w:rsidR="00523D0B" w:rsidRDefault="00523D0B" w:rsidP="00523D0B">
      <w:pPr>
        <w:pStyle w:val="Text"/>
        <w:tabs>
          <w:tab w:val="clear" w:pos="227"/>
          <w:tab w:val="left" w:pos="851"/>
          <w:tab w:val="left" w:pos="2694"/>
        </w:tabs>
        <w:spacing w:before="0" w:after="0"/>
        <w:ind w:left="142" w:hanging="142"/>
        <w:rPr>
          <w:bCs/>
        </w:rPr>
      </w:pPr>
      <w:r>
        <w:rPr>
          <w:b/>
        </w:rPr>
        <w:t xml:space="preserve">5 </w:t>
      </w:r>
      <w:r>
        <w:rPr>
          <w:bCs/>
        </w:rPr>
        <w:t>What colour is Lorna’s door?</w:t>
      </w:r>
    </w:p>
    <w:p w14:paraId="62321426" w14:textId="77777777" w:rsidR="00523D0B" w:rsidRPr="00EF3F5A" w:rsidRDefault="00523D0B" w:rsidP="00523D0B">
      <w:pPr>
        <w:pStyle w:val="Text"/>
        <w:tabs>
          <w:tab w:val="clear" w:pos="227"/>
          <w:tab w:val="left" w:pos="851"/>
          <w:tab w:val="left" w:pos="2694"/>
        </w:tabs>
        <w:spacing w:before="0" w:after="0"/>
        <w:ind w:left="142" w:hanging="142"/>
        <w:rPr>
          <w:bCs/>
        </w:rPr>
      </w:pPr>
      <w:r>
        <w:rPr>
          <w:b/>
        </w:rPr>
        <w:t xml:space="preserve">   a </w:t>
      </w:r>
      <w:r w:rsidRPr="00EF3F5A">
        <w:rPr>
          <w:bCs/>
        </w:rPr>
        <w:t xml:space="preserve">red           </w:t>
      </w:r>
      <w:r w:rsidRPr="00EF3F5A">
        <w:rPr>
          <w:b/>
        </w:rPr>
        <w:t>b</w:t>
      </w:r>
      <w:r w:rsidRPr="00EF3F5A">
        <w:rPr>
          <w:bCs/>
        </w:rPr>
        <w:t xml:space="preserve"> blue            </w:t>
      </w:r>
      <w:r w:rsidRPr="00EF3F5A">
        <w:rPr>
          <w:b/>
        </w:rPr>
        <w:t>c</w:t>
      </w:r>
      <w:r w:rsidRPr="00EF3F5A">
        <w:rPr>
          <w:bCs/>
        </w:rPr>
        <w:t xml:space="preserve"> black</w:t>
      </w:r>
    </w:p>
    <w:p w14:paraId="363BE0A7" w14:textId="77777777" w:rsidR="00523D0B" w:rsidRPr="009B2EDE" w:rsidRDefault="00523D0B" w:rsidP="00523D0B">
      <w:pPr>
        <w:pStyle w:val="ScoreBox"/>
      </w:pPr>
      <w:r>
        <w:t>/4</w:t>
      </w:r>
    </w:p>
    <w:p w14:paraId="279BDC74" w14:textId="77777777" w:rsidR="00DF0291" w:rsidRDefault="00DF0291" w:rsidP="00DF0291">
      <w:pPr>
        <w:pStyle w:val="Text"/>
      </w:pPr>
    </w:p>
    <w:p w14:paraId="106915E7" w14:textId="77777777" w:rsidR="00523D0B" w:rsidRDefault="00523D0B" w:rsidP="00DF0291">
      <w:pPr>
        <w:pStyle w:val="Text"/>
      </w:pPr>
    </w:p>
    <w:p w14:paraId="248590A8" w14:textId="77777777" w:rsidR="00523D0B" w:rsidRDefault="00523D0B" w:rsidP="00DF0291">
      <w:pPr>
        <w:pStyle w:val="Text"/>
      </w:pPr>
    </w:p>
    <w:p w14:paraId="52C61511" w14:textId="77777777" w:rsidR="00523D0B" w:rsidRDefault="00523D0B" w:rsidP="00DF0291">
      <w:pPr>
        <w:pStyle w:val="Text"/>
      </w:pPr>
    </w:p>
    <w:p w14:paraId="1E413C98" w14:textId="77777777" w:rsidR="00523D0B" w:rsidRDefault="00523D0B" w:rsidP="00DF0291">
      <w:pPr>
        <w:pStyle w:val="Text"/>
      </w:pPr>
    </w:p>
    <w:p w14:paraId="6BBBD48A" w14:textId="77777777" w:rsidR="00523D0B" w:rsidRPr="009B2EDE" w:rsidRDefault="00523D0B" w:rsidP="00DF0291">
      <w:pPr>
        <w:pStyle w:val="Text"/>
      </w:pPr>
    </w:p>
    <w:p w14:paraId="21651BB2" w14:textId="77777777" w:rsidR="00B0145F" w:rsidRPr="009B2EDE" w:rsidRDefault="00B0145F" w:rsidP="007B1DA2">
      <w:pPr>
        <w:pStyle w:val="HeadASection"/>
      </w:pPr>
      <w:r w:rsidRPr="000E3C60">
        <w:t>Grammar</w:t>
      </w:r>
    </w:p>
    <w:p w14:paraId="3EE42F11" w14:textId="77777777" w:rsidR="00B0145F" w:rsidRDefault="00031158" w:rsidP="007B1DA2">
      <w:pPr>
        <w:pStyle w:val="Rubric"/>
      </w:pPr>
      <w:r>
        <w:t>4</w:t>
      </w:r>
      <w:r w:rsidR="007B1DA2">
        <w:tab/>
      </w:r>
      <w:r w:rsidR="00F63542">
        <w:t>Complete the second sentence with the correct form of the verb</w:t>
      </w:r>
      <w:r w:rsidR="00762AE6">
        <w:t xml:space="preserve"> in the first sentence</w:t>
      </w:r>
      <w:r w:rsidR="00B0145F">
        <w:t xml:space="preserve">. </w:t>
      </w:r>
    </w:p>
    <w:p w14:paraId="770E0C81" w14:textId="77777777" w:rsidR="00EA4001" w:rsidRDefault="005747C1" w:rsidP="00EA4001">
      <w:pPr>
        <w:pStyle w:val="Text"/>
        <w:spacing w:before="0" w:after="0"/>
        <w:ind w:left="142" w:hanging="142"/>
        <w:rPr>
          <w:rStyle w:val="GapFillchr"/>
          <w:rFonts w:ascii="Arial" w:hAnsi="Arial"/>
          <w:b w:val="0"/>
          <w:color w:val="auto"/>
          <w:u w:val="none"/>
        </w:rPr>
      </w:pPr>
      <w:r w:rsidRPr="007B1DA2">
        <w:rPr>
          <w:b/>
        </w:rPr>
        <w:t>1</w:t>
      </w:r>
      <w:r w:rsidRPr="007B1DA2">
        <w:tab/>
      </w:r>
      <w:r w:rsidR="005A6B0A" w:rsidRPr="007B1DA2">
        <w:t xml:space="preserve">She </w:t>
      </w:r>
      <w:r w:rsidR="004A348B" w:rsidRPr="007B1DA2">
        <w:t xml:space="preserve">works </w:t>
      </w:r>
      <w:r w:rsidR="005A6B0A" w:rsidRPr="007B1DA2">
        <w:t>in London.</w:t>
      </w:r>
      <w:r w:rsidR="007B1DA2">
        <w:br/>
      </w:r>
      <w:r w:rsidR="00473A68" w:rsidRPr="007B1DA2">
        <w:rPr>
          <w:rStyle w:val="GapFillchr"/>
          <w:rFonts w:ascii="Arial" w:hAnsi="Arial"/>
          <w:b w:val="0"/>
          <w:color w:val="auto"/>
          <w:u w:val="none"/>
        </w:rPr>
        <w:t xml:space="preserve">She </w:t>
      </w:r>
      <w:r w:rsidR="007B1DA2" w:rsidRPr="007B1DA2">
        <w:rPr>
          <w:rStyle w:val="GapFillchr"/>
          <w:rFonts w:ascii="Arial" w:hAnsi="Arial"/>
          <w:b w:val="0"/>
          <w:color w:val="auto"/>
        </w:rPr>
        <w:t xml:space="preserve">       </w:t>
      </w:r>
      <w:r w:rsidR="004A348B" w:rsidRPr="007B1DA2">
        <w:rPr>
          <w:i/>
          <w:u w:val="single"/>
        </w:rPr>
        <w:t>worked</w:t>
      </w:r>
      <w:r w:rsidR="007B1DA2" w:rsidRPr="007B1DA2">
        <w:rPr>
          <w:u w:val="single"/>
        </w:rPr>
        <w:t xml:space="preserve">   </w:t>
      </w:r>
      <w:r w:rsidR="007B1DA2">
        <w:t xml:space="preserve"> </w:t>
      </w:r>
      <w:r w:rsidR="00D1784E" w:rsidRPr="007B1DA2">
        <w:rPr>
          <w:rStyle w:val="GapFillchr"/>
          <w:rFonts w:ascii="Arial" w:hAnsi="Arial"/>
          <w:b w:val="0"/>
          <w:color w:val="auto"/>
          <w:u w:val="none"/>
        </w:rPr>
        <w:t>in London last year</w:t>
      </w:r>
      <w:r w:rsidR="006428D2" w:rsidRPr="007B1DA2">
        <w:rPr>
          <w:rStyle w:val="GapFillchr"/>
          <w:rFonts w:ascii="Arial" w:hAnsi="Arial"/>
          <w:b w:val="0"/>
          <w:color w:val="auto"/>
          <w:u w:val="none"/>
        </w:rPr>
        <w:t>.</w:t>
      </w:r>
    </w:p>
    <w:p w14:paraId="6749650E" w14:textId="77777777" w:rsidR="00EA4001" w:rsidRDefault="005747C1" w:rsidP="00EA4001">
      <w:pPr>
        <w:pStyle w:val="Text"/>
        <w:spacing w:before="0" w:after="0"/>
        <w:ind w:left="142" w:hanging="142"/>
        <w:rPr>
          <w:lang w:val="en-US"/>
        </w:rPr>
      </w:pPr>
      <w:r w:rsidRPr="007B1DA2">
        <w:rPr>
          <w:b/>
        </w:rPr>
        <w:t>2</w:t>
      </w:r>
      <w:r w:rsidRPr="007B1DA2">
        <w:tab/>
      </w:r>
      <w:r w:rsidR="00EA4001">
        <w:rPr>
          <w:lang w:val="en-US"/>
        </w:rPr>
        <w:t>It has rained for two hours.</w:t>
      </w:r>
      <w:r w:rsidR="007B1DA2">
        <w:br/>
      </w:r>
      <w:r w:rsidR="00EA4001">
        <w:rPr>
          <w:lang w:val="en-US"/>
        </w:rPr>
        <w:t>It was midnight when it ___________</w:t>
      </w:r>
      <w:proofErr w:type="gramStart"/>
      <w:r w:rsidR="00EA4001">
        <w:rPr>
          <w:lang w:val="en-US"/>
        </w:rPr>
        <w:t>_ .</w:t>
      </w:r>
      <w:proofErr w:type="gramEnd"/>
    </w:p>
    <w:p w14:paraId="58C972C6" w14:textId="77777777" w:rsidR="00EA4001" w:rsidRDefault="005747C1" w:rsidP="00EA4001">
      <w:pPr>
        <w:pStyle w:val="Text"/>
        <w:spacing w:before="0" w:after="0"/>
        <w:ind w:left="142" w:hanging="142"/>
        <w:rPr>
          <w:lang w:val="en-US"/>
        </w:rPr>
      </w:pPr>
      <w:r w:rsidRPr="007B1DA2">
        <w:rPr>
          <w:b/>
        </w:rPr>
        <w:t>3</w:t>
      </w:r>
      <w:r w:rsidRPr="007B1DA2">
        <w:tab/>
      </w:r>
      <w:r w:rsidR="00EA4001">
        <w:rPr>
          <w:lang w:val="en-US"/>
        </w:rPr>
        <w:t>They have flown to Paris.</w:t>
      </w:r>
      <w:r w:rsidR="007B1DA2">
        <w:br/>
      </w:r>
      <w:r w:rsidR="00EA4001">
        <w:rPr>
          <w:lang w:val="en-US"/>
        </w:rPr>
        <w:t>They ____________ to Paris on Tuesday evening.</w:t>
      </w:r>
    </w:p>
    <w:p w14:paraId="3B087192" w14:textId="77777777" w:rsidR="00EA4001" w:rsidRDefault="005747C1" w:rsidP="00EA4001">
      <w:pPr>
        <w:pStyle w:val="Text"/>
        <w:spacing w:before="0" w:after="0"/>
        <w:ind w:left="142" w:hanging="142"/>
        <w:rPr>
          <w:lang w:val="en-US"/>
        </w:rPr>
      </w:pPr>
      <w:r w:rsidRPr="007B1DA2">
        <w:rPr>
          <w:b/>
        </w:rPr>
        <w:t>4</w:t>
      </w:r>
      <w:r w:rsidRPr="007B1DA2">
        <w:tab/>
      </w:r>
      <w:r w:rsidR="00EA4001">
        <w:rPr>
          <w:lang w:val="en-US"/>
        </w:rPr>
        <w:t>What time did you have lunch with Monica?</w:t>
      </w:r>
      <w:r w:rsidR="007B1DA2">
        <w:br/>
      </w:r>
      <w:r w:rsidR="00EA4001">
        <w:rPr>
          <w:lang w:val="en-US"/>
        </w:rPr>
        <w:t>________ you ________ lunch with Monica yet?</w:t>
      </w:r>
    </w:p>
    <w:p w14:paraId="6651AE8D" w14:textId="77777777" w:rsidR="00EA4001" w:rsidRDefault="0086421F" w:rsidP="00EA4001">
      <w:pPr>
        <w:pStyle w:val="Text"/>
        <w:spacing w:before="0" w:after="0"/>
        <w:ind w:left="142" w:hanging="142"/>
        <w:rPr>
          <w:lang w:val="en-US"/>
        </w:rPr>
      </w:pPr>
      <w:r w:rsidRPr="007B1DA2">
        <w:rPr>
          <w:b/>
        </w:rPr>
        <w:t>5</w:t>
      </w:r>
      <w:r w:rsidRPr="007B1DA2">
        <w:tab/>
      </w:r>
      <w:r w:rsidR="00EA4001">
        <w:rPr>
          <w:lang w:val="en-US"/>
        </w:rPr>
        <w:t>It usually snows here in January.</w:t>
      </w:r>
      <w:r w:rsidR="007B1DA2">
        <w:br/>
      </w:r>
      <w:r w:rsidR="00EA4001">
        <w:rPr>
          <w:lang w:val="en-US"/>
        </w:rPr>
        <w:t>I think it ________ soon.</w:t>
      </w:r>
    </w:p>
    <w:p w14:paraId="709D35CB" w14:textId="66A24DD5" w:rsidR="00EA4001" w:rsidRPr="00EA4001" w:rsidRDefault="000A6627" w:rsidP="00EA4001">
      <w:pPr>
        <w:pStyle w:val="Text"/>
        <w:spacing w:before="0" w:after="0"/>
        <w:ind w:left="142" w:hanging="142"/>
        <w:rPr>
          <w:u w:color="000000"/>
        </w:rPr>
      </w:pPr>
      <w:r w:rsidRPr="007B1DA2">
        <w:rPr>
          <w:b/>
        </w:rPr>
        <w:t>6</w:t>
      </w:r>
      <w:r w:rsidR="005747C1" w:rsidRPr="007B1DA2">
        <w:tab/>
      </w:r>
      <w:r w:rsidR="00EA4001">
        <w:rPr>
          <w:lang w:val="en-US"/>
        </w:rPr>
        <w:t>I am visiting my parents at the weekend.</w:t>
      </w:r>
      <w:r w:rsidR="007B1DA2">
        <w:br/>
      </w:r>
      <w:r w:rsidR="00EA4001">
        <w:rPr>
          <w:lang w:val="en-US"/>
        </w:rPr>
        <w:t>I ____________ my parents last weekend.</w:t>
      </w:r>
    </w:p>
    <w:p w14:paraId="78247A6F" w14:textId="77777777" w:rsidR="003C1C9F" w:rsidRPr="007B1DA2" w:rsidRDefault="007B1DA2" w:rsidP="007B1DA2">
      <w:pPr>
        <w:pStyle w:val="ScoreBox"/>
      </w:pPr>
      <w:r>
        <w:t>/5</w:t>
      </w:r>
    </w:p>
    <w:p w14:paraId="2A79E445" w14:textId="77777777" w:rsidR="009C4547" w:rsidRPr="009B2EDE" w:rsidRDefault="00031158" w:rsidP="007B1DA2">
      <w:pPr>
        <w:pStyle w:val="Rubric"/>
        <w:rPr>
          <w:i/>
        </w:rPr>
      </w:pPr>
      <w:r>
        <w:t>5</w:t>
      </w:r>
      <w:r w:rsidR="007B1DA2">
        <w:tab/>
      </w:r>
      <w:r w:rsidR="009E5D4A">
        <w:t>Choose</w:t>
      </w:r>
      <w:r w:rsidR="009C4547">
        <w:t xml:space="preserve"> the correct alternative</w:t>
      </w:r>
      <w:r w:rsidR="00125116">
        <w:t>s</w:t>
      </w:r>
      <w:r w:rsidR="009C4547">
        <w:t xml:space="preserve">. </w:t>
      </w:r>
    </w:p>
    <w:p w14:paraId="2136ECEE" w14:textId="77777777" w:rsidR="009C4547" w:rsidRPr="00A2175B" w:rsidRDefault="009C4547" w:rsidP="00EA4001">
      <w:pPr>
        <w:pStyle w:val="Text"/>
        <w:spacing w:before="0" w:after="0"/>
        <w:ind w:left="142" w:hanging="142"/>
      </w:pPr>
      <w:r>
        <w:rPr>
          <w:b/>
        </w:rPr>
        <w:t>1</w:t>
      </w:r>
      <w:r>
        <w:rPr>
          <w:b/>
        </w:rPr>
        <w:tab/>
      </w:r>
      <w:r w:rsidR="0086421F">
        <w:t>I</w:t>
      </w:r>
      <w:r w:rsidR="007B1DA2">
        <w:t xml:space="preserve"> </w:t>
      </w:r>
      <w:r w:rsidR="0086421F" w:rsidRPr="007B1DA2">
        <w:rPr>
          <w:i/>
          <w:iCs/>
        </w:rPr>
        <w:t>’ll</w:t>
      </w:r>
      <w:r w:rsidR="0086421F" w:rsidRPr="00A31B48">
        <w:rPr>
          <w:iCs/>
        </w:rPr>
        <w:t xml:space="preserve"> </w:t>
      </w:r>
      <w:r w:rsidR="0086421F" w:rsidRPr="000728FE">
        <w:rPr>
          <w:i/>
          <w:iCs/>
        </w:rPr>
        <w:t>go</w:t>
      </w:r>
      <w:r w:rsidR="007B1DA2">
        <w:t xml:space="preserve"> / </w:t>
      </w:r>
      <w:r w:rsidR="0086421F" w:rsidRPr="000B0196">
        <w:rPr>
          <w:i/>
          <w:iCs/>
          <w:u w:val="single"/>
        </w:rPr>
        <w:t>’m going</w:t>
      </w:r>
      <w:r w:rsidR="0086421F">
        <w:t xml:space="preserve"> on holiday next month</w:t>
      </w:r>
      <w:r>
        <w:t>.</w:t>
      </w:r>
    </w:p>
    <w:p w14:paraId="532C3356" w14:textId="48131B5F" w:rsidR="009C4547" w:rsidRPr="00D4582C" w:rsidRDefault="0064582F" w:rsidP="00EA4001">
      <w:pPr>
        <w:pStyle w:val="Text"/>
        <w:spacing w:before="0" w:after="0"/>
        <w:ind w:left="142" w:hanging="142"/>
      </w:pPr>
      <w:r>
        <w:rPr>
          <w:b/>
        </w:rPr>
        <w:t>2</w:t>
      </w:r>
      <w:r w:rsidR="009C4547">
        <w:rPr>
          <w:b/>
        </w:rPr>
        <w:tab/>
      </w:r>
      <w:r w:rsidR="00EA4001">
        <w:rPr>
          <w:lang w:val="en-US"/>
        </w:rPr>
        <w:t xml:space="preserve">Wahib wanted </w:t>
      </w:r>
      <w:r w:rsidR="00EA4001" w:rsidRPr="00940452">
        <w:rPr>
          <w:i/>
          <w:iCs/>
          <w:lang w:val="en-US"/>
        </w:rPr>
        <w:t>to meet / meeting</w:t>
      </w:r>
      <w:r w:rsidR="00EA4001">
        <w:rPr>
          <w:lang w:val="en-US"/>
        </w:rPr>
        <w:t xml:space="preserve"> as many people as possible.</w:t>
      </w:r>
    </w:p>
    <w:p w14:paraId="5F9F67F2" w14:textId="77777777" w:rsidR="00EA4001" w:rsidRDefault="0064582F" w:rsidP="00EA4001">
      <w:pPr>
        <w:pStyle w:val="Text"/>
        <w:spacing w:before="0" w:after="0"/>
        <w:ind w:left="142" w:hanging="142"/>
        <w:rPr>
          <w:lang w:val="en-US"/>
        </w:rPr>
      </w:pPr>
      <w:r>
        <w:rPr>
          <w:b/>
        </w:rPr>
        <w:t>3</w:t>
      </w:r>
      <w:r w:rsidR="009C4547">
        <w:rPr>
          <w:b/>
        </w:rPr>
        <w:tab/>
      </w:r>
      <w:r w:rsidR="00EA4001">
        <w:rPr>
          <w:lang w:val="en-US"/>
        </w:rPr>
        <w:t xml:space="preserve">The food is usually </w:t>
      </w:r>
      <w:r w:rsidR="00EA4001" w:rsidRPr="00940452">
        <w:rPr>
          <w:i/>
          <w:iCs/>
          <w:lang w:val="en-US"/>
        </w:rPr>
        <w:t>delivered / delivers</w:t>
      </w:r>
      <w:r w:rsidR="00EA4001">
        <w:rPr>
          <w:lang w:val="en-US"/>
        </w:rPr>
        <w:t xml:space="preserve"> to the door.</w:t>
      </w:r>
    </w:p>
    <w:p w14:paraId="43E9533F" w14:textId="51A2B4C0" w:rsidR="009C4547" w:rsidRDefault="0064582F" w:rsidP="00EA4001">
      <w:pPr>
        <w:pStyle w:val="Text"/>
        <w:spacing w:before="0" w:after="0"/>
        <w:ind w:left="142" w:hanging="142"/>
      </w:pPr>
      <w:r>
        <w:rPr>
          <w:b/>
        </w:rPr>
        <w:t>4</w:t>
      </w:r>
      <w:r w:rsidR="009C4547">
        <w:rPr>
          <w:b/>
        </w:rPr>
        <w:tab/>
      </w:r>
      <w:r w:rsidR="00EA4001">
        <w:rPr>
          <w:lang w:val="en-US"/>
        </w:rPr>
        <w:t xml:space="preserve">I just avoided </w:t>
      </w:r>
      <w:r w:rsidR="00EA4001" w:rsidRPr="005853D2">
        <w:rPr>
          <w:i/>
          <w:iCs/>
          <w:lang w:val="en-US"/>
        </w:rPr>
        <w:t>running / to run</w:t>
      </w:r>
      <w:r w:rsidR="00EA4001">
        <w:rPr>
          <w:lang w:val="en-US"/>
        </w:rPr>
        <w:t xml:space="preserve"> over the cat.</w:t>
      </w:r>
    </w:p>
    <w:p w14:paraId="692B7206" w14:textId="57BBC7A3" w:rsidR="009C4547" w:rsidRDefault="0064582F" w:rsidP="00EA4001">
      <w:pPr>
        <w:pStyle w:val="Text"/>
        <w:spacing w:before="0" w:after="0"/>
        <w:ind w:left="142" w:hanging="142"/>
      </w:pPr>
      <w:r>
        <w:rPr>
          <w:b/>
        </w:rPr>
        <w:t>5</w:t>
      </w:r>
      <w:r w:rsidR="009C4547">
        <w:rPr>
          <w:b/>
        </w:rPr>
        <w:tab/>
      </w:r>
      <w:r w:rsidR="00EA4001">
        <w:rPr>
          <w:lang w:val="en-US"/>
        </w:rPr>
        <w:t xml:space="preserve">The cow </w:t>
      </w:r>
      <w:r w:rsidR="00EA4001" w:rsidRPr="005853D2">
        <w:rPr>
          <w:i/>
          <w:iCs/>
          <w:lang w:val="en-US"/>
        </w:rPr>
        <w:t xml:space="preserve">gives / </w:t>
      </w:r>
      <w:r w:rsidR="00EA4001">
        <w:rPr>
          <w:i/>
          <w:iCs/>
          <w:lang w:val="en-US"/>
        </w:rPr>
        <w:t>given</w:t>
      </w:r>
      <w:r w:rsidR="00EA4001">
        <w:rPr>
          <w:lang w:val="en-US"/>
        </w:rPr>
        <w:t xml:space="preserve"> milk.</w:t>
      </w:r>
    </w:p>
    <w:p w14:paraId="0C0745B2" w14:textId="77777777" w:rsidR="00EA4001" w:rsidRDefault="0064582F" w:rsidP="00EA4001">
      <w:pPr>
        <w:pStyle w:val="Text"/>
        <w:spacing w:before="0" w:after="0"/>
        <w:ind w:left="142" w:hanging="142"/>
        <w:rPr>
          <w:lang w:val="en-US"/>
        </w:rPr>
      </w:pPr>
      <w:r>
        <w:rPr>
          <w:b/>
        </w:rPr>
        <w:t>6</w:t>
      </w:r>
      <w:r>
        <w:rPr>
          <w:b/>
        </w:rPr>
        <w:tab/>
      </w:r>
      <w:r w:rsidR="00EA4001">
        <w:rPr>
          <w:lang w:val="en-US"/>
        </w:rPr>
        <w:t xml:space="preserve">Will the universe continue </w:t>
      </w:r>
      <w:r w:rsidR="00EA4001" w:rsidRPr="00EA4001">
        <w:rPr>
          <w:i/>
          <w:iCs/>
          <w:lang w:val="en-US"/>
        </w:rPr>
        <w:t xml:space="preserve">for / </w:t>
      </w:r>
      <w:proofErr w:type="gramStart"/>
      <w:r w:rsidR="00EA4001" w:rsidRPr="00EA4001">
        <w:rPr>
          <w:i/>
          <w:iCs/>
          <w:lang w:val="en-US"/>
        </w:rPr>
        <w:t>since</w:t>
      </w:r>
      <w:r w:rsidR="00EA4001">
        <w:rPr>
          <w:lang w:val="en-US"/>
        </w:rPr>
        <w:t xml:space="preserve">  ever</w:t>
      </w:r>
      <w:proofErr w:type="gramEnd"/>
      <w:r w:rsidR="00EA4001">
        <w:rPr>
          <w:lang w:val="en-US"/>
        </w:rPr>
        <w:t>?</w:t>
      </w:r>
    </w:p>
    <w:p w14:paraId="30C6D17A" w14:textId="0B67CBA2" w:rsidR="009C4547" w:rsidRPr="00EA4001" w:rsidRDefault="009C4547" w:rsidP="00EA4001">
      <w:pPr>
        <w:pStyle w:val="Text"/>
        <w:spacing w:before="0" w:after="0"/>
        <w:ind w:left="142" w:hanging="142"/>
        <w:rPr>
          <w:lang w:val="en-US"/>
        </w:rPr>
      </w:pPr>
      <w:r>
        <w:rPr>
          <w:b/>
        </w:rPr>
        <w:t>7</w:t>
      </w:r>
      <w:r>
        <w:rPr>
          <w:b/>
        </w:rPr>
        <w:tab/>
      </w:r>
      <w:r w:rsidR="00EA4001">
        <w:rPr>
          <w:lang w:val="en-US"/>
        </w:rPr>
        <w:t xml:space="preserve">Michal’s car was very old </w:t>
      </w:r>
      <w:r w:rsidR="00EA4001" w:rsidRPr="00EA4001">
        <w:rPr>
          <w:i/>
          <w:iCs/>
          <w:lang w:val="en-US"/>
        </w:rPr>
        <w:t>so / because</w:t>
      </w:r>
      <w:r w:rsidR="00EA4001">
        <w:rPr>
          <w:lang w:val="en-US"/>
        </w:rPr>
        <w:t xml:space="preserve"> he sold it.</w:t>
      </w:r>
    </w:p>
    <w:p w14:paraId="565F050B" w14:textId="64E65742" w:rsidR="009C4547" w:rsidRDefault="009C4547" w:rsidP="00EA4001">
      <w:pPr>
        <w:pStyle w:val="Text"/>
        <w:spacing w:before="0" w:after="0"/>
        <w:ind w:left="142" w:hanging="142"/>
      </w:pPr>
      <w:r>
        <w:rPr>
          <w:b/>
        </w:rPr>
        <w:t>8</w:t>
      </w:r>
      <w:r>
        <w:rPr>
          <w:b/>
        </w:rPr>
        <w:tab/>
      </w:r>
      <w:r w:rsidR="00EA4001">
        <w:rPr>
          <w:lang w:val="en-US"/>
        </w:rPr>
        <w:t xml:space="preserve">I </w:t>
      </w:r>
      <w:r w:rsidR="00EA4001" w:rsidRPr="005853D2">
        <w:rPr>
          <w:i/>
          <w:iCs/>
          <w:lang w:val="en-US"/>
        </w:rPr>
        <w:t>will shoot / shot</w:t>
      </w:r>
      <w:r w:rsidR="00EA4001">
        <w:rPr>
          <w:lang w:val="en-US"/>
        </w:rPr>
        <w:t xml:space="preserve"> if you don’t drop the gun.</w:t>
      </w:r>
    </w:p>
    <w:p w14:paraId="16515B07" w14:textId="77777777" w:rsidR="009C4547" w:rsidRDefault="008B7242" w:rsidP="008B7242">
      <w:pPr>
        <w:pStyle w:val="ScoreBox"/>
      </w:pPr>
      <w:r>
        <w:t>/7</w:t>
      </w:r>
    </w:p>
    <w:p w14:paraId="4A1DE1D3" w14:textId="77777777" w:rsidR="00751FC5" w:rsidRDefault="00031158" w:rsidP="00EC5509">
      <w:pPr>
        <w:pStyle w:val="Rubric"/>
        <w:spacing w:before="0" w:line="240" w:lineRule="exact"/>
      </w:pPr>
      <w:r>
        <w:t>6</w:t>
      </w:r>
      <w:r w:rsidR="00EC5509">
        <w:tab/>
      </w:r>
      <w:r w:rsidR="00751FC5">
        <w:t xml:space="preserve">Rewrite each sentence using the word or phrase in brackets. </w:t>
      </w:r>
    </w:p>
    <w:p w14:paraId="776D4406" w14:textId="77777777" w:rsidR="00751FC5" w:rsidRPr="00EC5509" w:rsidRDefault="00751FC5" w:rsidP="00EC5509">
      <w:pPr>
        <w:pStyle w:val="Text"/>
        <w:tabs>
          <w:tab w:val="clear" w:pos="227"/>
        </w:tabs>
        <w:spacing w:before="0"/>
        <w:ind w:left="142" w:hanging="142"/>
      </w:pPr>
      <w:r w:rsidRPr="0003360F">
        <w:rPr>
          <w:b/>
        </w:rPr>
        <w:t>1</w:t>
      </w:r>
      <w:r w:rsidRPr="00EC5509">
        <w:tab/>
        <w:t>They’re leaving early.     (</w:t>
      </w:r>
      <w:r w:rsidR="00251DA6" w:rsidRPr="00EC5509">
        <w:t>woul</w:t>
      </w:r>
      <w:r w:rsidRPr="00EC5509">
        <w:t>d like)</w:t>
      </w:r>
    </w:p>
    <w:p w14:paraId="35D79B5B" w14:textId="77777777"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t>They</w:t>
      </w:r>
      <w:r w:rsidR="00EC5509">
        <w:rPr>
          <w:rStyle w:val="GapFillchr"/>
          <w:rFonts w:ascii="Arial" w:hAnsi="Arial"/>
          <w:b w:val="0"/>
          <w:color w:val="auto"/>
          <w:u w:val="none"/>
        </w:rPr>
        <w:t xml:space="preserve"> </w:t>
      </w:r>
      <w:r w:rsidR="00EC5509" w:rsidRPr="00EC5509">
        <w:rPr>
          <w:rStyle w:val="GapFillchr"/>
          <w:rFonts w:ascii="Arial" w:hAnsi="Arial"/>
          <w:b w:val="0"/>
          <w:color w:val="auto"/>
        </w:rPr>
        <w:t xml:space="preserve">  </w:t>
      </w:r>
      <w:r w:rsidR="003F6941" w:rsidRPr="00EC5509">
        <w:rPr>
          <w:u w:val="single"/>
        </w:rPr>
        <w:t xml:space="preserve"> </w:t>
      </w:r>
      <w:r w:rsidR="003F6941" w:rsidRPr="00EC5509">
        <w:rPr>
          <w:i/>
          <w:u w:val="single"/>
        </w:rPr>
        <w:t>’</w:t>
      </w:r>
      <w:r w:rsidRPr="00EC5509">
        <w:rPr>
          <w:i/>
          <w:u w:val="single"/>
        </w:rPr>
        <w:t>d like to leave early</w:t>
      </w:r>
      <w:r w:rsidRPr="00EC5509">
        <w:rPr>
          <w:u w:val="single"/>
        </w:rPr>
        <w:t xml:space="preserve">. </w:t>
      </w:r>
      <w:r w:rsidR="00EC5509">
        <w:rPr>
          <w:u w:val="single"/>
        </w:rPr>
        <w:t xml:space="preserve">             </w:t>
      </w:r>
      <w:r w:rsidRPr="00EC5509">
        <w:rPr>
          <w:u w:val="single"/>
        </w:rPr>
        <w:t xml:space="preserve">  </w:t>
      </w:r>
    </w:p>
    <w:p w14:paraId="2B6FD198" w14:textId="71A46532" w:rsidR="00751FC5" w:rsidRPr="00EC5509" w:rsidRDefault="00751FC5" w:rsidP="00EC5509">
      <w:pPr>
        <w:pStyle w:val="Text"/>
        <w:tabs>
          <w:tab w:val="clear" w:pos="227"/>
        </w:tabs>
        <w:spacing w:before="0"/>
        <w:ind w:left="142" w:hanging="142"/>
      </w:pPr>
      <w:r w:rsidRPr="0003360F">
        <w:rPr>
          <w:b/>
        </w:rPr>
        <w:t>2</w:t>
      </w:r>
      <w:r w:rsidRPr="00EC5509">
        <w:tab/>
      </w:r>
      <w:r w:rsidR="00EA4001">
        <w:rPr>
          <w:lang w:val="en-US"/>
        </w:rPr>
        <w:t>Julie has some bad habits.</w:t>
      </w:r>
      <w:r w:rsidR="00EA4001" w:rsidRPr="00EC5509">
        <w:t xml:space="preserve"> </w:t>
      </w:r>
      <w:r w:rsidR="00EA4001">
        <w:t xml:space="preserve">             </w:t>
      </w:r>
      <w:r w:rsidRPr="00EC5509">
        <w:t>(a)</w:t>
      </w:r>
    </w:p>
    <w:p w14:paraId="7BC87E65" w14:textId="66678892"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EA4001">
        <w:rPr>
          <w:rStyle w:val="GapFillchr"/>
          <w:rFonts w:ascii="Arial" w:hAnsi="Arial"/>
          <w:b w:val="0"/>
          <w:color w:val="auto"/>
          <w:u w:val="none"/>
        </w:rPr>
        <w:t>Julie</w:t>
      </w:r>
      <w:r w:rsidR="00EC5509">
        <w:rPr>
          <w:rStyle w:val="GapFillchr"/>
          <w:rFonts w:ascii="Arial" w:hAnsi="Arial"/>
          <w:b w:val="0"/>
          <w:color w:val="auto"/>
          <w:u w:val="none"/>
        </w:rPr>
        <w:t xml:space="preserve"> _______________________</w:t>
      </w:r>
      <w:r w:rsidR="00C57FD1" w:rsidRPr="00EC5509">
        <w:rPr>
          <w:rStyle w:val="GapFillchr"/>
          <w:rFonts w:ascii="Arial" w:hAnsi="Arial"/>
          <w:b w:val="0"/>
          <w:color w:val="auto"/>
          <w:u w:val="none"/>
        </w:rPr>
        <w:tab/>
      </w:r>
    </w:p>
    <w:p w14:paraId="55A5E226" w14:textId="5F365CB7" w:rsidR="00751FC5" w:rsidRPr="00EC5509" w:rsidRDefault="00751FC5" w:rsidP="00EC5509">
      <w:pPr>
        <w:pStyle w:val="Text"/>
        <w:tabs>
          <w:tab w:val="clear" w:pos="227"/>
        </w:tabs>
        <w:spacing w:before="0"/>
        <w:ind w:left="142" w:hanging="142"/>
      </w:pPr>
      <w:r w:rsidRPr="0003360F">
        <w:rPr>
          <w:b/>
        </w:rPr>
        <w:t>3</w:t>
      </w:r>
      <w:r w:rsidRPr="00EC5509">
        <w:tab/>
      </w:r>
      <w:r w:rsidR="00EA4001">
        <w:rPr>
          <w:lang w:val="en-US"/>
        </w:rPr>
        <w:t>She was talking to her friend yesterday</w:t>
      </w:r>
      <w:r w:rsidRPr="00EC5509">
        <w:t>. (could</w:t>
      </w:r>
      <w:r w:rsidR="00EC5509">
        <w:t xml:space="preserve"> </w:t>
      </w:r>
      <w:r w:rsidR="0065151D" w:rsidRPr="00EC5509">
        <w:t>not</w:t>
      </w:r>
      <w:r w:rsidRPr="00EC5509">
        <w:t>)</w:t>
      </w:r>
    </w:p>
    <w:p w14:paraId="57E1B694" w14:textId="77777777"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t>She</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09261F64" w14:textId="6FA3900E" w:rsidR="007662CE" w:rsidRPr="00EC5509" w:rsidRDefault="007662CE" w:rsidP="00EC5509">
      <w:pPr>
        <w:pStyle w:val="Text"/>
        <w:tabs>
          <w:tab w:val="clear" w:pos="227"/>
        </w:tabs>
        <w:spacing w:before="0"/>
        <w:ind w:left="142" w:hanging="142"/>
      </w:pPr>
      <w:r w:rsidRPr="0003360F">
        <w:rPr>
          <w:b/>
        </w:rPr>
        <w:t>4</w:t>
      </w:r>
      <w:r w:rsidRPr="00EC5509">
        <w:tab/>
      </w:r>
      <w:r w:rsidR="00EA4001">
        <w:rPr>
          <w:lang w:val="en-US"/>
        </w:rPr>
        <w:t xml:space="preserve">Traffic is very bad. Perhaps I will be late. </w:t>
      </w:r>
      <w:r w:rsidRPr="00EC5509">
        <w:t>(might)</w:t>
      </w:r>
    </w:p>
    <w:p w14:paraId="168EE7B8" w14:textId="241B9BEE" w:rsidR="007662CE" w:rsidRPr="00EC5509" w:rsidRDefault="007662CE"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021821" w:rsidRPr="00EC5509">
        <w:rPr>
          <w:rStyle w:val="GapFillchr"/>
          <w:rFonts w:ascii="Arial" w:hAnsi="Arial"/>
          <w:b w:val="0"/>
          <w:color w:val="auto"/>
          <w:u w:val="none"/>
        </w:rPr>
        <w:t>I</w:t>
      </w:r>
      <w:r w:rsidR="00EC5509">
        <w:rPr>
          <w:rStyle w:val="GapFillchr"/>
          <w:rFonts w:ascii="Arial" w:hAnsi="Arial"/>
          <w:b w:val="0"/>
          <w:color w:val="auto"/>
          <w:u w:val="none"/>
        </w:rPr>
        <w:t xml:space="preserve"> _______________________</w:t>
      </w:r>
      <w:r w:rsidR="00EA4001">
        <w:rPr>
          <w:rStyle w:val="GapFillchr"/>
          <w:rFonts w:ascii="Arial" w:hAnsi="Arial"/>
          <w:b w:val="0"/>
          <w:color w:val="auto"/>
          <w:u w:val="none"/>
        </w:rPr>
        <w:t xml:space="preserve"> </w:t>
      </w:r>
      <w:r w:rsidR="00EC5509" w:rsidRPr="00EC5509">
        <w:rPr>
          <w:rStyle w:val="GapFillchr"/>
          <w:rFonts w:ascii="Arial" w:hAnsi="Arial"/>
          <w:b w:val="0"/>
          <w:color w:val="auto"/>
          <w:u w:val="none"/>
        </w:rPr>
        <w:tab/>
      </w:r>
      <w:r w:rsidRPr="00EC5509">
        <w:rPr>
          <w:rStyle w:val="GapFillchr"/>
          <w:rFonts w:ascii="Arial" w:hAnsi="Arial"/>
          <w:b w:val="0"/>
          <w:color w:val="auto"/>
          <w:u w:val="none"/>
        </w:rPr>
        <w:t> </w:t>
      </w:r>
    </w:p>
    <w:p w14:paraId="035C2DA7" w14:textId="1D828A09" w:rsidR="00751FC5" w:rsidRPr="00EC5509" w:rsidRDefault="007662CE" w:rsidP="00EC5509">
      <w:pPr>
        <w:pStyle w:val="Text"/>
        <w:tabs>
          <w:tab w:val="clear" w:pos="227"/>
        </w:tabs>
        <w:spacing w:before="0"/>
        <w:ind w:left="142" w:hanging="142"/>
      </w:pPr>
      <w:r w:rsidRPr="0003360F">
        <w:rPr>
          <w:b/>
        </w:rPr>
        <w:t>5</w:t>
      </w:r>
      <w:r w:rsidR="00751FC5" w:rsidRPr="00EC5509">
        <w:tab/>
      </w:r>
      <w:r w:rsidR="00EA4001">
        <w:rPr>
          <w:lang w:val="en-US"/>
        </w:rPr>
        <w:t xml:space="preserve">The book has got 800 pages.               </w:t>
      </w:r>
      <w:r w:rsidR="00EA4001" w:rsidRPr="00EC5509">
        <w:t xml:space="preserve"> </w:t>
      </w:r>
      <w:r w:rsidR="00751FC5" w:rsidRPr="00EC5509">
        <w:t>(</w:t>
      </w:r>
      <w:r w:rsidR="00EA4001">
        <w:t>too</w:t>
      </w:r>
      <w:r w:rsidR="00751FC5" w:rsidRPr="00EC5509">
        <w:t>)</w:t>
      </w:r>
    </w:p>
    <w:p w14:paraId="02500ECD" w14:textId="7DB710CC"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BF0443">
        <w:rPr>
          <w:rStyle w:val="GapFillchr"/>
          <w:rFonts w:ascii="Arial" w:hAnsi="Arial"/>
          <w:b w:val="0"/>
          <w:color w:val="auto"/>
          <w:u w:val="none"/>
        </w:rPr>
        <w:t>The book</w:t>
      </w:r>
      <w:r w:rsidRPr="00EC5509">
        <w:rPr>
          <w:rStyle w:val="GapFillchr"/>
          <w:rFonts w:ascii="Arial" w:hAnsi="Arial"/>
          <w:b w:val="0"/>
          <w:color w:val="auto"/>
          <w:u w:val="none"/>
        </w:rPr>
        <w:t xml:space="preserve"> </w:t>
      </w:r>
      <w:r w:rsidR="00EC5509">
        <w:rPr>
          <w:rStyle w:val="GapFillchr"/>
          <w:rFonts w:ascii="Arial" w:hAnsi="Arial"/>
          <w:b w:val="0"/>
          <w:color w:val="auto"/>
          <w:u w:val="none"/>
        </w:rPr>
        <w:t>_______________________</w:t>
      </w:r>
    </w:p>
    <w:p w14:paraId="54548B9D" w14:textId="0B1D13DE" w:rsidR="00751FC5" w:rsidRPr="00EC5509" w:rsidRDefault="00751FC5" w:rsidP="00EC5509">
      <w:pPr>
        <w:pStyle w:val="Text"/>
        <w:tabs>
          <w:tab w:val="clear" w:pos="227"/>
        </w:tabs>
        <w:spacing w:before="0"/>
        <w:ind w:left="142" w:hanging="142"/>
      </w:pPr>
      <w:r w:rsidRPr="0003360F">
        <w:rPr>
          <w:b/>
        </w:rPr>
        <w:t>6</w:t>
      </w:r>
      <w:r w:rsidRPr="00EC5509">
        <w:tab/>
      </w:r>
      <w:r w:rsidR="00EA4001">
        <w:rPr>
          <w:lang w:val="en-US"/>
        </w:rPr>
        <w:t>Our guests have just arrived.</w:t>
      </w:r>
      <w:r w:rsidR="00EA4001" w:rsidRPr="00EC5509">
        <w:t xml:space="preserve"> </w:t>
      </w:r>
      <w:r w:rsidR="00EA4001">
        <w:t xml:space="preserve">       </w:t>
      </w:r>
      <w:r w:rsidRPr="00EC5509">
        <w:t>(yet)</w:t>
      </w:r>
    </w:p>
    <w:p w14:paraId="4A7CE845" w14:textId="048BCF1F"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EA4001">
        <w:rPr>
          <w:rStyle w:val="GapFillchr"/>
          <w:rFonts w:ascii="Arial" w:hAnsi="Arial"/>
          <w:b w:val="0"/>
          <w:color w:val="auto"/>
          <w:u w:val="none"/>
        </w:rPr>
        <w:t>Our guests</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34E76E91" w14:textId="25A98374" w:rsidR="00751FC5" w:rsidRPr="00EC5509" w:rsidRDefault="00751FC5" w:rsidP="00EC5509">
      <w:pPr>
        <w:pStyle w:val="Text"/>
        <w:tabs>
          <w:tab w:val="clear" w:pos="227"/>
        </w:tabs>
        <w:spacing w:before="0"/>
        <w:ind w:left="142" w:hanging="142"/>
      </w:pPr>
      <w:r w:rsidRPr="0003360F">
        <w:rPr>
          <w:b/>
        </w:rPr>
        <w:t>7</w:t>
      </w:r>
      <w:r w:rsidRPr="00EC5509">
        <w:tab/>
      </w:r>
      <w:r w:rsidR="00BF0443">
        <w:rPr>
          <w:lang w:val="en-US"/>
        </w:rPr>
        <w:t>I did this painting yesterday.</w:t>
      </w:r>
      <w:r w:rsidR="00BF0443" w:rsidRPr="00EC5509">
        <w:t xml:space="preserve"> </w:t>
      </w:r>
      <w:r w:rsidR="00BF0443">
        <w:t xml:space="preserve">      </w:t>
      </w:r>
      <w:r w:rsidRPr="00EC5509">
        <w:t xml:space="preserve">(was </w:t>
      </w:r>
      <w:r w:rsidR="00BF0443">
        <w:t>done</w:t>
      </w:r>
      <w:r w:rsidRPr="00EC5509">
        <w:t>)</w:t>
      </w:r>
    </w:p>
    <w:p w14:paraId="34F4E12D" w14:textId="70A7CD15" w:rsidR="00EA4001" w:rsidRDefault="00751FC5" w:rsidP="00EA4001">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BF0443">
        <w:rPr>
          <w:rStyle w:val="GapFillchr"/>
          <w:rFonts w:ascii="Arial" w:hAnsi="Arial"/>
          <w:b w:val="0"/>
          <w:color w:val="auto"/>
          <w:u w:val="none"/>
        </w:rPr>
        <w:t>This painting</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1F38C5E8" w14:textId="1B15F8C2" w:rsidR="00EA4001" w:rsidRPr="00EA4001" w:rsidRDefault="00751FC5" w:rsidP="00EA4001">
      <w:pPr>
        <w:pStyle w:val="Text"/>
        <w:tabs>
          <w:tab w:val="clear" w:pos="227"/>
        </w:tabs>
        <w:spacing w:before="0"/>
        <w:ind w:left="142" w:hanging="142"/>
        <w:rPr>
          <w:u w:color="000000"/>
        </w:rPr>
      </w:pPr>
      <w:r w:rsidRPr="0003360F">
        <w:rPr>
          <w:b/>
        </w:rPr>
        <w:t>8</w:t>
      </w:r>
      <w:r w:rsidRPr="00EC5509">
        <w:tab/>
      </w:r>
      <w:r w:rsidR="00EA4001">
        <w:rPr>
          <w:lang w:val="en-US"/>
        </w:rPr>
        <w:t>Tom and I regularly rode the same bus to school.</w:t>
      </w:r>
    </w:p>
    <w:p w14:paraId="0EF8AE1F" w14:textId="110DF7D1" w:rsidR="00751FC5" w:rsidRPr="00EC5509" w:rsidRDefault="00EA4001" w:rsidP="00EC5509">
      <w:pPr>
        <w:pStyle w:val="Text"/>
        <w:tabs>
          <w:tab w:val="clear" w:pos="227"/>
        </w:tabs>
        <w:spacing w:before="0"/>
        <w:ind w:left="142" w:hanging="142"/>
      </w:pPr>
      <w:r>
        <w:t xml:space="preserve">                                                                    </w:t>
      </w:r>
      <w:r w:rsidR="00751FC5" w:rsidRPr="00EC5509">
        <w:t>(used to)</w:t>
      </w:r>
    </w:p>
    <w:p w14:paraId="753C9C26" w14:textId="0EFD0CC6"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EA4001">
        <w:rPr>
          <w:rStyle w:val="GapFillchr"/>
          <w:rFonts w:ascii="Arial" w:hAnsi="Arial"/>
          <w:b w:val="0"/>
          <w:color w:val="auto"/>
          <w:u w:val="none"/>
        </w:rPr>
        <w:t xml:space="preserve">Tom and </w:t>
      </w:r>
      <w:r w:rsidR="007561C1" w:rsidRPr="00EC5509">
        <w:rPr>
          <w:rStyle w:val="GapFillchr"/>
          <w:rFonts w:ascii="Arial" w:hAnsi="Arial"/>
          <w:b w:val="0"/>
          <w:color w:val="auto"/>
          <w:u w:val="none"/>
        </w:rPr>
        <w:t>I</w:t>
      </w:r>
      <w:r w:rsidR="00EC5509">
        <w:rPr>
          <w:rStyle w:val="GapFillchr"/>
          <w:rFonts w:ascii="Arial" w:hAnsi="Arial"/>
          <w:b w:val="0"/>
          <w:color w:val="auto"/>
          <w:u w:val="none"/>
        </w:rPr>
        <w:t xml:space="preserve"> _______________________</w:t>
      </w:r>
      <w:r w:rsidR="00C57FD1" w:rsidRPr="00EC5509">
        <w:t xml:space="preserve"> </w:t>
      </w:r>
    </w:p>
    <w:p w14:paraId="313F432F" w14:textId="45B66FDC" w:rsidR="00751FC5" w:rsidRPr="00EC5509" w:rsidRDefault="00751FC5" w:rsidP="00EC5509">
      <w:pPr>
        <w:pStyle w:val="Text"/>
        <w:tabs>
          <w:tab w:val="clear" w:pos="227"/>
        </w:tabs>
        <w:spacing w:before="0"/>
        <w:ind w:left="142" w:hanging="142"/>
      </w:pPr>
      <w:r w:rsidRPr="0003360F">
        <w:rPr>
          <w:b/>
        </w:rPr>
        <w:t>9</w:t>
      </w:r>
      <w:r w:rsidRPr="00EC5509">
        <w:tab/>
      </w:r>
      <w:r w:rsidR="00BF0443">
        <w:rPr>
          <w:lang w:val="en-US"/>
        </w:rPr>
        <w:t>it’s raining so we should take umbrellas.</w:t>
      </w:r>
      <w:r w:rsidR="00BF0443" w:rsidRPr="00EC5509">
        <w:t xml:space="preserve"> </w:t>
      </w:r>
      <w:r w:rsidRPr="00EC5509">
        <w:t>(</w:t>
      </w:r>
      <w:r w:rsidR="00BF0443">
        <w:t>because</w:t>
      </w:r>
      <w:r w:rsidRPr="00EC5509">
        <w:t>)</w:t>
      </w:r>
    </w:p>
    <w:p w14:paraId="630132C5" w14:textId="68C8462C"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BF0443">
        <w:rPr>
          <w:rStyle w:val="GapFillchr"/>
          <w:rFonts w:ascii="Arial" w:hAnsi="Arial"/>
          <w:b w:val="0"/>
          <w:color w:val="auto"/>
          <w:u w:val="none"/>
        </w:rPr>
        <w:t>We</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4005A175" w14:textId="77777777" w:rsidR="0012412E" w:rsidRPr="00F7122C" w:rsidRDefault="0003360F" w:rsidP="00F7122C">
      <w:pPr>
        <w:pStyle w:val="ScoreBox"/>
      </w:pPr>
      <w:r>
        <w:t>/8</w:t>
      </w:r>
    </w:p>
    <w:p w14:paraId="330FE2F1" w14:textId="77777777" w:rsidR="00B0145F" w:rsidRPr="009B2EDE" w:rsidRDefault="00B0145F" w:rsidP="0003360F">
      <w:pPr>
        <w:pStyle w:val="HeadASection"/>
        <w:rPr>
          <w:sz w:val="20"/>
          <w:szCs w:val="20"/>
        </w:rPr>
      </w:pPr>
      <w:r w:rsidRPr="009B2EDE">
        <w:lastRenderedPageBreak/>
        <w:t>Vocabulary</w:t>
      </w:r>
    </w:p>
    <w:p w14:paraId="0381FE70" w14:textId="77777777" w:rsidR="00456B38" w:rsidRDefault="00031158" w:rsidP="0003360F">
      <w:pPr>
        <w:pStyle w:val="Rubric"/>
        <w:spacing w:before="0" w:line="240" w:lineRule="exact"/>
      </w:pPr>
      <w:r>
        <w:t>7</w:t>
      </w:r>
      <w:r w:rsidR="0003360F">
        <w:tab/>
      </w:r>
      <w:r w:rsidR="009E5D4A">
        <w:t>Choose</w:t>
      </w:r>
      <w:r w:rsidR="00456B38">
        <w:t xml:space="preserve"> the correct alternative</w:t>
      </w:r>
      <w:r w:rsidR="00125116">
        <w:t>s</w:t>
      </w:r>
      <w:r w:rsidR="00456B38">
        <w:t>.</w:t>
      </w:r>
    </w:p>
    <w:p w14:paraId="2D0ABBB9" w14:textId="77777777" w:rsidR="00456B38" w:rsidRPr="00A2175B" w:rsidRDefault="00456B38" w:rsidP="0001730C">
      <w:pPr>
        <w:pStyle w:val="Text"/>
        <w:spacing w:before="0" w:after="0" w:line="276" w:lineRule="auto"/>
        <w:ind w:left="142" w:hanging="142"/>
      </w:pPr>
      <w:r w:rsidRPr="00696544">
        <w:rPr>
          <w:b/>
        </w:rPr>
        <w:t>1</w:t>
      </w:r>
      <w:r w:rsidRPr="00696544">
        <w:rPr>
          <w:b/>
        </w:rPr>
        <w:tab/>
      </w:r>
      <w:r w:rsidRPr="00696544">
        <w:t xml:space="preserve">That’s a beautiful picture </w:t>
      </w:r>
      <w:r w:rsidRPr="00696544">
        <w:rPr>
          <w:i/>
          <w:u w:val="single"/>
        </w:rPr>
        <w:t>on</w:t>
      </w:r>
      <w:r w:rsidR="007B1DA2">
        <w:t xml:space="preserve"> / </w:t>
      </w:r>
      <w:r w:rsidRPr="00696544">
        <w:rPr>
          <w:i/>
        </w:rPr>
        <w:t xml:space="preserve">under </w:t>
      </w:r>
      <w:r w:rsidRPr="00696544">
        <w:t>the wall.</w:t>
      </w:r>
    </w:p>
    <w:p w14:paraId="31BEFE4E" w14:textId="77777777" w:rsidR="0001730C" w:rsidRDefault="00456B38" w:rsidP="0001730C">
      <w:pPr>
        <w:pStyle w:val="Text"/>
        <w:spacing w:before="0" w:after="0" w:line="276" w:lineRule="auto"/>
        <w:ind w:left="142" w:hanging="142"/>
        <w:rPr>
          <w:lang w:val="en-US"/>
        </w:rPr>
      </w:pPr>
      <w:r w:rsidRPr="003D0623">
        <w:rPr>
          <w:b/>
        </w:rPr>
        <w:t>2</w:t>
      </w:r>
      <w:r w:rsidRPr="003D0623">
        <w:rPr>
          <w:b/>
        </w:rPr>
        <w:tab/>
      </w:r>
      <w:r w:rsidR="0001730C">
        <w:rPr>
          <w:lang w:val="en-US"/>
        </w:rPr>
        <w:t xml:space="preserve">The house is built on the side of a </w:t>
      </w:r>
      <w:r w:rsidR="0001730C" w:rsidRPr="00134F78">
        <w:rPr>
          <w:i/>
          <w:iCs/>
          <w:lang w:val="en-US"/>
        </w:rPr>
        <w:t>hill / lake</w:t>
      </w:r>
      <w:r w:rsidR="0001730C">
        <w:rPr>
          <w:lang w:val="en-US"/>
        </w:rPr>
        <w:t xml:space="preserve"> overlooking the river.</w:t>
      </w:r>
    </w:p>
    <w:p w14:paraId="484E6F41" w14:textId="692207C7" w:rsidR="00456B38" w:rsidRPr="00D4582C" w:rsidRDefault="00456B38" w:rsidP="0001730C">
      <w:pPr>
        <w:pStyle w:val="Text"/>
        <w:spacing w:before="0" w:after="0" w:line="276" w:lineRule="auto"/>
        <w:ind w:left="142" w:hanging="142"/>
      </w:pPr>
      <w:r w:rsidRPr="003D0623">
        <w:rPr>
          <w:b/>
        </w:rPr>
        <w:t>3</w:t>
      </w:r>
      <w:r w:rsidRPr="003D0623">
        <w:rPr>
          <w:b/>
        </w:rPr>
        <w:tab/>
      </w:r>
      <w:r w:rsidR="0001730C">
        <w:rPr>
          <w:lang w:val="en-US"/>
        </w:rPr>
        <w:t xml:space="preserve">Could you clean the </w:t>
      </w:r>
      <w:r w:rsidR="0001730C" w:rsidRPr="00134F78">
        <w:rPr>
          <w:i/>
          <w:iCs/>
          <w:lang w:val="en-US"/>
        </w:rPr>
        <w:t>coffee table / blind</w:t>
      </w:r>
      <w:r w:rsidR="0001730C">
        <w:rPr>
          <w:lang w:val="en-US"/>
        </w:rPr>
        <w:t xml:space="preserve"> so that I can put this tray on it?</w:t>
      </w:r>
    </w:p>
    <w:p w14:paraId="040EE4FD" w14:textId="295178D7" w:rsidR="00456B38" w:rsidRDefault="00456B38" w:rsidP="0001730C">
      <w:pPr>
        <w:pStyle w:val="Text"/>
        <w:spacing w:before="0" w:after="0" w:line="276" w:lineRule="auto"/>
        <w:ind w:left="142" w:hanging="142"/>
      </w:pPr>
      <w:r w:rsidRPr="003D0623">
        <w:rPr>
          <w:b/>
        </w:rPr>
        <w:t>4</w:t>
      </w:r>
      <w:r w:rsidRPr="003D0623">
        <w:rPr>
          <w:b/>
        </w:rPr>
        <w:tab/>
      </w:r>
      <w:r w:rsidR="0001730C">
        <w:rPr>
          <w:lang w:val="en-US"/>
        </w:rPr>
        <w:t xml:space="preserve">Janet’s sitting </w:t>
      </w:r>
      <w:r w:rsidR="0001730C" w:rsidRPr="00134F78">
        <w:rPr>
          <w:i/>
          <w:iCs/>
          <w:lang w:val="en-US"/>
        </w:rPr>
        <w:t>next to / between</w:t>
      </w:r>
      <w:r w:rsidR="0001730C">
        <w:rPr>
          <w:lang w:val="en-US"/>
        </w:rPr>
        <w:t xml:space="preserve"> the window.</w:t>
      </w:r>
    </w:p>
    <w:p w14:paraId="5F929E10" w14:textId="77777777" w:rsidR="0001730C" w:rsidRDefault="00456B38" w:rsidP="0001730C">
      <w:pPr>
        <w:pStyle w:val="Text"/>
        <w:spacing w:before="0" w:after="0" w:line="276" w:lineRule="auto"/>
        <w:ind w:left="142" w:hanging="142"/>
        <w:rPr>
          <w:i/>
          <w:iCs/>
          <w:lang w:val="en-US"/>
        </w:rPr>
      </w:pPr>
      <w:r w:rsidRPr="003D0623">
        <w:rPr>
          <w:b/>
        </w:rPr>
        <w:t>5</w:t>
      </w:r>
      <w:r w:rsidRPr="003D0623">
        <w:rPr>
          <w:b/>
        </w:rPr>
        <w:tab/>
      </w:r>
      <w:r w:rsidR="0001730C">
        <w:rPr>
          <w:lang w:val="en-US"/>
        </w:rPr>
        <w:t xml:space="preserve">We sat on a three-legged </w:t>
      </w:r>
      <w:r w:rsidR="0001730C" w:rsidRPr="00134F78">
        <w:rPr>
          <w:i/>
          <w:iCs/>
          <w:lang w:val="en-US"/>
        </w:rPr>
        <w:t>stool / rug.</w:t>
      </w:r>
    </w:p>
    <w:p w14:paraId="72CB48AF" w14:textId="0E83564E" w:rsidR="0001730C" w:rsidRPr="0001730C" w:rsidRDefault="00456B38" w:rsidP="0001730C">
      <w:pPr>
        <w:pStyle w:val="Text"/>
        <w:spacing w:before="0" w:after="0" w:line="276" w:lineRule="auto"/>
        <w:ind w:left="142" w:hanging="142"/>
      </w:pPr>
      <w:r w:rsidRPr="003D0623">
        <w:rPr>
          <w:b/>
        </w:rPr>
        <w:t>6</w:t>
      </w:r>
      <w:r w:rsidRPr="003D0623">
        <w:rPr>
          <w:b/>
        </w:rPr>
        <w:tab/>
      </w:r>
      <w:r w:rsidR="0001730C">
        <w:rPr>
          <w:lang w:val="en-US"/>
        </w:rPr>
        <w:t xml:space="preserve">She </w:t>
      </w:r>
      <w:r w:rsidR="0001730C" w:rsidRPr="00134F78">
        <w:rPr>
          <w:i/>
          <w:iCs/>
          <w:lang w:val="en-US"/>
        </w:rPr>
        <w:t>turned around / fell over</w:t>
      </w:r>
      <w:r w:rsidR="0001730C">
        <w:rPr>
          <w:lang w:val="en-US"/>
        </w:rPr>
        <w:t xml:space="preserve"> and waved goodbye to us.</w:t>
      </w:r>
    </w:p>
    <w:p w14:paraId="4E7B9110" w14:textId="5C741479" w:rsidR="00456B38" w:rsidRDefault="00456B38" w:rsidP="0001730C">
      <w:pPr>
        <w:pStyle w:val="Text"/>
        <w:spacing w:before="0" w:after="0" w:line="276" w:lineRule="auto"/>
      </w:pPr>
      <w:r w:rsidRPr="003D0623">
        <w:rPr>
          <w:b/>
        </w:rPr>
        <w:t>7</w:t>
      </w:r>
      <w:r w:rsidRPr="003D0623">
        <w:rPr>
          <w:b/>
        </w:rPr>
        <w:tab/>
      </w:r>
      <w:r w:rsidR="0001730C">
        <w:rPr>
          <w:lang w:val="en-US"/>
        </w:rPr>
        <w:t xml:space="preserve">Simon got </w:t>
      </w:r>
      <w:r w:rsidR="0001730C" w:rsidRPr="00134F78">
        <w:rPr>
          <w:i/>
          <w:iCs/>
          <w:lang w:val="en-US"/>
        </w:rPr>
        <w:t>on / in</w:t>
      </w:r>
      <w:r w:rsidR="0001730C">
        <w:rPr>
          <w:lang w:val="en-US"/>
        </w:rPr>
        <w:t xml:space="preserve"> the next train to London.</w:t>
      </w:r>
    </w:p>
    <w:p w14:paraId="3BFD3A86" w14:textId="77777777" w:rsidR="0001730C" w:rsidRDefault="00A93B5F" w:rsidP="0001730C">
      <w:pPr>
        <w:pStyle w:val="Text"/>
        <w:spacing w:before="0" w:after="0" w:line="276" w:lineRule="auto"/>
        <w:ind w:left="142" w:hanging="142"/>
        <w:rPr>
          <w:lang w:val="en-US"/>
        </w:rPr>
      </w:pPr>
      <w:r w:rsidRPr="00696544">
        <w:rPr>
          <w:b/>
        </w:rPr>
        <w:t xml:space="preserve">8 </w:t>
      </w:r>
      <w:r w:rsidR="0001730C">
        <w:rPr>
          <w:lang w:val="en-US"/>
        </w:rPr>
        <w:t xml:space="preserve">She caught sight of him by the ticket </w:t>
      </w:r>
      <w:r w:rsidR="0001730C" w:rsidRPr="00134F78">
        <w:rPr>
          <w:i/>
          <w:iCs/>
          <w:lang w:val="en-US"/>
        </w:rPr>
        <w:t>machine / flight</w:t>
      </w:r>
      <w:r w:rsidR="0001730C">
        <w:rPr>
          <w:lang w:val="en-US"/>
        </w:rPr>
        <w:t>.</w:t>
      </w:r>
    </w:p>
    <w:p w14:paraId="1F3E0C21" w14:textId="61DB7AA7" w:rsidR="0001730C" w:rsidRDefault="007F61D2" w:rsidP="0001730C">
      <w:pPr>
        <w:pStyle w:val="Text"/>
        <w:spacing w:before="0" w:after="0" w:line="276" w:lineRule="auto"/>
        <w:ind w:left="142" w:hanging="142"/>
        <w:rPr>
          <w:lang w:val="en-US"/>
        </w:rPr>
      </w:pPr>
      <w:r w:rsidRPr="00696544">
        <w:rPr>
          <w:b/>
        </w:rPr>
        <w:t xml:space="preserve">9 </w:t>
      </w:r>
      <w:r w:rsidR="0001730C">
        <w:rPr>
          <w:lang w:val="en-US"/>
        </w:rPr>
        <w:t xml:space="preserve">She just </w:t>
      </w:r>
      <w:r w:rsidR="0001730C" w:rsidRPr="00134F78">
        <w:rPr>
          <w:i/>
          <w:iCs/>
          <w:lang w:val="en-US"/>
        </w:rPr>
        <w:t>texted / letter</w:t>
      </w:r>
      <w:r w:rsidR="0001730C">
        <w:rPr>
          <w:lang w:val="en-US"/>
        </w:rPr>
        <w:t xml:space="preserve"> me back.</w:t>
      </w:r>
    </w:p>
    <w:p w14:paraId="551F625F" w14:textId="46E28586" w:rsidR="0023350C" w:rsidRDefault="0023350C" w:rsidP="0001730C">
      <w:pPr>
        <w:pStyle w:val="Text"/>
        <w:spacing w:before="0" w:after="0" w:line="276" w:lineRule="auto"/>
      </w:pPr>
      <w:r w:rsidRPr="00696544">
        <w:rPr>
          <w:b/>
        </w:rPr>
        <w:t>10</w:t>
      </w:r>
      <w:r w:rsidR="0003360F">
        <w:rPr>
          <w:b/>
        </w:rPr>
        <w:tab/>
      </w:r>
      <w:r w:rsidR="0001730C">
        <w:rPr>
          <w:lang w:val="en-US"/>
        </w:rPr>
        <w:t xml:space="preserve">I was reading an essay on French classical </w:t>
      </w:r>
      <w:r w:rsidR="0001730C" w:rsidRPr="00134F78">
        <w:rPr>
          <w:i/>
          <w:iCs/>
          <w:lang w:val="en-US"/>
        </w:rPr>
        <w:t>drama / chat show.</w:t>
      </w:r>
    </w:p>
    <w:p w14:paraId="300DC568" w14:textId="03CA8D26" w:rsidR="00A81C16" w:rsidRPr="007F61D2" w:rsidRDefault="00437A1D" w:rsidP="0001730C">
      <w:pPr>
        <w:pStyle w:val="Text"/>
        <w:spacing w:before="0" w:after="0" w:line="276" w:lineRule="auto"/>
        <w:ind w:left="227" w:hanging="227"/>
      </w:pPr>
      <w:r w:rsidRPr="0078028D">
        <w:rPr>
          <w:b/>
        </w:rPr>
        <w:t>11</w:t>
      </w:r>
      <w:r w:rsidR="0003360F">
        <w:rPr>
          <w:b/>
        </w:rPr>
        <w:tab/>
      </w:r>
      <w:r w:rsidR="0001730C">
        <w:rPr>
          <w:lang w:val="en-US"/>
        </w:rPr>
        <w:t xml:space="preserve">Pull up the </w:t>
      </w:r>
      <w:r w:rsidR="0001730C" w:rsidRPr="00134F78">
        <w:rPr>
          <w:i/>
          <w:iCs/>
          <w:lang w:val="en-US"/>
        </w:rPr>
        <w:t>blinds / drawers</w:t>
      </w:r>
      <w:r w:rsidR="0001730C">
        <w:rPr>
          <w:lang w:val="en-US"/>
        </w:rPr>
        <w:t xml:space="preserve"> and let some light in.</w:t>
      </w:r>
    </w:p>
    <w:p w14:paraId="1B5AFA07" w14:textId="77777777" w:rsidR="00456B38" w:rsidRDefault="0003360F" w:rsidP="0003360F">
      <w:pPr>
        <w:pStyle w:val="ScoreBox"/>
      </w:pPr>
      <w:r>
        <w:t>/10</w:t>
      </w:r>
    </w:p>
    <w:p w14:paraId="0C36B0D1" w14:textId="77777777" w:rsidR="004355F4" w:rsidRDefault="00031158" w:rsidP="0003360F">
      <w:pPr>
        <w:pStyle w:val="Rubric"/>
      </w:pPr>
      <w:r>
        <w:t>8</w:t>
      </w:r>
      <w:r w:rsidR="0003360F">
        <w:tab/>
      </w:r>
      <w:r w:rsidR="00254E7C">
        <w:t xml:space="preserve">Complete the sentences with the words in the box. </w:t>
      </w:r>
      <w:r w:rsidR="00125116">
        <w:t>Use</w:t>
      </w:r>
      <w:r w:rsidR="00254E7C">
        <w:t xml:space="preserve"> one word twice.</w:t>
      </w:r>
    </w:p>
    <w:p w14:paraId="292A0656" w14:textId="0C7C555B" w:rsidR="004355F4" w:rsidRDefault="0003360F" w:rsidP="0003360F">
      <w:pPr>
        <w:pStyle w:val="WordBox"/>
      </w:pPr>
      <w:r>
        <w:t xml:space="preserve">book     do     </w:t>
      </w:r>
      <w:r w:rsidRPr="00F962F3">
        <w:rPr>
          <w:strike/>
        </w:rPr>
        <w:t>go</w:t>
      </w:r>
      <w:r>
        <w:t xml:space="preserve">     have     make     play     </w:t>
      </w:r>
      <w:r w:rsidR="00C20374">
        <w:t>travel</w:t>
      </w:r>
    </w:p>
    <w:p w14:paraId="4C41E4DD" w14:textId="77777777" w:rsidR="004355F4" w:rsidRPr="00A2175B" w:rsidRDefault="004355F4" w:rsidP="00C20374">
      <w:pPr>
        <w:pStyle w:val="Text"/>
        <w:spacing w:before="0" w:after="0" w:line="276" w:lineRule="auto"/>
        <w:ind w:left="170" w:hanging="170"/>
      </w:pPr>
      <w:r w:rsidRPr="00696544">
        <w:rPr>
          <w:b/>
        </w:rPr>
        <w:t>1</w:t>
      </w:r>
      <w:r w:rsidRPr="00696544">
        <w:rPr>
          <w:b/>
        </w:rPr>
        <w:tab/>
      </w:r>
      <w:r w:rsidR="004B668D" w:rsidRPr="00696544">
        <w:t>We could</w:t>
      </w:r>
      <w:r w:rsidR="0003360F">
        <w:t xml:space="preserve"> </w:t>
      </w:r>
      <w:r w:rsidRPr="00696544">
        <w:rPr>
          <w:i/>
          <w:u w:val="single"/>
        </w:rPr>
        <w:t xml:space="preserve"> </w:t>
      </w:r>
      <w:r w:rsidR="0003360F">
        <w:rPr>
          <w:i/>
          <w:u w:val="single"/>
        </w:rPr>
        <w:t xml:space="preserve"> </w:t>
      </w:r>
      <w:r w:rsidRPr="00696544">
        <w:rPr>
          <w:i/>
          <w:u w:val="single"/>
        </w:rPr>
        <w:t xml:space="preserve">  </w:t>
      </w:r>
      <w:r w:rsidR="0003360F">
        <w:rPr>
          <w:i/>
          <w:u w:val="single"/>
        </w:rPr>
        <w:t xml:space="preserve">  </w:t>
      </w:r>
      <w:r w:rsidRPr="00696544">
        <w:rPr>
          <w:i/>
          <w:u w:val="single"/>
        </w:rPr>
        <w:t xml:space="preserve">go </w:t>
      </w:r>
      <w:r w:rsidR="0003360F">
        <w:rPr>
          <w:i/>
          <w:u w:val="single"/>
        </w:rPr>
        <w:t xml:space="preserve">     </w:t>
      </w:r>
      <w:r w:rsidRPr="00696544">
        <w:rPr>
          <w:i/>
          <w:u w:val="single"/>
        </w:rPr>
        <w:t xml:space="preserve"> </w:t>
      </w:r>
      <w:r w:rsidRPr="0003360F">
        <w:rPr>
          <w:i/>
        </w:rPr>
        <w:t xml:space="preserve"> </w:t>
      </w:r>
      <w:r w:rsidRPr="00696544">
        <w:t xml:space="preserve">shopping </w:t>
      </w:r>
      <w:r w:rsidRPr="0078028D">
        <w:t>or sightseeing today</w:t>
      </w:r>
      <w:r w:rsidR="004B668D" w:rsidRPr="0078028D">
        <w:t>.</w:t>
      </w:r>
    </w:p>
    <w:p w14:paraId="0C3FF59B" w14:textId="77777777" w:rsidR="00C20374" w:rsidRDefault="004355F4" w:rsidP="00C20374">
      <w:pPr>
        <w:pStyle w:val="Text"/>
        <w:spacing w:before="0" w:after="0" w:line="276" w:lineRule="auto"/>
        <w:ind w:left="170" w:hanging="170"/>
      </w:pPr>
      <w:r w:rsidRPr="00696544">
        <w:rPr>
          <w:b/>
        </w:rPr>
        <w:t>2</w:t>
      </w:r>
      <w:r w:rsidRPr="00696544">
        <w:rPr>
          <w:b/>
        </w:rPr>
        <w:tab/>
      </w:r>
      <w:r w:rsidR="00C20374" w:rsidRPr="00696544">
        <w:t xml:space="preserve">I’m going to eat after I </w:t>
      </w:r>
      <w:r w:rsidR="00C20374">
        <w:t>________</w:t>
      </w:r>
      <w:r w:rsidR="00C20374" w:rsidRPr="00696544">
        <w:t xml:space="preserve"> my homework.</w:t>
      </w:r>
    </w:p>
    <w:p w14:paraId="277AA914" w14:textId="77777777" w:rsidR="00C20374" w:rsidRDefault="004355F4" w:rsidP="00C20374">
      <w:pPr>
        <w:pStyle w:val="Text"/>
        <w:spacing w:before="0" w:after="0" w:line="276" w:lineRule="auto"/>
        <w:ind w:left="170" w:hanging="170"/>
        <w:rPr>
          <w:lang w:val="en-US"/>
        </w:rPr>
      </w:pPr>
      <w:r w:rsidRPr="00696544">
        <w:rPr>
          <w:b/>
        </w:rPr>
        <w:t>3</w:t>
      </w:r>
      <w:r w:rsidRPr="00696544">
        <w:rPr>
          <w:b/>
        </w:rPr>
        <w:tab/>
      </w:r>
      <w:r w:rsidR="00C20374">
        <w:rPr>
          <w:lang w:val="en-US"/>
        </w:rPr>
        <w:t xml:space="preserve">Go to the park for the afternoon and </w:t>
      </w:r>
      <w:r w:rsidR="00C20374" w:rsidRPr="003E3877">
        <w:rPr>
          <w:lang w:val="en-US"/>
        </w:rPr>
        <w:t xml:space="preserve">________ </w:t>
      </w:r>
      <w:r w:rsidR="00C20374">
        <w:rPr>
          <w:lang w:val="en-US"/>
        </w:rPr>
        <w:t>a picnic.</w:t>
      </w:r>
    </w:p>
    <w:p w14:paraId="5F34E6BE" w14:textId="77777777" w:rsidR="00C20374" w:rsidRDefault="004355F4" w:rsidP="00C20374">
      <w:pPr>
        <w:pStyle w:val="Text"/>
        <w:spacing w:before="0" w:after="0" w:line="276" w:lineRule="auto"/>
        <w:ind w:left="170" w:hanging="170"/>
        <w:rPr>
          <w:lang w:val="en-US"/>
        </w:rPr>
      </w:pPr>
      <w:r w:rsidRPr="0078028D">
        <w:rPr>
          <w:b/>
        </w:rPr>
        <w:t>4</w:t>
      </w:r>
      <w:r w:rsidRPr="0078028D">
        <w:rPr>
          <w:b/>
        </w:rPr>
        <w:tab/>
      </w:r>
      <w:r w:rsidR="00C20374">
        <w:rPr>
          <w:lang w:val="en-US"/>
        </w:rPr>
        <w:t xml:space="preserve">He could </w:t>
      </w:r>
      <w:r w:rsidR="00C20374" w:rsidRPr="003E3877">
        <w:rPr>
          <w:lang w:val="en-US"/>
        </w:rPr>
        <w:t xml:space="preserve">________ </w:t>
      </w:r>
      <w:r w:rsidR="00C20374">
        <w:rPr>
          <w:lang w:val="en-US"/>
        </w:rPr>
        <w:t>nothing but continue to fight.</w:t>
      </w:r>
    </w:p>
    <w:p w14:paraId="7CF254CA" w14:textId="77777777" w:rsidR="00C20374" w:rsidRDefault="004355F4" w:rsidP="00C20374">
      <w:pPr>
        <w:pStyle w:val="Text"/>
        <w:spacing w:before="0" w:after="0" w:line="276" w:lineRule="auto"/>
        <w:ind w:left="170" w:hanging="170"/>
        <w:rPr>
          <w:lang w:val="en-US"/>
        </w:rPr>
      </w:pPr>
      <w:r w:rsidRPr="0078028D">
        <w:rPr>
          <w:b/>
        </w:rPr>
        <w:t>5</w:t>
      </w:r>
      <w:r w:rsidRPr="0078028D">
        <w:rPr>
          <w:b/>
        </w:rPr>
        <w:tab/>
      </w:r>
      <w:r w:rsidR="00C20374">
        <w:rPr>
          <w:lang w:val="en-US"/>
        </w:rPr>
        <w:t xml:space="preserve">It’s always fun to </w:t>
      </w:r>
      <w:r w:rsidR="00C20374" w:rsidRPr="003E3877">
        <w:rPr>
          <w:lang w:val="en-US"/>
        </w:rPr>
        <w:t xml:space="preserve">________ </w:t>
      </w:r>
      <w:r w:rsidR="00C20374">
        <w:rPr>
          <w:lang w:val="en-US"/>
        </w:rPr>
        <w:t>with the children.</w:t>
      </w:r>
    </w:p>
    <w:p w14:paraId="319C1B80" w14:textId="77777777" w:rsidR="00C20374" w:rsidRDefault="004355F4" w:rsidP="00C20374">
      <w:pPr>
        <w:pStyle w:val="Text"/>
        <w:spacing w:before="0" w:after="0" w:line="276" w:lineRule="auto"/>
        <w:ind w:left="170" w:hanging="170"/>
        <w:rPr>
          <w:lang w:val="en-US"/>
        </w:rPr>
      </w:pPr>
      <w:r w:rsidRPr="00696544">
        <w:rPr>
          <w:b/>
        </w:rPr>
        <w:t>6</w:t>
      </w:r>
      <w:r w:rsidRPr="00696544">
        <w:rPr>
          <w:b/>
        </w:rPr>
        <w:tab/>
      </w:r>
      <w:r w:rsidR="00C20374">
        <w:rPr>
          <w:lang w:val="en-US"/>
        </w:rPr>
        <w:t xml:space="preserve">Would you like to </w:t>
      </w:r>
      <w:r w:rsidR="00C20374" w:rsidRPr="003E3877">
        <w:rPr>
          <w:lang w:val="en-US"/>
        </w:rPr>
        <w:t xml:space="preserve">________ </w:t>
      </w:r>
      <w:proofErr w:type="spellStart"/>
      <w:r w:rsidR="00C20374">
        <w:rPr>
          <w:lang w:val="en-US"/>
        </w:rPr>
        <w:t>to</w:t>
      </w:r>
      <w:proofErr w:type="spellEnd"/>
      <w:r w:rsidR="00C20374">
        <w:rPr>
          <w:lang w:val="en-US"/>
        </w:rPr>
        <w:t xml:space="preserve"> the concert with me?</w:t>
      </w:r>
    </w:p>
    <w:p w14:paraId="21FBC6B6" w14:textId="13C6183A" w:rsidR="00C20374" w:rsidRPr="00C20374" w:rsidRDefault="004355F4" w:rsidP="00C20374">
      <w:pPr>
        <w:pStyle w:val="Text"/>
        <w:spacing w:before="0" w:after="0" w:line="276" w:lineRule="auto"/>
        <w:ind w:left="170" w:hanging="170"/>
      </w:pPr>
      <w:r w:rsidRPr="0078028D">
        <w:rPr>
          <w:b/>
        </w:rPr>
        <w:t>7</w:t>
      </w:r>
      <w:r w:rsidRPr="0078028D">
        <w:rPr>
          <w:b/>
        </w:rPr>
        <w:tab/>
      </w:r>
      <w:r w:rsidR="00C20374">
        <w:rPr>
          <w:lang w:val="en-US"/>
        </w:rPr>
        <w:t xml:space="preserve">This is a perfect backpack for those who like to </w:t>
      </w:r>
      <w:r w:rsidR="00C20374" w:rsidRPr="003E3877">
        <w:rPr>
          <w:lang w:val="en-US"/>
        </w:rPr>
        <w:t xml:space="preserve">________ </w:t>
      </w:r>
      <w:r w:rsidR="00C20374">
        <w:rPr>
          <w:lang w:val="en-US"/>
        </w:rPr>
        <w:t>light.</w:t>
      </w:r>
    </w:p>
    <w:p w14:paraId="75E19A9B" w14:textId="77777777" w:rsidR="004355F4" w:rsidRDefault="0003360F" w:rsidP="0003360F">
      <w:pPr>
        <w:pStyle w:val="ScoreBox"/>
      </w:pPr>
      <w:r>
        <w:t>/6</w:t>
      </w:r>
    </w:p>
    <w:p w14:paraId="6AF511FC" w14:textId="77777777" w:rsidR="009F3673" w:rsidRDefault="00031158" w:rsidP="0003360F">
      <w:pPr>
        <w:pStyle w:val="Rubric"/>
      </w:pPr>
      <w:r>
        <w:t>9</w:t>
      </w:r>
      <w:r w:rsidR="0003360F">
        <w:tab/>
      </w:r>
      <w:r w:rsidR="005D4540">
        <w:t>Complete the sentences by putting</w:t>
      </w:r>
      <w:r w:rsidR="0003360F">
        <w:t xml:space="preserve"> </w:t>
      </w:r>
      <w:r w:rsidR="009F3673" w:rsidRPr="006C7476">
        <w:t>three</w:t>
      </w:r>
      <w:r w:rsidR="009F3673">
        <w:t xml:space="preserve"> of the words in brackets in </w:t>
      </w:r>
      <w:r w:rsidR="005D4540">
        <w:t xml:space="preserve">the correct </w:t>
      </w:r>
      <w:r w:rsidR="009F3673">
        <w:t>order.</w:t>
      </w:r>
      <w:r w:rsidR="005D4540">
        <w:t xml:space="preserve"> Cross out the word</w:t>
      </w:r>
      <w:r w:rsidR="00125116">
        <w:t>s</w:t>
      </w:r>
      <w:r w:rsidR="005D4540">
        <w:t xml:space="preserve"> you do not use.</w:t>
      </w:r>
    </w:p>
    <w:p w14:paraId="56BFDD1E" w14:textId="77777777" w:rsidR="009F3673" w:rsidRPr="001A0002" w:rsidRDefault="009F3673" w:rsidP="001A0002">
      <w:pPr>
        <w:pStyle w:val="Text"/>
        <w:tabs>
          <w:tab w:val="left" w:pos="3969"/>
        </w:tabs>
        <w:spacing w:before="0" w:after="0" w:line="276" w:lineRule="auto"/>
        <w:ind w:left="170" w:hanging="170"/>
      </w:pPr>
      <w:r w:rsidRPr="00C20374">
        <w:rPr>
          <w:b/>
        </w:rPr>
        <w:t>1</w:t>
      </w:r>
      <w:r w:rsidRPr="00C20374">
        <w:rPr>
          <w:b/>
        </w:rPr>
        <w:tab/>
      </w:r>
      <w:r w:rsidRPr="00C20374">
        <w:t xml:space="preserve">I’m </w:t>
      </w:r>
      <w:r w:rsidRPr="001A0002">
        <w:t xml:space="preserve">bored with my old hobbies, so I think I’ll </w:t>
      </w:r>
      <w:r w:rsidRPr="001A0002">
        <w:br/>
      </w:r>
      <w:r w:rsidR="0003360F" w:rsidRPr="001A0002">
        <w:rPr>
          <w:i/>
          <w:u w:val="single"/>
        </w:rPr>
        <w:t xml:space="preserve">      </w:t>
      </w:r>
      <w:r w:rsidRPr="001A0002">
        <w:rPr>
          <w:i/>
          <w:u w:val="single"/>
        </w:rPr>
        <w:t>try something new</w:t>
      </w:r>
      <w:r w:rsidRPr="001A0002">
        <w:rPr>
          <w:u w:val="single"/>
        </w:rPr>
        <w:t xml:space="preserve"> </w:t>
      </w:r>
      <w:r w:rsidR="0003360F" w:rsidRPr="001A0002">
        <w:rPr>
          <w:u w:val="single"/>
        </w:rPr>
        <w:t xml:space="preserve">  </w:t>
      </w:r>
      <w:proofErr w:type="gramStart"/>
      <w:r w:rsidR="0003360F" w:rsidRPr="001A0002">
        <w:rPr>
          <w:u w:val="single"/>
        </w:rPr>
        <w:t xml:space="preserve">  </w:t>
      </w:r>
      <w:r w:rsidRPr="001A0002">
        <w:t>.</w:t>
      </w:r>
      <w:proofErr w:type="gramEnd"/>
      <w:r w:rsidRPr="001A0002">
        <w:t xml:space="preserve"> </w:t>
      </w:r>
      <w:r w:rsidR="000812F4" w:rsidRPr="001A0002">
        <w:br/>
      </w:r>
      <w:r w:rsidRPr="001A0002">
        <w:t>(</w:t>
      </w:r>
      <w:r w:rsidRPr="001A0002">
        <w:rPr>
          <w:strike/>
        </w:rPr>
        <w:t>have</w:t>
      </w:r>
      <w:r w:rsidR="007B1DA2" w:rsidRPr="001A0002">
        <w:t xml:space="preserve"> / </w:t>
      </w:r>
      <w:r w:rsidRPr="001A0002">
        <w:t>new</w:t>
      </w:r>
      <w:r w:rsidR="007B1DA2" w:rsidRPr="001A0002">
        <w:t xml:space="preserve"> / </w:t>
      </w:r>
      <w:r w:rsidRPr="001A0002">
        <w:t>something</w:t>
      </w:r>
      <w:r w:rsidR="007B1DA2" w:rsidRPr="001A0002">
        <w:t xml:space="preserve"> / </w:t>
      </w:r>
      <w:r w:rsidRPr="001A0002">
        <w:t>try)</w:t>
      </w:r>
    </w:p>
    <w:p w14:paraId="47C19624" w14:textId="7F80B138" w:rsidR="00C20374" w:rsidRPr="001A0002" w:rsidRDefault="009F3673" w:rsidP="001A0002">
      <w:pPr>
        <w:spacing w:before="0" w:after="0" w:line="276" w:lineRule="auto"/>
        <w:ind w:left="0" w:firstLine="0"/>
        <w:jc w:val="both"/>
        <w:rPr>
          <w:rFonts w:ascii="Arial" w:hAnsi="Arial" w:cs="Arial"/>
          <w:sz w:val="18"/>
          <w:szCs w:val="18"/>
          <w:lang w:val="en-US"/>
        </w:rPr>
      </w:pPr>
      <w:r w:rsidRPr="001A0002">
        <w:rPr>
          <w:rFonts w:ascii="Arial" w:hAnsi="Arial" w:cs="Arial"/>
          <w:b/>
          <w:sz w:val="18"/>
          <w:szCs w:val="18"/>
        </w:rPr>
        <w:t>2</w:t>
      </w:r>
      <w:r w:rsidR="00C20374" w:rsidRPr="001A0002">
        <w:rPr>
          <w:rFonts w:ascii="Arial" w:hAnsi="Arial" w:cs="Arial"/>
          <w:b/>
          <w:sz w:val="18"/>
          <w:szCs w:val="18"/>
        </w:rPr>
        <w:t xml:space="preserve"> </w:t>
      </w:r>
      <w:r w:rsidR="00C20374" w:rsidRPr="001A0002">
        <w:rPr>
          <w:rFonts w:ascii="Arial" w:hAnsi="Arial" w:cs="Arial"/>
          <w:sz w:val="18"/>
          <w:szCs w:val="18"/>
          <w:lang w:val="en-US"/>
        </w:rPr>
        <w:t>He had enormous charm and a great ________________</w:t>
      </w:r>
      <w:proofErr w:type="gramStart"/>
      <w:r w:rsidR="00C20374" w:rsidRPr="001A0002">
        <w:rPr>
          <w:rFonts w:ascii="Arial" w:hAnsi="Arial" w:cs="Arial"/>
          <w:sz w:val="18"/>
          <w:szCs w:val="18"/>
          <w:lang w:val="en-US"/>
        </w:rPr>
        <w:t>_  .</w:t>
      </w:r>
      <w:proofErr w:type="gramEnd"/>
    </w:p>
    <w:p w14:paraId="1992A962" w14:textId="464167B7" w:rsidR="009F3673" w:rsidRPr="001A0002" w:rsidRDefault="00C20374" w:rsidP="001A0002">
      <w:pPr>
        <w:pStyle w:val="Text"/>
        <w:tabs>
          <w:tab w:val="left" w:pos="3969"/>
        </w:tabs>
        <w:spacing w:before="0" w:after="0" w:line="276" w:lineRule="auto"/>
      </w:pPr>
      <w:r w:rsidRPr="001A0002">
        <w:t xml:space="preserve">    </w:t>
      </w:r>
      <w:r w:rsidR="009F3673" w:rsidRPr="001A0002">
        <w:t>(</w:t>
      </w:r>
      <w:proofErr w:type="spellStart"/>
      <w:r w:rsidRPr="001A0002">
        <w:rPr>
          <w:lang w:val="en-US"/>
        </w:rPr>
        <w:t>humour</w:t>
      </w:r>
      <w:proofErr w:type="spellEnd"/>
      <w:r w:rsidRPr="001A0002">
        <w:rPr>
          <w:lang w:val="en-US"/>
        </w:rPr>
        <w:t xml:space="preserve"> / a / sense / of</w:t>
      </w:r>
      <w:r w:rsidR="009F3673" w:rsidRPr="001A0002">
        <w:t>)</w:t>
      </w:r>
    </w:p>
    <w:p w14:paraId="5E857F49" w14:textId="77777777" w:rsidR="00C20374" w:rsidRPr="001A0002" w:rsidRDefault="009F3673" w:rsidP="001A0002">
      <w:pPr>
        <w:spacing w:before="0" w:after="0" w:line="276" w:lineRule="auto"/>
        <w:jc w:val="both"/>
        <w:rPr>
          <w:rFonts w:ascii="Arial" w:hAnsi="Arial" w:cs="Arial"/>
          <w:sz w:val="18"/>
          <w:szCs w:val="18"/>
          <w:lang w:val="en-US"/>
        </w:rPr>
      </w:pPr>
      <w:r w:rsidRPr="001A0002">
        <w:rPr>
          <w:rFonts w:ascii="Arial" w:hAnsi="Arial" w:cs="Arial"/>
          <w:b/>
          <w:sz w:val="18"/>
          <w:szCs w:val="18"/>
        </w:rPr>
        <w:t>3</w:t>
      </w:r>
      <w:r w:rsidRPr="001A0002">
        <w:rPr>
          <w:rFonts w:ascii="Arial" w:hAnsi="Arial" w:cs="Arial"/>
          <w:b/>
          <w:sz w:val="18"/>
          <w:szCs w:val="18"/>
        </w:rPr>
        <w:tab/>
      </w:r>
      <w:r w:rsidR="00C20374" w:rsidRPr="001A0002">
        <w:rPr>
          <w:rFonts w:ascii="Arial" w:hAnsi="Arial" w:cs="Arial"/>
          <w:sz w:val="18"/>
          <w:szCs w:val="18"/>
          <w:lang w:val="en-US"/>
        </w:rPr>
        <w:t>You will soon feel better physically and emotionally as you ________________</w:t>
      </w:r>
      <w:proofErr w:type="gramStart"/>
      <w:r w:rsidR="00C20374" w:rsidRPr="001A0002">
        <w:rPr>
          <w:rFonts w:ascii="Arial" w:hAnsi="Arial" w:cs="Arial"/>
          <w:sz w:val="18"/>
          <w:szCs w:val="18"/>
          <w:lang w:val="en-US"/>
        </w:rPr>
        <w:t>_  your</w:t>
      </w:r>
      <w:proofErr w:type="gramEnd"/>
      <w:r w:rsidR="00C20374" w:rsidRPr="001A0002">
        <w:rPr>
          <w:rFonts w:ascii="Arial" w:hAnsi="Arial" w:cs="Arial"/>
          <w:sz w:val="18"/>
          <w:szCs w:val="18"/>
          <w:lang w:val="en-US"/>
        </w:rPr>
        <w:t xml:space="preserve"> food choices.</w:t>
      </w:r>
    </w:p>
    <w:p w14:paraId="2A78D424" w14:textId="5BC97D13" w:rsidR="009F3673" w:rsidRPr="001A0002" w:rsidRDefault="00C20374" w:rsidP="001A0002">
      <w:pPr>
        <w:spacing w:before="0" w:after="0" w:line="276" w:lineRule="auto"/>
        <w:ind w:left="0" w:firstLine="0"/>
        <w:jc w:val="both"/>
        <w:rPr>
          <w:rFonts w:ascii="Arial" w:hAnsi="Arial" w:cs="Arial"/>
          <w:sz w:val="18"/>
          <w:szCs w:val="18"/>
          <w:lang w:val="en-US"/>
        </w:rPr>
      </w:pPr>
      <w:r w:rsidRPr="001A0002">
        <w:rPr>
          <w:rFonts w:ascii="Arial" w:hAnsi="Arial" w:cs="Arial"/>
          <w:sz w:val="18"/>
          <w:szCs w:val="18"/>
          <w:lang w:val="en-US"/>
        </w:rPr>
        <w:t xml:space="preserve">    (better / to / get / at</w:t>
      </w:r>
      <w:r w:rsidR="009F3673" w:rsidRPr="001A0002">
        <w:rPr>
          <w:rFonts w:ascii="Arial" w:hAnsi="Arial" w:cs="Arial"/>
          <w:sz w:val="18"/>
          <w:szCs w:val="18"/>
        </w:rPr>
        <w:t>)</w:t>
      </w:r>
    </w:p>
    <w:p w14:paraId="561A42C1" w14:textId="77777777" w:rsidR="00C20374" w:rsidRPr="001A0002" w:rsidRDefault="009F3673" w:rsidP="001A0002">
      <w:pPr>
        <w:spacing w:before="0" w:after="0" w:line="276" w:lineRule="auto"/>
        <w:jc w:val="both"/>
        <w:rPr>
          <w:rFonts w:ascii="Arial" w:hAnsi="Arial" w:cs="Arial"/>
          <w:sz w:val="18"/>
          <w:szCs w:val="18"/>
          <w:lang w:val="en-US"/>
        </w:rPr>
      </w:pPr>
      <w:r w:rsidRPr="001A0002">
        <w:rPr>
          <w:rFonts w:ascii="Arial" w:hAnsi="Arial" w:cs="Arial"/>
          <w:b/>
          <w:sz w:val="18"/>
          <w:szCs w:val="18"/>
        </w:rPr>
        <w:t>4</w:t>
      </w:r>
      <w:r w:rsidRPr="001A0002">
        <w:rPr>
          <w:rFonts w:ascii="Arial" w:hAnsi="Arial" w:cs="Arial"/>
          <w:b/>
          <w:sz w:val="18"/>
          <w:szCs w:val="18"/>
        </w:rPr>
        <w:tab/>
      </w:r>
      <w:r w:rsidR="00C20374" w:rsidRPr="001A0002">
        <w:rPr>
          <w:rFonts w:ascii="Arial" w:hAnsi="Arial" w:cs="Arial"/>
          <w:sz w:val="18"/>
          <w:szCs w:val="18"/>
          <w:lang w:val="en-US"/>
        </w:rPr>
        <w:t>He has had a full career, and stands to ________________</w:t>
      </w:r>
      <w:proofErr w:type="gramStart"/>
      <w:r w:rsidR="00C20374" w:rsidRPr="001A0002">
        <w:rPr>
          <w:rFonts w:ascii="Arial" w:hAnsi="Arial" w:cs="Arial"/>
          <w:sz w:val="18"/>
          <w:szCs w:val="18"/>
          <w:lang w:val="en-US"/>
        </w:rPr>
        <w:t>_  money</w:t>
      </w:r>
      <w:proofErr w:type="gramEnd"/>
      <w:r w:rsidR="00C20374" w:rsidRPr="001A0002">
        <w:rPr>
          <w:rFonts w:ascii="Arial" w:hAnsi="Arial" w:cs="Arial"/>
          <w:sz w:val="18"/>
          <w:szCs w:val="18"/>
          <w:lang w:val="en-US"/>
        </w:rPr>
        <w:t xml:space="preserve"> if he returns to the firm.</w:t>
      </w:r>
    </w:p>
    <w:p w14:paraId="786F441D" w14:textId="32973A9D" w:rsidR="009F3673" w:rsidRPr="001A0002" w:rsidRDefault="00C20374" w:rsidP="001A0002">
      <w:pPr>
        <w:spacing w:before="0" w:after="0" w:line="276" w:lineRule="auto"/>
        <w:ind w:left="0" w:firstLine="0"/>
        <w:jc w:val="both"/>
        <w:rPr>
          <w:rFonts w:ascii="Arial" w:hAnsi="Arial" w:cs="Arial"/>
          <w:sz w:val="18"/>
          <w:szCs w:val="18"/>
          <w:lang w:val="en-US"/>
        </w:rPr>
      </w:pPr>
      <w:r w:rsidRPr="001A0002">
        <w:rPr>
          <w:rFonts w:ascii="Arial" w:hAnsi="Arial" w:cs="Arial"/>
          <w:sz w:val="18"/>
          <w:szCs w:val="18"/>
        </w:rPr>
        <w:t xml:space="preserve">     </w:t>
      </w:r>
      <w:r w:rsidR="009F3673" w:rsidRPr="001A0002">
        <w:rPr>
          <w:rFonts w:ascii="Arial" w:hAnsi="Arial" w:cs="Arial"/>
          <w:sz w:val="18"/>
          <w:szCs w:val="18"/>
        </w:rPr>
        <w:t>(</w:t>
      </w:r>
      <w:r w:rsidRPr="001A0002">
        <w:rPr>
          <w:rFonts w:ascii="Arial" w:hAnsi="Arial" w:cs="Arial"/>
          <w:sz w:val="18"/>
          <w:szCs w:val="18"/>
          <w:lang w:val="en-US"/>
        </w:rPr>
        <w:t>lots / a / earn / of</w:t>
      </w:r>
      <w:r w:rsidR="009F3673" w:rsidRPr="001A0002">
        <w:rPr>
          <w:rFonts w:ascii="Arial" w:hAnsi="Arial" w:cs="Arial"/>
          <w:sz w:val="18"/>
          <w:szCs w:val="18"/>
        </w:rPr>
        <w:t>)</w:t>
      </w:r>
    </w:p>
    <w:p w14:paraId="77A3C588" w14:textId="77777777" w:rsidR="00C20374" w:rsidRPr="001A0002" w:rsidRDefault="009F3673" w:rsidP="001A0002">
      <w:pPr>
        <w:spacing w:before="0" w:after="0" w:line="276" w:lineRule="auto"/>
        <w:jc w:val="both"/>
        <w:rPr>
          <w:rFonts w:ascii="Arial" w:hAnsi="Arial" w:cs="Arial"/>
          <w:sz w:val="18"/>
          <w:szCs w:val="18"/>
          <w:lang w:val="en-US"/>
        </w:rPr>
      </w:pPr>
      <w:r w:rsidRPr="001A0002">
        <w:rPr>
          <w:rFonts w:ascii="Arial" w:hAnsi="Arial" w:cs="Arial"/>
          <w:b/>
          <w:sz w:val="18"/>
          <w:szCs w:val="18"/>
        </w:rPr>
        <w:t>5</w:t>
      </w:r>
      <w:r w:rsidRPr="001A0002">
        <w:rPr>
          <w:rFonts w:ascii="Arial" w:hAnsi="Arial" w:cs="Arial"/>
          <w:b/>
          <w:sz w:val="18"/>
          <w:szCs w:val="18"/>
        </w:rPr>
        <w:tab/>
      </w:r>
      <w:r w:rsidR="00C20374" w:rsidRPr="001A0002">
        <w:rPr>
          <w:rFonts w:ascii="Arial" w:hAnsi="Arial" w:cs="Arial"/>
          <w:sz w:val="18"/>
          <w:szCs w:val="18"/>
          <w:lang w:val="en-US"/>
        </w:rPr>
        <w:t>I thought she might ________________</w:t>
      </w:r>
      <w:proofErr w:type="gramStart"/>
      <w:r w:rsidR="00C20374" w:rsidRPr="001A0002">
        <w:rPr>
          <w:rFonts w:ascii="Arial" w:hAnsi="Arial" w:cs="Arial"/>
          <w:sz w:val="18"/>
          <w:szCs w:val="18"/>
          <w:lang w:val="en-US"/>
        </w:rPr>
        <w:t>_  Paula’s</w:t>
      </w:r>
      <w:proofErr w:type="gramEnd"/>
      <w:r w:rsidR="00C20374" w:rsidRPr="001A0002">
        <w:rPr>
          <w:rFonts w:ascii="Arial" w:hAnsi="Arial" w:cs="Arial"/>
          <w:sz w:val="18"/>
          <w:szCs w:val="18"/>
          <w:lang w:val="en-US"/>
        </w:rPr>
        <w:t xml:space="preserve"> proposal.</w:t>
      </w:r>
    </w:p>
    <w:p w14:paraId="5F9500F9" w14:textId="1B3581F2" w:rsidR="009F3673" w:rsidRPr="001A0002" w:rsidRDefault="00C20374" w:rsidP="001A0002">
      <w:pPr>
        <w:spacing w:before="0" w:after="0" w:line="276" w:lineRule="auto"/>
        <w:jc w:val="both"/>
        <w:rPr>
          <w:rFonts w:ascii="Arial" w:hAnsi="Arial" w:cs="Arial"/>
          <w:sz w:val="18"/>
          <w:szCs w:val="18"/>
          <w:lang w:val="en-US"/>
        </w:rPr>
      </w:pPr>
      <w:r w:rsidRPr="001A0002">
        <w:rPr>
          <w:rFonts w:ascii="Arial" w:hAnsi="Arial" w:cs="Arial"/>
          <w:b/>
          <w:sz w:val="18"/>
          <w:szCs w:val="18"/>
        </w:rPr>
        <w:t xml:space="preserve">      </w:t>
      </w:r>
      <w:r w:rsidR="009F3673" w:rsidRPr="001A0002">
        <w:rPr>
          <w:rFonts w:ascii="Arial" w:hAnsi="Arial" w:cs="Arial"/>
          <w:sz w:val="18"/>
          <w:szCs w:val="18"/>
        </w:rPr>
        <w:t>(</w:t>
      </w:r>
      <w:r w:rsidRPr="001A0002">
        <w:rPr>
          <w:rFonts w:ascii="Arial" w:hAnsi="Arial" w:cs="Arial"/>
          <w:sz w:val="18"/>
          <w:szCs w:val="18"/>
          <w:lang w:val="en-US"/>
        </w:rPr>
        <w:t>interested / to / be / in</w:t>
      </w:r>
      <w:r w:rsidR="009F3673" w:rsidRPr="001A0002">
        <w:rPr>
          <w:rFonts w:ascii="Arial" w:hAnsi="Arial" w:cs="Arial"/>
          <w:sz w:val="18"/>
          <w:szCs w:val="18"/>
        </w:rPr>
        <w:t>)</w:t>
      </w:r>
    </w:p>
    <w:p w14:paraId="7D1CE52C" w14:textId="1D6C0C0A" w:rsidR="009F3673" w:rsidRDefault="0003360F" w:rsidP="009B5652">
      <w:pPr>
        <w:pStyle w:val="ScoreBox"/>
      </w:pPr>
      <w:r>
        <w:t>/4</w:t>
      </w:r>
    </w:p>
    <w:p w14:paraId="5890C763" w14:textId="77777777" w:rsidR="00B0145F" w:rsidRPr="009B2EDE" w:rsidRDefault="00B0145F" w:rsidP="000812F4">
      <w:pPr>
        <w:pStyle w:val="HeadASection"/>
      </w:pPr>
      <w:r w:rsidRPr="009B2EDE">
        <w:t>Function</w:t>
      </w:r>
    </w:p>
    <w:p w14:paraId="453E0B4A" w14:textId="77777777" w:rsidR="00B0145F" w:rsidRPr="009B2EDE" w:rsidRDefault="00031158" w:rsidP="000812F4">
      <w:pPr>
        <w:pStyle w:val="Rubric"/>
        <w:ind w:left="227" w:hanging="227"/>
      </w:pPr>
      <w:r>
        <w:t>10</w:t>
      </w:r>
      <w:r w:rsidR="000812F4">
        <w:tab/>
      </w:r>
      <w:r w:rsidR="00046173">
        <w:t>Complete the conversations with</w:t>
      </w:r>
      <w:r w:rsidR="000812F4">
        <w:t xml:space="preserve"> </w:t>
      </w:r>
      <w:r w:rsidR="00046173">
        <w:t>a–j.</w:t>
      </w:r>
    </w:p>
    <w:p w14:paraId="7843E60E" w14:textId="77777777" w:rsidR="005320A8" w:rsidRPr="005D4540" w:rsidRDefault="00F17FA1" w:rsidP="000812F4">
      <w:pPr>
        <w:pStyle w:val="Text"/>
        <w:tabs>
          <w:tab w:val="clear" w:pos="227"/>
        </w:tabs>
        <w:spacing w:before="0"/>
        <w:ind w:left="142" w:hanging="142"/>
        <w:rPr>
          <w:b/>
        </w:rPr>
      </w:pPr>
      <w:r>
        <w:rPr>
          <w:b/>
        </w:rPr>
        <w:t>1</w:t>
      </w:r>
      <w:r w:rsidR="005D4540">
        <w:rPr>
          <w:b/>
        </w:rPr>
        <w:tab/>
      </w:r>
      <w:r w:rsidR="00F27609">
        <w:rPr>
          <w:b/>
        </w:rPr>
        <w:t>A:</w:t>
      </w:r>
      <w:r w:rsidR="000812F4">
        <w:rPr>
          <w:b/>
        </w:rPr>
        <w:t xml:space="preserve"> </w:t>
      </w:r>
      <w:r>
        <w:rPr>
          <w:b/>
          <w:vertAlign w:val="superscript"/>
        </w:rPr>
        <w:t>1</w:t>
      </w:r>
      <w:r w:rsidR="000812F4">
        <w:rPr>
          <w:b/>
          <w:vertAlign w:val="superscript"/>
        </w:rPr>
        <w:t xml:space="preserve"> </w:t>
      </w:r>
      <w:r w:rsidR="000812F4" w:rsidRPr="000812F4">
        <w:rPr>
          <w:i/>
          <w:u w:val="single"/>
        </w:rPr>
        <w:t xml:space="preserve"> </w:t>
      </w:r>
      <w:r w:rsidR="000812F4">
        <w:rPr>
          <w:i/>
          <w:u w:val="single"/>
        </w:rPr>
        <w:t xml:space="preserve"> </w:t>
      </w:r>
      <w:r w:rsidR="00B92D78" w:rsidRPr="00B92D78">
        <w:rPr>
          <w:i/>
          <w:u w:val="single"/>
        </w:rPr>
        <w:t>j</w:t>
      </w:r>
      <w:r w:rsidR="000812F4">
        <w:rPr>
          <w:i/>
          <w:u w:val="single"/>
        </w:rPr>
        <w:t xml:space="preserve">  </w:t>
      </w:r>
      <w:proofErr w:type="gramStart"/>
      <w:r w:rsidR="000812F4">
        <w:rPr>
          <w:i/>
          <w:u w:val="single"/>
        </w:rPr>
        <w:t xml:space="preserve"> </w:t>
      </w:r>
      <w:r w:rsidR="000812F4" w:rsidRPr="000812F4">
        <w:rPr>
          <w:i/>
        </w:rPr>
        <w:t xml:space="preserve"> </w:t>
      </w:r>
      <w:r w:rsidR="00B92D78">
        <w:t>.</w:t>
      </w:r>
      <w:r w:rsidR="006747E7">
        <w:t>This</w:t>
      </w:r>
      <w:proofErr w:type="gramEnd"/>
      <w:r w:rsidR="006747E7">
        <w:t xml:space="preserve"> is your son’s </w:t>
      </w:r>
      <w:r w:rsidR="006747E7" w:rsidRPr="005D4757">
        <w:t xml:space="preserve">school. </w:t>
      </w:r>
      <w:r w:rsidRPr="005D4757">
        <w:rPr>
          <w:b/>
          <w:vertAlign w:val="superscript"/>
        </w:rPr>
        <w:t>2</w:t>
      </w:r>
      <w:r w:rsidR="00D47FBD">
        <w:t>__</w:t>
      </w:r>
      <w:proofErr w:type="gramStart"/>
      <w:r w:rsidR="00D47FBD">
        <w:t xml:space="preserve">_ </w:t>
      </w:r>
      <w:r w:rsidR="000812F4">
        <w:t>.</w:t>
      </w:r>
      <w:proofErr w:type="gramEnd"/>
    </w:p>
    <w:p w14:paraId="5FDD8E8F" w14:textId="77777777" w:rsidR="00F17FA1" w:rsidRDefault="00F17FA1" w:rsidP="000812F4">
      <w:pPr>
        <w:pStyle w:val="Text"/>
        <w:tabs>
          <w:tab w:val="clear" w:pos="227"/>
        </w:tabs>
        <w:spacing w:before="0"/>
        <w:ind w:left="142" w:hanging="142"/>
      </w:pPr>
      <w:r>
        <w:rPr>
          <w:b/>
        </w:rPr>
        <w:t>2</w:t>
      </w:r>
      <w:r w:rsidR="000812F4">
        <w:rPr>
          <w:b/>
        </w:rPr>
        <w:tab/>
      </w:r>
      <w:r>
        <w:rPr>
          <w:b/>
        </w:rPr>
        <w:t>A:</w:t>
      </w:r>
      <w:r w:rsidR="000812F4">
        <w:rPr>
          <w:b/>
        </w:rPr>
        <w:t xml:space="preserve"> </w:t>
      </w:r>
      <w:r w:rsidRPr="005D4757">
        <w:rPr>
          <w:b/>
          <w:vertAlign w:val="superscript"/>
        </w:rPr>
        <w:t>3</w:t>
      </w:r>
      <w:r w:rsidR="00D47FBD">
        <w:t>__</w:t>
      </w:r>
      <w:proofErr w:type="gramStart"/>
      <w:r w:rsidR="00D47FBD">
        <w:t>_</w:t>
      </w:r>
      <w:r w:rsidR="000812F4">
        <w:t xml:space="preserve"> </w:t>
      </w:r>
      <w:r w:rsidR="00B92D78" w:rsidRPr="005D4757">
        <w:t>.</w:t>
      </w:r>
      <w:proofErr w:type="gramEnd"/>
      <w:r w:rsidR="000812F4">
        <w:rPr>
          <w:b/>
        </w:rPr>
        <w:br/>
      </w:r>
      <w:r>
        <w:rPr>
          <w:b/>
        </w:rPr>
        <w:t>B:</w:t>
      </w:r>
      <w:r w:rsidR="000812F4">
        <w:rPr>
          <w:b/>
        </w:rPr>
        <w:t xml:space="preserve"> </w:t>
      </w:r>
      <w:r w:rsidRPr="00951A75">
        <w:t xml:space="preserve">I’m sorry, I don’t know. </w:t>
      </w:r>
      <w:r>
        <w:t>I’m just a tourist.</w:t>
      </w:r>
      <w:r w:rsidR="000812F4">
        <w:rPr>
          <w:b/>
        </w:rPr>
        <w:br/>
      </w:r>
      <w:r>
        <w:rPr>
          <w:b/>
        </w:rPr>
        <w:t>A:</w:t>
      </w:r>
      <w:r w:rsidR="000812F4">
        <w:rPr>
          <w:b/>
        </w:rPr>
        <w:t xml:space="preserve"> </w:t>
      </w:r>
      <w:r>
        <w:t>No pr</w:t>
      </w:r>
      <w:r w:rsidR="005D4540">
        <w:t xml:space="preserve">oblem. I’ll ask somebody else. … </w:t>
      </w:r>
      <w:r w:rsidRPr="000B38B7">
        <w:t>Excuse me?</w:t>
      </w:r>
      <w:r w:rsidR="000812F4">
        <w:t xml:space="preserve"> </w:t>
      </w:r>
      <w:r>
        <w:t>Is the museum near here</w:t>
      </w:r>
      <w:r w:rsidRPr="00951A75">
        <w:t xml:space="preserve">? </w:t>
      </w:r>
      <w:r w:rsidR="000812F4">
        <w:br/>
      </w:r>
      <w:r>
        <w:rPr>
          <w:b/>
        </w:rPr>
        <w:t>C</w:t>
      </w:r>
      <w:r w:rsidR="000812F4">
        <w:rPr>
          <w:b/>
        </w:rPr>
        <w:t xml:space="preserve"> </w:t>
      </w:r>
      <w:r>
        <w:rPr>
          <w:b/>
        </w:rPr>
        <w:t>:</w:t>
      </w:r>
      <w:r w:rsidRPr="005D4757">
        <w:rPr>
          <w:b/>
          <w:vertAlign w:val="superscript"/>
        </w:rPr>
        <w:t>4</w:t>
      </w:r>
      <w:r w:rsidR="00D47FBD">
        <w:t>__</w:t>
      </w:r>
      <w:proofErr w:type="gramStart"/>
      <w:r w:rsidR="00D47FBD">
        <w:t>_</w:t>
      </w:r>
      <w:r w:rsidR="000812F4">
        <w:t xml:space="preserve"> </w:t>
      </w:r>
      <w:r w:rsidRPr="005D4757">
        <w:t>.</w:t>
      </w:r>
      <w:r w:rsidR="008B3878">
        <w:t>First</w:t>
      </w:r>
      <w:proofErr w:type="gramEnd"/>
      <w:r w:rsidR="008B3878">
        <w:t>, g</w:t>
      </w:r>
      <w:r w:rsidR="005D4757">
        <w:t xml:space="preserve">o straight on for about 500 metres. </w:t>
      </w:r>
      <w:r w:rsidRPr="005D4757">
        <w:rPr>
          <w:b/>
          <w:vertAlign w:val="superscript"/>
        </w:rPr>
        <w:t>5</w:t>
      </w:r>
      <w:r w:rsidR="00D47FBD">
        <w:t>__</w:t>
      </w:r>
      <w:proofErr w:type="gramStart"/>
      <w:r w:rsidR="00D47FBD">
        <w:t>_</w:t>
      </w:r>
      <w:r w:rsidR="000812F4">
        <w:t xml:space="preserve"> </w:t>
      </w:r>
      <w:r w:rsidRPr="005D4757">
        <w:t>.</w:t>
      </w:r>
      <w:proofErr w:type="gramEnd"/>
      <w:r w:rsidRPr="005D4757">
        <w:t xml:space="preserve"> You’ll see </w:t>
      </w:r>
      <w:r w:rsidR="00607CDE" w:rsidRPr="005D4757">
        <w:t xml:space="preserve">both </w:t>
      </w:r>
      <w:r w:rsidRPr="005D4757">
        <w:t xml:space="preserve">the museum </w:t>
      </w:r>
      <w:r w:rsidR="008B3878" w:rsidRPr="005D4757">
        <w:t xml:space="preserve">and the library </w:t>
      </w:r>
      <w:r w:rsidRPr="005D4757">
        <w:t>r</w:t>
      </w:r>
      <w:r>
        <w:t>ight in front of you.</w:t>
      </w:r>
    </w:p>
    <w:p w14:paraId="51B2FE4E" w14:textId="77777777" w:rsidR="00F27609" w:rsidRDefault="00BD40CD" w:rsidP="000812F4">
      <w:pPr>
        <w:pStyle w:val="Text"/>
        <w:tabs>
          <w:tab w:val="clear" w:pos="227"/>
          <w:tab w:val="left" w:pos="284"/>
        </w:tabs>
        <w:spacing w:before="0"/>
        <w:ind w:left="142" w:hanging="142"/>
      </w:pPr>
      <w:r w:rsidRPr="005D4757">
        <w:rPr>
          <w:b/>
        </w:rPr>
        <w:t>3</w:t>
      </w:r>
      <w:r w:rsidR="005D4540" w:rsidRPr="005D4757">
        <w:rPr>
          <w:b/>
        </w:rPr>
        <w:tab/>
      </w:r>
      <w:r w:rsidR="00F27609" w:rsidRPr="005D4757">
        <w:rPr>
          <w:b/>
        </w:rPr>
        <w:t>A</w:t>
      </w:r>
      <w:r w:rsidR="000812F4">
        <w:rPr>
          <w:b/>
        </w:rPr>
        <w:t xml:space="preserve"> </w:t>
      </w:r>
      <w:r w:rsidR="00F27609" w:rsidRPr="005D4757">
        <w:rPr>
          <w:b/>
        </w:rPr>
        <w:t>:</w:t>
      </w:r>
      <w:r w:rsidR="00A2215F" w:rsidRPr="005D4757">
        <w:rPr>
          <w:b/>
          <w:vertAlign w:val="superscript"/>
        </w:rPr>
        <w:t>6</w:t>
      </w:r>
      <w:r w:rsidR="00D47FBD">
        <w:t>__</w:t>
      </w:r>
      <w:proofErr w:type="gramStart"/>
      <w:r w:rsidR="00D47FBD">
        <w:t>_</w:t>
      </w:r>
      <w:r w:rsidR="000812F4">
        <w:t xml:space="preserve"> </w:t>
      </w:r>
      <w:r w:rsidR="008B3878" w:rsidRPr="005D4757">
        <w:t>.</w:t>
      </w:r>
      <w:r w:rsidR="00F27609">
        <w:t>My</w:t>
      </w:r>
      <w:proofErr w:type="gramEnd"/>
      <w:r w:rsidR="00F27609">
        <w:t xml:space="preserve"> car isn’t working and </w:t>
      </w:r>
      <w:r w:rsidR="00684CD3">
        <w:t>I missed the bus.</w:t>
      </w:r>
      <w:r w:rsidR="000812F4">
        <w:rPr>
          <w:b/>
        </w:rPr>
        <w:br/>
      </w:r>
      <w:r w:rsidR="00F27609" w:rsidRPr="005D4757">
        <w:rPr>
          <w:b/>
        </w:rPr>
        <w:t>B</w:t>
      </w:r>
      <w:r w:rsidR="000812F4">
        <w:rPr>
          <w:b/>
        </w:rPr>
        <w:t xml:space="preserve"> </w:t>
      </w:r>
      <w:r w:rsidR="00F27609" w:rsidRPr="005D4757">
        <w:rPr>
          <w:b/>
        </w:rPr>
        <w:t>:</w:t>
      </w:r>
      <w:r w:rsidR="00A2215F" w:rsidRPr="005D4757">
        <w:rPr>
          <w:b/>
          <w:vertAlign w:val="superscript"/>
        </w:rPr>
        <w:t>7</w:t>
      </w:r>
      <w:r w:rsidR="00D47FBD">
        <w:t>___</w:t>
      </w:r>
      <w:r w:rsidR="000812F4">
        <w:t xml:space="preserve"> </w:t>
      </w:r>
      <w:r w:rsidR="008B3878" w:rsidRPr="005D4757">
        <w:t>.</w:t>
      </w:r>
      <w:r w:rsidR="00F27609" w:rsidRPr="005D4757">
        <w:t xml:space="preserve"> We still</w:t>
      </w:r>
      <w:r w:rsidR="00F27609">
        <w:t xml:space="preserve"> have plenty of time.</w:t>
      </w:r>
    </w:p>
    <w:p w14:paraId="5AD2E7ED" w14:textId="77777777" w:rsidR="00BD40CD" w:rsidRPr="005D4540" w:rsidRDefault="00BD40CD" w:rsidP="000812F4">
      <w:pPr>
        <w:pStyle w:val="Text"/>
        <w:tabs>
          <w:tab w:val="clear" w:pos="227"/>
        </w:tabs>
        <w:spacing w:before="0"/>
        <w:ind w:left="142" w:hanging="142"/>
        <w:rPr>
          <w:b/>
        </w:rPr>
      </w:pPr>
      <w:r>
        <w:rPr>
          <w:b/>
        </w:rPr>
        <w:t>4</w:t>
      </w:r>
      <w:r w:rsidR="005D4540">
        <w:rPr>
          <w:b/>
        </w:rPr>
        <w:tab/>
      </w:r>
      <w:r>
        <w:rPr>
          <w:b/>
        </w:rPr>
        <w:t>A:</w:t>
      </w:r>
      <w:r w:rsidR="000812F4">
        <w:rPr>
          <w:b/>
        </w:rPr>
        <w:t xml:space="preserve"> </w:t>
      </w:r>
      <w:r w:rsidR="005D4540">
        <w:t>Sarah? It’s Rosy</w:t>
      </w:r>
      <w:r w:rsidR="000B6705" w:rsidRPr="005D4757">
        <w:t xml:space="preserve">. </w:t>
      </w:r>
      <w:r w:rsidR="00A2215F" w:rsidRPr="005D4757">
        <w:rPr>
          <w:b/>
          <w:vertAlign w:val="superscript"/>
        </w:rPr>
        <w:t>8</w:t>
      </w:r>
      <w:r w:rsidR="00D47FBD">
        <w:t>__</w:t>
      </w:r>
      <w:proofErr w:type="gramStart"/>
      <w:r w:rsidR="00D47FBD">
        <w:t>_</w:t>
      </w:r>
      <w:r w:rsidR="000812F4">
        <w:t xml:space="preserve"> </w:t>
      </w:r>
      <w:r w:rsidR="008B3878" w:rsidRPr="005D4757">
        <w:t>.</w:t>
      </w:r>
      <w:proofErr w:type="gramEnd"/>
      <w:r w:rsidR="000812F4">
        <w:t xml:space="preserve"> </w:t>
      </w:r>
      <w:r w:rsidRPr="005D4757">
        <w:t>It’s</w:t>
      </w:r>
      <w:r>
        <w:t xml:space="preserve"> at </w:t>
      </w:r>
      <w:r w:rsidR="005D4540">
        <w:t>Manuela</w:t>
      </w:r>
      <w:r>
        <w:t xml:space="preserve">’s house from 7.30 this evening. </w:t>
      </w:r>
      <w:r w:rsidR="006C7476">
        <w:t>I’ll meet you there.</w:t>
      </w:r>
    </w:p>
    <w:p w14:paraId="68185705" w14:textId="77777777" w:rsidR="004978A4" w:rsidRDefault="00BD40CD" w:rsidP="000812F4">
      <w:pPr>
        <w:pStyle w:val="Text"/>
        <w:tabs>
          <w:tab w:val="clear" w:pos="227"/>
        </w:tabs>
        <w:spacing w:before="0"/>
        <w:ind w:left="142" w:hanging="142"/>
      </w:pPr>
      <w:r w:rsidRPr="005D4757">
        <w:rPr>
          <w:b/>
        </w:rPr>
        <w:t>5</w:t>
      </w:r>
      <w:r w:rsidR="005D4540" w:rsidRPr="005D4757">
        <w:rPr>
          <w:b/>
        </w:rPr>
        <w:tab/>
      </w:r>
      <w:r w:rsidRPr="005D4757">
        <w:rPr>
          <w:b/>
        </w:rPr>
        <w:t>A:</w:t>
      </w:r>
      <w:r w:rsidR="000812F4">
        <w:rPr>
          <w:b/>
        </w:rPr>
        <w:t xml:space="preserve"> </w:t>
      </w:r>
      <w:r w:rsidR="00A2215F" w:rsidRPr="005D4757">
        <w:rPr>
          <w:b/>
          <w:vertAlign w:val="superscript"/>
        </w:rPr>
        <w:t>9</w:t>
      </w:r>
      <w:r w:rsidR="00D47FBD">
        <w:t>__</w:t>
      </w:r>
      <w:proofErr w:type="gramStart"/>
      <w:r w:rsidR="00D47FBD">
        <w:t>_</w:t>
      </w:r>
      <w:r w:rsidR="000812F4">
        <w:t xml:space="preserve"> </w:t>
      </w:r>
      <w:r w:rsidR="008B3878" w:rsidRPr="005D4757">
        <w:t>.</w:t>
      </w:r>
      <w:proofErr w:type="gramEnd"/>
      <w:r w:rsidR="000812F4">
        <w:rPr>
          <w:b/>
        </w:rPr>
        <w:br/>
      </w:r>
      <w:r w:rsidRPr="005D4757">
        <w:rPr>
          <w:b/>
        </w:rPr>
        <w:t>B:</w:t>
      </w:r>
      <w:r w:rsidR="000812F4">
        <w:rPr>
          <w:b/>
        </w:rPr>
        <w:t xml:space="preserve"> </w:t>
      </w:r>
      <w:r w:rsidR="00A2215F" w:rsidRPr="005D4757">
        <w:rPr>
          <w:b/>
          <w:vertAlign w:val="superscript"/>
        </w:rPr>
        <w:t>10</w:t>
      </w:r>
      <w:r w:rsidR="00D47FBD">
        <w:t>___</w:t>
      </w:r>
      <w:r w:rsidR="000812F4">
        <w:t xml:space="preserve"> </w:t>
      </w:r>
      <w:r w:rsidR="008B3878" w:rsidRPr="005D4757">
        <w:t>.</w:t>
      </w:r>
      <w:r w:rsidR="005D4540" w:rsidRPr="005D4757">
        <w:t xml:space="preserve"> Jim</w:t>
      </w:r>
      <w:r>
        <w:t xml:space="preserve"> will know the price. I’ll ask </w:t>
      </w:r>
      <w:r w:rsidR="008B3878">
        <w:t>him</w:t>
      </w:r>
      <w:r>
        <w:t>.</w:t>
      </w:r>
    </w:p>
    <w:p w14:paraId="08CF588D" w14:textId="77777777" w:rsidR="00B92D78" w:rsidRDefault="00B92D78" w:rsidP="000812F4">
      <w:pPr>
        <w:pStyle w:val="Text"/>
        <w:tabs>
          <w:tab w:val="center" w:pos="1026"/>
          <w:tab w:val="center" w:pos="3011"/>
        </w:tabs>
        <w:ind w:left="142" w:hanging="142"/>
      </w:pPr>
      <w:proofErr w:type="spellStart"/>
      <w:r w:rsidRPr="005D4757">
        <w:rPr>
          <w:b/>
        </w:rPr>
        <w:t>a</w:t>
      </w:r>
      <w:proofErr w:type="spellEnd"/>
      <w:r w:rsidR="000812F4">
        <w:rPr>
          <w:b/>
        </w:rPr>
        <w:tab/>
      </w:r>
      <w:proofErr w:type="gramStart"/>
      <w:r w:rsidRPr="005D4757">
        <w:t>At</w:t>
      </w:r>
      <w:proofErr w:type="gramEnd"/>
      <w:r w:rsidRPr="005D4757">
        <w:t xml:space="preserve"> the end of the road, turn left.</w:t>
      </w:r>
    </w:p>
    <w:p w14:paraId="1584C4C2" w14:textId="77777777" w:rsidR="00B92D78" w:rsidRDefault="00B92D78" w:rsidP="000812F4">
      <w:pPr>
        <w:pStyle w:val="Text"/>
        <w:tabs>
          <w:tab w:val="center" w:pos="1026"/>
          <w:tab w:val="center" w:pos="3011"/>
        </w:tabs>
        <w:spacing w:before="0"/>
        <w:ind w:left="142" w:hanging="142"/>
      </w:pPr>
      <w:r w:rsidRPr="005D4757">
        <w:rPr>
          <w:b/>
        </w:rPr>
        <w:t>b</w:t>
      </w:r>
      <w:r w:rsidR="000812F4">
        <w:rPr>
          <w:b/>
        </w:rPr>
        <w:tab/>
      </w:r>
      <w:r w:rsidRPr="005D4757">
        <w:t>Could you call us back when you get this?</w:t>
      </w:r>
    </w:p>
    <w:p w14:paraId="217D0E69" w14:textId="77777777" w:rsidR="00B92D78" w:rsidRDefault="00B92D78" w:rsidP="000812F4">
      <w:pPr>
        <w:pStyle w:val="Text"/>
        <w:tabs>
          <w:tab w:val="center" w:pos="1026"/>
          <w:tab w:val="center" w:pos="3011"/>
        </w:tabs>
        <w:spacing w:before="0"/>
        <w:ind w:left="142" w:hanging="142"/>
      </w:pPr>
      <w:r w:rsidRPr="005D4757">
        <w:rPr>
          <w:b/>
        </w:rPr>
        <w:t>c</w:t>
      </w:r>
      <w:r w:rsidR="000812F4">
        <w:rPr>
          <w:b/>
        </w:rPr>
        <w:tab/>
      </w:r>
      <w:r w:rsidRPr="005D4757">
        <w:t xml:space="preserve">Could you tell me how much </w:t>
      </w:r>
      <w:proofErr w:type="gramStart"/>
      <w:r w:rsidRPr="005D4757">
        <w:t>this costs</w:t>
      </w:r>
      <w:proofErr w:type="gramEnd"/>
      <w:r w:rsidRPr="005D4757">
        <w:t>?</w:t>
      </w:r>
    </w:p>
    <w:p w14:paraId="559E9401" w14:textId="77777777" w:rsidR="00B92D78" w:rsidRDefault="00B92D78" w:rsidP="000812F4">
      <w:pPr>
        <w:pStyle w:val="Text"/>
        <w:tabs>
          <w:tab w:val="center" w:pos="1026"/>
          <w:tab w:val="center" w:pos="3011"/>
        </w:tabs>
        <w:spacing w:before="0"/>
        <w:ind w:left="142" w:hanging="142"/>
      </w:pPr>
      <w:r w:rsidRPr="005D4757">
        <w:rPr>
          <w:b/>
        </w:rPr>
        <w:t>d</w:t>
      </w:r>
      <w:r w:rsidR="000812F4">
        <w:rPr>
          <w:b/>
        </w:rPr>
        <w:tab/>
      </w:r>
      <w:r w:rsidRPr="005D4757">
        <w:t>Do you know where the museum is?</w:t>
      </w:r>
    </w:p>
    <w:p w14:paraId="3FA0DD9A" w14:textId="77777777" w:rsidR="00B92D78" w:rsidRDefault="00B92D78" w:rsidP="000812F4">
      <w:pPr>
        <w:pStyle w:val="Text"/>
        <w:tabs>
          <w:tab w:val="center" w:pos="1026"/>
          <w:tab w:val="center" w:pos="3011"/>
        </w:tabs>
        <w:spacing w:before="0"/>
        <w:ind w:left="142" w:hanging="142"/>
      </w:pPr>
      <w:proofErr w:type="spellStart"/>
      <w:r w:rsidRPr="005D4757">
        <w:rPr>
          <w:b/>
        </w:rPr>
        <w:t>e</w:t>
      </w:r>
      <w:proofErr w:type="spellEnd"/>
      <w:r w:rsidR="000812F4">
        <w:rPr>
          <w:b/>
        </w:rPr>
        <w:tab/>
      </w:r>
      <w:r w:rsidRPr="005D4757">
        <w:t>Don’t worry about it.</w:t>
      </w:r>
    </w:p>
    <w:p w14:paraId="196244B9" w14:textId="77777777" w:rsidR="00B92D78" w:rsidRDefault="00B92D78" w:rsidP="000812F4">
      <w:pPr>
        <w:pStyle w:val="Text"/>
        <w:tabs>
          <w:tab w:val="center" w:pos="1026"/>
          <w:tab w:val="center" w:pos="3011"/>
        </w:tabs>
        <w:spacing w:before="0"/>
        <w:ind w:left="142" w:hanging="142"/>
      </w:pPr>
      <w:proofErr w:type="spellStart"/>
      <w:r w:rsidRPr="005D4757">
        <w:rPr>
          <w:b/>
        </w:rPr>
        <w:t>f</w:t>
      </w:r>
      <w:proofErr w:type="spellEnd"/>
      <w:r w:rsidR="000812F4">
        <w:rPr>
          <w:b/>
        </w:rPr>
        <w:tab/>
      </w:r>
      <w:r w:rsidRPr="005D4757">
        <w:t>I’m afraid I can’t help you with that.</w:t>
      </w:r>
    </w:p>
    <w:p w14:paraId="69F336A2" w14:textId="77777777" w:rsidR="00B92D78" w:rsidRDefault="00B92D78" w:rsidP="000812F4">
      <w:pPr>
        <w:pStyle w:val="Text"/>
        <w:tabs>
          <w:tab w:val="center" w:pos="1026"/>
          <w:tab w:val="center" w:pos="3011"/>
        </w:tabs>
        <w:spacing w:before="0"/>
        <w:ind w:left="142" w:hanging="142"/>
      </w:pPr>
      <w:r w:rsidRPr="005D4757">
        <w:rPr>
          <w:b/>
        </w:rPr>
        <w:t>g</w:t>
      </w:r>
      <w:r w:rsidR="000812F4">
        <w:rPr>
          <w:b/>
        </w:rPr>
        <w:tab/>
      </w:r>
      <w:r w:rsidRPr="005D4757">
        <w:t>I’m calling to remind you about the party.</w:t>
      </w:r>
    </w:p>
    <w:p w14:paraId="3283E55B" w14:textId="77777777" w:rsidR="00B92D78" w:rsidRDefault="00B92D78" w:rsidP="000812F4">
      <w:pPr>
        <w:pStyle w:val="Text"/>
        <w:tabs>
          <w:tab w:val="center" w:pos="1026"/>
          <w:tab w:val="center" w:pos="3011"/>
        </w:tabs>
        <w:spacing w:before="0"/>
        <w:ind w:left="142" w:hanging="142"/>
      </w:pPr>
      <w:r w:rsidRPr="005D4757">
        <w:rPr>
          <w:b/>
        </w:rPr>
        <w:t>h</w:t>
      </w:r>
      <w:r w:rsidR="000812F4">
        <w:rPr>
          <w:b/>
        </w:rPr>
        <w:tab/>
      </w:r>
      <w:r w:rsidRPr="005D4757">
        <w:t>I’m really sorry I’m late.</w:t>
      </w:r>
    </w:p>
    <w:p w14:paraId="09029B3F" w14:textId="77777777" w:rsidR="00B92D78" w:rsidRDefault="00B92D78" w:rsidP="000812F4">
      <w:pPr>
        <w:pStyle w:val="Text"/>
        <w:tabs>
          <w:tab w:val="center" w:pos="1026"/>
          <w:tab w:val="center" w:pos="3011"/>
        </w:tabs>
        <w:spacing w:before="0"/>
        <w:ind w:left="142" w:hanging="142"/>
      </w:pPr>
      <w:proofErr w:type="spellStart"/>
      <w:r w:rsidRPr="005D4757">
        <w:rPr>
          <w:b/>
        </w:rPr>
        <w:t>i</w:t>
      </w:r>
      <w:proofErr w:type="spellEnd"/>
      <w:r w:rsidR="000812F4">
        <w:rPr>
          <w:b/>
        </w:rPr>
        <w:tab/>
      </w:r>
      <w:r w:rsidRPr="005D4757">
        <w:t>Sure. It’s next to the library.</w:t>
      </w:r>
    </w:p>
    <w:p w14:paraId="63C6131E" w14:textId="67F8D399" w:rsidR="00C20374" w:rsidRPr="00EE5828" w:rsidRDefault="00B92D78" w:rsidP="00710912">
      <w:pPr>
        <w:pStyle w:val="Text"/>
        <w:tabs>
          <w:tab w:val="center" w:pos="1026"/>
          <w:tab w:val="center" w:pos="3011"/>
        </w:tabs>
        <w:spacing w:before="0"/>
        <w:ind w:left="142" w:hanging="142"/>
        <w:rPr>
          <w:strike/>
        </w:rPr>
      </w:pPr>
      <w:r>
        <w:rPr>
          <w:b/>
        </w:rPr>
        <w:t>j</w:t>
      </w:r>
      <w:r w:rsidR="000812F4">
        <w:rPr>
          <w:b/>
        </w:rPr>
        <w:tab/>
      </w:r>
      <w:r w:rsidRPr="00EE5828">
        <w:rPr>
          <w:strike/>
        </w:rPr>
        <w:t>This is a message for Sarah Jameson.</w:t>
      </w:r>
    </w:p>
    <w:p w14:paraId="5D6EE5AF" w14:textId="77777777" w:rsidR="00F17FA1" w:rsidRPr="009B2EDE" w:rsidRDefault="000812F4" w:rsidP="000812F4">
      <w:pPr>
        <w:pStyle w:val="ScoreBox"/>
      </w:pPr>
      <w:r>
        <w:t>/9</w:t>
      </w:r>
    </w:p>
    <w:p w14:paraId="026E4E9C" w14:textId="77777777" w:rsidR="00B0145F" w:rsidRPr="009B2EDE" w:rsidRDefault="00031158" w:rsidP="000812F4">
      <w:pPr>
        <w:pStyle w:val="Rubric"/>
        <w:ind w:left="227" w:hanging="227"/>
      </w:pPr>
      <w:r>
        <w:t>11</w:t>
      </w:r>
      <w:r w:rsidR="000812F4">
        <w:tab/>
      </w:r>
      <w:r w:rsidR="00EC6E89">
        <w:t>Each sentence or question has</w:t>
      </w:r>
      <w:r w:rsidR="00046173">
        <w:t xml:space="preserve"> one</w:t>
      </w:r>
      <w:r w:rsidR="0079583D">
        <w:t xml:space="preserve"> </w:t>
      </w:r>
      <w:r w:rsidR="00EF2C45">
        <w:t>word</w:t>
      </w:r>
      <w:r w:rsidR="00EC6E89">
        <w:t xml:space="preserve"> missing</w:t>
      </w:r>
      <w:r w:rsidR="00EF2C45">
        <w:t xml:space="preserve">. </w:t>
      </w:r>
      <w:r w:rsidR="008B4518">
        <w:t>Rew</w:t>
      </w:r>
      <w:r w:rsidR="00EF2C45">
        <w:t xml:space="preserve">rite </w:t>
      </w:r>
      <w:r w:rsidR="00046173">
        <w:t>the sentences or questions</w:t>
      </w:r>
      <w:r w:rsidR="0079583D">
        <w:t xml:space="preserve"> </w:t>
      </w:r>
      <w:r w:rsidR="00EF2C45">
        <w:t>with the missing word added</w:t>
      </w:r>
      <w:r w:rsidR="00B0145F">
        <w:t>.</w:t>
      </w:r>
    </w:p>
    <w:p w14:paraId="5CCA5697" w14:textId="77777777" w:rsidR="00EF2C45" w:rsidRPr="00046173" w:rsidRDefault="00EF2C45" w:rsidP="009A65FB">
      <w:pPr>
        <w:pStyle w:val="Text"/>
        <w:spacing w:before="0"/>
        <w:ind w:left="170" w:hanging="170"/>
        <w:rPr>
          <w:rStyle w:val="GapFillchr"/>
          <w:color w:val="7F7F7F" w:themeColor="text1" w:themeTint="80"/>
          <w:u w:val="none"/>
        </w:rPr>
      </w:pPr>
      <w:r w:rsidRPr="00046173">
        <w:rPr>
          <w:b/>
        </w:rPr>
        <w:t>1</w:t>
      </w:r>
      <w:r w:rsidRPr="00046173">
        <w:rPr>
          <w:b/>
        </w:rPr>
        <w:tab/>
      </w:r>
      <w:r w:rsidR="006B4E11" w:rsidRPr="00046173">
        <w:t>Go straight on past library.</w:t>
      </w:r>
      <w:r w:rsidR="009A65FB">
        <w:br/>
      </w:r>
      <w:r w:rsidR="006B4E11" w:rsidRPr="00046173">
        <w:rPr>
          <w:i/>
          <w:u w:val="single"/>
        </w:rPr>
        <w:t>Go straight on past the library</w:t>
      </w:r>
      <w:r w:rsidRPr="00046173">
        <w:rPr>
          <w:i/>
          <w:u w:val="single"/>
        </w:rPr>
        <w:tab/>
      </w:r>
      <w:proofErr w:type="gramStart"/>
      <w:r w:rsidR="009758DB" w:rsidRPr="00046173">
        <w:rPr>
          <w:i/>
          <w:u w:val="single"/>
        </w:rPr>
        <w:tab/>
      </w:r>
      <w:r w:rsidRPr="00046173">
        <w:rPr>
          <w:i/>
          <w:u w:val="single"/>
        </w:rPr>
        <w:t xml:space="preserve"> </w:t>
      </w:r>
      <w:r w:rsidR="006B4E11" w:rsidRPr="00046173">
        <w:rPr>
          <w:i/>
        </w:rPr>
        <w:t xml:space="preserve"> .</w:t>
      </w:r>
      <w:proofErr w:type="gramEnd"/>
    </w:p>
    <w:p w14:paraId="5968C73B" w14:textId="3D20CF7F" w:rsidR="00EF2C45" w:rsidRPr="00710912" w:rsidRDefault="00EF2C45" w:rsidP="00710912">
      <w:pPr>
        <w:spacing w:after="0"/>
        <w:rPr>
          <w:rStyle w:val="GapFillchr"/>
          <w:rFonts w:ascii="Arial" w:hAnsi="Arial" w:cs="Arial"/>
          <w:b w:val="0"/>
          <w:color w:val="auto"/>
          <w:szCs w:val="18"/>
          <w:u w:val="none"/>
          <w:lang w:val="en-US"/>
        </w:rPr>
      </w:pPr>
      <w:r w:rsidRPr="00046173">
        <w:rPr>
          <w:b/>
        </w:rPr>
        <w:t>2</w:t>
      </w:r>
      <w:r w:rsidRPr="00046173">
        <w:rPr>
          <w:b/>
        </w:rPr>
        <w:tab/>
      </w:r>
      <w:r w:rsidR="00710912">
        <w:rPr>
          <w:rFonts w:ascii="Arial" w:hAnsi="Arial" w:cs="Arial"/>
          <w:sz w:val="18"/>
          <w:szCs w:val="18"/>
          <w:lang w:val="en-US"/>
        </w:rPr>
        <w:t>I</w:t>
      </w:r>
      <w:r w:rsidR="00710912" w:rsidRPr="00267258">
        <w:rPr>
          <w:rFonts w:ascii="Arial" w:hAnsi="Arial" w:cs="Arial"/>
          <w:sz w:val="18"/>
          <w:szCs w:val="18"/>
          <w:lang w:val="en-US"/>
        </w:rPr>
        <w:t>t been great to talk but I should probably get going.</w:t>
      </w:r>
      <w:r w:rsidR="009A65FB">
        <w:br/>
      </w:r>
      <w:r w:rsidRPr="00046173">
        <w:rPr>
          <w:rStyle w:val="GapFillchr"/>
          <w:u w:val="none"/>
        </w:rPr>
        <w:t>_____________________________________</w:t>
      </w:r>
      <w:proofErr w:type="gramStart"/>
      <w:r w:rsidRPr="00046173">
        <w:rPr>
          <w:rStyle w:val="GapFillchr"/>
          <w:u w:val="none"/>
        </w:rPr>
        <w:t>_ </w:t>
      </w:r>
      <w:r w:rsidR="00710912">
        <w:t>.</w:t>
      </w:r>
      <w:proofErr w:type="gramEnd"/>
    </w:p>
    <w:p w14:paraId="23B01440" w14:textId="5462CE2C" w:rsidR="00EF2C45" w:rsidRPr="00710912" w:rsidRDefault="00EF2C45" w:rsidP="00710912">
      <w:pPr>
        <w:spacing w:after="0"/>
        <w:rPr>
          <w:rStyle w:val="GapFillchr"/>
          <w:rFonts w:ascii="Arial" w:hAnsi="Arial" w:cs="Arial"/>
          <w:b w:val="0"/>
          <w:color w:val="auto"/>
          <w:szCs w:val="18"/>
          <w:u w:val="none"/>
          <w:lang w:val="en-US"/>
        </w:rPr>
      </w:pPr>
      <w:r w:rsidRPr="00046173">
        <w:rPr>
          <w:b/>
        </w:rPr>
        <w:t>3</w:t>
      </w:r>
      <w:r w:rsidRPr="00046173">
        <w:rPr>
          <w:b/>
        </w:rPr>
        <w:tab/>
      </w:r>
      <w:r w:rsidR="00710912">
        <w:rPr>
          <w:rFonts w:ascii="Arial" w:hAnsi="Arial" w:cs="Arial"/>
          <w:sz w:val="18"/>
          <w:szCs w:val="18"/>
          <w:lang w:val="en-US"/>
        </w:rPr>
        <w:t>W</w:t>
      </w:r>
      <w:r w:rsidR="00710912" w:rsidRPr="00267258">
        <w:rPr>
          <w:rFonts w:ascii="Arial" w:hAnsi="Arial" w:cs="Arial"/>
          <w:sz w:val="18"/>
          <w:szCs w:val="18"/>
          <w:lang w:val="en-US"/>
        </w:rPr>
        <w:t>hat time should we meet dinner tonight?</w:t>
      </w:r>
      <w:r w:rsidR="009A65FB">
        <w:br/>
      </w:r>
      <w:r w:rsidR="009758DB" w:rsidRPr="00046173">
        <w:rPr>
          <w:rStyle w:val="GapFillchr"/>
          <w:u w:val="none"/>
        </w:rPr>
        <w:t>_____________________________________</w:t>
      </w:r>
      <w:proofErr w:type="gramStart"/>
      <w:r w:rsidR="009758DB" w:rsidRPr="00046173">
        <w:rPr>
          <w:rStyle w:val="GapFillchr"/>
          <w:u w:val="none"/>
        </w:rPr>
        <w:t>_</w:t>
      </w:r>
      <w:r w:rsidR="00D45762" w:rsidRPr="00046173">
        <w:rPr>
          <w:rStyle w:val="GapFillchr"/>
          <w:u w:val="none"/>
        </w:rPr>
        <w:t> </w:t>
      </w:r>
      <w:r w:rsidR="00D45762" w:rsidRPr="009A65FB">
        <w:t>?</w:t>
      </w:r>
      <w:proofErr w:type="gramEnd"/>
      <w:r w:rsidRPr="00046173">
        <w:rPr>
          <w:rStyle w:val="GapFillchr"/>
          <w:color w:val="7F7F7F" w:themeColor="text1" w:themeTint="80"/>
          <w:u w:val="none"/>
        </w:rPr>
        <w:t> </w:t>
      </w:r>
    </w:p>
    <w:p w14:paraId="3505B1B8" w14:textId="569DB0B4" w:rsidR="009758DB" w:rsidRPr="00710912" w:rsidRDefault="00EF2C45" w:rsidP="00710912">
      <w:pPr>
        <w:spacing w:after="0"/>
        <w:rPr>
          <w:rStyle w:val="GapFillchr"/>
          <w:rFonts w:ascii="Arial" w:hAnsi="Arial" w:cs="Arial"/>
          <w:b w:val="0"/>
          <w:color w:val="auto"/>
          <w:szCs w:val="18"/>
          <w:u w:val="none"/>
          <w:lang w:val="en-US"/>
        </w:rPr>
      </w:pPr>
      <w:r w:rsidRPr="00046173">
        <w:rPr>
          <w:b/>
        </w:rPr>
        <w:t>4</w:t>
      </w:r>
      <w:r w:rsidRPr="00046173">
        <w:rPr>
          <w:b/>
        </w:rPr>
        <w:tab/>
      </w:r>
      <w:r w:rsidR="00710912" w:rsidRPr="00267258">
        <w:rPr>
          <w:rFonts w:ascii="Arial" w:hAnsi="Arial" w:cs="Arial"/>
          <w:sz w:val="18"/>
          <w:szCs w:val="18"/>
          <w:lang w:val="en-US"/>
        </w:rPr>
        <w:t>Or I can stay on now you’d prefer!</w:t>
      </w:r>
      <w:r w:rsidR="009A65FB">
        <w:br/>
      </w:r>
      <w:r w:rsidR="009758DB" w:rsidRPr="00046173">
        <w:rPr>
          <w:rStyle w:val="GapFillchr"/>
          <w:u w:val="none"/>
        </w:rPr>
        <w:t>_____________________________________</w:t>
      </w:r>
      <w:proofErr w:type="gramStart"/>
      <w:r w:rsidR="009758DB" w:rsidRPr="00046173">
        <w:rPr>
          <w:rStyle w:val="GapFillchr"/>
          <w:u w:val="none"/>
        </w:rPr>
        <w:t>_ </w:t>
      </w:r>
      <w:r w:rsidR="00710912">
        <w:rPr>
          <w:rStyle w:val="GapFillchr"/>
          <w:u w:val="none"/>
        </w:rPr>
        <w:t>!</w:t>
      </w:r>
      <w:proofErr w:type="gramEnd"/>
      <w:r w:rsidR="009758DB" w:rsidRPr="00046173">
        <w:rPr>
          <w:rStyle w:val="GapFillchr"/>
          <w:color w:val="7F7F7F" w:themeColor="text1" w:themeTint="80"/>
          <w:u w:val="none"/>
        </w:rPr>
        <w:t> </w:t>
      </w:r>
    </w:p>
    <w:p w14:paraId="367FAAD9" w14:textId="3916C20D" w:rsidR="009758DB" w:rsidRPr="00710912" w:rsidRDefault="00EA0E11" w:rsidP="00710912">
      <w:pPr>
        <w:spacing w:after="0"/>
        <w:rPr>
          <w:rStyle w:val="GapFillchr"/>
          <w:rFonts w:ascii="Arial" w:hAnsi="Arial" w:cs="Arial"/>
          <w:b w:val="0"/>
          <w:color w:val="auto"/>
          <w:szCs w:val="18"/>
          <w:u w:val="none"/>
          <w:lang w:val="en-US"/>
        </w:rPr>
      </w:pPr>
      <w:r w:rsidRPr="00046173">
        <w:rPr>
          <w:b/>
        </w:rPr>
        <w:t>5</w:t>
      </w:r>
      <w:r w:rsidRPr="00046173">
        <w:rPr>
          <w:b/>
        </w:rPr>
        <w:tab/>
      </w:r>
      <w:r w:rsidR="00710912" w:rsidRPr="00267258">
        <w:rPr>
          <w:rFonts w:ascii="Arial" w:hAnsi="Arial" w:cs="Arial"/>
          <w:sz w:val="18"/>
          <w:szCs w:val="18"/>
          <w:lang w:val="en-US"/>
        </w:rPr>
        <w:t>I’ll see you in few days.</w:t>
      </w:r>
      <w:r w:rsidR="009A65FB">
        <w:br/>
      </w:r>
      <w:r w:rsidR="009758DB" w:rsidRPr="00046173">
        <w:rPr>
          <w:rStyle w:val="GapFillchr"/>
          <w:u w:val="none"/>
        </w:rPr>
        <w:t>_____________________________________</w:t>
      </w:r>
      <w:proofErr w:type="gramStart"/>
      <w:r w:rsidR="009758DB" w:rsidRPr="00046173">
        <w:rPr>
          <w:rStyle w:val="GapFillchr"/>
          <w:u w:val="none"/>
        </w:rPr>
        <w:t>_ .</w:t>
      </w:r>
      <w:proofErr w:type="gramEnd"/>
      <w:r w:rsidR="009758DB" w:rsidRPr="00046173">
        <w:rPr>
          <w:rStyle w:val="GapFillchr"/>
          <w:color w:val="7F7F7F" w:themeColor="text1" w:themeTint="80"/>
          <w:u w:val="none"/>
        </w:rPr>
        <w:t> </w:t>
      </w:r>
    </w:p>
    <w:p w14:paraId="5ACA19DA" w14:textId="391F3661" w:rsidR="009758DB" w:rsidRPr="00710912" w:rsidRDefault="00EA0E11" w:rsidP="00710912">
      <w:pPr>
        <w:spacing w:after="0"/>
        <w:rPr>
          <w:rStyle w:val="GapFillchr"/>
          <w:rFonts w:ascii="Arial" w:hAnsi="Arial" w:cs="Arial"/>
          <w:b w:val="0"/>
          <w:color w:val="auto"/>
          <w:szCs w:val="18"/>
          <w:u w:val="none"/>
          <w:lang w:val="en-US"/>
        </w:rPr>
      </w:pPr>
      <w:r w:rsidRPr="00046173">
        <w:rPr>
          <w:b/>
        </w:rPr>
        <w:t>6</w:t>
      </w:r>
      <w:r w:rsidRPr="00046173">
        <w:rPr>
          <w:b/>
        </w:rPr>
        <w:tab/>
      </w:r>
      <w:r w:rsidR="00710912" w:rsidRPr="00267258">
        <w:rPr>
          <w:rFonts w:ascii="Arial" w:hAnsi="Arial" w:cs="Arial"/>
          <w:sz w:val="18"/>
          <w:szCs w:val="18"/>
          <w:lang w:val="en-US"/>
        </w:rPr>
        <w:t>Thank you again calling. Bye.</w:t>
      </w:r>
      <w:r w:rsidR="009A65FB">
        <w:br/>
      </w:r>
      <w:r w:rsidR="009758DB" w:rsidRPr="00046173">
        <w:rPr>
          <w:rStyle w:val="GapFillchr"/>
          <w:u w:val="none"/>
        </w:rPr>
        <w:t>_____________________________________</w:t>
      </w:r>
      <w:proofErr w:type="gramStart"/>
      <w:r w:rsidR="009758DB" w:rsidRPr="00046173">
        <w:rPr>
          <w:rStyle w:val="GapFillchr"/>
          <w:u w:val="none"/>
        </w:rPr>
        <w:t>_ .</w:t>
      </w:r>
      <w:proofErr w:type="gramEnd"/>
      <w:r w:rsidR="009758DB" w:rsidRPr="00F04B59">
        <w:rPr>
          <w:rStyle w:val="GapFillchr"/>
          <w:color w:val="7F7F7F" w:themeColor="text1" w:themeTint="80"/>
          <w:u w:val="none"/>
        </w:rPr>
        <w:t> </w:t>
      </w:r>
    </w:p>
    <w:p w14:paraId="102544C2" w14:textId="14FFFE6C" w:rsidR="00710912" w:rsidRDefault="00EA0E11" w:rsidP="00710912">
      <w:pPr>
        <w:spacing w:after="0"/>
        <w:rPr>
          <w:rFonts w:ascii="Arial" w:hAnsi="Arial" w:cs="Arial"/>
          <w:sz w:val="18"/>
          <w:szCs w:val="18"/>
          <w:lang w:val="en-US"/>
        </w:rPr>
      </w:pPr>
      <w:r w:rsidRPr="003660C1">
        <w:rPr>
          <w:b/>
        </w:rPr>
        <w:t>7</w:t>
      </w:r>
      <w:r w:rsidRPr="003660C1">
        <w:rPr>
          <w:b/>
        </w:rPr>
        <w:tab/>
      </w:r>
      <w:r w:rsidR="00710912" w:rsidRPr="00267258">
        <w:rPr>
          <w:rFonts w:ascii="Arial" w:hAnsi="Arial" w:cs="Arial"/>
          <w:sz w:val="18"/>
          <w:szCs w:val="18"/>
          <w:lang w:val="en-US"/>
        </w:rPr>
        <w:t>Could slow down please?</w:t>
      </w:r>
    </w:p>
    <w:p w14:paraId="164EA3EE" w14:textId="1F003BB6" w:rsidR="009758DB" w:rsidRDefault="00710912" w:rsidP="00710912">
      <w:pPr>
        <w:pStyle w:val="Text"/>
        <w:spacing w:before="0"/>
        <w:rPr>
          <w:rStyle w:val="GapFillchr"/>
          <w:color w:val="7F7F7F" w:themeColor="text1" w:themeTint="80"/>
          <w:u w:val="none"/>
        </w:rPr>
      </w:pPr>
      <w:r>
        <w:t xml:space="preserve">   </w:t>
      </w:r>
      <w:r w:rsidR="009758DB" w:rsidRPr="003660C1">
        <w:rPr>
          <w:rStyle w:val="GapFillchr"/>
          <w:u w:val="none"/>
        </w:rPr>
        <w:t>______________________________________ </w:t>
      </w:r>
      <w:r>
        <w:rPr>
          <w:rStyle w:val="GapFillchr"/>
          <w:u w:val="none"/>
        </w:rPr>
        <w:t>?</w:t>
      </w:r>
      <w:r w:rsidR="009758DB" w:rsidRPr="00F04B59">
        <w:rPr>
          <w:rStyle w:val="GapFillchr"/>
          <w:color w:val="7F7F7F" w:themeColor="text1" w:themeTint="80"/>
          <w:u w:val="none"/>
        </w:rPr>
        <w:t> </w:t>
      </w:r>
    </w:p>
    <w:p w14:paraId="61F38BDE" w14:textId="77777777" w:rsidR="00B92D78" w:rsidRPr="009A65FB" w:rsidRDefault="009A65FB" w:rsidP="009A65FB">
      <w:pPr>
        <w:pStyle w:val="ScoreBox"/>
        <w:rPr>
          <w:rStyle w:val="GapFillchr"/>
          <w:rFonts w:ascii="Arial" w:hAnsi="Arial"/>
          <w:b/>
          <w:color w:val="auto"/>
          <w:u w:val="none"/>
        </w:rPr>
      </w:pPr>
      <w:r w:rsidRPr="009A65FB">
        <w:rPr>
          <w:rStyle w:val="GapFillchr"/>
          <w:rFonts w:ascii="Arial" w:hAnsi="Arial"/>
          <w:b/>
          <w:color w:val="auto"/>
          <w:u w:val="none"/>
        </w:rPr>
        <w:t>/6</w:t>
      </w:r>
    </w:p>
    <w:p w14:paraId="5749BC82" w14:textId="77777777" w:rsidR="00B0145F" w:rsidRDefault="00B0145F" w:rsidP="00B0145F">
      <w:pPr>
        <w:pStyle w:val="Text"/>
      </w:pPr>
    </w:p>
    <w:p w14:paraId="42D1A08B" w14:textId="77777777" w:rsidR="00205E55" w:rsidRPr="009B2EDE" w:rsidRDefault="00205E55" w:rsidP="00B0145F">
      <w:pPr>
        <w:pStyle w:val="Text"/>
      </w:pPr>
    </w:p>
    <w:p w14:paraId="7F08BBC0" w14:textId="77777777" w:rsidR="00B0145F" w:rsidRPr="009B2EDE" w:rsidRDefault="00B0145F" w:rsidP="00205E55">
      <w:pPr>
        <w:pStyle w:val="HeadASection"/>
      </w:pPr>
      <w:r w:rsidRPr="009B2EDE">
        <w:lastRenderedPageBreak/>
        <w:t>Reading</w:t>
      </w:r>
    </w:p>
    <w:p w14:paraId="0D17AAFE" w14:textId="77777777" w:rsidR="0001679F" w:rsidRPr="0001679F" w:rsidRDefault="00031158" w:rsidP="0079583D">
      <w:pPr>
        <w:pStyle w:val="Rubric"/>
        <w:ind w:left="227" w:hanging="227"/>
      </w:pPr>
      <w:r>
        <w:t>12</w:t>
      </w:r>
      <w:r w:rsidR="0079583D">
        <w:tab/>
      </w:r>
      <w:r w:rsidR="00B0145F">
        <w:t xml:space="preserve">Read </w:t>
      </w:r>
      <w:r w:rsidR="00B95431">
        <w:t>the</w:t>
      </w:r>
      <w:r w:rsidR="0079583D">
        <w:t xml:space="preserve"> </w:t>
      </w:r>
      <w:r w:rsidR="00B95431">
        <w:t>article</w:t>
      </w:r>
      <w:r w:rsidR="0006210B">
        <w:t xml:space="preserve">. </w:t>
      </w:r>
      <w:r w:rsidR="0001679F">
        <w:t>W</w:t>
      </w:r>
      <w:r w:rsidR="00E02A16">
        <w:t xml:space="preserve">rite </w:t>
      </w:r>
      <w:r w:rsidR="00125116">
        <w:t xml:space="preserve">true (T), </w:t>
      </w:r>
      <w:r w:rsidR="00125116" w:rsidRPr="009B2EDE">
        <w:t>false (F)</w:t>
      </w:r>
      <w:r w:rsidR="000728FE">
        <w:t xml:space="preserve"> or (N</w:t>
      </w:r>
      <w:r w:rsidR="00125116">
        <w:t>)</w:t>
      </w:r>
      <w:r w:rsidR="00123131">
        <w:t xml:space="preserve"> if there is no information</w:t>
      </w:r>
      <w:r w:rsidR="00125116">
        <w:t xml:space="preserve"> given in the article</w:t>
      </w:r>
      <w:r w:rsidR="00B0145F">
        <w:t>.</w:t>
      </w:r>
    </w:p>
    <w:p w14:paraId="1CF705D8" w14:textId="77777777" w:rsidR="00CB7D68" w:rsidRDefault="00CB7D68" w:rsidP="00CB7D68">
      <w:pPr>
        <w:pStyle w:val="ReadingText"/>
        <w:spacing w:before="0" w:after="60"/>
        <w:ind w:left="0" w:firstLine="0"/>
        <w:contextualSpacing w:val="0"/>
        <w:rPr>
          <w:rFonts w:ascii="Arial" w:hAnsi="Arial"/>
          <w:lang w:val="en-US"/>
        </w:rPr>
      </w:pPr>
      <w:r>
        <w:rPr>
          <w:b/>
          <w:sz w:val="20"/>
          <w:szCs w:val="20"/>
        </w:rPr>
        <w:t xml:space="preserve">Europe </w:t>
      </w:r>
      <w:proofErr w:type="spellStart"/>
      <w:r>
        <w:rPr>
          <w:b/>
          <w:sz w:val="20"/>
          <w:szCs w:val="20"/>
        </w:rPr>
        <w:t>i</w:t>
      </w:r>
      <w:proofErr w:type="spellEnd"/>
      <w:r w:rsidRPr="00853331">
        <w:rPr>
          <w:rFonts w:ascii="Arial" w:hAnsi="Arial"/>
          <w:lang w:val="en-US"/>
        </w:rPr>
        <w:t>s home to some of the world’s most treasured historic sites, museums, and monuments. These centuries-old destinations — along with new, innovative attractions — make the continent one of the planet’s most popular tourism hubs. Wondering which attractions stand above the rest? We looked at tourism metrics from Statista, local tourism offices, and government data to rank the most popular destinations in Europe for</w:t>
      </w:r>
      <w:r>
        <w:rPr>
          <w:rFonts w:ascii="Arial" w:hAnsi="Arial"/>
          <w:lang w:val="en-US"/>
        </w:rPr>
        <w:t xml:space="preserve"> tourists.</w:t>
      </w:r>
    </w:p>
    <w:p w14:paraId="4BA7DFE0" w14:textId="77777777" w:rsidR="00CB7D68" w:rsidRDefault="00CB7D68" w:rsidP="00CB7D68">
      <w:pPr>
        <w:pStyle w:val="ReadingText"/>
        <w:spacing w:before="0" w:after="60"/>
        <w:ind w:left="0" w:firstLine="0"/>
        <w:contextualSpacing w:val="0"/>
        <w:rPr>
          <w:rFonts w:ascii="Arial" w:hAnsi="Arial"/>
          <w:lang w:val="en-US"/>
        </w:rPr>
      </w:pPr>
      <w:r>
        <w:rPr>
          <w:bCs/>
          <w:sz w:val="20"/>
          <w:szCs w:val="20"/>
        </w:rPr>
        <w:t xml:space="preserve"> </w:t>
      </w:r>
      <w:r w:rsidRPr="005509EC">
        <w:rPr>
          <w:bCs/>
          <w:sz w:val="20"/>
          <w:szCs w:val="20"/>
        </w:rPr>
        <w:t>Walking</w:t>
      </w:r>
      <w:r>
        <w:rPr>
          <w:b/>
          <w:sz w:val="20"/>
          <w:szCs w:val="20"/>
        </w:rPr>
        <w:t xml:space="preserve"> </w:t>
      </w:r>
      <w:r w:rsidRPr="00853331">
        <w:rPr>
          <w:rFonts w:ascii="Arial" w:hAnsi="Arial"/>
          <w:lang w:val="en-US"/>
        </w:rPr>
        <w:t>the streets of Barcelona is like stepping into a living art museum. The coastal Spanish city is filled with stunning architecture, vibrant street murals, and one-of-a-kind landmarks. The city’s crown jewel, though, is surely the </w:t>
      </w:r>
      <w:proofErr w:type="spellStart"/>
      <w:r w:rsidRPr="00853331">
        <w:rPr>
          <w:rFonts w:ascii="Arial" w:hAnsi="Arial"/>
          <w:lang w:val="en-US"/>
        </w:rPr>
        <w:t>Basílica</w:t>
      </w:r>
      <w:proofErr w:type="spellEnd"/>
      <w:r w:rsidRPr="00853331">
        <w:rPr>
          <w:rFonts w:ascii="Arial" w:hAnsi="Arial"/>
          <w:lang w:val="en-US"/>
        </w:rPr>
        <w:t xml:space="preserve"> de la Sagrada Família, which is unsurprisingly Barcelona’s most-visited tourist destination. In 2023, the historic Catholic church welcomed nearly 5 million visitors through its doors. This number doesn’t even take into account the millions more who stop in the gardens to marvel at the still-unfinished building from afar. La Sagrada Família has been under construction since renowned Spanish architect Antoni </w:t>
      </w:r>
      <w:proofErr w:type="spellStart"/>
      <w:r w:rsidRPr="00853331">
        <w:rPr>
          <w:rFonts w:ascii="Arial" w:hAnsi="Arial"/>
          <w:lang w:val="en-US"/>
        </w:rPr>
        <w:t>Gaudí</w:t>
      </w:r>
      <w:proofErr w:type="spellEnd"/>
      <w:r w:rsidRPr="00853331">
        <w:rPr>
          <w:rFonts w:ascii="Arial" w:hAnsi="Arial"/>
          <w:lang w:val="en-US"/>
        </w:rPr>
        <w:t> initiated the project in 1882, and it’s expected to finally be finished in 2026, a century after his</w:t>
      </w:r>
      <w:r>
        <w:rPr>
          <w:rFonts w:ascii="Arial" w:hAnsi="Arial"/>
          <w:lang w:val="en-US"/>
        </w:rPr>
        <w:t xml:space="preserve"> death.</w:t>
      </w:r>
    </w:p>
    <w:p w14:paraId="02446347" w14:textId="77777777" w:rsidR="00CB7D68" w:rsidRPr="0079583D" w:rsidRDefault="00CB7D68" w:rsidP="00CB7D68">
      <w:pPr>
        <w:pStyle w:val="ReadingText"/>
        <w:spacing w:before="0" w:after="60"/>
        <w:ind w:left="0" w:firstLine="0"/>
        <w:contextualSpacing w:val="0"/>
        <w:rPr>
          <w:b/>
          <w:sz w:val="20"/>
          <w:szCs w:val="20"/>
        </w:rPr>
      </w:pPr>
      <w:r>
        <w:rPr>
          <w:bCs/>
          <w:sz w:val="20"/>
          <w:szCs w:val="20"/>
        </w:rPr>
        <w:t xml:space="preserve"> </w:t>
      </w:r>
      <w:r w:rsidRPr="005509EC">
        <w:rPr>
          <w:bCs/>
          <w:sz w:val="20"/>
          <w:szCs w:val="20"/>
        </w:rPr>
        <w:t>The</w:t>
      </w:r>
      <w:r>
        <w:rPr>
          <w:b/>
          <w:sz w:val="20"/>
          <w:szCs w:val="20"/>
        </w:rPr>
        <w:t xml:space="preserve"> </w:t>
      </w:r>
      <w:r w:rsidRPr="00853331">
        <w:rPr>
          <w:rFonts w:ascii="Arial" w:hAnsi="Arial"/>
          <w:lang w:val="en-US"/>
        </w:rPr>
        <w:t>The United Kingdom’s capital and most-visited city, London, is no stranger to famous landmarks, world-class museums, and high tourism numbers. However, one London destination sees more annual visitors than Big Ben, Buckingham Palace, and the Tower of London. It’s the British Museum, which is easily accessible thanks to its no-entry-fee policy. Thousands of visitors enter daily to browse 2 million years of history, art, and culture. Founded in 1753, it’s the world’s oldest national public museum and was the third-most-visited art museum in the world in 2023. The museum is home to priceless artifacts such as the Rosetta Stone, Parthenon sculptures, and a bust of Ramesses the</w:t>
      </w:r>
      <w:r>
        <w:rPr>
          <w:rFonts w:ascii="Arial" w:hAnsi="Arial"/>
          <w:lang w:val="en-US"/>
        </w:rPr>
        <w:t xml:space="preserve"> Great.</w:t>
      </w:r>
    </w:p>
    <w:p w14:paraId="14A15889" w14:textId="77777777" w:rsidR="00CB7D68" w:rsidRDefault="00CB7D68" w:rsidP="00CB7D68">
      <w:pPr>
        <w:pStyle w:val="Text"/>
        <w:tabs>
          <w:tab w:val="clear" w:pos="227"/>
          <w:tab w:val="left" w:pos="0"/>
          <w:tab w:val="left" w:pos="3686"/>
        </w:tabs>
        <w:spacing w:before="0" w:after="0" w:line="276" w:lineRule="auto"/>
        <w:ind w:left="142" w:hanging="142"/>
      </w:pPr>
      <w:r>
        <w:rPr>
          <w:b/>
        </w:rPr>
        <w:t>1</w:t>
      </w:r>
      <w:r>
        <w:rPr>
          <w:b/>
        </w:rPr>
        <w:tab/>
      </w:r>
      <w:r>
        <w:rPr>
          <w:lang w:val="en-US"/>
        </w:rPr>
        <w:t>Europe has many historical buildings.</w:t>
      </w:r>
      <w:r>
        <w:tab/>
      </w:r>
      <w:r w:rsidRPr="009B2EDE">
        <w:rPr>
          <w:u w:val="single"/>
        </w:rPr>
        <w:t> </w:t>
      </w:r>
      <w:r>
        <w:rPr>
          <w:i/>
          <w:u w:val="single"/>
        </w:rPr>
        <w:t>T</w:t>
      </w:r>
      <w:r w:rsidRPr="009B2EDE">
        <w:rPr>
          <w:u w:val="single"/>
        </w:rPr>
        <w:t> </w:t>
      </w:r>
    </w:p>
    <w:p w14:paraId="0CCE4D07" w14:textId="77777777" w:rsidR="00CB7D68" w:rsidRDefault="00CB7D68" w:rsidP="00CB7D68">
      <w:pPr>
        <w:pStyle w:val="Text"/>
        <w:tabs>
          <w:tab w:val="clear" w:pos="227"/>
          <w:tab w:val="left" w:pos="0"/>
          <w:tab w:val="left" w:pos="3686"/>
        </w:tabs>
        <w:spacing w:before="0" w:after="0" w:line="276" w:lineRule="auto"/>
        <w:ind w:left="142" w:hanging="142"/>
      </w:pPr>
      <w:r>
        <w:rPr>
          <w:b/>
        </w:rPr>
        <w:t>2</w:t>
      </w:r>
      <w:r>
        <w:rPr>
          <w:b/>
        </w:rPr>
        <w:tab/>
      </w:r>
      <w:r>
        <w:rPr>
          <w:lang w:val="en-US"/>
        </w:rPr>
        <w:t>Both historic and modern buildings make the continent popular.</w:t>
      </w:r>
      <w:r>
        <w:tab/>
        <w:t>___</w:t>
      </w:r>
    </w:p>
    <w:p w14:paraId="616DB412" w14:textId="77777777" w:rsidR="00CB7D68" w:rsidRDefault="00CB7D68" w:rsidP="00CB7D68">
      <w:pPr>
        <w:pStyle w:val="Text"/>
        <w:tabs>
          <w:tab w:val="clear" w:pos="227"/>
          <w:tab w:val="left" w:pos="0"/>
          <w:tab w:val="left" w:pos="3686"/>
        </w:tabs>
        <w:spacing w:before="0" w:after="0" w:line="276" w:lineRule="auto"/>
        <w:ind w:left="142" w:hanging="142"/>
      </w:pPr>
      <w:r>
        <w:rPr>
          <w:b/>
        </w:rPr>
        <w:t>3</w:t>
      </w:r>
      <w:r>
        <w:rPr>
          <w:b/>
        </w:rPr>
        <w:tab/>
      </w:r>
      <w:r>
        <w:rPr>
          <w:lang w:val="en-US"/>
        </w:rPr>
        <w:t>Barcelona has many museums on the street</w:t>
      </w:r>
      <w:r>
        <w:tab/>
        <w:t>___</w:t>
      </w:r>
    </w:p>
    <w:p w14:paraId="48A20F06" w14:textId="77777777" w:rsidR="00CB7D68" w:rsidRDefault="00CB7D68" w:rsidP="00CB7D68">
      <w:pPr>
        <w:pStyle w:val="Text"/>
        <w:tabs>
          <w:tab w:val="clear" w:pos="227"/>
          <w:tab w:val="left" w:pos="0"/>
          <w:tab w:val="left" w:pos="3686"/>
        </w:tabs>
        <w:spacing w:before="0" w:after="0" w:line="276" w:lineRule="auto"/>
        <w:ind w:left="142" w:hanging="142"/>
        <w:rPr>
          <w:lang w:val="en-US"/>
        </w:rPr>
      </w:pPr>
      <w:r>
        <w:rPr>
          <w:b/>
        </w:rPr>
        <w:t>4</w:t>
      </w:r>
      <w:r>
        <w:rPr>
          <w:b/>
        </w:rPr>
        <w:tab/>
      </w:r>
      <w:r>
        <w:rPr>
          <w:lang w:val="en-US"/>
        </w:rPr>
        <w:t xml:space="preserve">The most visitors come to Basilica de la </w:t>
      </w:r>
    </w:p>
    <w:p w14:paraId="0C273605" w14:textId="77777777" w:rsidR="00CB7D68" w:rsidRDefault="00CB7D68" w:rsidP="00CB7D68">
      <w:pPr>
        <w:pStyle w:val="Text"/>
        <w:tabs>
          <w:tab w:val="clear" w:pos="227"/>
          <w:tab w:val="left" w:pos="0"/>
          <w:tab w:val="left" w:pos="3686"/>
        </w:tabs>
        <w:spacing w:before="0" w:after="0" w:line="276" w:lineRule="auto"/>
        <w:ind w:left="142" w:hanging="142"/>
      </w:pPr>
      <w:r>
        <w:rPr>
          <w:b/>
        </w:rPr>
        <w:t xml:space="preserve">   </w:t>
      </w:r>
      <w:r>
        <w:rPr>
          <w:lang w:val="en-US"/>
        </w:rPr>
        <w:t>Sagrada Familia.</w:t>
      </w:r>
      <w:r>
        <w:tab/>
        <w:t>___</w:t>
      </w:r>
    </w:p>
    <w:p w14:paraId="57501350" w14:textId="77777777" w:rsidR="00CB7D68" w:rsidRDefault="00CB7D68" w:rsidP="00CB7D68">
      <w:pPr>
        <w:pStyle w:val="Text"/>
        <w:tabs>
          <w:tab w:val="clear" w:pos="227"/>
          <w:tab w:val="left" w:pos="0"/>
          <w:tab w:val="left" w:pos="3686"/>
        </w:tabs>
        <w:spacing w:before="0" w:after="0" w:line="276" w:lineRule="auto"/>
        <w:ind w:left="142" w:hanging="142"/>
      </w:pPr>
      <w:r>
        <w:rPr>
          <w:b/>
        </w:rPr>
        <w:t>5</w:t>
      </w:r>
      <w:r>
        <w:rPr>
          <w:b/>
        </w:rPr>
        <w:tab/>
      </w:r>
      <w:r>
        <w:rPr>
          <w:lang w:val="en-US"/>
        </w:rPr>
        <w:t>Catholic church is the second most welcoming place in Barcelona.</w:t>
      </w:r>
      <w:r>
        <w:tab/>
        <w:t>___</w:t>
      </w:r>
    </w:p>
    <w:p w14:paraId="3601D86D" w14:textId="77777777" w:rsidR="00CB7D68" w:rsidRDefault="00CB7D68" w:rsidP="00CB7D68">
      <w:pPr>
        <w:pStyle w:val="Text"/>
        <w:tabs>
          <w:tab w:val="clear" w:pos="227"/>
          <w:tab w:val="left" w:pos="0"/>
          <w:tab w:val="left" w:pos="3686"/>
        </w:tabs>
        <w:spacing w:before="0" w:after="0" w:line="276" w:lineRule="auto"/>
        <w:ind w:left="142" w:hanging="142"/>
        <w:rPr>
          <w:lang w:val="en-US"/>
        </w:rPr>
      </w:pPr>
      <w:r>
        <w:rPr>
          <w:b/>
        </w:rPr>
        <w:t>6</w:t>
      </w:r>
      <w:r>
        <w:rPr>
          <w:b/>
        </w:rPr>
        <w:tab/>
      </w:r>
      <w:r>
        <w:rPr>
          <w:lang w:val="en-US"/>
        </w:rPr>
        <w:t xml:space="preserve">La Sagrada Familia should be finished a </w:t>
      </w:r>
    </w:p>
    <w:p w14:paraId="7FD8AACE" w14:textId="77777777" w:rsidR="00CB7D68" w:rsidRDefault="00CB7D68" w:rsidP="00CB7D68">
      <w:pPr>
        <w:pStyle w:val="Text"/>
        <w:tabs>
          <w:tab w:val="clear" w:pos="227"/>
          <w:tab w:val="left" w:pos="0"/>
          <w:tab w:val="left" w:pos="3686"/>
        </w:tabs>
        <w:spacing w:before="0" w:after="0" w:line="276" w:lineRule="auto"/>
        <w:ind w:left="142" w:hanging="142"/>
      </w:pPr>
      <w:r>
        <w:rPr>
          <w:b/>
          <w:lang w:val="en-US"/>
        </w:rPr>
        <w:t xml:space="preserve">  </w:t>
      </w:r>
      <w:r>
        <w:rPr>
          <w:lang w:val="en-US"/>
        </w:rPr>
        <w:t xml:space="preserve">hundred years after Antoni Gaudi’s death.     </w:t>
      </w:r>
      <w:r>
        <w:t>___</w:t>
      </w:r>
    </w:p>
    <w:p w14:paraId="361D9F8A" w14:textId="77777777" w:rsidR="00CB7D68" w:rsidRDefault="00CB7D68" w:rsidP="00CB7D68">
      <w:pPr>
        <w:pStyle w:val="Text"/>
        <w:tabs>
          <w:tab w:val="clear" w:pos="227"/>
          <w:tab w:val="left" w:pos="0"/>
          <w:tab w:val="left" w:pos="3686"/>
        </w:tabs>
        <w:spacing w:before="0" w:after="0" w:line="276" w:lineRule="auto"/>
        <w:ind w:left="142" w:hanging="142"/>
      </w:pPr>
      <w:r>
        <w:rPr>
          <w:b/>
        </w:rPr>
        <w:t>7</w:t>
      </w:r>
      <w:r>
        <w:rPr>
          <w:b/>
        </w:rPr>
        <w:tab/>
      </w:r>
      <w:r>
        <w:rPr>
          <w:lang w:val="en-US"/>
        </w:rPr>
        <w:t>Antoni Gaudi died between 1920 and 1930.</w:t>
      </w:r>
      <w:r>
        <w:tab/>
        <w:t>___</w:t>
      </w:r>
    </w:p>
    <w:p w14:paraId="297E50F8" w14:textId="77777777" w:rsidR="00CB7D68" w:rsidRDefault="00CB7D68" w:rsidP="00CB7D68">
      <w:pPr>
        <w:pStyle w:val="Text"/>
        <w:tabs>
          <w:tab w:val="clear" w:pos="227"/>
          <w:tab w:val="left" w:pos="0"/>
          <w:tab w:val="left" w:pos="3686"/>
        </w:tabs>
        <w:spacing w:before="0" w:after="0" w:line="276" w:lineRule="auto"/>
        <w:ind w:left="142" w:hanging="142"/>
      </w:pPr>
      <w:r>
        <w:rPr>
          <w:b/>
        </w:rPr>
        <w:t>8</w:t>
      </w:r>
      <w:r>
        <w:rPr>
          <w:b/>
        </w:rPr>
        <w:tab/>
      </w:r>
      <w:r>
        <w:rPr>
          <w:lang w:val="en-US"/>
        </w:rPr>
        <w:t>London has not got many famous places.</w:t>
      </w:r>
      <w:r>
        <w:tab/>
        <w:t>___</w:t>
      </w:r>
    </w:p>
    <w:p w14:paraId="6DF4F9C8" w14:textId="77777777" w:rsidR="00CB7D68" w:rsidRDefault="00CB7D68" w:rsidP="00CB7D68">
      <w:pPr>
        <w:pStyle w:val="Text"/>
        <w:tabs>
          <w:tab w:val="clear" w:pos="227"/>
          <w:tab w:val="left" w:pos="0"/>
          <w:tab w:val="left" w:pos="3686"/>
        </w:tabs>
        <w:spacing w:before="0" w:after="0" w:line="276" w:lineRule="auto"/>
        <w:ind w:left="142" w:hanging="142"/>
        <w:rPr>
          <w:lang w:val="en-US"/>
        </w:rPr>
      </w:pPr>
      <w:r>
        <w:rPr>
          <w:b/>
        </w:rPr>
        <w:t>9</w:t>
      </w:r>
      <w:r>
        <w:rPr>
          <w:b/>
        </w:rPr>
        <w:tab/>
      </w:r>
      <w:r>
        <w:rPr>
          <w:lang w:val="en-US"/>
        </w:rPr>
        <w:t xml:space="preserve">Big Ben has more visitors than the British </w:t>
      </w:r>
    </w:p>
    <w:p w14:paraId="6A1F56A1" w14:textId="77777777" w:rsidR="00CB7D68" w:rsidRDefault="00CB7D68" w:rsidP="00CB7D68">
      <w:pPr>
        <w:pStyle w:val="Text"/>
        <w:tabs>
          <w:tab w:val="clear" w:pos="227"/>
          <w:tab w:val="left" w:pos="0"/>
          <w:tab w:val="left" w:pos="3686"/>
        </w:tabs>
        <w:spacing w:before="0" w:after="0" w:line="276" w:lineRule="auto"/>
        <w:ind w:left="142" w:hanging="142"/>
      </w:pPr>
      <w:r>
        <w:rPr>
          <w:b/>
        </w:rPr>
        <w:t xml:space="preserve">   </w:t>
      </w:r>
      <w:r>
        <w:rPr>
          <w:lang w:val="en-US"/>
        </w:rPr>
        <w:t>Museum does every year.</w:t>
      </w:r>
      <w:r>
        <w:tab/>
        <w:t>___</w:t>
      </w:r>
    </w:p>
    <w:p w14:paraId="4F4B4AC2" w14:textId="77777777" w:rsidR="00CB7D68" w:rsidRDefault="00CB7D68" w:rsidP="00CB7D68">
      <w:pPr>
        <w:pStyle w:val="Text"/>
        <w:tabs>
          <w:tab w:val="clear" w:pos="227"/>
          <w:tab w:val="left" w:pos="0"/>
          <w:tab w:val="left" w:pos="3686"/>
        </w:tabs>
        <w:spacing w:before="0" w:after="0" w:line="276" w:lineRule="auto"/>
        <w:ind w:left="227" w:hanging="227"/>
      </w:pPr>
      <w:r>
        <w:rPr>
          <w:b/>
        </w:rPr>
        <w:t>10</w:t>
      </w:r>
      <w:r>
        <w:rPr>
          <w:b/>
        </w:rPr>
        <w:tab/>
      </w:r>
      <w:r>
        <w:rPr>
          <w:lang w:val="en-US"/>
        </w:rPr>
        <w:t>It’s free to enter the British Museum.</w:t>
      </w:r>
      <w:r>
        <w:tab/>
        <w:t>___</w:t>
      </w:r>
    </w:p>
    <w:p w14:paraId="167FE060" w14:textId="77777777" w:rsidR="00CB7D68" w:rsidRDefault="00CB7D68" w:rsidP="00CB7D68">
      <w:pPr>
        <w:pStyle w:val="Text"/>
        <w:tabs>
          <w:tab w:val="clear" w:pos="227"/>
          <w:tab w:val="left" w:pos="0"/>
          <w:tab w:val="left" w:pos="3686"/>
        </w:tabs>
        <w:spacing w:before="0" w:after="0" w:line="276" w:lineRule="auto"/>
        <w:ind w:left="227" w:hanging="227"/>
        <w:rPr>
          <w:lang w:val="en-US"/>
        </w:rPr>
      </w:pPr>
      <w:r>
        <w:rPr>
          <w:b/>
        </w:rPr>
        <w:t>11</w:t>
      </w:r>
      <w:r>
        <w:rPr>
          <w:b/>
        </w:rPr>
        <w:tab/>
      </w:r>
      <w:r>
        <w:rPr>
          <w:lang w:val="en-US"/>
        </w:rPr>
        <w:t xml:space="preserve">The British Museum was opened nearly </w:t>
      </w:r>
    </w:p>
    <w:p w14:paraId="42CF8BEE" w14:textId="77777777" w:rsidR="00CB7D68" w:rsidRDefault="00CB7D68" w:rsidP="00CB7D68">
      <w:pPr>
        <w:pStyle w:val="Text"/>
        <w:tabs>
          <w:tab w:val="clear" w:pos="227"/>
          <w:tab w:val="left" w:pos="0"/>
          <w:tab w:val="left" w:pos="3686"/>
        </w:tabs>
        <w:spacing w:before="0" w:after="0" w:line="276" w:lineRule="auto"/>
        <w:ind w:left="227" w:hanging="227"/>
      </w:pPr>
      <w:r>
        <w:rPr>
          <w:b/>
        </w:rPr>
        <w:t xml:space="preserve">    </w:t>
      </w:r>
      <w:r>
        <w:rPr>
          <w:lang w:val="en-US"/>
        </w:rPr>
        <w:t>3 hundred years ago.</w:t>
      </w:r>
      <w:r>
        <w:tab/>
        <w:t>___</w:t>
      </w:r>
    </w:p>
    <w:p w14:paraId="36D29F09" w14:textId="77777777" w:rsidR="0079583D" w:rsidRDefault="0079583D" w:rsidP="00EB39D6">
      <w:pPr>
        <w:pStyle w:val="ScoreBox"/>
        <w:spacing w:before="0" w:after="0"/>
      </w:pPr>
      <w:r>
        <w:t>/10</w:t>
      </w:r>
    </w:p>
    <w:p w14:paraId="492BDF2E" w14:textId="77777777" w:rsidR="0001679F" w:rsidRPr="00B87053" w:rsidRDefault="00031158" w:rsidP="0079583D">
      <w:pPr>
        <w:pStyle w:val="Rubric"/>
        <w:ind w:left="227" w:hanging="227"/>
      </w:pPr>
      <w:r>
        <w:t>13</w:t>
      </w:r>
      <w:r w:rsidR="0079583D">
        <w:tab/>
      </w:r>
      <w:r w:rsidR="004B47B7">
        <w:t>Read these online comment</w:t>
      </w:r>
      <w:r w:rsidR="00B0145F">
        <w:t>s</w:t>
      </w:r>
      <w:r w:rsidR="004B47B7">
        <w:t xml:space="preserve">. </w:t>
      </w:r>
      <w:r w:rsidR="009E5D4A">
        <w:t>Choose</w:t>
      </w:r>
      <w:r w:rsidR="0079583D">
        <w:t xml:space="preserve"> </w:t>
      </w:r>
      <w:r w:rsidR="009B6E0F">
        <w:t>the correct answer</w:t>
      </w:r>
      <w:r w:rsidR="00125116">
        <w:t>s</w:t>
      </w:r>
      <w:r w:rsidR="009B6E0F">
        <w:t xml:space="preserve"> to questions 1–6.</w:t>
      </w:r>
    </w:p>
    <w:tbl>
      <w:tblPr>
        <w:tblStyle w:val="ad"/>
        <w:tblW w:w="0" w:type="auto"/>
        <w:tblInd w:w="108" w:type="dxa"/>
        <w:tblLook w:val="04A0" w:firstRow="1" w:lastRow="0" w:firstColumn="1" w:lastColumn="0" w:noHBand="0" w:noVBand="1"/>
      </w:tblPr>
      <w:tblGrid>
        <w:gridCol w:w="4340"/>
      </w:tblGrid>
      <w:tr w:rsidR="004E1DC7" w14:paraId="542B0C19" w14:textId="77777777" w:rsidTr="00153DDD">
        <w:tc>
          <w:tcPr>
            <w:tcW w:w="4340" w:type="dxa"/>
          </w:tcPr>
          <w:p w14:paraId="331DC96B" w14:textId="77777777" w:rsidR="004E1DC7" w:rsidRDefault="00E1257B" w:rsidP="00153DDD">
            <w:pPr>
              <w:pStyle w:val="Text"/>
              <w:tabs>
                <w:tab w:val="left" w:pos="2835"/>
                <w:tab w:val="left" w:pos="3686"/>
              </w:tabs>
              <w:spacing w:after="120"/>
              <w:jc w:val="right"/>
              <w:rPr>
                <w:b/>
              </w:rPr>
            </w:pPr>
            <w:proofErr w:type="spellStart"/>
            <w:r>
              <w:rPr>
                <w:b/>
              </w:rPr>
              <w:t>Zoe</w:t>
            </w:r>
            <w:r w:rsidR="00153DDD">
              <w:rPr>
                <w:b/>
              </w:rPr>
              <w:t>M</w:t>
            </w:r>
            <w:proofErr w:type="spellEnd"/>
          </w:p>
          <w:p w14:paraId="18C4E251" w14:textId="77777777" w:rsidR="004E1DC7" w:rsidRPr="004E1DC7" w:rsidRDefault="004E1DC7" w:rsidP="00153DDD">
            <w:pPr>
              <w:pStyle w:val="Text"/>
              <w:tabs>
                <w:tab w:val="left" w:pos="2835"/>
                <w:tab w:val="left" w:pos="3686"/>
              </w:tabs>
              <w:spacing w:after="120"/>
            </w:pPr>
            <w:r w:rsidRPr="004E1DC7">
              <w:t>I’m taking four days off later this month. Where’s a good city to visit</w:t>
            </w:r>
            <w:r>
              <w:t xml:space="preserve">? </w:t>
            </w:r>
            <w:r w:rsidR="00153DDD">
              <w:t>I don’t want to spend a lot of time travelling, so it has to be close to Dublin.</w:t>
            </w:r>
            <w:r w:rsidR="0079583D">
              <w:t xml:space="preserve"> </w:t>
            </w:r>
            <w:r w:rsidR="005B53D3">
              <w:t>And I don’t have much money, so it has to be cheap.</w:t>
            </w:r>
          </w:p>
        </w:tc>
      </w:tr>
    </w:tbl>
    <w:p w14:paraId="127C10A6" w14:textId="77777777" w:rsidR="00153DDD" w:rsidRPr="005B53D3" w:rsidRDefault="00153DDD" w:rsidP="0079583D">
      <w:pPr>
        <w:pStyle w:val="Text"/>
        <w:tabs>
          <w:tab w:val="left" w:pos="2835"/>
          <w:tab w:val="left" w:pos="3686"/>
        </w:tabs>
        <w:spacing w:after="0"/>
        <w:rPr>
          <w:b/>
        </w:rPr>
      </w:pPr>
      <w:r w:rsidRPr="005B53D3">
        <w:rPr>
          <w:b/>
        </w:rPr>
        <w:t>&gt; Li</w:t>
      </w:r>
      <w:r w:rsidR="001E01BE">
        <w:rPr>
          <w:b/>
        </w:rPr>
        <w:t>sa98</w:t>
      </w:r>
    </w:p>
    <w:p w14:paraId="3C97638E" w14:textId="77777777" w:rsidR="004E1DC7" w:rsidRPr="00153DDD" w:rsidRDefault="005B53D3" w:rsidP="0079583D">
      <w:pPr>
        <w:pStyle w:val="Text"/>
        <w:tabs>
          <w:tab w:val="left" w:pos="2835"/>
          <w:tab w:val="left" w:pos="3686"/>
        </w:tabs>
        <w:spacing w:before="0" w:after="120"/>
      </w:pPr>
      <w:r>
        <w:t>@</w:t>
      </w:r>
      <w:r w:rsidR="00E1257B">
        <w:t>Zoe</w:t>
      </w:r>
      <w:r>
        <w:t xml:space="preserve">M: Paris is great, of course, but only four days? </w:t>
      </w:r>
      <w:r w:rsidR="00153DDD" w:rsidRPr="00153DDD">
        <w:t xml:space="preserve">That’s </w:t>
      </w:r>
      <w:r>
        <w:t>not much time</w:t>
      </w:r>
      <w:r w:rsidR="00153DDD" w:rsidRPr="00153DDD">
        <w:t>.</w:t>
      </w:r>
      <w:r>
        <w:t xml:space="preserve"> How about Prague </w:t>
      </w:r>
      <w:r w:rsidR="003660C1">
        <w:t>instead</w:t>
      </w:r>
      <w:r>
        <w:t xml:space="preserve">? </w:t>
      </w:r>
      <w:r w:rsidR="00AE693E">
        <w:t>I was there two years ago. I</w:t>
      </w:r>
      <w:r w:rsidR="00F97954">
        <w:t>t’s a beautiful city</w:t>
      </w:r>
      <w:r w:rsidR="00490859">
        <w:t xml:space="preserve"> with lots of green spaces</w:t>
      </w:r>
      <w:r w:rsidR="00F97954">
        <w:t xml:space="preserve">. </w:t>
      </w:r>
      <w:r w:rsidR="000E58A7">
        <w:t>P</w:t>
      </w:r>
      <w:r w:rsidR="00F97954">
        <w:t xml:space="preserve">rices </w:t>
      </w:r>
      <w:r w:rsidR="000E58A7">
        <w:t xml:space="preserve">for everything </w:t>
      </w:r>
      <w:r w:rsidR="00F97954">
        <w:t xml:space="preserve">are </w:t>
      </w:r>
      <w:r w:rsidR="000E58A7">
        <w:t xml:space="preserve">very </w:t>
      </w:r>
      <w:r w:rsidR="00F97954">
        <w:t xml:space="preserve">good, too, and the people are super friendly. Actually, I could say the same </w:t>
      </w:r>
      <w:r w:rsidR="00AE693E">
        <w:t>things about Budapest</w:t>
      </w:r>
      <w:r w:rsidR="00F97954">
        <w:t xml:space="preserve">, so that’s another option. </w:t>
      </w:r>
    </w:p>
    <w:p w14:paraId="16D321B8" w14:textId="77777777" w:rsidR="00F97954" w:rsidRPr="005B53D3" w:rsidRDefault="00F97954" w:rsidP="0079583D">
      <w:pPr>
        <w:pStyle w:val="Text"/>
        <w:tabs>
          <w:tab w:val="left" w:pos="2835"/>
          <w:tab w:val="left" w:pos="3686"/>
        </w:tabs>
        <w:spacing w:after="0"/>
        <w:ind w:left="170" w:hanging="170"/>
        <w:rPr>
          <w:b/>
        </w:rPr>
      </w:pPr>
      <w:r w:rsidRPr="005B53D3">
        <w:rPr>
          <w:b/>
        </w:rPr>
        <w:t>&gt;</w:t>
      </w:r>
      <w:proofErr w:type="spellStart"/>
      <w:r w:rsidR="009B6E0F">
        <w:rPr>
          <w:b/>
        </w:rPr>
        <w:t>Chelsea</w:t>
      </w:r>
      <w:r w:rsidR="00C520E3">
        <w:rPr>
          <w:b/>
        </w:rPr>
        <w:t>Girl</w:t>
      </w:r>
      <w:proofErr w:type="spellEnd"/>
    </w:p>
    <w:p w14:paraId="3CC14F3C" w14:textId="77777777" w:rsidR="00F847E8" w:rsidRDefault="00F97954" w:rsidP="00EB39D6">
      <w:pPr>
        <w:pStyle w:val="Text"/>
        <w:tabs>
          <w:tab w:val="left" w:pos="2835"/>
          <w:tab w:val="left" w:pos="3686"/>
        </w:tabs>
        <w:spacing w:before="0" w:after="0"/>
      </w:pPr>
      <w:r>
        <w:t>@</w:t>
      </w:r>
      <w:r w:rsidR="00E1257B">
        <w:t>ZoeM</w:t>
      </w:r>
      <w:r>
        <w:t xml:space="preserve">: </w:t>
      </w:r>
      <w:r w:rsidR="00F847E8">
        <w:t xml:space="preserve">Why not London? It’s really close to Dublin, of course, and there’s so much to do here: great clubs, restaurants, museums, everything. </w:t>
      </w:r>
      <w:r w:rsidR="009B6E0F">
        <w:t>The traffic</w:t>
      </w:r>
      <w:r w:rsidR="00490859">
        <w:t>’s</w:t>
      </w:r>
      <w:r w:rsidR="009B6E0F">
        <w:t xml:space="preserve"> bad</w:t>
      </w:r>
      <w:r w:rsidR="00490859">
        <w:t xml:space="preserve"> sometimes and it can be crowded</w:t>
      </w:r>
      <w:r w:rsidR="009B6E0F">
        <w:t xml:space="preserve">, but </w:t>
      </w:r>
      <w:r w:rsidR="00F847E8">
        <w:t>I wouldn’t live anywhere else!</w:t>
      </w:r>
    </w:p>
    <w:p w14:paraId="5F097DE6" w14:textId="77777777" w:rsidR="00F97954" w:rsidRPr="00153DDD" w:rsidRDefault="00F847E8" w:rsidP="00EB39D6">
      <w:pPr>
        <w:pStyle w:val="Text"/>
        <w:tabs>
          <w:tab w:val="left" w:pos="2835"/>
          <w:tab w:val="left" w:pos="3686"/>
        </w:tabs>
        <w:spacing w:before="0" w:after="120"/>
      </w:pPr>
      <w:r>
        <w:t>@Lisa</w:t>
      </w:r>
      <w:r w:rsidR="001E01BE">
        <w:t>98</w:t>
      </w:r>
      <w:r>
        <w:t>: I agree about Budapest. Great city!</w:t>
      </w:r>
      <w:r w:rsidR="00C520E3">
        <w:t xml:space="preserve"> Definitely a good idea.</w:t>
      </w:r>
    </w:p>
    <w:p w14:paraId="0A2FB6E0" w14:textId="77777777" w:rsidR="00C520E3" w:rsidRPr="005B53D3" w:rsidRDefault="00C520E3" w:rsidP="00EB39D6">
      <w:pPr>
        <w:pStyle w:val="Text"/>
        <w:tabs>
          <w:tab w:val="left" w:pos="2835"/>
          <w:tab w:val="left" w:pos="3686"/>
        </w:tabs>
        <w:spacing w:after="0"/>
        <w:ind w:left="170" w:hanging="170"/>
        <w:rPr>
          <w:b/>
        </w:rPr>
      </w:pPr>
      <w:r w:rsidRPr="005B53D3">
        <w:rPr>
          <w:b/>
        </w:rPr>
        <w:t>&gt;</w:t>
      </w:r>
      <w:proofErr w:type="spellStart"/>
      <w:r>
        <w:rPr>
          <w:b/>
        </w:rPr>
        <w:t>SaraB</w:t>
      </w:r>
      <w:r w:rsidR="001E01BE">
        <w:rPr>
          <w:b/>
        </w:rPr>
        <w:t>ond</w:t>
      </w:r>
      <w:proofErr w:type="spellEnd"/>
    </w:p>
    <w:p w14:paraId="63876C71" w14:textId="77777777" w:rsidR="00C520E3" w:rsidRDefault="00C520E3" w:rsidP="00EB39D6">
      <w:pPr>
        <w:pStyle w:val="Text"/>
        <w:tabs>
          <w:tab w:val="left" w:pos="2835"/>
          <w:tab w:val="left" w:pos="3686"/>
        </w:tabs>
        <w:spacing w:before="0" w:after="0"/>
      </w:pPr>
      <w:r>
        <w:t>@</w:t>
      </w:r>
      <w:r w:rsidR="00E1257B">
        <w:t>ZoeM</w:t>
      </w:r>
      <w:r>
        <w:t xml:space="preserve">: </w:t>
      </w:r>
      <w:r w:rsidR="00AE693E">
        <w:t>How about</w:t>
      </w:r>
      <w:r w:rsidR="005F160A">
        <w:t xml:space="preserve"> Barcelona</w:t>
      </w:r>
      <w:r>
        <w:t>!</w:t>
      </w:r>
      <w:r w:rsidR="00205E55">
        <w:t xml:space="preserve"> </w:t>
      </w:r>
      <w:r w:rsidR="00F54E78">
        <w:t xml:space="preserve">I had a really good time </w:t>
      </w:r>
      <w:r>
        <w:t xml:space="preserve">there. </w:t>
      </w:r>
      <w:r w:rsidR="00E1257B">
        <w:t xml:space="preserve">It’s </w:t>
      </w:r>
      <w:r w:rsidR="00E55470">
        <w:t xml:space="preserve">usually </w:t>
      </w:r>
      <w:r w:rsidR="00E1257B">
        <w:t>hot and sunny,</w:t>
      </w:r>
      <w:r>
        <w:t xml:space="preserve"> the food is incredible, it’</w:t>
      </w:r>
      <w:r w:rsidR="004C5B70">
        <w:t xml:space="preserve">s pretty cheap, and it’s </w:t>
      </w:r>
      <w:r w:rsidR="00F54E78">
        <w:t xml:space="preserve">not far from </w:t>
      </w:r>
      <w:r w:rsidR="004C5B70">
        <w:t xml:space="preserve">Dublin. Oh, and one </w:t>
      </w:r>
      <w:r w:rsidR="00E55470">
        <w:t xml:space="preserve">more time </w:t>
      </w:r>
      <w:r w:rsidR="004C5B70">
        <w:t>… Barcelona!</w:t>
      </w:r>
    </w:p>
    <w:p w14:paraId="5D580650" w14:textId="77777777" w:rsidR="00C520E3" w:rsidRDefault="00C520E3" w:rsidP="00EB39D6">
      <w:pPr>
        <w:pStyle w:val="Text"/>
        <w:tabs>
          <w:tab w:val="left" w:pos="2835"/>
          <w:tab w:val="left" w:pos="3686"/>
        </w:tabs>
        <w:spacing w:before="0" w:after="120"/>
      </w:pPr>
      <w:r>
        <w:t>@</w:t>
      </w:r>
      <w:r w:rsidR="009B6E0F">
        <w:t>Chelsea</w:t>
      </w:r>
      <w:r>
        <w:t xml:space="preserve">Girl: </w:t>
      </w:r>
      <w:r w:rsidR="004C5B70">
        <w:t>London</w:t>
      </w:r>
      <w:r>
        <w:t xml:space="preserve">? </w:t>
      </w:r>
      <w:r w:rsidR="004C5B70">
        <w:t xml:space="preserve">Are you crazy? </w:t>
      </w:r>
      <w:proofErr w:type="spellStart"/>
      <w:r w:rsidR="00E1257B">
        <w:t>ZoeM</w:t>
      </w:r>
      <w:proofErr w:type="spellEnd"/>
      <w:r w:rsidR="00EB39D6">
        <w:t xml:space="preserve"> </w:t>
      </w:r>
      <w:r>
        <w:t>wanted somewhere cheap!</w:t>
      </w:r>
      <w:r w:rsidR="001E01BE">
        <w:t xml:space="preserve"> LOL.</w:t>
      </w:r>
    </w:p>
    <w:p w14:paraId="14F70E0C" w14:textId="77777777" w:rsidR="00AC2C64" w:rsidRPr="005B53D3" w:rsidRDefault="00AC2C64" w:rsidP="00EB39D6">
      <w:pPr>
        <w:pStyle w:val="Text"/>
        <w:tabs>
          <w:tab w:val="left" w:pos="2835"/>
          <w:tab w:val="left" w:pos="3686"/>
        </w:tabs>
        <w:spacing w:after="0"/>
        <w:ind w:left="170" w:hanging="170"/>
        <w:rPr>
          <w:b/>
        </w:rPr>
      </w:pPr>
      <w:r w:rsidRPr="005B53D3">
        <w:rPr>
          <w:b/>
        </w:rPr>
        <w:t>&gt;</w:t>
      </w:r>
      <w:proofErr w:type="spellStart"/>
      <w:r w:rsidR="0059725C">
        <w:rPr>
          <w:b/>
        </w:rPr>
        <w:t>Ann</w:t>
      </w:r>
      <w:r>
        <w:rPr>
          <w:b/>
        </w:rPr>
        <w:t>K</w:t>
      </w:r>
      <w:proofErr w:type="spellEnd"/>
    </w:p>
    <w:p w14:paraId="64E293CF" w14:textId="77777777" w:rsidR="00710CF9" w:rsidRDefault="00AC2C64" w:rsidP="00EB39D6">
      <w:pPr>
        <w:pStyle w:val="Text"/>
        <w:tabs>
          <w:tab w:val="left" w:pos="2835"/>
          <w:tab w:val="left" w:pos="3686"/>
        </w:tabs>
        <w:spacing w:before="0" w:after="120"/>
      </w:pPr>
      <w:r>
        <w:t>@</w:t>
      </w:r>
      <w:r w:rsidR="00E1257B">
        <w:t>ZoeM</w:t>
      </w:r>
      <w:r>
        <w:t>: Everybody else is suggesting European cities, but North Africa</w:t>
      </w:r>
      <w:r w:rsidR="000E58A7">
        <w:t xml:space="preserve">’s </w:t>
      </w:r>
      <w:r w:rsidR="00E1257B">
        <w:t xml:space="preserve">pretty </w:t>
      </w:r>
      <w:r w:rsidR="000E58A7">
        <w:t>close, too.</w:t>
      </w:r>
      <w:r>
        <w:t xml:space="preserve"> I love both </w:t>
      </w:r>
      <w:r w:rsidR="00E1257B">
        <w:t>Agadir</w:t>
      </w:r>
      <w:r w:rsidR="000E58A7">
        <w:t xml:space="preserve"> and Marrakesh in Morocco</w:t>
      </w:r>
      <w:r>
        <w:t>.</w:t>
      </w:r>
      <w:r w:rsidR="00E1257B">
        <w:t xml:space="preserve"> Choose the first one if you want beaches, the second one if you want culture. And my sister </w:t>
      </w:r>
      <w:r w:rsidR="00710CF9">
        <w:t xml:space="preserve">has </w:t>
      </w:r>
      <w:r w:rsidR="00E1257B">
        <w:t>told me that Sfax in Tunisia is lovely, too. Just a thought.</w:t>
      </w:r>
    </w:p>
    <w:p w14:paraId="634D67E7" w14:textId="77777777" w:rsidR="00710CF9" w:rsidRDefault="00710CF9" w:rsidP="00EB39D6">
      <w:pPr>
        <w:pStyle w:val="Text"/>
        <w:tabs>
          <w:tab w:val="left" w:pos="2835"/>
          <w:tab w:val="left" w:pos="3686"/>
        </w:tabs>
        <w:spacing w:before="0"/>
        <w:ind w:left="142" w:hanging="142"/>
      </w:pPr>
      <w:r w:rsidRPr="00710CF9">
        <w:rPr>
          <w:b/>
        </w:rPr>
        <w:t>1</w:t>
      </w:r>
      <w:r w:rsidR="00EB39D6">
        <w:rPr>
          <w:b/>
        </w:rPr>
        <w:tab/>
      </w:r>
      <w:r w:rsidRPr="00710CF9">
        <w:t xml:space="preserve">Who suggests </w:t>
      </w:r>
      <w:r>
        <w:t xml:space="preserve">several </w:t>
      </w:r>
      <w:r w:rsidRPr="00710CF9">
        <w:t>cities outside Europe?</w:t>
      </w:r>
      <w:r w:rsidR="00EB39D6">
        <w:br/>
      </w:r>
      <w:r w:rsidR="001E01BE" w:rsidRPr="001E01BE">
        <w:rPr>
          <w:b/>
        </w:rPr>
        <w:t>a</w:t>
      </w:r>
      <w:r w:rsidR="001E01BE">
        <w:t xml:space="preserve"> Lisa98    </w:t>
      </w:r>
      <w:r w:rsidR="001E01BE" w:rsidRPr="001E01BE">
        <w:rPr>
          <w:b/>
        </w:rPr>
        <w:t>b</w:t>
      </w:r>
      <w:r w:rsidR="00EB39D6">
        <w:rPr>
          <w:b/>
        </w:rPr>
        <w:t xml:space="preserve"> </w:t>
      </w:r>
      <w:proofErr w:type="spellStart"/>
      <w:r w:rsidR="001E01BE">
        <w:t>ChelseaGirl</w:t>
      </w:r>
      <w:proofErr w:type="spellEnd"/>
      <w:r w:rsidR="00EB39D6">
        <w:t xml:space="preserve">    </w:t>
      </w:r>
      <w:r w:rsidR="001E01BE" w:rsidRPr="001E01BE">
        <w:rPr>
          <w:b/>
        </w:rPr>
        <w:t>c</w:t>
      </w:r>
      <w:r w:rsidR="00EB39D6">
        <w:rPr>
          <w:b/>
        </w:rPr>
        <w:t xml:space="preserve"> </w:t>
      </w:r>
      <w:proofErr w:type="spellStart"/>
      <w:r w:rsidR="001E01BE">
        <w:t>SaraBond</w:t>
      </w:r>
      <w:proofErr w:type="spellEnd"/>
      <w:r w:rsidR="00EB39D6">
        <w:t xml:space="preserve">    </w:t>
      </w:r>
      <w:r w:rsidR="001E01BE" w:rsidRPr="001E01BE">
        <w:rPr>
          <w:b/>
        </w:rPr>
        <w:t>d</w:t>
      </w:r>
      <w:r w:rsidR="00EB39D6">
        <w:rPr>
          <w:b/>
        </w:rPr>
        <w:t xml:space="preserve"> </w:t>
      </w:r>
      <w:proofErr w:type="spellStart"/>
      <w:r w:rsidR="0059725C" w:rsidRPr="00EB39D6">
        <w:rPr>
          <w:i/>
          <w:u w:val="single"/>
        </w:rPr>
        <w:t>Ann</w:t>
      </w:r>
      <w:r w:rsidR="001E01BE" w:rsidRPr="00EB39D6">
        <w:rPr>
          <w:i/>
          <w:u w:val="single"/>
        </w:rPr>
        <w:t>K</w:t>
      </w:r>
      <w:proofErr w:type="spellEnd"/>
    </w:p>
    <w:p w14:paraId="2B9804DA" w14:textId="77777777" w:rsidR="0059725C" w:rsidRPr="00BC2F48" w:rsidRDefault="0059725C" w:rsidP="00EB39D6">
      <w:pPr>
        <w:pStyle w:val="Text"/>
        <w:tabs>
          <w:tab w:val="left" w:pos="2835"/>
          <w:tab w:val="left" w:pos="3686"/>
        </w:tabs>
        <w:spacing w:before="0"/>
        <w:ind w:left="142" w:hanging="142"/>
        <w:rPr>
          <w:lang w:val="it-IT"/>
        </w:rPr>
      </w:pPr>
      <w:r>
        <w:rPr>
          <w:b/>
        </w:rPr>
        <w:t>2</w:t>
      </w:r>
      <w:r w:rsidRPr="0059725C">
        <w:t xml:space="preserve">Who says one city has </w:t>
      </w:r>
      <w:r>
        <w:t xml:space="preserve">very </w:t>
      </w:r>
      <w:r w:rsidRPr="0059725C">
        <w:t>nice weather?</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01FEE34F" w14:textId="77777777" w:rsidR="0059725C" w:rsidRPr="00BC2F48" w:rsidRDefault="0059725C" w:rsidP="00EB39D6">
      <w:pPr>
        <w:pStyle w:val="Text"/>
        <w:tabs>
          <w:tab w:val="left" w:pos="2835"/>
          <w:tab w:val="left" w:pos="3686"/>
        </w:tabs>
        <w:spacing w:before="0"/>
        <w:ind w:left="142" w:hanging="142"/>
        <w:rPr>
          <w:lang w:val="it-IT"/>
        </w:rPr>
      </w:pPr>
      <w:r>
        <w:rPr>
          <w:b/>
        </w:rPr>
        <w:t>3</w:t>
      </w:r>
      <w:r w:rsidRPr="0059725C">
        <w:t>Who suggests her own city?</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b/>
          <w:lang w:val="it-IT"/>
        </w:rPr>
        <w:t>d</w:t>
      </w:r>
      <w:r w:rsidRPr="00BC2F48">
        <w:rPr>
          <w:lang w:val="it-IT"/>
        </w:rPr>
        <w:t xml:space="preserve"> AnnK</w:t>
      </w:r>
    </w:p>
    <w:p w14:paraId="2A630573" w14:textId="77777777" w:rsidR="0059725C" w:rsidRPr="00BC2F48" w:rsidRDefault="0059725C" w:rsidP="00EB39D6">
      <w:pPr>
        <w:pStyle w:val="Text"/>
        <w:tabs>
          <w:tab w:val="left" w:pos="2835"/>
          <w:tab w:val="left" w:pos="3686"/>
        </w:tabs>
        <w:spacing w:before="0"/>
        <w:ind w:left="142" w:hanging="142"/>
        <w:rPr>
          <w:lang w:val="it-IT"/>
        </w:rPr>
      </w:pPr>
      <w:r>
        <w:rPr>
          <w:b/>
        </w:rPr>
        <w:t>4</w:t>
      </w:r>
      <w:r w:rsidR="00F54E78" w:rsidRPr="00F54E78">
        <w:t>Who thinks one city is expensive?</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b/>
          <w:lang w:val="it-IT"/>
        </w:rPr>
        <w:t>d</w:t>
      </w:r>
      <w:r w:rsidRPr="00BC2F48">
        <w:rPr>
          <w:lang w:val="it-IT"/>
        </w:rPr>
        <w:t xml:space="preserve"> AnnK</w:t>
      </w:r>
    </w:p>
    <w:p w14:paraId="33D4C5A7" w14:textId="77777777" w:rsidR="0059725C" w:rsidRPr="00BC2F48" w:rsidRDefault="0059725C" w:rsidP="00EB39D6">
      <w:pPr>
        <w:pStyle w:val="Text"/>
        <w:tabs>
          <w:tab w:val="left" w:pos="2835"/>
          <w:tab w:val="left" w:pos="3686"/>
        </w:tabs>
        <w:spacing w:before="0"/>
        <w:ind w:left="142" w:hanging="142"/>
        <w:rPr>
          <w:lang w:val="it-IT"/>
        </w:rPr>
      </w:pPr>
      <w:r>
        <w:rPr>
          <w:b/>
        </w:rPr>
        <w:t>5</w:t>
      </w:r>
      <w:r w:rsidRPr="0059725C">
        <w:t>Who suggests a city she has never visited?</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04AF5CFB" w14:textId="77777777" w:rsidR="0059725C" w:rsidRPr="00BC2F48" w:rsidRDefault="0059725C" w:rsidP="00EB39D6">
      <w:pPr>
        <w:pStyle w:val="Text"/>
        <w:tabs>
          <w:tab w:val="left" w:pos="2835"/>
          <w:tab w:val="left" w:pos="3686"/>
        </w:tabs>
        <w:spacing w:before="0"/>
        <w:ind w:left="142" w:hanging="142"/>
        <w:rPr>
          <w:lang w:val="it-IT"/>
        </w:rPr>
      </w:pPr>
      <w:r>
        <w:rPr>
          <w:b/>
        </w:rPr>
        <w:t>6</w:t>
      </w:r>
      <w:r w:rsidRPr="0059725C">
        <w:t>Who suggests two cheap cities?</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568EBD55" w14:textId="77777777" w:rsidR="00CF4F0C" w:rsidRDefault="00EB39D6" w:rsidP="00EB39D6">
      <w:pPr>
        <w:pStyle w:val="ScoreBox"/>
        <w:rPr>
          <w:lang w:val="it-IT"/>
        </w:rPr>
      </w:pPr>
      <w:r>
        <w:rPr>
          <w:lang w:val="it-IT"/>
        </w:rPr>
        <w:t>/5</w:t>
      </w:r>
    </w:p>
    <w:p w14:paraId="3D024FE7" w14:textId="77777777" w:rsidR="00CF4F0C" w:rsidRPr="00BC2F48" w:rsidRDefault="00CF4F0C" w:rsidP="00CF4F0C">
      <w:pPr>
        <w:pStyle w:val="Text"/>
        <w:tabs>
          <w:tab w:val="left" w:pos="2835"/>
        </w:tabs>
        <w:ind w:left="170" w:hanging="170"/>
        <w:rPr>
          <w:lang w:val="it-IT"/>
        </w:rPr>
      </w:pPr>
    </w:p>
    <w:p w14:paraId="1CC02B95" w14:textId="77777777" w:rsidR="00B0145F" w:rsidRPr="009B2EDE" w:rsidRDefault="00B0145F" w:rsidP="00EB39D6">
      <w:pPr>
        <w:pStyle w:val="HeadASection"/>
      </w:pPr>
      <w:r w:rsidRPr="009B2EDE">
        <w:lastRenderedPageBreak/>
        <w:t>Writing</w:t>
      </w:r>
    </w:p>
    <w:p w14:paraId="1354C4BB" w14:textId="77777777" w:rsidR="00C56E54" w:rsidRDefault="00B0145F" w:rsidP="00EB39D6">
      <w:pPr>
        <w:pStyle w:val="Rubric"/>
        <w:ind w:left="227" w:hanging="227"/>
      </w:pPr>
      <w:r w:rsidRPr="009B2EDE">
        <w:t>1</w:t>
      </w:r>
      <w:r>
        <w:t>4</w:t>
      </w:r>
      <w:r w:rsidRPr="009B2EDE">
        <w:tab/>
      </w:r>
      <w:r w:rsidR="009E5D4A">
        <w:t>Choose</w:t>
      </w:r>
      <w:r w:rsidR="00B40C18">
        <w:t xml:space="preserve"> the correct alternative</w:t>
      </w:r>
      <w:r w:rsidR="00125116">
        <w:t>s</w:t>
      </w:r>
      <w:r w:rsidR="00B40C18">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tblGrid>
      <w:tr w:rsidR="00C56E54" w:rsidRPr="00DB446A" w14:paraId="2FE1B5B1" w14:textId="77777777" w:rsidTr="00523BEC">
        <w:trPr>
          <w:trHeight w:val="1139"/>
        </w:trPr>
        <w:tc>
          <w:tcPr>
            <w:tcW w:w="4222" w:type="dxa"/>
            <w:tcBorders>
              <w:top w:val="single" w:sz="4" w:space="0" w:color="auto"/>
              <w:left w:val="single" w:sz="4" w:space="0" w:color="auto"/>
              <w:bottom w:val="single" w:sz="4" w:space="0" w:color="auto"/>
              <w:right w:val="single" w:sz="4" w:space="0" w:color="auto"/>
            </w:tcBorders>
            <w:vAlign w:val="center"/>
          </w:tcPr>
          <w:p w14:paraId="360BE5FE" w14:textId="77777777" w:rsidR="00C56E54" w:rsidRDefault="00C56E54" w:rsidP="00BA2561">
            <w:pPr>
              <w:pStyle w:val="Text"/>
              <w:tabs>
                <w:tab w:val="left" w:pos="3912"/>
              </w:tabs>
              <w:spacing w:before="40" w:after="40"/>
              <w:rPr>
                <w:i/>
              </w:rPr>
            </w:pPr>
            <w:r w:rsidRPr="0042295D">
              <w:rPr>
                <w:b/>
                <w:vertAlign w:val="superscript"/>
              </w:rPr>
              <w:t>1</w:t>
            </w:r>
            <w:r w:rsidRPr="00A35A2F">
              <w:rPr>
                <w:i/>
              </w:rPr>
              <w:t>Dear Sir or Madam</w:t>
            </w:r>
            <w:r w:rsidR="007B1DA2">
              <w:t xml:space="preserve"> / </w:t>
            </w:r>
            <w:r w:rsidRPr="00C56E54">
              <w:rPr>
                <w:i/>
                <w:u w:val="single"/>
              </w:rPr>
              <w:t>Hi Henry</w:t>
            </w:r>
            <w:r>
              <w:rPr>
                <w:i/>
              </w:rPr>
              <w:t>,</w:t>
            </w:r>
          </w:p>
          <w:p w14:paraId="018313A0" w14:textId="77777777" w:rsidR="00C56E54" w:rsidRDefault="00C56E54" w:rsidP="003E4FD5">
            <w:pPr>
              <w:pStyle w:val="Text"/>
              <w:tabs>
                <w:tab w:val="left" w:pos="765"/>
              </w:tabs>
              <w:spacing w:before="0"/>
            </w:pPr>
            <w:r w:rsidRPr="00B40C18">
              <w:t xml:space="preserve">Thanks for inviting me to your </w:t>
            </w:r>
            <w:r>
              <w:t xml:space="preserve">birthday </w:t>
            </w:r>
            <w:r w:rsidRPr="00B40C18">
              <w:t xml:space="preserve">party. </w:t>
            </w:r>
            <w:r>
              <w:t xml:space="preserve">It was great! I loved your </w:t>
            </w:r>
            <w:r w:rsidRPr="0042295D">
              <w:rPr>
                <w:b/>
                <w:vertAlign w:val="superscript"/>
              </w:rPr>
              <w:t>2</w:t>
            </w:r>
            <w:r w:rsidRPr="00125116">
              <w:rPr>
                <w:i/>
              </w:rPr>
              <w:t>huge new</w:t>
            </w:r>
            <w:r w:rsidR="007B1DA2">
              <w:t xml:space="preserve"> / </w:t>
            </w:r>
            <w:r w:rsidRPr="00125116">
              <w:rPr>
                <w:i/>
              </w:rPr>
              <w:t>new huge</w:t>
            </w:r>
            <w:r>
              <w:t xml:space="preserve"> TV: I could watch it all day!</w:t>
            </w:r>
          </w:p>
          <w:p w14:paraId="1C948624" w14:textId="77777777" w:rsidR="00C56E54" w:rsidRDefault="00C56E54" w:rsidP="003E4FD5">
            <w:pPr>
              <w:pStyle w:val="Text"/>
              <w:tabs>
                <w:tab w:val="left" w:pos="765"/>
              </w:tabs>
              <w:spacing w:before="0"/>
            </w:pPr>
            <w:r>
              <w:t xml:space="preserve">By the way, </w:t>
            </w:r>
            <w:r w:rsidRPr="00B40C18">
              <w:t xml:space="preserve">I </w:t>
            </w:r>
            <w:r>
              <w:t>think I lost my watch when I was at your place. Have you seen it? It’s silver and white with a</w:t>
            </w:r>
            <w:r w:rsidR="003E4FD5">
              <w:t xml:space="preserve"> </w:t>
            </w:r>
            <w:r w:rsidRPr="0042295D">
              <w:rPr>
                <w:b/>
                <w:vertAlign w:val="superscript"/>
              </w:rPr>
              <w:t>3</w:t>
            </w:r>
            <w:r w:rsidRPr="00125116">
              <w:rPr>
                <w:i/>
              </w:rPr>
              <w:t>brown leather</w:t>
            </w:r>
            <w:r w:rsidR="007B1DA2">
              <w:rPr>
                <w:i/>
              </w:rPr>
              <w:t xml:space="preserve"> / </w:t>
            </w:r>
            <w:r w:rsidRPr="00125116">
              <w:rPr>
                <w:i/>
              </w:rPr>
              <w:t>leather brown</w:t>
            </w:r>
            <w:r w:rsidR="00205E55">
              <w:rPr>
                <w:i/>
              </w:rPr>
              <w:t xml:space="preserve"> </w:t>
            </w:r>
            <w:r>
              <w:t>strap.</w:t>
            </w:r>
          </w:p>
          <w:p w14:paraId="08EAE295" w14:textId="77777777" w:rsidR="00C56E54" w:rsidRDefault="00C56E54" w:rsidP="003E4FD5">
            <w:pPr>
              <w:pStyle w:val="Text"/>
              <w:tabs>
                <w:tab w:val="left" w:pos="765"/>
              </w:tabs>
              <w:spacing w:before="0"/>
            </w:pPr>
            <w:r>
              <w:t xml:space="preserve">Pete and I are going to see a football match between Chelsea and Leeds </w:t>
            </w:r>
            <w:r w:rsidRPr="0042295D">
              <w:rPr>
                <w:b/>
                <w:vertAlign w:val="superscript"/>
              </w:rPr>
              <w:t>4</w:t>
            </w:r>
            <w:r w:rsidRPr="00125116">
              <w:rPr>
                <w:i/>
              </w:rPr>
              <w:t>at five</w:t>
            </w:r>
            <w:r w:rsidR="007B1DA2">
              <w:rPr>
                <w:i/>
              </w:rPr>
              <w:t xml:space="preserve"> / </w:t>
            </w:r>
            <w:r w:rsidRPr="00125116">
              <w:rPr>
                <w:i/>
              </w:rPr>
              <w:t>in two weeks</w:t>
            </w:r>
            <w:r>
              <w:rPr>
                <w:i/>
              </w:rPr>
              <w:t xml:space="preserve">. </w:t>
            </w:r>
            <w:r>
              <w:t xml:space="preserve">Would you like to come? I’ll need to buy tickets soon, so can you tell me </w:t>
            </w:r>
            <w:r w:rsidR="003E4FD5">
              <w:br/>
            </w:r>
            <w:r w:rsidRPr="0042295D">
              <w:rPr>
                <w:b/>
                <w:vertAlign w:val="superscript"/>
              </w:rPr>
              <w:t>5</w:t>
            </w:r>
            <w:r w:rsidRPr="00125116">
              <w:rPr>
                <w:i/>
              </w:rPr>
              <w:t>at the end of the year</w:t>
            </w:r>
            <w:r w:rsidR="007B1DA2">
              <w:rPr>
                <w:i/>
              </w:rPr>
              <w:t xml:space="preserve"> / </w:t>
            </w:r>
            <w:r w:rsidRPr="00125116">
              <w:rPr>
                <w:i/>
              </w:rPr>
              <w:t>on Friday</w:t>
            </w:r>
            <w:r>
              <w:t>?</w:t>
            </w:r>
          </w:p>
          <w:p w14:paraId="36032264" w14:textId="77777777" w:rsidR="00C56E54" w:rsidRDefault="00C56E54" w:rsidP="003E4FD5">
            <w:pPr>
              <w:pStyle w:val="Text"/>
              <w:tabs>
                <w:tab w:val="left" w:pos="765"/>
              </w:tabs>
              <w:spacing w:before="0"/>
            </w:pPr>
            <w:r>
              <w:t>Anyway, let me know if you’ve seen my watch.</w:t>
            </w:r>
          </w:p>
          <w:p w14:paraId="314B37A0" w14:textId="77777777" w:rsidR="00C56E54" w:rsidRDefault="00C56E54" w:rsidP="003E4FD5">
            <w:pPr>
              <w:pStyle w:val="Text"/>
              <w:spacing w:before="0"/>
              <w:rPr>
                <w:i/>
              </w:rPr>
            </w:pPr>
            <w:r w:rsidRPr="0042295D">
              <w:rPr>
                <w:b/>
                <w:vertAlign w:val="superscript"/>
              </w:rPr>
              <w:t>6</w:t>
            </w:r>
            <w:r w:rsidRPr="00125116">
              <w:rPr>
                <w:i/>
              </w:rPr>
              <w:t>Bye for now</w:t>
            </w:r>
            <w:r w:rsidR="007B1DA2">
              <w:rPr>
                <w:i/>
              </w:rPr>
              <w:t xml:space="preserve"> / </w:t>
            </w:r>
            <w:r w:rsidRPr="00125116">
              <w:rPr>
                <w:i/>
              </w:rPr>
              <w:t>Yours faithfully</w:t>
            </w:r>
          </w:p>
          <w:p w14:paraId="2DA1B677" w14:textId="77777777" w:rsidR="00C56E54" w:rsidRPr="00DB446A" w:rsidRDefault="00C56E54" w:rsidP="003E4FD5">
            <w:pPr>
              <w:pStyle w:val="Text"/>
              <w:spacing w:before="0"/>
            </w:pPr>
            <w:r>
              <w:t>Mike</w:t>
            </w:r>
          </w:p>
        </w:tc>
      </w:tr>
    </w:tbl>
    <w:p w14:paraId="01042591" w14:textId="77777777" w:rsidR="00B0145F" w:rsidRPr="003E4FD5" w:rsidRDefault="003E4FD5" w:rsidP="003E4FD5">
      <w:pPr>
        <w:pStyle w:val="ScoreBox"/>
        <w:rPr>
          <w:rStyle w:val="GapFillchr"/>
          <w:rFonts w:ascii="Arial" w:hAnsi="Arial"/>
          <w:b/>
          <w:color w:val="auto"/>
          <w:u w:val="none"/>
        </w:rPr>
      </w:pPr>
      <w:r w:rsidRPr="003E4FD5">
        <w:rPr>
          <w:rStyle w:val="GapFillchr"/>
          <w:rFonts w:ascii="Arial" w:hAnsi="Arial"/>
          <w:b/>
          <w:color w:val="auto"/>
          <w:u w:val="none"/>
        </w:rPr>
        <w:t>/5</w:t>
      </w:r>
    </w:p>
    <w:p w14:paraId="1721CC1F" w14:textId="77777777" w:rsidR="00F7122C" w:rsidRPr="00871626" w:rsidRDefault="00B0145F" w:rsidP="00F7122C">
      <w:pPr>
        <w:pStyle w:val="Rubric"/>
        <w:ind w:left="227" w:hanging="227"/>
      </w:pPr>
      <w:r w:rsidRPr="009B2EDE">
        <w:t>1</w:t>
      </w:r>
      <w:r>
        <w:t>5</w:t>
      </w:r>
      <w:r w:rsidRPr="009B2EDE">
        <w:tab/>
      </w:r>
      <w:r w:rsidR="009051F4">
        <w:t xml:space="preserve">Read the topic and make some notes. Then use your </w:t>
      </w:r>
      <w:r w:rsidR="00EE002D">
        <w:t xml:space="preserve">notes to </w:t>
      </w:r>
      <w:r w:rsidR="007C210B">
        <w:t>complete this response.</w:t>
      </w:r>
      <w:r w:rsidR="00523BEC">
        <w:t xml:space="preserve"> Use paragraphs</w:t>
      </w:r>
      <w:r w:rsidR="00CB226D">
        <w:t xml:space="preserve"> and</w:t>
      </w:r>
      <w:r w:rsidR="007C210B">
        <w:t xml:space="preserve"> write </w:t>
      </w:r>
      <w:r w:rsidR="00A9241D">
        <w:t>80</w:t>
      </w:r>
      <w:r w:rsidR="002A559E">
        <w:t>-120</w:t>
      </w:r>
      <w:r w:rsidR="007C210B">
        <w:t xml:space="preserve"> words</w:t>
      </w:r>
      <w:r>
        <w:t>.</w:t>
      </w:r>
    </w:p>
    <w:tbl>
      <w:tblPr>
        <w:tblStyle w:val="ad"/>
        <w:tblW w:w="0" w:type="auto"/>
        <w:tblLook w:val="04A0" w:firstRow="1" w:lastRow="0" w:firstColumn="1" w:lastColumn="0" w:noHBand="0" w:noVBand="1"/>
      </w:tblPr>
      <w:tblGrid>
        <w:gridCol w:w="4448"/>
      </w:tblGrid>
      <w:tr w:rsidR="00EE002D" w:rsidRPr="00DB446A" w14:paraId="586888C4" w14:textId="77777777" w:rsidTr="009051F4">
        <w:trPr>
          <w:trHeight w:val="420"/>
        </w:trPr>
        <w:tc>
          <w:tcPr>
            <w:tcW w:w="4448" w:type="dxa"/>
            <w:vAlign w:val="center"/>
          </w:tcPr>
          <w:p w14:paraId="06A08DB2" w14:textId="77777777" w:rsidR="00E04856" w:rsidRPr="001622BB" w:rsidRDefault="009051F4" w:rsidP="002A7750">
            <w:pPr>
              <w:pStyle w:val="Text"/>
              <w:tabs>
                <w:tab w:val="left" w:pos="284"/>
              </w:tabs>
              <w:spacing w:before="40" w:after="40"/>
              <w:jc w:val="center"/>
              <w:rPr>
                <w:i/>
              </w:rPr>
            </w:pPr>
            <w:r>
              <w:t xml:space="preserve">Discuss the good and bad points of two hobbies. </w:t>
            </w:r>
            <w:r w:rsidR="002A7750">
              <w:br/>
            </w:r>
            <w:r>
              <w:t>Say which of the two hobbies you enjoy more.</w:t>
            </w:r>
          </w:p>
        </w:tc>
      </w:tr>
    </w:tbl>
    <w:p w14:paraId="3D53B802" w14:textId="77777777" w:rsidR="00EE002D" w:rsidRPr="009B2EDE" w:rsidRDefault="00EE002D" w:rsidP="00EE002D">
      <w:pPr>
        <w:pStyle w:val="Text"/>
      </w:pPr>
    </w:p>
    <w:p w14:paraId="4FC6FCFE" w14:textId="77777777" w:rsidR="003E4FD5" w:rsidRDefault="00B6519A" w:rsidP="003E4FD5">
      <w:pPr>
        <w:pStyle w:val="Text"/>
        <w:spacing w:after="120" w:line="360" w:lineRule="auto"/>
        <w:rPr>
          <w:rStyle w:val="GapFillchr"/>
          <w:u w:val="none"/>
        </w:rPr>
      </w:pPr>
      <w:r w:rsidRPr="00B6519A">
        <w:rPr>
          <w:rStyle w:val="GapFillchr"/>
          <w:u w:val="none"/>
        </w:rPr>
        <w:t>I</w:t>
      </w:r>
      <w:r w:rsidR="00844752">
        <w:rPr>
          <w:rStyle w:val="GapFillchr"/>
          <w:u w:val="none"/>
        </w:rPr>
        <w:t>’m going to</w:t>
      </w:r>
      <w:r w:rsidRPr="00B6519A">
        <w:rPr>
          <w:rStyle w:val="GapFillchr"/>
          <w:u w:val="none"/>
        </w:rPr>
        <w:t xml:space="preserve"> discuss two hobbies</w:t>
      </w:r>
      <w:r>
        <w:rPr>
          <w:rStyle w:val="GapFillchr"/>
          <w:u w:val="none"/>
        </w:rPr>
        <w:t xml:space="preserve"> that have </w:t>
      </w:r>
      <w:r w:rsidR="000B61AB">
        <w:rPr>
          <w:rStyle w:val="GapFillchr"/>
          <w:u w:val="none"/>
        </w:rPr>
        <w:t xml:space="preserve">both </w:t>
      </w:r>
      <w:r>
        <w:rPr>
          <w:rStyle w:val="GapFillchr"/>
          <w:u w:val="none"/>
        </w:rPr>
        <w:t>good points and bad points</w:t>
      </w:r>
      <w:r w:rsidRPr="00B6519A">
        <w:rPr>
          <w:rStyle w:val="GapFillchr"/>
          <w:u w:val="none"/>
        </w:rPr>
        <w:t>:</w:t>
      </w:r>
      <w:r w:rsidR="003E4FD5">
        <w:rPr>
          <w:rStyle w:val="GapFillchr"/>
          <w:u w:val="none"/>
        </w:rPr>
        <w:t xml:space="preserve"> ___________________________</w:t>
      </w:r>
    </w:p>
    <w:p w14:paraId="1FE47511" w14:textId="77777777" w:rsidR="003E4FD5" w:rsidRPr="00374769" w:rsidRDefault="003E4FD5" w:rsidP="003E4FD5">
      <w:pPr>
        <w:pStyle w:val="Text"/>
        <w:spacing w:after="120" w:line="360" w:lineRule="auto"/>
      </w:pPr>
      <w:r w:rsidRPr="00374769">
        <w:rPr>
          <w:rStyle w:val="GapFillchr"/>
        </w:rPr>
        <w:t>                                                                                              </w:t>
      </w:r>
    </w:p>
    <w:p w14:paraId="1A6BCA05" w14:textId="77777777" w:rsidR="003E4FD5" w:rsidRPr="00374769" w:rsidRDefault="003E4FD5" w:rsidP="003E4FD5">
      <w:pPr>
        <w:pStyle w:val="Text"/>
        <w:spacing w:line="360" w:lineRule="auto"/>
      </w:pPr>
      <w:r w:rsidRPr="00374769">
        <w:rPr>
          <w:rStyle w:val="GapFillchr"/>
        </w:rPr>
        <w:t>                                                                                              </w:t>
      </w:r>
    </w:p>
    <w:p w14:paraId="3431E82D" w14:textId="77777777" w:rsidR="003E4FD5" w:rsidRPr="00374769" w:rsidRDefault="003E4FD5" w:rsidP="003E4FD5">
      <w:pPr>
        <w:pStyle w:val="Text"/>
        <w:spacing w:line="360" w:lineRule="auto"/>
      </w:pPr>
      <w:r w:rsidRPr="00374769">
        <w:rPr>
          <w:rStyle w:val="GapFillchr"/>
        </w:rPr>
        <w:t>                                                                                              </w:t>
      </w:r>
    </w:p>
    <w:p w14:paraId="79A4CF53" w14:textId="77777777" w:rsidR="003E4FD5" w:rsidRPr="00374769" w:rsidRDefault="003E4FD5" w:rsidP="003E4FD5">
      <w:pPr>
        <w:pStyle w:val="Text"/>
        <w:spacing w:line="360" w:lineRule="auto"/>
      </w:pPr>
      <w:r w:rsidRPr="00374769">
        <w:rPr>
          <w:rStyle w:val="GapFillchr"/>
        </w:rPr>
        <w:t>                                                                                              </w:t>
      </w:r>
    </w:p>
    <w:p w14:paraId="42B2A035" w14:textId="77777777" w:rsidR="003E4FD5" w:rsidRPr="00374769" w:rsidRDefault="003E4FD5" w:rsidP="003E4FD5">
      <w:pPr>
        <w:pStyle w:val="Text"/>
        <w:spacing w:line="360" w:lineRule="auto"/>
      </w:pPr>
      <w:r w:rsidRPr="00374769">
        <w:rPr>
          <w:rStyle w:val="GapFillchr"/>
        </w:rPr>
        <w:t>                                                                                              </w:t>
      </w:r>
    </w:p>
    <w:p w14:paraId="59B8F13C" w14:textId="77777777" w:rsidR="003E4FD5" w:rsidRPr="00374769" w:rsidRDefault="003E4FD5" w:rsidP="003E4FD5">
      <w:pPr>
        <w:pStyle w:val="Text"/>
        <w:spacing w:line="360" w:lineRule="auto"/>
      </w:pPr>
      <w:r w:rsidRPr="00374769">
        <w:rPr>
          <w:rStyle w:val="GapFillchr"/>
        </w:rPr>
        <w:t>                                                                                              </w:t>
      </w:r>
    </w:p>
    <w:p w14:paraId="270B7ECA" w14:textId="77777777" w:rsidR="003E4FD5" w:rsidRPr="00374769" w:rsidRDefault="003E4FD5" w:rsidP="003E4FD5">
      <w:pPr>
        <w:pStyle w:val="Text"/>
        <w:spacing w:line="360" w:lineRule="auto"/>
      </w:pPr>
      <w:r w:rsidRPr="00374769">
        <w:rPr>
          <w:rStyle w:val="GapFillchr"/>
        </w:rPr>
        <w:t>                                                                                              </w:t>
      </w:r>
    </w:p>
    <w:p w14:paraId="7F0BC5C0" w14:textId="77777777" w:rsidR="003E4FD5" w:rsidRPr="00374769" w:rsidRDefault="003E4FD5" w:rsidP="003E4FD5">
      <w:pPr>
        <w:pStyle w:val="Text"/>
        <w:spacing w:line="360" w:lineRule="auto"/>
      </w:pPr>
      <w:r w:rsidRPr="00374769">
        <w:rPr>
          <w:rStyle w:val="GapFillchr"/>
        </w:rPr>
        <w:t>                                                                                              </w:t>
      </w:r>
    </w:p>
    <w:p w14:paraId="01AE43B3" w14:textId="77777777" w:rsidR="003E4FD5" w:rsidRPr="00374769" w:rsidRDefault="003E4FD5" w:rsidP="003E4FD5">
      <w:pPr>
        <w:pStyle w:val="Text"/>
        <w:spacing w:line="360" w:lineRule="auto"/>
      </w:pPr>
      <w:r w:rsidRPr="00374769">
        <w:rPr>
          <w:rStyle w:val="GapFillchr"/>
        </w:rPr>
        <w:t>                                                                                              </w:t>
      </w:r>
    </w:p>
    <w:p w14:paraId="1567E1B4" w14:textId="77777777" w:rsidR="003E4FD5" w:rsidRPr="00374769" w:rsidRDefault="003E4FD5" w:rsidP="003E4FD5">
      <w:pPr>
        <w:pStyle w:val="Text"/>
        <w:spacing w:line="360" w:lineRule="auto"/>
      </w:pPr>
      <w:r w:rsidRPr="00374769">
        <w:rPr>
          <w:rStyle w:val="GapFillchr"/>
        </w:rPr>
        <w:t>                                                                                              </w:t>
      </w:r>
    </w:p>
    <w:p w14:paraId="4D4A684B" w14:textId="77777777" w:rsidR="003E4FD5" w:rsidRPr="00374769" w:rsidRDefault="003E4FD5" w:rsidP="003E4FD5">
      <w:pPr>
        <w:pStyle w:val="Text"/>
        <w:spacing w:line="360" w:lineRule="auto"/>
      </w:pPr>
      <w:r w:rsidRPr="00374769">
        <w:rPr>
          <w:rStyle w:val="GapFillchr"/>
        </w:rPr>
        <w:t>                                                                                              </w:t>
      </w:r>
    </w:p>
    <w:p w14:paraId="3A8FF50A" w14:textId="77777777" w:rsidR="003E4FD5" w:rsidRPr="00374769" w:rsidRDefault="003E4FD5" w:rsidP="003E4FD5">
      <w:pPr>
        <w:pStyle w:val="Text"/>
        <w:spacing w:line="360" w:lineRule="auto"/>
      </w:pPr>
      <w:r w:rsidRPr="00374769">
        <w:rPr>
          <w:rStyle w:val="GapFillchr"/>
        </w:rPr>
        <w:t>                                                                                              </w:t>
      </w:r>
    </w:p>
    <w:p w14:paraId="3FB85AC6" w14:textId="77777777" w:rsidR="003E4FD5" w:rsidRPr="00374769" w:rsidRDefault="003E4FD5" w:rsidP="003E4FD5">
      <w:pPr>
        <w:pStyle w:val="Text"/>
        <w:spacing w:line="360" w:lineRule="auto"/>
      </w:pPr>
      <w:r w:rsidRPr="00374769">
        <w:rPr>
          <w:rStyle w:val="GapFillchr"/>
        </w:rPr>
        <w:t>                                                                                              </w:t>
      </w:r>
    </w:p>
    <w:p w14:paraId="1E7F251D" w14:textId="77777777" w:rsidR="003E4FD5" w:rsidRPr="00374769" w:rsidRDefault="003E4FD5" w:rsidP="003E4FD5">
      <w:pPr>
        <w:pStyle w:val="Text"/>
        <w:spacing w:line="360" w:lineRule="auto"/>
      </w:pPr>
      <w:r w:rsidRPr="00374769">
        <w:rPr>
          <w:rStyle w:val="GapFillchr"/>
        </w:rPr>
        <w:t>                                                                                              </w:t>
      </w:r>
    </w:p>
    <w:p w14:paraId="0EBF9272" w14:textId="77777777" w:rsidR="003E4FD5" w:rsidRPr="00374769" w:rsidRDefault="003E4FD5" w:rsidP="003E4FD5">
      <w:pPr>
        <w:pStyle w:val="Text"/>
        <w:spacing w:line="360" w:lineRule="auto"/>
      </w:pPr>
      <w:r w:rsidRPr="00374769">
        <w:rPr>
          <w:rStyle w:val="GapFillchr"/>
        </w:rPr>
        <w:t>                                                                                              </w:t>
      </w:r>
    </w:p>
    <w:p w14:paraId="6661C8C6" w14:textId="77777777" w:rsidR="003E4FD5" w:rsidRPr="00374769" w:rsidRDefault="003E4FD5" w:rsidP="003E4FD5">
      <w:pPr>
        <w:pStyle w:val="Text"/>
        <w:spacing w:line="360" w:lineRule="auto"/>
      </w:pPr>
      <w:r w:rsidRPr="00374769">
        <w:rPr>
          <w:rStyle w:val="GapFillchr"/>
        </w:rPr>
        <w:t>                                                                                              </w:t>
      </w:r>
    </w:p>
    <w:p w14:paraId="506037F5" w14:textId="77777777" w:rsidR="003E4FD5" w:rsidRPr="00374769" w:rsidRDefault="003E4FD5" w:rsidP="003E4FD5">
      <w:pPr>
        <w:pStyle w:val="Text"/>
        <w:spacing w:line="360" w:lineRule="auto"/>
      </w:pPr>
      <w:r w:rsidRPr="00374769">
        <w:rPr>
          <w:rStyle w:val="GapFillchr"/>
        </w:rPr>
        <w:t>                                                                                              </w:t>
      </w:r>
    </w:p>
    <w:p w14:paraId="164F9EA7" w14:textId="77777777" w:rsidR="003E4FD5" w:rsidRPr="00374769" w:rsidRDefault="003E4FD5" w:rsidP="003E4FD5">
      <w:pPr>
        <w:pStyle w:val="Text"/>
        <w:spacing w:line="360" w:lineRule="auto"/>
      </w:pPr>
      <w:r w:rsidRPr="00374769">
        <w:rPr>
          <w:rStyle w:val="GapFillchr"/>
        </w:rPr>
        <w:t>                                                                                              </w:t>
      </w:r>
    </w:p>
    <w:p w14:paraId="07862EAF" w14:textId="77777777" w:rsidR="003E4FD5" w:rsidRPr="00374769" w:rsidRDefault="003E4FD5" w:rsidP="003E4FD5">
      <w:pPr>
        <w:pStyle w:val="Text"/>
        <w:spacing w:line="360" w:lineRule="auto"/>
      </w:pPr>
      <w:r w:rsidRPr="00374769">
        <w:rPr>
          <w:rStyle w:val="GapFillchr"/>
        </w:rPr>
        <w:t>                                                                                              </w:t>
      </w:r>
    </w:p>
    <w:p w14:paraId="41B9A406" w14:textId="77777777" w:rsidR="003E4FD5" w:rsidRPr="00374769" w:rsidRDefault="003E4FD5" w:rsidP="003E4FD5">
      <w:pPr>
        <w:pStyle w:val="Text"/>
        <w:spacing w:line="360" w:lineRule="auto"/>
      </w:pPr>
      <w:r w:rsidRPr="00374769">
        <w:rPr>
          <w:rStyle w:val="GapFillchr"/>
        </w:rPr>
        <w:t>                                                                                              </w:t>
      </w:r>
    </w:p>
    <w:p w14:paraId="09D659B8" w14:textId="77777777" w:rsidR="003E4FD5" w:rsidRPr="00374769" w:rsidRDefault="003E4FD5" w:rsidP="003E4FD5">
      <w:pPr>
        <w:pStyle w:val="Text"/>
        <w:spacing w:line="360" w:lineRule="auto"/>
      </w:pPr>
      <w:r w:rsidRPr="00374769">
        <w:rPr>
          <w:rStyle w:val="GapFillchr"/>
        </w:rPr>
        <w:t>                                                                                              </w:t>
      </w:r>
    </w:p>
    <w:p w14:paraId="7F3C8BA8" w14:textId="77777777" w:rsidR="003E4FD5" w:rsidRPr="00374769" w:rsidRDefault="003E4FD5" w:rsidP="003E4FD5">
      <w:pPr>
        <w:pStyle w:val="Text"/>
        <w:spacing w:line="360" w:lineRule="auto"/>
      </w:pPr>
      <w:r w:rsidRPr="00374769">
        <w:rPr>
          <w:rStyle w:val="GapFillchr"/>
        </w:rPr>
        <w:t>                                                                                              </w:t>
      </w:r>
    </w:p>
    <w:p w14:paraId="50C6A57D" w14:textId="77777777" w:rsidR="003E4FD5" w:rsidRPr="00374769" w:rsidRDefault="003E4FD5" w:rsidP="003E4FD5">
      <w:pPr>
        <w:pStyle w:val="Text"/>
        <w:spacing w:line="360" w:lineRule="auto"/>
      </w:pPr>
      <w:r w:rsidRPr="00374769">
        <w:rPr>
          <w:rStyle w:val="GapFillchr"/>
        </w:rPr>
        <w:t>                                                                                              </w:t>
      </w:r>
    </w:p>
    <w:p w14:paraId="6FC7972E" w14:textId="77777777" w:rsidR="003E4FD5" w:rsidRPr="00374769" w:rsidRDefault="003E4FD5" w:rsidP="003E4FD5">
      <w:pPr>
        <w:pStyle w:val="Text"/>
        <w:spacing w:line="360" w:lineRule="auto"/>
      </w:pPr>
      <w:r w:rsidRPr="00374769">
        <w:rPr>
          <w:rStyle w:val="GapFillchr"/>
        </w:rPr>
        <w:t>                                                                                              </w:t>
      </w:r>
    </w:p>
    <w:p w14:paraId="56FFB9B1" w14:textId="77777777" w:rsidR="003E4FD5" w:rsidRPr="00374769" w:rsidRDefault="003E4FD5" w:rsidP="003E4FD5">
      <w:pPr>
        <w:pStyle w:val="Text"/>
        <w:spacing w:line="360" w:lineRule="auto"/>
      </w:pPr>
      <w:r w:rsidRPr="00374769">
        <w:rPr>
          <w:rStyle w:val="GapFillchr"/>
        </w:rPr>
        <w:t>                                                                                              </w:t>
      </w:r>
    </w:p>
    <w:p w14:paraId="2B83B06A" w14:textId="77777777" w:rsidR="003E4FD5" w:rsidRPr="00374769" w:rsidRDefault="003E4FD5" w:rsidP="003E4FD5">
      <w:pPr>
        <w:pStyle w:val="Text"/>
        <w:spacing w:line="360" w:lineRule="auto"/>
      </w:pPr>
      <w:r w:rsidRPr="00374769">
        <w:rPr>
          <w:rStyle w:val="GapFillchr"/>
        </w:rPr>
        <w:t>                                                                                              </w:t>
      </w:r>
    </w:p>
    <w:p w14:paraId="7613A8AC" w14:textId="77777777" w:rsidR="003E4FD5" w:rsidRPr="00374769" w:rsidRDefault="003E4FD5" w:rsidP="003E4FD5">
      <w:pPr>
        <w:pStyle w:val="Text"/>
        <w:spacing w:line="360" w:lineRule="auto"/>
      </w:pPr>
      <w:r w:rsidRPr="00374769">
        <w:rPr>
          <w:rStyle w:val="GapFillchr"/>
        </w:rPr>
        <w:t>                                                                                              </w:t>
      </w:r>
    </w:p>
    <w:p w14:paraId="6B3ACA57" w14:textId="77777777" w:rsidR="003E4FD5" w:rsidRDefault="003E4FD5" w:rsidP="003E4FD5">
      <w:pPr>
        <w:pStyle w:val="ScoreBox"/>
      </w:pPr>
      <w:r>
        <w:t>/10</w:t>
      </w:r>
    </w:p>
    <w:p w14:paraId="49714F2F" w14:textId="77777777" w:rsidR="003E4FD5" w:rsidRDefault="003E4FD5" w:rsidP="003E4FD5">
      <w:pPr>
        <w:pStyle w:val="ScoreBox"/>
      </w:pPr>
    </w:p>
    <w:p w14:paraId="1AF7A75A" w14:textId="77777777" w:rsidR="003E4FD5" w:rsidRPr="002828E6" w:rsidRDefault="003E4FD5" w:rsidP="003E4FD5">
      <w:pPr>
        <w:pStyle w:val="ScoreBox"/>
      </w:pPr>
      <w:r>
        <w:t>/100</w:t>
      </w:r>
    </w:p>
    <w:p w14:paraId="29DBE30A" w14:textId="77777777" w:rsidR="00077546" w:rsidRDefault="00077546" w:rsidP="003E4FD5">
      <w:pPr>
        <w:spacing w:line="360" w:lineRule="auto"/>
      </w:pPr>
    </w:p>
    <w:sectPr w:rsidR="00077546" w:rsidSect="00F7122C">
      <w:headerReference w:type="default" r:id="rId8"/>
      <w:footerReference w:type="even" r:id="rId9"/>
      <w:footerReference w:type="default" r:id="rId10"/>
      <w:pgSz w:w="11906" w:h="16838"/>
      <w:pgMar w:top="1440" w:right="1361" w:bottom="567" w:left="1361" w:header="709"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5F558" w14:textId="77777777" w:rsidR="00E26D10" w:rsidRDefault="00E26D10" w:rsidP="0019668B">
      <w:r>
        <w:separator/>
      </w:r>
    </w:p>
  </w:endnote>
  <w:endnote w:type="continuationSeparator" w:id="0">
    <w:p w14:paraId="34D3FF7C" w14:textId="77777777" w:rsidR="00E26D10" w:rsidRDefault="00E26D10" w:rsidP="0019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w:altName w:val="Lucida Sans Unicode"/>
    <w:charset w:val="00"/>
    <w:family w:val="auto"/>
    <w:pitch w:val="variable"/>
    <w:sig w:usb0="03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haris SIL">
    <w:charset w:val="00"/>
    <w:family w:val="auto"/>
    <w:pitch w:val="variable"/>
    <w:sig w:usb0="A00002FF" w:usb1="5200A1FF" w:usb2="02000009"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F4DBE" w14:textId="77777777" w:rsidR="00BA2561" w:rsidRDefault="00530C1A" w:rsidP="00DE1B53">
    <w:pPr>
      <w:pStyle w:val="a3"/>
      <w:rPr>
        <w:rStyle w:val="a5"/>
      </w:rPr>
    </w:pPr>
    <w:r>
      <w:rPr>
        <w:rStyle w:val="a5"/>
      </w:rPr>
      <w:fldChar w:fldCharType="begin"/>
    </w:r>
    <w:r w:rsidR="00BA2561">
      <w:rPr>
        <w:rStyle w:val="a5"/>
      </w:rPr>
      <w:instrText xml:space="preserve">PAGE  </w:instrText>
    </w:r>
    <w:r>
      <w:rPr>
        <w:rStyle w:val="a5"/>
      </w:rPr>
      <w:fldChar w:fldCharType="end"/>
    </w:r>
  </w:p>
  <w:p w14:paraId="7C064FC2" w14:textId="77777777" w:rsidR="00BA2561" w:rsidRDefault="00BA2561" w:rsidP="00DE1B5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2658744"/>
      <w:docPartObj>
        <w:docPartGallery w:val="Page Numbers (Bottom of Page)"/>
        <w:docPartUnique/>
      </w:docPartObj>
    </w:sdtPr>
    <w:sdtEndPr>
      <w:rPr>
        <w:noProof/>
      </w:rPr>
    </w:sdtEndPr>
    <w:sdtContent>
      <w:p w14:paraId="2FB094FF" w14:textId="77777777" w:rsidR="00F7122C" w:rsidRPr="0017238A" w:rsidRDefault="00F7122C" w:rsidP="00F7122C">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2450D29B" w14:textId="77777777" w:rsidR="001A3113" w:rsidRPr="00900C26" w:rsidRDefault="00F7122C" w:rsidP="001A3113">
        <w:pPr>
          <w:pStyle w:val="a3"/>
          <w:jc w:val="right"/>
        </w:pPr>
        <w:r>
          <w:rPr>
            <w:noProof/>
          </w:rPr>
          <w:fldChar w:fldCharType="begin"/>
        </w:r>
        <w:r>
          <w:rPr>
            <w:noProof/>
          </w:rPr>
          <w:instrText xml:space="preserve"> PAGE   \* MERGEFORMAT </w:instrText>
        </w:r>
        <w:r>
          <w:rPr>
            <w:noProof/>
          </w:rPr>
          <w:fldChar w:fldCharType="separate"/>
        </w:r>
        <w:r>
          <w:rPr>
            <w:noProof/>
          </w:rPr>
          <w:t>4</w:t>
        </w:r>
        <w:r>
          <w:rPr>
            <w:noProof/>
          </w:rPr>
          <w:fldChar w:fldCharType="end"/>
        </w:r>
      </w:p>
    </w:sdtContent>
  </w:sdt>
  <w:p w14:paraId="4BAC413A" w14:textId="77777777" w:rsidR="00BA2561" w:rsidRPr="001A3113" w:rsidRDefault="00BA2561" w:rsidP="001A311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343D6" w14:textId="77777777" w:rsidR="00E26D10" w:rsidRDefault="00E26D10" w:rsidP="0019668B">
      <w:r>
        <w:separator/>
      </w:r>
    </w:p>
  </w:footnote>
  <w:footnote w:type="continuationSeparator" w:id="0">
    <w:p w14:paraId="1B3BF122" w14:textId="77777777" w:rsidR="00E26D10" w:rsidRDefault="00E26D10" w:rsidP="00196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D338A" w14:textId="4F498508" w:rsidR="00BA2561" w:rsidRPr="005748A2" w:rsidRDefault="005748A2" w:rsidP="005748A2">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sidR="005741A0">
      <w:rPr>
        <w:rFonts w:ascii="Arial" w:hAnsi="Arial"/>
        <w:b/>
        <w:position w:val="40"/>
        <w:sz w:val="27"/>
        <w:szCs w:val="27"/>
      </w:rPr>
      <w:t xml:space="preserve">End-of-course test </w:t>
    </w:r>
    <w:r w:rsidR="00C20374">
      <w:rPr>
        <w:rFonts w:ascii="Arial" w:hAnsi="Arial"/>
        <w:b/>
        <w:position w:val="40"/>
        <w:sz w:val="27"/>
        <w:szCs w:val="27"/>
        <w:lang w:val="en-US"/>
      </w:rPr>
      <w:t xml:space="preserve">V4 </w:t>
    </w:r>
    <w:r w:rsidR="005741A0">
      <w:rPr>
        <w:rFonts w:ascii="Arial" w:hAnsi="Arial"/>
        <w:b/>
        <w:position w:val="40"/>
        <w:sz w:val="27"/>
        <w:szCs w:val="27"/>
      </w:rPr>
      <w:t xml:space="preserve">(Units </w:t>
    </w:r>
    <w:r w:rsidR="00D93A02">
      <w:rPr>
        <w:rFonts w:ascii="Arial" w:hAnsi="Arial"/>
        <w:b/>
        <w:position w:val="40"/>
        <w:sz w:val="27"/>
        <w:szCs w:val="27"/>
      </w:rPr>
      <w:t>6</w:t>
    </w:r>
    <w:r w:rsidR="005741A0">
      <w:rPr>
        <w:rFonts w:ascii="Arial" w:hAnsi="Arial"/>
        <w:b/>
        <w:position w:val="40"/>
        <w:sz w:val="27"/>
        <w:szCs w:val="27"/>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5"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14"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5"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6"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18"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6853525">
    <w:abstractNumId w:val="11"/>
  </w:num>
  <w:num w:numId="2" w16cid:durableId="416102326">
    <w:abstractNumId w:val="19"/>
  </w:num>
  <w:num w:numId="3" w16cid:durableId="1048187634">
    <w:abstractNumId w:val="10"/>
  </w:num>
  <w:num w:numId="4" w16cid:durableId="5132852">
    <w:abstractNumId w:val="16"/>
  </w:num>
  <w:num w:numId="5" w16cid:durableId="1150711707">
    <w:abstractNumId w:val="22"/>
  </w:num>
  <w:num w:numId="6" w16cid:durableId="1247420014">
    <w:abstractNumId w:val="18"/>
  </w:num>
  <w:num w:numId="7" w16cid:durableId="2021153348">
    <w:abstractNumId w:val="12"/>
  </w:num>
  <w:num w:numId="8" w16cid:durableId="825630312">
    <w:abstractNumId w:val="20"/>
  </w:num>
  <w:num w:numId="9" w16cid:durableId="795756524">
    <w:abstractNumId w:val="6"/>
  </w:num>
  <w:num w:numId="10" w16cid:durableId="570895082">
    <w:abstractNumId w:val="21"/>
  </w:num>
  <w:num w:numId="11" w16cid:durableId="1008025422">
    <w:abstractNumId w:val="3"/>
  </w:num>
  <w:num w:numId="12" w16cid:durableId="1868130000">
    <w:abstractNumId w:val="4"/>
  </w:num>
  <w:num w:numId="13" w16cid:durableId="338890773">
    <w:abstractNumId w:val="14"/>
  </w:num>
  <w:num w:numId="14" w16cid:durableId="1616011885">
    <w:abstractNumId w:val="5"/>
  </w:num>
  <w:num w:numId="15" w16cid:durableId="935334139">
    <w:abstractNumId w:val="15"/>
  </w:num>
  <w:num w:numId="16" w16cid:durableId="1417557252">
    <w:abstractNumId w:val="17"/>
  </w:num>
  <w:num w:numId="17" w16cid:durableId="1786457126">
    <w:abstractNumId w:val="13"/>
  </w:num>
  <w:num w:numId="18" w16cid:durableId="851647673">
    <w:abstractNumId w:val="9"/>
  </w:num>
  <w:num w:numId="19" w16cid:durableId="645358661">
    <w:abstractNumId w:val="0"/>
  </w:num>
  <w:num w:numId="20" w16cid:durableId="1551844218">
    <w:abstractNumId w:val="7"/>
  </w:num>
  <w:num w:numId="21" w16cid:durableId="1415590470">
    <w:abstractNumId w:val="8"/>
  </w:num>
  <w:num w:numId="22" w16cid:durableId="1511064262">
    <w:abstractNumId w:val="2"/>
  </w:num>
  <w:num w:numId="23" w16cid:durableId="480660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attachedTemplate r:id="rId1"/>
  <w:linkStyles/>
  <w:doNotTrackFormatting/>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145F"/>
    <w:rsid w:val="00004E17"/>
    <w:rsid w:val="000148C4"/>
    <w:rsid w:val="0001679F"/>
    <w:rsid w:val="0001730C"/>
    <w:rsid w:val="00021821"/>
    <w:rsid w:val="00021F17"/>
    <w:rsid w:val="00027412"/>
    <w:rsid w:val="00031158"/>
    <w:rsid w:val="000329CA"/>
    <w:rsid w:val="0003360F"/>
    <w:rsid w:val="00043434"/>
    <w:rsid w:val="00046173"/>
    <w:rsid w:val="0005213A"/>
    <w:rsid w:val="000523A8"/>
    <w:rsid w:val="0005290E"/>
    <w:rsid w:val="00053307"/>
    <w:rsid w:val="00055397"/>
    <w:rsid w:val="00057F01"/>
    <w:rsid w:val="00060A1A"/>
    <w:rsid w:val="000612D8"/>
    <w:rsid w:val="0006210B"/>
    <w:rsid w:val="000728FE"/>
    <w:rsid w:val="0007666C"/>
    <w:rsid w:val="00077546"/>
    <w:rsid w:val="000812F4"/>
    <w:rsid w:val="00082145"/>
    <w:rsid w:val="0008461C"/>
    <w:rsid w:val="000853A3"/>
    <w:rsid w:val="00085B7F"/>
    <w:rsid w:val="000901EF"/>
    <w:rsid w:val="0009195D"/>
    <w:rsid w:val="00092D24"/>
    <w:rsid w:val="00095686"/>
    <w:rsid w:val="000A3B25"/>
    <w:rsid w:val="000A42B8"/>
    <w:rsid w:val="000A6627"/>
    <w:rsid w:val="000B0196"/>
    <w:rsid w:val="000B2328"/>
    <w:rsid w:val="000B38B7"/>
    <w:rsid w:val="000B5FBD"/>
    <w:rsid w:val="000B61AB"/>
    <w:rsid w:val="000B6705"/>
    <w:rsid w:val="000C2A24"/>
    <w:rsid w:val="000C4279"/>
    <w:rsid w:val="000C5B0F"/>
    <w:rsid w:val="000D02A3"/>
    <w:rsid w:val="000D5423"/>
    <w:rsid w:val="000D66C3"/>
    <w:rsid w:val="000D7E7B"/>
    <w:rsid w:val="000E1112"/>
    <w:rsid w:val="000E466C"/>
    <w:rsid w:val="000E58A7"/>
    <w:rsid w:val="000F6C76"/>
    <w:rsid w:val="0010213C"/>
    <w:rsid w:val="00103BE1"/>
    <w:rsid w:val="00104A81"/>
    <w:rsid w:val="001129F9"/>
    <w:rsid w:val="001229C0"/>
    <w:rsid w:val="00123131"/>
    <w:rsid w:val="00123A87"/>
    <w:rsid w:val="0012412E"/>
    <w:rsid w:val="00125116"/>
    <w:rsid w:val="00134E2E"/>
    <w:rsid w:val="00136283"/>
    <w:rsid w:val="0014228C"/>
    <w:rsid w:val="001507D2"/>
    <w:rsid w:val="00153DDD"/>
    <w:rsid w:val="00155F92"/>
    <w:rsid w:val="00156A18"/>
    <w:rsid w:val="001622BB"/>
    <w:rsid w:val="001633EC"/>
    <w:rsid w:val="00164468"/>
    <w:rsid w:val="001669E8"/>
    <w:rsid w:val="001752AD"/>
    <w:rsid w:val="001771C2"/>
    <w:rsid w:val="00180040"/>
    <w:rsid w:val="001833F1"/>
    <w:rsid w:val="00183552"/>
    <w:rsid w:val="00187547"/>
    <w:rsid w:val="001929BB"/>
    <w:rsid w:val="00193E24"/>
    <w:rsid w:val="001944D5"/>
    <w:rsid w:val="0019536D"/>
    <w:rsid w:val="00195AA3"/>
    <w:rsid w:val="0019668B"/>
    <w:rsid w:val="001A0002"/>
    <w:rsid w:val="001A0E27"/>
    <w:rsid w:val="001A3113"/>
    <w:rsid w:val="001B003F"/>
    <w:rsid w:val="001B7410"/>
    <w:rsid w:val="001C3234"/>
    <w:rsid w:val="001D7052"/>
    <w:rsid w:val="001D7EF0"/>
    <w:rsid w:val="001E01BE"/>
    <w:rsid w:val="001E4533"/>
    <w:rsid w:val="001E4F75"/>
    <w:rsid w:val="001F1B38"/>
    <w:rsid w:val="001F2F7E"/>
    <w:rsid w:val="00200D34"/>
    <w:rsid w:val="00202271"/>
    <w:rsid w:val="00205E55"/>
    <w:rsid w:val="00223CFE"/>
    <w:rsid w:val="0022582C"/>
    <w:rsid w:val="00225B23"/>
    <w:rsid w:val="00225C44"/>
    <w:rsid w:val="00226923"/>
    <w:rsid w:val="0023240C"/>
    <w:rsid w:val="002329CC"/>
    <w:rsid w:val="002330A1"/>
    <w:rsid w:val="0023350C"/>
    <w:rsid w:val="00247279"/>
    <w:rsid w:val="00247E4F"/>
    <w:rsid w:val="00251DA6"/>
    <w:rsid w:val="00254A3A"/>
    <w:rsid w:val="00254E7C"/>
    <w:rsid w:val="00257959"/>
    <w:rsid w:val="00260466"/>
    <w:rsid w:val="00263442"/>
    <w:rsid w:val="0026787C"/>
    <w:rsid w:val="00271BF8"/>
    <w:rsid w:val="00275830"/>
    <w:rsid w:val="00280B6C"/>
    <w:rsid w:val="00281018"/>
    <w:rsid w:val="00291B18"/>
    <w:rsid w:val="002A4DE3"/>
    <w:rsid w:val="002A559E"/>
    <w:rsid w:val="002A7750"/>
    <w:rsid w:val="002B228B"/>
    <w:rsid w:val="002B4C79"/>
    <w:rsid w:val="002B6491"/>
    <w:rsid w:val="002B67B2"/>
    <w:rsid w:val="002B7288"/>
    <w:rsid w:val="002C48E7"/>
    <w:rsid w:val="002C5E33"/>
    <w:rsid w:val="002D0EB0"/>
    <w:rsid w:val="002D4F53"/>
    <w:rsid w:val="002D74D5"/>
    <w:rsid w:val="002F0304"/>
    <w:rsid w:val="002F34BF"/>
    <w:rsid w:val="002F6607"/>
    <w:rsid w:val="00304395"/>
    <w:rsid w:val="0031271B"/>
    <w:rsid w:val="003159D9"/>
    <w:rsid w:val="00316B0D"/>
    <w:rsid w:val="00316BEE"/>
    <w:rsid w:val="00317D88"/>
    <w:rsid w:val="00322376"/>
    <w:rsid w:val="00322D79"/>
    <w:rsid w:val="003305E5"/>
    <w:rsid w:val="00342906"/>
    <w:rsid w:val="00342B6B"/>
    <w:rsid w:val="00354EE7"/>
    <w:rsid w:val="003608C1"/>
    <w:rsid w:val="003627CB"/>
    <w:rsid w:val="00362F36"/>
    <w:rsid w:val="003660C1"/>
    <w:rsid w:val="0036625E"/>
    <w:rsid w:val="00371CEB"/>
    <w:rsid w:val="00380CF6"/>
    <w:rsid w:val="00381BD4"/>
    <w:rsid w:val="00393AA9"/>
    <w:rsid w:val="00394829"/>
    <w:rsid w:val="00397FF6"/>
    <w:rsid w:val="003A282D"/>
    <w:rsid w:val="003A6EAD"/>
    <w:rsid w:val="003A790E"/>
    <w:rsid w:val="003B491B"/>
    <w:rsid w:val="003B6238"/>
    <w:rsid w:val="003C1C9F"/>
    <w:rsid w:val="003D0623"/>
    <w:rsid w:val="003D78CA"/>
    <w:rsid w:val="003E3504"/>
    <w:rsid w:val="003E4F08"/>
    <w:rsid w:val="003E4FD5"/>
    <w:rsid w:val="003F6941"/>
    <w:rsid w:val="00401534"/>
    <w:rsid w:val="00404567"/>
    <w:rsid w:val="004149B0"/>
    <w:rsid w:val="00414C53"/>
    <w:rsid w:val="0042295D"/>
    <w:rsid w:val="00423D82"/>
    <w:rsid w:val="00427A27"/>
    <w:rsid w:val="00430D50"/>
    <w:rsid w:val="00430F3E"/>
    <w:rsid w:val="004355F4"/>
    <w:rsid w:val="00437A1D"/>
    <w:rsid w:val="00441B8D"/>
    <w:rsid w:val="00441F62"/>
    <w:rsid w:val="00442066"/>
    <w:rsid w:val="004443C7"/>
    <w:rsid w:val="00446053"/>
    <w:rsid w:val="004556D8"/>
    <w:rsid w:val="00456B38"/>
    <w:rsid w:val="004638CD"/>
    <w:rsid w:val="00466386"/>
    <w:rsid w:val="004701D9"/>
    <w:rsid w:val="00473A68"/>
    <w:rsid w:val="0048215F"/>
    <w:rsid w:val="00490859"/>
    <w:rsid w:val="004933C6"/>
    <w:rsid w:val="00493AC7"/>
    <w:rsid w:val="004978A4"/>
    <w:rsid w:val="004A0ECA"/>
    <w:rsid w:val="004A1064"/>
    <w:rsid w:val="004A348B"/>
    <w:rsid w:val="004A51FF"/>
    <w:rsid w:val="004A7D2A"/>
    <w:rsid w:val="004B14BF"/>
    <w:rsid w:val="004B3FDB"/>
    <w:rsid w:val="004B47B7"/>
    <w:rsid w:val="004B668D"/>
    <w:rsid w:val="004C472D"/>
    <w:rsid w:val="004C5B70"/>
    <w:rsid w:val="004C5FD0"/>
    <w:rsid w:val="004C6339"/>
    <w:rsid w:val="004C709D"/>
    <w:rsid w:val="004D17A5"/>
    <w:rsid w:val="004D3227"/>
    <w:rsid w:val="004D43FD"/>
    <w:rsid w:val="004E1DC7"/>
    <w:rsid w:val="004E6863"/>
    <w:rsid w:val="004E7A77"/>
    <w:rsid w:val="004F42F4"/>
    <w:rsid w:val="004F6031"/>
    <w:rsid w:val="004F731B"/>
    <w:rsid w:val="00501E8B"/>
    <w:rsid w:val="00503DBA"/>
    <w:rsid w:val="00506294"/>
    <w:rsid w:val="0051149A"/>
    <w:rsid w:val="005123B2"/>
    <w:rsid w:val="00515E25"/>
    <w:rsid w:val="00516AE2"/>
    <w:rsid w:val="00516FE1"/>
    <w:rsid w:val="00520B14"/>
    <w:rsid w:val="00523BEC"/>
    <w:rsid w:val="00523D0B"/>
    <w:rsid w:val="00530C1A"/>
    <w:rsid w:val="005320A8"/>
    <w:rsid w:val="00534673"/>
    <w:rsid w:val="0054015C"/>
    <w:rsid w:val="00540ADF"/>
    <w:rsid w:val="00542E67"/>
    <w:rsid w:val="005437D2"/>
    <w:rsid w:val="00550FBC"/>
    <w:rsid w:val="00560257"/>
    <w:rsid w:val="005637C4"/>
    <w:rsid w:val="00567274"/>
    <w:rsid w:val="00567B83"/>
    <w:rsid w:val="005741A0"/>
    <w:rsid w:val="005747C1"/>
    <w:rsid w:val="005748A2"/>
    <w:rsid w:val="00581DD0"/>
    <w:rsid w:val="00582883"/>
    <w:rsid w:val="00585E91"/>
    <w:rsid w:val="0059725C"/>
    <w:rsid w:val="005A4B42"/>
    <w:rsid w:val="005A4EA8"/>
    <w:rsid w:val="005A62E8"/>
    <w:rsid w:val="005A6B0A"/>
    <w:rsid w:val="005B1D15"/>
    <w:rsid w:val="005B2967"/>
    <w:rsid w:val="005B53D3"/>
    <w:rsid w:val="005B70C2"/>
    <w:rsid w:val="005C28A0"/>
    <w:rsid w:val="005C28ED"/>
    <w:rsid w:val="005C3ED1"/>
    <w:rsid w:val="005D2FDA"/>
    <w:rsid w:val="005D4540"/>
    <w:rsid w:val="005D4757"/>
    <w:rsid w:val="005F160A"/>
    <w:rsid w:val="005F1A48"/>
    <w:rsid w:val="005F3DDD"/>
    <w:rsid w:val="00604037"/>
    <w:rsid w:val="00605E69"/>
    <w:rsid w:val="00607CDE"/>
    <w:rsid w:val="00613267"/>
    <w:rsid w:val="00621EC7"/>
    <w:rsid w:val="00625B22"/>
    <w:rsid w:val="006335A7"/>
    <w:rsid w:val="00636002"/>
    <w:rsid w:val="00637B1F"/>
    <w:rsid w:val="00641259"/>
    <w:rsid w:val="006428D2"/>
    <w:rsid w:val="0064582F"/>
    <w:rsid w:val="0065151D"/>
    <w:rsid w:val="006519A3"/>
    <w:rsid w:val="00657A8E"/>
    <w:rsid w:val="00661369"/>
    <w:rsid w:val="00663B63"/>
    <w:rsid w:val="006747E7"/>
    <w:rsid w:val="00684CD3"/>
    <w:rsid w:val="006924B5"/>
    <w:rsid w:val="006946B2"/>
    <w:rsid w:val="0069535A"/>
    <w:rsid w:val="00696544"/>
    <w:rsid w:val="00696730"/>
    <w:rsid w:val="00697668"/>
    <w:rsid w:val="006A6093"/>
    <w:rsid w:val="006A62A9"/>
    <w:rsid w:val="006A74AB"/>
    <w:rsid w:val="006B244B"/>
    <w:rsid w:val="006B4E11"/>
    <w:rsid w:val="006B6F77"/>
    <w:rsid w:val="006C1C1C"/>
    <w:rsid w:val="006C4812"/>
    <w:rsid w:val="006C7476"/>
    <w:rsid w:val="006E6675"/>
    <w:rsid w:val="006F06CC"/>
    <w:rsid w:val="00702C31"/>
    <w:rsid w:val="00710912"/>
    <w:rsid w:val="00710CF9"/>
    <w:rsid w:val="00711752"/>
    <w:rsid w:val="00712A8C"/>
    <w:rsid w:val="00714D1C"/>
    <w:rsid w:val="0072081C"/>
    <w:rsid w:val="00724899"/>
    <w:rsid w:val="00726CBC"/>
    <w:rsid w:val="007307C5"/>
    <w:rsid w:val="007315E1"/>
    <w:rsid w:val="00740D6A"/>
    <w:rsid w:val="00744EA9"/>
    <w:rsid w:val="00751FC5"/>
    <w:rsid w:val="007524CA"/>
    <w:rsid w:val="007561C1"/>
    <w:rsid w:val="00756C95"/>
    <w:rsid w:val="00762AE6"/>
    <w:rsid w:val="007662CE"/>
    <w:rsid w:val="0076737A"/>
    <w:rsid w:val="007770F9"/>
    <w:rsid w:val="0078028D"/>
    <w:rsid w:val="0078679B"/>
    <w:rsid w:val="0079357E"/>
    <w:rsid w:val="00794227"/>
    <w:rsid w:val="0079583D"/>
    <w:rsid w:val="007A06A9"/>
    <w:rsid w:val="007A4577"/>
    <w:rsid w:val="007A49B4"/>
    <w:rsid w:val="007B1DA2"/>
    <w:rsid w:val="007B3157"/>
    <w:rsid w:val="007B3CDD"/>
    <w:rsid w:val="007B6670"/>
    <w:rsid w:val="007C0C4E"/>
    <w:rsid w:val="007C1CCD"/>
    <w:rsid w:val="007C210B"/>
    <w:rsid w:val="007C3E35"/>
    <w:rsid w:val="007C4DB1"/>
    <w:rsid w:val="007D2D28"/>
    <w:rsid w:val="007D3859"/>
    <w:rsid w:val="007D55EF"/>
    <w:rsid w:val="007D6994"/>
    <w:rsid w:val="007E17AE"/>
    <w:rsid w:val="007E7EB1"/>
    <w:rsid w:val="007F558B"/>
    <w:rsid w:val="007F61D2"/>
    <w:rsid w:val="00803290"/>
    <w:rsid w:val="0080598D"/>
    <w:rsid w:val="008062A4"/>
    <w:rsid w:val="008066C1"/>
    <w:rsid w:val="0081388C"/>
    <w:rsid w:val="00821349"/>
    <w:rsid w:val="00824BB6"/>
    <w:rsid w:val="00826896"/>
    <w:rsid w:val="008274B5"/>
    <w:rsid w:val="008302AB"/>
    <w:rsid w:val="008308A0"/>
    <w:rsid w:val="00831155"/>
    <w:rsid w:val="008312F1"/>
    <w:rsid w:val="00837DB7"/>
    <w:rsid w:val="00844752"/>
    <w:rsid w:val="008459C1"/>
    <w:rsid w:val="00856AD7"/>
    <w:rsid w:val="00862885"/>
    <w:rsid w:val="0086421F"/>
    <w:rsid w:val="00864E28"/>
    <w:rsid w:val="00867287"/>
    <w:rsid w:val="00867F3D"/>
    <w:rsid w:val="00875219"/>
    <w:rsid w:val="00884377"/>
    <w:rsid w:val="008858FE"/>
    <w:rsid w:val="00886EB0"/>
    <w:rsid w:val="00896174"/>
    <w:rsid w:val="008A25DB"/>
    <w:rsid w:val="008A30B8"/>
    <w:rsid w:val="008A668A"/>
    <w:rsid w:val="008A7C17"/>
    <w:rsid w:val="008A7FA4"/>
    <w:rsid w:val="008B3878"/>
    <w:rsid w:val="008B4518"/>
    <w:rsid w:val="008B7242"/>
    <w:rsid w:val="008C488F"/>
    <w:rsid w:val="008C4E8D"/>
    <w:rsid w:val="008E0F7A"/>
    <w:rsid w:val="008E4096"/>
    <w:rsid w:val="008F211D"/>
    <w:rsid w:val="00901C88"/>
    <w:rsid w:val="00903094"/>
    <w:rsid w:val="009051F4"/>
    <w:rsid w:val="00911DC9"/>
    <w:rsid w:val="00916B32"/>
    <w:rsid w:val="009431F8"/>
    <w:rsid w:val="0094562E"/>
    <w:rsid w:val="00950E93"/>
    <w:rsid w:val="00951A75"/>
    <w:rsid w:val="00953566"/>
    <w:rsid w:val="00954DAA"/>
    <w:rsid w:val="00955BB0"/>
    <w:rsid w:val="00961F55"/>
    <w:rsid w:val="00962FB3"/>
    <w:rsid w:val="009673E4"/>
    <w:rsid w:val="00973793"/>
    <w:rsid w:val="009741C4"/>
    <w:rsid w:val="00974C7E"/>
    <w:rsid w:val="009758DB"/>
    <w:rsid w:val="00983A62"/>
    <w:rsid w:val="00984D80"/>
    <w:rsid w:val="00985B05"/>
    <w:rsid w:val="009908B9"/>
    <w:rsid w:val="0099135D"/>
    <w:rsid w:val="00995A4C"/>
    <w:rsid w:val="0099644B"/>
    <w:rsid w:val="009A474D"/>
    <w:rsid w:val="009A65FB"/>
    <w:rsid w:val="009B08B1"/>
    <w:rsid w:val="009B22EB"/>
    <w:rsid w:val="009B27A5"/>
    <w:rsid w:val="009B5652"/>
    <w:rsid w:val="009B6E0F"/>
    <w:rsid w:val="009B717A"/>
    <w:rsid w:val="009C382E"/>
    <w:rsid w:val="009C4547"/>
    <w:rsid w:val="009E5686"/>
    <w:rsid w:val="009E5D4A"/>
    <w:rsid w:val="009F0E19"/>
    <w:rsid w:val="009F3673"/>
    <w:rsid w:val="00A01115"/>
    <w:rsid w:val="00A066C0"/>
    <w:rsid w:val="00A10CDB"/>
    <w:rsid w:val="00A16158"/>
    <w:rsid w:val="00A2042D"/>
    <w:rsid w:val="00A20D31"/>
    <w:rsid w:val="00A21360"/>
    <w:rsid w:val="00A21653"/>
    <w:rsid w:val="00A2215F"/>
    <w:rsid w:val="00A243AA"/>
    <w:rsid w:val="00A31B48"/>
    <w:rsid w:val="00A32CF3"/>
    <w:rsid w:val="00A35A2F"/>
    <w:rsid w:val="00A365DF"/>
    <w:rsid w:val="00A41F21"/>
    <w:rsid w:val="00A60EB4"/>
    <w:rsid w:val="00A60FAA"/>
    <w:rsid w:val="00A61646"/>
    <w:rsid w:val="00A63679"/>
    <w:rsid w:val="00A6379C"/>
    <w:rsid w:val="00A66141"/>
    <w:rsid w:val="00A66A5E"/>
    <w:rsid w:val="00A67C09"/>
    <w:rsid w:val="00A718F9"/>
    <w:rsid w:val="00A7436D"/>
    <w:rsid w:val="00A75C7C"/>
    <w:rsid w:val="00A81C16"/>
    <w:rsid w:val="00A900E6"/>
    <w:rsid w:val="00A90F0F"/>
    <w:rsid w:val="00A9241D"/>
    <w:rsid w:val="00A93B5F"/>
    <w:rsid w:val="00A93CCE"/>
    <w:rsid w:val="00A94BE4"/>
    <w:rsid w:val="00A971ED"/>
    <w:rsid w:val="00AA1875"/>
    <w:rsid w:val="00AA1B0B"/>
    <w:rsid w:val="00AA1D6A"/>
    <w:rsid w:val="00AA35DD"/>
    <w:rsid w:val="00AA5962"/>
    <w:rsid w:val="00AA7AD2"/>
    <w:rsid w:val="00AA7FDC"/>
    <w:rsid w:val="00AB0D6C"/>
    <w:rsid w:val="00AB5068"/>
    <w:rsid w:val="00AB5782"/>
    <w:rsid w:val="00AC2C64"/>
    <w:rsid w:val="00AC39FD"/>
    <w:rsid w:val="00AD2359"/>
    <w:rsid w:val="00AD26E5"/>
    <w:rsid w:val="00AD3E43"/>
    <w:rsid w:val="00AD7E3E"/>
    <w:rsid w:val="00AE03BB"/>
    <w:rsid w:val="00AE4BE6"/>
    <w:rsid w:val="00AE693E"/>
    <w:rsid w:val="00AF1793"/>
    <w:rsid w:val="00AF234F"/>
    <w:rsid w:val="00AF3D45"/>
    <w:rsid w:val="00B0045B"/>
    <w:rsid w:val="00B0145F"/>
    <w:rsid w:val="00B03C2D"/>
    <w:rsid w:val="00B15773"/>
    <w:rsid w:val="00B20EA0"/>
    <w:rsid w:val="00B216D6"/>
    <w:rsid w:val="00B24C81"/>
    <w:rsid w:val="00B31488"/>
    <w:rsid w:val="00B34FAD"/>
    <w:rsid w:val="00B40C18"/>
    <w:rsid w:val="00B60317"/>
    <w:rsid w:val="00B638A0"/>
    <w:rsid w:val="00B6519A"/>
    <w:rsid w:val="00B7193E"/>
    <w:rsid w:val="00B72107"/>
    <w:rsid w:val="00B76E43"/>
    <w:rsid w:val="00B87053"/>
    <w:rsid w:val="00B8754A"/>
    <w:rsid w:val="00B90DD1"/>
    <w:rsid w:val="00B91908"/>
    <w:rsid w:val="00B92D78"/>
    <w:rsid w:val="00B93689"/>
    <w:rsid w:val="00B95431"/>
    <w:rsid w:val="00B96C5C"/>
    <w:rsid w:val="00BA2561"/>
    <w:rsid w:val="00BB4446"/>
    <w:rsid w:val="00BB5B83"/>
    <w:rsid w:val="00BB6F66"/>
    <w:rsid w:val="00BC2F48"/>
    <w:rsid w:val="00BC604A"/>
    <w:rsid w:val="00BD40CD"/>
    <w:rsid w:val="00BE040B"/>
    <w:rsid w:val="00BE50BA"/>
    <w:rsid w:val="00BE5141"/>
    <w:rsid w:val="00BE529D"/>
    <w:rsid w:val="00BE53FF"/>
    <w:rsid w:val="00BF0443"/>
    <w:rsid w:val="00BF1DE2"/>
    <w:rsid w:val="00C0389A"/>
    <w:rsid w:val="00C14916"/>
    <w:rsid w:val="00C20374"/>
    <w:rsid w:val="00C207D1"/>
    <w:rsid w:val="00C243C5"/>
    <w:rsid w:val="00C27096"/>
    <w:rsid w:val="00C32008"/>
    <w:rsid w:val="00C32609"/>
    <w:rsid w:val="00C34190"/>
    <w:rsid w:val="00C42A90"/>
    <w:rsid w:val="00C520E3"/>
    <w:rsid w:val="00C536F5"/>
    <w:rsid w:val="00C56E54"/>
    <w:rsid w:val="00C57B6D"/>
    <w:rsid w:val="00C57FD1"/>
    <w:rsid w:val="00C6288B"/>
    <w:rsid w:val="00C727D0"/>
    <w:rsid w:val="00C75BC5"/>
    <w:rsid w:val="00C812FB"/>
    <w:rsid w:val="00C84B44"/>
    <w:rsid w:val="00C8781C"/>
    <w:rsid w:val="00CB226D"/>
    <w:rsid w:val="00CB6953"/>
    <w:rsid w:val="00CB7D68"/>
    <w:rsid w:val="00CC31BC"/>
    <w:rsid w:val="00CC3E76"/>
    <w:rsid w:val="00CC4FEE"/>
    <w:rsid w:val="00CC7F4B"/>
    <w:rsid w:val="00CD1D65"/>
    <w:rsid w:val="00CD40A4"/>
    <w:rsid w:val="00CD4D52"/>
    <w:rsid w:val="00CE0894"/>
    <w:rsid w:val="00CE17B1"/>
    <w:rsid w:val="00CE741B"/>
    <w:rsid w:val="00CF4F0C"/>
    <w:rsid w:val="00CF53F4"/>
    <w:rsid w:val="00CF61C4"/>
    <w:rsid w:val="00CF7EBF"/>
    <w:rsid w:val="00D0342B"/>
    <w:rsid w:val="00D06BDA"/>
    <w:rsid w:val="00D1077B"/>
    <w:rsid w:val="00D113AC"/>
    <w:rsid w:val="00D132A9"/>
    <w:rsid w:val="00D16272"/>
    <w:rsid w:val="00D1784E"/>
    <w:rsid w:val="00D20043"/>
    <w:rsid w:val="00D23606"/>
    <w:rsid w:val="00D24A6A"/>
    <w:rsid w:val="00D3082F"/>
    <w:rsid w:val="00D34240"/>
    <w:rsid w:val="00D41297"/>
    <w:rsid w:val="00D43610"/>
    <w:rsid w:val="00D45762"/>
    <w:rsid w:val="00D47FBD"/>
    <w:rsid w:val="00D51B2E"/>
    <w:rsid w:val="00D5333B"/>
    <w:rsid w:val="00D54A6F"/>
    <w:rsid w:val="00D57FB1"/>
    <w:rsid w:val="00D65102"/>
    <w:rsid w:val="00D658C7"/>
    <w:rsid w:val="00D67ADE"/>
    <w:rsid w:val="00D745C7"/>
    <w:rsid w:val="00D77922"/>
    <w:rsid w:val="00D80837"/>
    <w:rsid w:val="00D90C69"/>
    <w:rsid w:val="00D9265A"/>
    <w:rsid w:val="00D92E8B"/>
    <w:rsid w:val="00D93A02"/>
    <w:rsid w:val="00D95ED3"/>
    <w:rsid w:val="00DA0254"/>
    <w:rsid w:val="00DA06F8"/>
    <w:rsid w:val="00DA2329"/>
    <w:rsid w:val="00DB0114"/>
    <w:rsid w:val="00DB446A"/>
    <w:rsid w:val="00DB44C2"/>
    <w:rsid w:val="00DB5B63"/>
    <w:rsid w:val="00DB6C22"/>
    <w:rsid w:val="00DB74E8"/>
    <w:rsid w:val="00DD1161"/>
    <w:rsid w:val="00DD7B24"/>
    <w:rsid w:val="00DE1B53"/>
    <w:rsid w:val="00DE4711"/>
    <w:rsid w:val="00DE7503"/>
    <w:rsid w:val="00DF0291"/>
    <w:rsid w:val="00DF7D6A"/>
    <w:rsid w:val="00E02A16"/>
    <w:rsid w:val="00E02B43"/>
    <w:rsid w:val="00E041C0"/>
    <w:rsid w:val="00E04856"/>
    <w:rsid w:val="00E0650A"/>
    <w:rsid w:val="00E11F3E"/>
    <w:rsid w:val="00E1257B"/>
    <w:rsid w:val="00E1556D"/>
    <w:rsid w:val="00E16E25"/>
    <w:rsid w:val="00E17A71"/>
    <w:rsid w:val="00E17DA4"/>
    <w:rsid w:val="00E204F1"/>
    <w:rsid w:val="00E219F6"/>
    <w:rsid w:val="00E265B4"/>
    <w:rsid w:val="00E26D10"/>
    <w:rsid w:val="00E27CF6"/>
    <w:rsid w:val="00E411DC"/>
    <w:rsid w:val="00E45740"/>
    <w:rsid w:val="00E55470"/>
    <w:rsid w:val="00E67334"/>
    <w:rsid w:val="00E72F68"/>
    <w:rsid w:val="00E7329D"/>
    <w:rsid w:val="00E76C97"/>
    <w:rsid w:val="00E81AD5"/>
    <w:rsid w:val="00E83EDE"/>
    <w:rsid w:val="00E90ABB"/>
    <w:rsid w:val="00E97983"/>
    <w:rsid w:val="00EA0E11"/>
    <w:rsid w:val="00EA4001"/>
    <w:rsid w:val="00EA50F5"/>
    <w:rsid w:val="00EA51A2"/>
    <w:rsid w:val="00EB1335"/>
    <w:rsid w:val="00EB39D6"/>
    <w:rsid w:val="00EC0ED8"/>
    <w:rsid w:val="00EC1776"/>
    <w:rsid w:val="00EC4BE3"/>
    <w:rsid w:val="00EC5509"/>
    <w:rsid w:val="00EC6157"/>
    <w:rsid w:val="00EC6E89"/>
    <w:rsid w:val="00ED371D"/>
    <w:rsid w:val="00ED7E21"/>
    <w:rsid w:val="00EE002D"/>
    <w:rsid w:val="00EE5828"/>
    <w:rsid w:val="00EE6059"/>
    <w:rsid w:val="00EE6A69"/>
    <w:rsid w:val="00EE789D"/>
    <w:rsid w:val="00EF0397"/>
    <w:rsid w:val="00EF2136"/>
    <w:rsid w:val="00EF2C45"/>
    <w:rsid w:val="00EF71C8"/>
    <w:rsid w:val="00F04B59"/>
    <w:rsid w:val="00F05BF6"/>
    <w:rsid w:val="00F16790"/>
    <w:rsid w:val="00F17FA1"/>
    <w:rsid w:val="00F21A13"/>
    <w:rsid w:val="00F27609"/>
    <w:rsid w:val="00F34387"/>
    <w:rsid w:val="00F41BB5"/>
    <w:rsid w:val="00F43C9E"/>
    <w:rsid w:val="00F50F72"/>
    <w:rsid w:val="00F532B8"/>
    <w:rsid w:val="00F54E78"/>
    <w:rsid w:val="00F6332E"/>
    <w:rsid w:val="00F63542"/>
    <w:rsid w:val="00F661B1"/>
    <w:rsid w:val="00F7122C"/>
    <w:rsid w:val="00F71828"/>
    <w:rsid w:val="00F74FE3"/>
    <w:rsid w:val="00F83EB5"/>
    <w:rsid w:val="00F847E8"/>
    <w:rsid w:val="00F86516"/>
    <w:rsid w:val="00F93907"/>
    <w:rsid w:val="00F962F3"/>
    <w:rsid w:val="00F97954"/>
    <w:rsid w:val="00FA31C4"/>
    <w:rsid w:val="00FA6BE0"/>
    <w:rsid w:val="00FB0C70"/>
    <w:rsid w:val="00FB12CB"/>
    <w:rsid w:val="00FB3918"/>
    <w:rsid w:val="00FC76AD"/>
    <w:rsid w:val="00FD07ED"/>
    <w:rsid w:val="00FD32A8"/>
    <w:rsid w:val="00FF0A60"/>
    <w:rsid w:val="00FF1CAC"/>
    <w:rsid w:val="00FF731F"/>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86C3C"/>
  <w15:docId w15:val="{42159203-0F4E-4116-BCC2-D24242F3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Open Sans"/>
        <w:sz w:val="22"/>
        <w:szCs w:val="22"/>
        <w:lang w:val="en-CA"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styleId="1">
    <w:name w:val="heading 1"/>
    <w:basedOn w:val="a"/>
    <w:next w:val="a"/>
    <w:link w:val="10"/>
    <w:qFormat/>
    <w:rsid w:val="00D3082F"/>
    <w:pPr>
      <w:keepNext/>
      <w:outlineLvl w:val="0"/>
    </w:pPr>
    <w:rPr>
      <w:b/>
      <w:bCs/>
      <w:color w:val="FF00FF"/>
    </w:rPr>
  </w:style>
  <w:style w:type="paragraph" w:styleId="2">
    <w:name w:val="heading 2"/>
    <w:aliases w:val="heading 3"/>
    <w:basedOn w:val="a"/>
    <w:next w:val="a"/>
    <w:link w:val="20"/>
    <w:qFormat/>
    <w:rsid w:val="00D3082F"/>
    <w:pPr>
      <w:keepNext/>
      <w:spacing w:before="240"/>
      <w:outlineLvl w:val="1"/>
    </w:pPr>
    <w:rPr>
      <w:rFonts w:ascii="Arial" w:hAnsi="Arial"/>
      <w:b/>
      <w:i/>
      <w:sz w:val="28"/>
      <w:szCs w:val="28"/>
      <w:lang w:val="en-US"/>
    </w:rPr>
  </w:style>
  <w:style w:type="paragraph" w:styleId="3">
    <w:name w:val="heading 3"/>
    <w:basedOn w:val="a"/>
    <w:next w:val="a"/>
    <w:link w:val="30"/>
    <w:qFormat/>
    <w:rsid w:val="00D3082F"/>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heading 3 Знак"/>
    <w:basedOn w:val="a0"/>
    <w:link w:val="2"/>
    <w:rsid w:val="00B0145F"/>
    <w:rPr>
      <w:rFonts w:ascii="Arial" w:eastAsia="Times New Roman" w:hAnsi="Arial" w:cs="Times New Roman"/>
      <w:b/>
      <w:i/>
      <w:sz w:val="28"/>
      <w:szCs w:val="28"/>
      <w:lang w:val="en-US" w:eastAsia="en-GB"/>
    </w:rPr>
  </w:style>
  <w:style w:type="character" w:customStyle="1" w:styleId="30">
    <w:name w:val="Заголовок 3 Знак"/>
    <w:basedOn w:val="a0"/>
    <w:link w:val="3"/>
    <w:rsid w:val="00B0145F"/>
    <w:rPr>
      <w:rFonts w:ascii="Times New Roman" w:eastAsia="Times New Roman" w:hAnsi="Times New Roman" w:cs="Times New Roman"/>
      <w:b/>
      <w:bCs/>
      <w:color w:val="FF00FF"/>
      <w:sz w:val="24"/>
      <w:szCs w:val="24"/>
      <w:lang w:val="en-US" w:eastAsia="en-GB"/>
    </w:rPr>
  </w:style>
  <w:style w:type="paragraph" w:styleId="a3">
    <w:name w:val="footer"/>
    <w:basedOn w:val="a"/>
    <w:link w:val="a4"/>
    <w:rsid w:val="00D3082F"/>
    <w:pPr>
      <w:tabs>
        <w:tab w:val="center" w:pos="4153"/>
        <w:tab w:val="right" w:pos="8306"/>
      </w:tabs>
    </w:pPr>
    <w:rPr>
      <w:rFonts w:ascii="Arial" w:hAnsi="Arial"/>
      <w:sz w:val="23"/>
    </w:rPr>
  </w:style>
  <w:style w:type="character" w:customStyle="1" w:styleId="a4">
    <w:name w:val="Нижний колонтитул Знак"/>
    <w:basedOn w:val="a0"/>
    <w:link w:val="a3"/>
    <w:rsid w:val="00B0145F"/>
    <w:rPr>
      <w:rFonts w:ascii="Arial" w:eastAsia="Times New Roman" w:hAnsi="Arial" w:cs="Times New Roman"/>
      <w:sz w:val="23"/>
      <w:szCs w:val="24"/>
      <w:lang w:val="en-GB" w:eastAsia="en-GB"/>
    </w:rPr>
  </w:style>
  <w:style w:type="character" w:styleId="a5">
    <w:name w:val="page number"/>
    <w:basedOn w:val="a0"/>
    <w:rsid w:val="00B0145F"/>
  </w:style>
  <w:style w:type="paragraph" w:styleId="a6">
    <w:name w:val="header"/>
    <w:basedOn w:val="a"/>
    <w:link w:val="a7"/>
    <w:rsid w:val="00D3082F"/>
    <w:pPr>
      <w:tabs>
        <w:tab w:val="center" w:pos="4153"/>
        <w:tab w:val="right" w:pos="8306"/>
      </w:tabs>
    </w:pPr>
  </w:style>
  <w:style w:type="character" w:customStyle="1" w:styleId="a7">
    <w:name w:val="Верхний колонтитул Знак"/>
    <w:basedOn w:val="a0"/>
    <w:link w:val="a6"/>
    <w:rsid w:val="00B0145F"/>
    <w:rPr>
      <w:rFonts w:ascii="Times New Roman" w:eastAsia="Times New Roman" w:hAnsi="Times New Roman" w:cs="Times New Roman"/>
      <w:sz w:val="24"/>
      <w:szCs w:val="24"/>
      <w:lang w:val="en-GB" w:eastAsia="en-GB"/>
    </w:rPr>
  </w:style>
  <w:style w:type="character" w:styleId="a8">
    <w:name w:val="annotation reference"/>
    <w:semiHidden/>
    <w:rsid w:val="00D3082F"/>
    <w:rPr>
      <w:sz w:val="16"/>
      <w:szCs w:val="16"/>
    </w:rPr>
  </w:style>
  <w:style w:type="paragraph" w:styleId="a9">
    <w:name w:val="annotation text"/>
    <w:basedOn w:val="a"/>
    <w:link w:val="aa"/>
    <w:semiHidden/>
    <w:rsid w:val="00D3082F"/>
    <w:rPr>
      <w:sz w:val="20"/>
      <w:szCs w:val="20"/>
    </w:rPr>
  </w:style>
  <w:style w:type="character" w:customStyle="1" w:styleId="aa">
    <w:name w:val="Текст примечания Знак"/>
    <w:link w:val="a9"/>
    <w:semiHidden/>
    <w:rsid w:val="00D3082F"/>
    <w:rPr>
      <w:rFonts w:ascii="Times New Roman" w:eastAsia="Times New Roman" w:hAnsi="Times New Roman" w:cs="Times New Roman"/>
      <w:sz w:val="20"/>
      <w:szCs w:val="20"/>
      <w:lang w:val="en-GB" w:eastAsia="en-GB"/>
    </w:rPr>
  </w:style>
  <w:style w:type="paragraph" w:customStyle="1" w:styleId="Text">
    <w:name w:val="Text"/>
    <w:basedOn w:val="TextList"/>
    <w:link w:val="TextChar"/>
    <w:rsid w:val="00D3082F"/>
    <w:pPr>
      <w:ind w:left="0" w:firstLine="0"/>
    </w:pPr>
  </w:style>
  <w:style w:type="character" w:customStyle="1" w:styleId="TextChar">
    <w:name w:val="Text Char"/>
    <w:link w:val="Text"/>
    <w:rsid w:val="00B0145F"/>
    <w:rPr>
      <w:rFonts w:ascii="Arial" w:eastAsia="Times New Roman" w:hAnsi="Arial" w:cs="Arial"/>
      <w:sz w:val="18"/>
      <w:szCs w:val="18"/>
      <w:lang w:val="en-GB" w:eastAsia="en-GB"/>
    </w:rPr>
  </w:style>
  <w:style w:type="character" w:customStyle="1" w:styleId="GapFillchr">
    <w:name w:val="Gap Fill chr"/>
    <w:rsid w:val="00D3082F"/>
    <w:rPr>
      <w:rFonts w:ascii="Times New Roman" w:hAnsi="Times New Roman"/>
      <w:b/>
      <w:color w:val="000000"/>
      <w:sz w:val="18"/>
      <w:u w:val="single" w:color="000000"/>
    </w:rPr>
  </w:style>
  <w:style w:type="paragraph" w:customStyle="1" w:styleId="ScoreText">
    <w:name w:val="Score Text"/>
    <w:basedOn w:val="Text"/>
    <w:rsid w:val="00B0145F"/>
    <w:pPr>
      <w:jc w:val="center"/>
    </w:pPr>
    <w:rPr>
      <w:b/>
      <w:sz w:val="24"/>
    </w:rPr>
  </w:style>
  <w:style w:type="paragraph" w:styleId="ab">
    <w:name w:val="Balloon Text"/>
    <w:basedOn w:val="a"/>
    <w:link w:val="ac"/>
    <w:semiHidden/>
    <w:rsid w:val="00D3082F"/>
    <w:rPr>
      <w:rFonts w:ascii="Lucida Grande" w:hAnsi="Lucida Grande"/>
      <w:sz w:val="18"/>
      <w:szCs w:val="18"/>
    </w:rPr>
  </w:style>
  <w:style w:type="character" w:customStyle="1" w:styleId="ac">
    <w:name w:val="Текст выноски Знак"/>
    <w:link w:val="ab"/>
    <w:semiHidden/>
    <w:rsid w:val="00D3082F"/>
    <w:rPr>
      <w:rFonts w:ascii="Lucida Grande" w:eastAsia="Times New Roman" w:hAnsi="Lucida Grande" w:cs="Times New Roman"/>
      <w:sz w:val="18"/>
      <w:szCs w:val="18"/>
      <w:lang w:val="en-GB" w:eastAsia="en-GB"/>
    </w:rPr>
  </w:style>
  <w:style w:type="table" w:styleId="ad">
    <w:name w:val="Table Grid"/>
    <w:basedOn w:val="a1"/>
    <w:rsid w:val="00D3082F"/>
    <w:pPr>
      <w:spacing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styleId="ae">
    <w:name w:val="annotation subject"/>
    <w:basedOn w:val="a9"/>
    <w:next w:val="a9"/>
    <w:link w:val="af"/>
    <w:semiHidden/>
    <w:rsid w:val="00D3082F"/>
    <w:rPr>
      <w:sz w:val="24"/>
      <w:szCs w:val="24"/>
    </w:rPr>
  </w:style>
  <w:style w:type="character" w:customStyle="1" w:styleId="af">
    <w:name w:val="Тема примечания Знак"/>
    <w:basedOn w:val="aa"/>
    <w:link w:val="ae"/>
    <w:semiHidden/>
    <w:rsid w:val="006A62A9"/>
    <w:rPr>
      <w:rFonts w:ascii="Times New Roman" w:eastAsia="Times New Roman" w:hAnsi="Times New Roman" w:cs="Times New Roman"/>
      <w:sz w:val="24"/>
      <w:szCs w:val="24"/>
      <w:lang w:val="en-GB" w:eastAsia="en-GB"/>
    </w:rPr>
  </w:style>
  <w:style w:type="paragraph" w:styleId="af0">
    <w:name w:val="Revision"/>
    <w:hidden/>
    <w:uiPriority w:val="99"/>
    <w:semiHidden/>
    <w:rsid w:val="006A62A9"/>
    <w:pPr>
      <w:spacing w:line="240" w:lineRule="auto"/>
    </w:pPr>
    <w:rPr>
      <w:rFonts w:ascii="Times New Roman" w:eastAsia="Times New Roman" w:hAnsi="Times New Roman" w:cs="Arial"/>
      <w:sz w:val="20"/>
      <w:szCs w:val="20"/>
      <w:lang w:val="en-GB" w:eastAsia="en-GB"/>
    </w:rPr>
  </w:style>
  <w:style w:type="character" w:styleId="af1">
    <w:name w:val="Hyperlink"/>
    <w:basedOn w:val="a0"/>
    <w:uiPriority w:val="99"/>
    <w:unhideWhenUsed/>
    <w:rsid w:val="00A41F21"/>
    <w:rPr>
      <w:color w:val="0563C1" w:themeColor="hyperlink"/>
      <w:u w:val="single"/>
    </w:rPr>
  </w:style>
  <w:style w:type="character" w:styleId="af2">
    <w:name w:val="FollowedHyperlink"/>
    <w:basedOn w:val="a0"/>
    <w:uiPriority w:val="99"/>
    <w:semiHidden/>
    <w:unhideWhenUsed/>
    <w:rsid w:val="00C536F5"/>
    <w:rPr>
      <w:color w:val="954F72" w:themeColor="followedHyperlink"/>
      <w:u w:val="single"/>
    </w:rPr>
  </w:style>
  <w:style w:type="character" w:customStyle="1" w:styleId="10">
    <w:name w:val="Заголовок 1 Знак"/>
    <w:basedOn w:val="a0"/>
    <w:link w:val="1"/>
    <w:rsid w:val="005748A2"/>
    <w:rPr>
      <w:rFonts w:ascii="Times New Roman" w:eastAsia="Times New Roman" w:hAnsi="Times New Roman" w:cs="Times New Roman"/>
      <w:b/>
      <w:bCs/>
      <w:color w:val="FF00FF"/>
      <w:sz w:val="24"/>
      <w:szCs w:val="24"/>
      <w:lang w:val="en-GB" w:eastAsia="en-GB"/>
    </w:rPr>
  </w:style>
  <w:style w:type="paragraph" w:customStyle="1" w:styleId="ReadingHead">
    <w:name w:val="Reading Head"/>
    <w:basedOn w:val="a"/>
    <w:rsid w:val="00D3082F"/>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D3082F"/>
    <w:rPr>
      <w:color w:val="0000FF"/>
    </w:rPr>
  </w:style>
  <w:style w:type="paragraph" w:customStyle="1" w:styleId="ReadingText">
    <w:name w:val="Reading Text"/>
    <w:basedOn w:val="a"/>
    <w:rsid w:val="00D3082F"/>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BriefRealia">
    <w:name w:val="Brief Realia"/>
    <w:basedOn w:val="RealiaText"/>
    <w:rsid w:val="00D3082F"/>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RealiaText">
    <w:name w:val="Realia Text"/>
    <w:basedOn w:val="ReadingText"/>
    <w:rsid w:val="00D3082F"/>
    <w:pPr>
      <w:shd w:val="clear" w:color="auto" w:fill="auto"/>
    </w:pPr>
  </w:style>
  <w:style w:type="paragraph" w:customStyle="1" w:styleId="TextList">
    <w:name w:val="Text List"/>
    <w:basedOn w:val="a"/>
    <w:rsid w:val="00D3082F"/>
    <w:pPr>
      <w:tabs>
        <w:tab w:val="left" w:pos="227"/>
      </w:tabs>
      <w:spacing w:line="240" w:lineRule="exact"/>
      <w:ind w:left="227" w:hanging="227"/>
    </w:pPr>
    <w:rPr>
      <w:rFonts w:ascii="Arial" w:hAnsi="Arial" w:cs="Arial"/>
      <w:sz w:val="18"/>
      <w:szCs w:val="18"/>
    </w:rPr>
  </w:style>
  <w:style w:type="paragraph" w:customStyle="1" w:styleId="BriefPhoto">
    <w:name w:val="Brief Photo"/>
    <w:rsid w:val="00D3082F"/>
    <w:pPr>
      <w:spacing w:before="120" w:after="120" w:line="240" w:lineRule="auto"/>
      <w:ind w:left="142" w:hanging="142"/>
    </w:pPr>
    <w:rPr>
      <w:rFonts w:ascii="Times New Roman" w:eastAsia="Times New Roman" w:hAnsi="Times New Roman" w:cs="Times New Roman"/>
      <w:i/>
      <w:color w:val="800080"/>
      <w:sz w:val="18"/>
      <w:szCs w:val="18"/>
      <w:lang w:val="en-GB" w:eastAsia="en-GB"/>
    </w:rPr>
  </w:style>
  <w:style w:type="paragraph" w:customStyle="1" w:styleId="HeadUnit">
    <w:name w:val="Head Unit"/>
    <w:next w:val="a"/>
    <w:rsid w:val="00D3082F"/>
    <w:pPr>
      <w:pBdr>
        <w:bottom w:val="single" w:sz="4" w:space="1" w:color="auto"/>
      </w:pBdr>
      <w:spacing w:before="120" w:after="60" w:line="240" w:lineRule="auto"/>
      <w:ind w:left="142" w:hanging="142"/>
    </w:pPr>
    <w:rPr>
      <w:rFonts w:ascii="Arial" w:eastAsia="Times New Roman" w:hAnsi="Arial" w:cs="Arial"/>
      <w:b/>
      <w:lang w:val="en-GB" w:eastAsia="en-GB"/>
    </w:rPr>
  </w:style>
  <w:style w:type="paragraph" w:customStyle="1" w:styleId="HeadASection">
    <w:name w:val="Head A Section"/>
    <w:basedOn w:val="a"/>
    <w:next w:val="a"/>
    <w:link w:val="HeadASectionChar"/>
    <w:rsid w:val="00D3082F"/>
    <w:pPr>
      <w:keepNext/>
      <w:shd w:val="clear" w:color="auto" w:fill="C0C0C0"/>
      <w:spacing w:before="60"/>
    </w:pPr>
    <w:rPr>
      <w:rFonts w:ascii="Arial" w:hAnsi="Arial" w:cs="Arial"/>
      <w:b/>
      <w:sz w:val="22"/>
      <w:szCs w:val="22"/>
    </w:rPr>
  </w:style>
  <w:style w:type="character" w:customStyle="1" w:styleId="HeadASectionChar">
    <w:name w:val="Head A Section Char"/>
    <w:link w:val="HeadASection"/>
    <w:rsid w:val="00D3082F"/>
    <w:rPr>
      <w:rFonts w:ascii="Arial" w:eastAsia="Times New Roman" w:hAnsi="Arial" w:cs="Arial"/>
      <w:b/>
      <w:shd w:val="clear" w:color="auto" w:fill="C0C0C0"/>
      <w:lang w:val="en-GB" w:eastAsia="en-GB"/>
    </w:rPr>
  </w:style>
  <w:style w:type="character" w:customStyle="1" w:styleId="Phoneticschr">
    <w:name w:val="Phonetics chr"/>
    <w:rsid w:val="00D3082F"/>
    <w:rPr>
      <w:rFonts w:ascii="Charis SIL" w:hAnsi="Charis SIL"/>
      <w:sz w:val="18"/>
    </w:rPr>
  </w:style>
  <w:style w:type="character" w:customStyle="1" w:styleId="Arrowchr">
    <w:name w:val="Arrow chr"/>
    <w:basedOn w:val="a0"/>
    <w:rsid w:val="00D3082F"/>
  </w:style>
  <w:style w:type="paragraph" w:customStyle="1" w:styleId="RealiaHead">
    <w:name w:val="Realia Head"/>
    <w:basedOn w:val="ReadingHead"/>
    <w:rsid w:val="00D3082F"/>
    <w:pPr>
      <w:shd w:val="clear" w:color="auto" w:fill="auto"/>
    </w:pPr>
    <w:rPr>
      <w:caps/>
      <w:spacing w:val="20"/>
    </w:rPr>
  </w:style>
  <w:style w:type="paragraph" w:styleId="af3">
    <w:name w:val="No Spacing"/>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customStyle="1" w:styleId="BriefDesign">
    <w:name w:val="Brief Design"/>
    <w:basedOn w:val="Text"/>
    <w:rsid w:val="00D3082F"/>
    <w:rPr>
      <w:rFonts w:ascii="Times New Roman" w:hAnsi="Times New Roman"/>
      <w:i/>
      <w:color w:val="0000FF"/>
    </w:rPr>
  </w:style>
  <w:style w:type="paragraph" w:customStyle="1" w:styleId="BriefArtwork">
    <w:name w:val="Brief Artwork"/>
    <w:basedOn w:val="BriefDesign"/>
    <w:rsid w:val="00D3082F"/>
    <w:rPr>
      <w:color w:val="800080"/>
    </w:rPr>
  </w:style>
  <w:style w:type="paragraph" w:customStyle="1" w:styleId="Rubric">
    <w:name w:val="Rubric"/>
    <w:basedOn w:val="a"/>
    <w:rsid w:val="00D3082F"/>
    <w:pPr>
      <w:keepNext/>
    </w:pPr>
    <w:rPr>
      <w:rFonts w:ascii="Arial" w:hAnsi="Arial" w:cs="Arial"/>
      <w:b/>
      <w:sz w:val="18"/>
      <w:szCs w:val="18"/>
    </w:rPr>
  </w:style>
  <w:style w:type="paragraph" w:customStyle="1" w:styleId="WordBox">
    <w:name w:val="Word Box"/>
    <w:basedOn w:val="a"/>
    <w:rsid w:val="00D3082F"/>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D3082F"/>
    <w:pPr>
      <w:spacing w:before="60" w:after="60" w:line="240" w:lineRule="auto"/>
      <w:ind w:left="142" w:hanging="142"/>
      <w:jc w:val="right"/>
    </w:pPr>
    <w:rPr>
      <w:rFonts w:ascii="Arial" w:eastAsia="Times New Roman" w:hAnsi="Arial" w:cs="Arial"/>
      <w:b/>
      <w:sz w:val="18"/>
      <w:szCs w:val="18"/>
      <w:shd w:val="clear" w:color="auto" w:fill="C0C0C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5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6B205-106F-438E-A840-7D04D03E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277</TotalTime>
  <Pages>4</Pages>
  <Words>2243</Words>
  <Characters>12788</Characters>
  <Application>Microsoft Office Word</Application>
  <DocSecurity>0</DocSecurity>
  <Lines>106</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Christien</dc:creator>
  <cp:lastModifiedBy>Пользователь</cp:lastModifiedBy>
  <cp:revision>22</cp:revision>
  <dcterms:created xsi:type="dcterms:W3CDTF">2019-01-29T17:08:00Z</dcterms:created>
  <dcterms:modified xsi:type="dcterms:W3CDTF">2024-10-10T21:33:00Z</dcterms:modified>
</cp:coreProperties>
</file>