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00058" w14:textId="77777777" w:rsidR="00897B92" w:rsidRPr="00374769" w:rsidRDefault="00897B92" w:rsidP="0065680B">
      <w:pPr>
        <w:pStyle w:val="HeadASection"/>
      </w:pPr>
      <w:r w:rsidRPr="00374769">
        <w:t>Listening</w:t>
      </w:r>
    </w:p>
    <w:p w14:paraId="5D269AB4" w14:textId="77777777" w:rsidR="0078331A" w:rsidRDefault="00897B92" w:rsidP="0078331A">
      <w:pPr>
        <w:pStyle w:val="Rubric"/>
        <w:tabs>
          <w:tab w:val="left" w:pos="3686"/>
        </w:tabs>
      </w:pPr>
      <w:r w:rsidRPr="000C3414">
        <w:t>1</w:t>
      </w:r>
      <w:r w:rsidR="0065680B">
        <w:tab/>
      </w:r>
      <w:r w:rsidR="0078331A" w:rsidRPr="009B2EDE">
        <w:rPr>
          <w:bCs/>
          <w:i/>
        </w:rPr>
        <w:t xml:space="preserve">Recording </w:t>
      </w:r>
      <w:r w:rsidR="0078331A">
        <w:rPr>
          <w:bCs/>
          <w:i/>
        </w:rPr>
        <w:t xml:space="preserve">1 </w:t>
      </w:r>
      <w:r w:rsidR="0078331A">
        <w:t>Listen to a woman talking about her job career. Fill the gaps with one and/or two words.</w:t>
      </w:r>
    </w:p>
    <w:p w14:paraId="2D09D664" w14:textId="77777777" w:rsidR="0078331A" w:rsidRDefault="0078331A" w:rsidP="0078331A">
      <w:pPr>
        <w:spacing w:after="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1 Because of  </w:t>
      </w:r>
      <w:r w:rsidRPr="00EF1230">
        <w:rPr>
          <w:rFonts w:ascii="Arial" w:hAnsi="Arial" w:cs="Arial"/>
          <w:i/>
          <w:iCs/>
          <w:sz w:val="18"/>
          <w:szCs w:val="18"/>
          <w:u w:val="single"/>
          <w:lang w:val="en-US"/>
        </w:rPr>
        <w:t xml:space="preserve">  unemployment </w:t>
      </w:r>
      <w:proofErr w:type="gramStart"/>
      <w:r w:rsidRPr="00EF1230">
        <w:rPr>
          <w:rFonts w:ascii="Arial" w:hAnsi="Arial" w:cs="Arial"/>
          <w:i/>
          <w:iCs/>
          <w:sz w:val="18"/>
          <w:szCs w:val="18"/>
          <w:u w:val="single"/>
          <w:lang w:val="en-US"/>
        </w:rPr>
        <w:t xml:space="preserve">  </w:t>
      </w:r>
      <w:r>
        <w:rPr>
          <w:rFonts w:ascii="Arial" w:hAnsi="Arial" w:cs="Arial"/>
          <w:sz w:val="18"/>
          <w:szCs w:val="18"/>
          <w:lang w:val="en-US"/>
        </w:rPr>
        <w:t>,</w:t>
      </w:r>
      <w:proofErr w:type="gramEnd"/>
      <w:r>
        <w:rPr>
          <w:rFonts w:ascii="Arial" w:hAnsi="Arial" w:cs="Arial"/>
          <w:sz w:val="18"/>
          <w:szCs w:val="18"/>
          <w:lang w:val="en-US"/>
        </w:rPr>
        <w:t xml:space="preserve"> it is difficult to get a job.</w:t>
      </w:r>
    </w:p>
    <w:p w14:paraId="6D727C7D" w14:textId="77777777" w:rsidR="0078331A" w:rsidRDefault="0078331A" w:rsidP="0078331A">
      <w:pPr>
        <w:spacing w:after="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2 She doesn’t have to wait too long to get a job because of her ___________</w:t>
      </w:r>
      <w:proofErr w:type="gramStart"/>
      <w:r>
        <w:rPr>
          <w:rFonts w:ascii="Arial" w:hAnsi="Arial" w:cs="Arial"/>
          <w:sz w:val="18"/>
          <w:szCs w:val="18"/>
          <w:lang w:val="en-US"/>
        </w:rPr>
        <w:t>_ .</w:t>
      </w:r>
      <w:proofErr w:type="gramEnd"/>
    </w:p>
    <w:p w14:paraId="5C1EB029" w14:textId="77777777" w:rsidR="0078331A" w:rsidRDefault="0078331A" w:rsidP="0078331A">
      <w:pPr>
        <w:spacing w:after="0"/>
        <w:ind w:left="0" w:firstLine="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3 Working in the same ___________</w:t>
      </w:r>
      <w:proofErr w:type="gramStart"/>
      <w:r>
        <w:rPr>
          <w:rFonts w:ascii="Arial" w:hAnsi="Arial" w:cs="Arial"/>
          <w:sz w:val="18"/>
          <w:szCs w:val="18"/>
          <w:lang w:val="en-US"/>
        </w:rPr>
        <w:t>_  guarantees</w:t>
      </w:r>
      <w:proofErr w:type="gramEnd"/>
      <w:r>
        <w:rPr>
          <w:rFonts w:ascii="Arial" w:hAnsi="Arial" w:cs="Arial"/>
          <w:sz w:val="18"/>
          <w:szCs w:val="18"/>
          <w:lang w:val="en-US"/>
        </w:rPr>
        <w:t xml:space="preserve"> you to have enough work experience</w:t>
      </w:r>
    </w:p>
    <w:p w14:paraId="2058EC57" w14:textId="77777777" w:rsidR="0078331A" w:rsidRDefault="0078331A" w:rsidP="0078331A">
      <w:pPr>
        <w:spacing w:after="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4 She has got an updated ___________</w:t>
      </w:r>
      <w:proofErr w:type="gramStart"/>
      <w:r>
        <w:rPr>
          <w:rFonts w:ascii="Arial" w:hAnsi="Arial" w:cs="Arial"/>
          <w:sz w:val="18"/>
          <w:szCs w:val="18"/>
          <w:lang w:val="en-US"/>
        </w:rPr>
        <w:t>_ .</w:t>
      </w:r>
      <w:proofErr w:type="gramEnd"/>
    </w:p>
    <w:p w14:paraId="0E6F781C" w14:textId="77777777" w:rsidR="0078331A" w:rsidRDefault="0078331A" w:rsidP="0078331A">
      <w:pPr>
        <w:spacing w:after="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5 You can find advertised charities on the ___________</w:t>
      </w:r>
      <w:proofErr w:type="gramStart"/>
      <w:r>
        <w:rPr>
          <w:rFonts w:ascii="Arial" w:hAnsi="Arial" w:cs="Arial"/>
          <w:sz w:val="18"/>
          <w:szCs w:val="18"/>
          <w:lang w:val="en-US"/>
        </w:rPr>
        <w:t>_  called</w:t>
      </w:r>
      <w:proofErr w:type="gramEnd"/>
      <w:r>
        <w:rPr>
          <w:rFonts w:ascii="Arial" w:hAnsi="Arial" w:cs="Arial"/>
          <w:sz w:val="18"/>
          <w:szCs w:val="18"/>
          <w:lang w:val="en-US"/>
        </w:rPr>
        <w:t xml:space="preserve"> “</w:t>
      </w:r>
      <w:proofErr w:type="spellStart"/>
      <w:r>
        <w:rPr>
          <w:rFonts w:ascii="Arial" w:hAnsi="Arial" w:cs="Arial"/>
          <w:sz w:val="18"/>
          <w:szCs w:val="18"/>
          <w:lang w:val="en-US"/>
        </w:rPr>
        <w:t>Charityjob</w:t>
      </w:r>
      <w:proofErr w:type="spellEnd"/>
      <w:r>
        <w:rPr>
          <w:rFonts w:ascii="Arial" w:hAnsi="Arial" w:cs="Arial"/>
          <w:sz w:val="18"/>
          <w:szCs w:val="18"/>
          <w:lang w:val="en-US"/>
        </w:rPr>
        <w:t>”.</w:t>
      </w:r>
    </w:p>
    <w:p w14:paraId="63642A8E" w14:textId="501785D4" w:rsidR="0078331A" w:rsidRPr="0078331A" w:rsidRDefault="0078331A" w:rsidP="0078331A">
      <w:pPr>
        <w:spacing w:after="0"/>
        <w:ind w:left="0" w:firstLine="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6 It’s not easy to ___________</w:t>
      </w:r>
      <w:proofErr w:type="gramStart"/>
      <w:r>
        <w:rPr>
          <w:rFonts w:ascii="Arial" w:hAnsi="Arial" w:cs="Arial"/>
          <w:sz w:val="18"/>
          <w:szCs w:val="18"/>
          <w:lang w:val="en-US"/>
        </w:rPr>
        <w:t>_  oneself</w:t>
      </w:r>
      <w:proofErr w:type="gramEnd"/>
      <w:r>
        <w:rPr>
          <w:rFonts w:ascii="Arial" w:hAnsi="Arial" w:cs="Arial"/>
          <w:sz w:val="18"/>
          <w:szCs w:val="18"/>
          <w:lang w:val="en-US"/>
        </w:rPr>
        <w:t xml:space="preserve"> when one doesn’t have a clear structure for the day.</w:t>
      </w:r>
    </w:p>
    <w:p w14:paraId="4F99AADC" w14:textId="77777777" w:rsidR="00897B92" w:rsidRPr="004476A2" w:rsidRDefault="0065680B" w:rsidP="0065680B">
      <w:pPr>
        <w:pStyle w:val="ScoreBox"/>
      </w:pPr>
      <w:r>
        <w:t>/5</w:t>
      </w:r>
    </w:p>
    <w:p w14:paraId="18D2C4F7" w14:textId="77777777" w:rsidR="0078331A" w:rsidRDefault="00897B92" w:rsidP="0078331A">
      <w:pPr>
        <w:pStyle w:val="Rubric"/>
      </w:pPr>
      <w:r>
        <w:t>2</w:t>
      </w:r>
      <w:r w:rsidR="0065680B">
        <w:tab/>
      </w:r>
      <w:r w:rsidR="0078331A" w:rsidRPr="009B2EDE">
        <w:rPr>
          <w:bCs/>
          <w:i/>
        </w:rPr>
        <w:t xml:space="preserve">Recording </w:t>
      </w:r>
      <w:r w:rsidR="0078331A">
        <w:rPr>
          <w:bCs/>
          <w:i/>
        </w:rPr>
        <w:t xml:space="preserve">2 </w:t>
      </w:r>
      <w:r w:rsidR="0078331A">
        <w:t>Listen to some people talk about their first job. Where was their first job?</w:t>
      </w:r>
    </w:p>
    <w:p w14:paraId="68DAEA88" w14:textId="77777777" w:rsidR="0078331A" w:rsidRDefault="0078331A" w:rsidP="0078331A">
      <w:pPr>
        <w:pStyle w:val="WordBox"/>
        <w:ind w:left="0" w:firstLine="0"/>
      </w:pPr>
      <w:r>
        <w:t xml:space="preserve">photographic kiosk         expensive restaurant     </w:t>
      </w:r>
      <w:r>
        <w:rPr>
          <w:strike/>
        </w:rPr>
        <w:t>smoked salmon factory</w:t>
      </w:r>
      <w:r>
        <w:t xml:space="preserve">   toy store    call centre    fast food restaurant     language university      </w:t>
      </w:r>
    </w:p>
    <w:p w14:paraId="31644317" w14:textId="77777777" w:rsidR="0078331A" w:rsidRDefault="0078331A" w:rsidP="0078331A">
      <w:pPr>
        <w:pStyle w:val="Text"/>
        <w:tabs>
          <w:tab w:val="left" w:pos="993"/>
          <w:tab w:val="left" w:pos="2268"/>
        </w:tabs>
        <w:spacing w:before="0"/>
        <w:ind w:left="170" w:hanging="170"/>
        <w:rPr>
          <w:i/>
          <w:u w:val="single"/>
        </w:rPr>
      </w:pPr>
      <w:r>
        <w:rPr>
          <w:b/>
        </w:rPr>
        <w:t>1</w:t>
      </w:r>
      <w:r>
        <w:tab/>
        <w:t xml:space="preserve">Speaker 1          </w:t>
      </w:r>
      <w:r>
        <w:rPr>
          <w:i/>
          <w:u w:val="single"/>
        </w:rPr>
        <w:t xml:space="preserve"> smoked salmon factory </w:t>
      </w:r>
    </w:p>
    <w:p w14:paraId="6E6EA178" w14:textId="77777777" w:rsidR="0078331A" w:rsidRDefault="0078331A" w:rsidP="0078331A">
      <w:pPr>
        <w:pStyle w:val="Text"/>
        <w:tabs>
          <w:tab w:val="left" w:pos="993"/>
          <w:tab w:val="left" w:pos="2268"/>
        </w:tabs>
        <w:spacing w:before="0"/>
        <w:ind w:left="170" w:hanging="170"/>
      </w:pPr>
      <w:r>
        <w:rPr>
          <w:b/>
        </w:rPr>
        <w:t xml:space="preserve">2 </w:t>
      </w:r>
      <w:r>
        <w:t xml:space="preserve">Speaker 2          </w:t>
      </w:r>
      <w:r w:rsidRPr="00BF7E4B">
        <w:rPr>
          <w:rStyle w:val="GapFillchr"/>
          <w:b w:val="0"/>
          <w:u w:val="none"/>
        </w:rPr>
        <w:t>___</w:t>
      </w:r>
      <w:r>
        <w:rPr>
          <w:rStyle w:val="GapFillchr"/>
          <w:b w:val="0"/>
          <w:u w:val="none"/>
        </w:rPr>
        <w:t>_______</w:t>
      </w:r>
      <w:r w:rsidRPr="00BF7E4B">
        <w:rPr>
          <w:rStyle w:val="GapFillchr"/>
          <w:b w:val="0"/>
          <w:u w:val="none"/>
        </w:rPr>
        <w:t>_____</w:t>
      </w:r>
      <w:r>
        <w:rPr>
          <w:rStyle w:val="GapFillchr"/>
          <w:b w:val="0"/>
          <w:u w:val="none"/>
        </w:rPr>
        <w:t>______</w:t>
      </w:r>
    </w:p>
    <w:p w14:paraId="253569D0" w14:textId="77777777" w:rsidR="0078331A" w:rsidRDefault="0078331A" w:rsidP="0078331A">
      <w:pPr>
        <w:pStyle w:val="Text"/>
        <w:tabs>
          <w:tab w:val="left" w:pos="993"/>
          <w:tab w:val="left" w:pos="2268"/>
        </w:tabs>
        <w:spacing w:before="0"/>
        <w:ind w:left="170" w:hanging="170"/>
      </w:pPr>
      <w:r>
        <w:rPr>
          <w:b/>
        </w:rPr>
        <w:t>3</w:t>
      </w:r>
      <w:r>
        <w:tab/>
        <w:t xml:space="preserve">Speaker 3         </w:t>
      </w:r>
      <w:r w:rsidRPr="00BF7E4B">
        <w:rPr>
          <w:rStyle w:val="GapFillchr"/>
          <w:b w:val="0"/>
          <w:u w:val="none"/>
        </w:rPr>
        <w:t>___</w:t>
      </w:r>
      <w:r>
        <w:rPr>
          <w:rStyle w:val="GapFillchr"/>
          <w:b w:val="0"/>
          <w:u w:val="none"/>
        </w:rPr>
        <w:t>_______</w:t>
      </w:r>
      <w:r w:rsidRPr="00BF7E4B">
        <w:rPr>
          <w:rStyle w:val="GapFillchr"/>
          <w:b w:val="0"/>
          <w:u w:val="none"/>
        </w:rPr>
        <w:t>_____</w:t>
      </w:r>
      <w:r>
        <w:rPr>
          <w:rStyle w:val="GapFillchr"/>
          <w:b w:val="0"/>
          <w:u w:val="none"/>
        </w:rPr>
        <w:t>______</w:t>
      </w:r>
      <w:r>
        <w:tab/>
      </w:r>
    </w:p>
    <w:p w14:paraId="0D2915BA" w14:textId="77777777" w:rsidR="0078331A" w:rsidRDefault="0078331A" w:rsidP="0078331A">
      <w:pPr>
        <w:pStyle w:val="Text"/>
        <w:tabs>
          <w:tab w:val="left" w:pos="993"/>
          <w:tab w:val="left" w:pos="2268"/>
        </w:tabs>
        <w:spacing w:before="0"/>
        <w:ind w:left="170" w:hanging="170"/>
        <w:rPr>
          <w:rStyle w:val="GapFillchr"/>
          <w:b w:val="0"/>
          <w:u w:val="none"/>
        </w:rPr>
      </w:pPr>
      <w:r>
        <w:rPr>
          <w:b/>
        </w:rPr>
        <w:t xml:space="preserve">4 </w:t>
      </w:r>
      <w:r>
        <w:t xml:space="preserve">Speaker 4         </w:t>
      </w:r>
      <w:r w:rsidRPr="00BF7E4B">
        <w:rPr>
          <w:rStyle w:val="GapFillchr"/>
          <w:b w:val="0"/>
          <w:u w:val="none"/>
        </w:rPr>
        <w:t>___</w:t>
      </w:r>
      <w:r>
        <w:rPr>
          <w:rStyle w:val="GapFillchr"/>
          <w:b w:val="0"/>
          <w:u w:val="none"/>
        </w:rPr>
        <w:t>_______</w:t>
      </w:r>
      <w:r w:rsidRPr="00BF7E4B">
        <w:rPr>
          <w:rStyle w:val="GapFillchr"/>
          <w:b w:val="0"/>
          <w:u w:val="none"/>
        </w:rPr>
        <w:t>_____</w:t>
      </w:r>
      <w:r>
        <w:rPr>
          <w:rStyle w:val="GapFillchr"/>
          <w:b w:val="0"/>
          <w:u w:val="none"/>
        </w:rPr>
        <w:t>______</w:t>
      </w:r>
    </w:p>
    <w:p w14:paraId="7C3326C8" w14:textId="77777777" w:rsidR="0078331A" w:rsidRDefault="0078331A" w:rsidP="0078331A">
      <w:pPr>
        <w:pStyle w:val="Text"/>
        <w:tabs>
          <w:tab w:val="left" w:pos="993"/>
          <w:tab w:val="left" w:pos="2268"/>
        </w:tabs>
        <w:spacing w:before="0"/>
        <w:ind w:left="170" w:hanging="170"/>
      </w:pPr>
      <w:r>
        <w:rPr>
          <w:b/>
        </w:rPr>
        <w:t xml:space="preserve">5 </w:t>
      </w:r>
      <w:r>
        <w:t xml:space="preserve">Speaker 5         </w:t>
      </w:r>
      <w:r w:rsidRPr="00BF7E4B">
        <w:rPr>
          <w:rStyle w:val="GapFillchr"/>
          <w:b w:val="0"/>
          <w:u w:val="none"/>
        </w:rPr>
        <w:t>___</w:t>
      </w:r>
      <w:r>
        <w:rPr>
          <w:rStyle w:val="GapFillchr"/>
          <w:b w:val="0"/>
          <w:u w:val="none"/>
        </w:rPr>
        <w:t>_______</w:t>
      </w:r>
      <w:r w:rsidRPr="00BF7E4B">
        <w:rPr>
          <w:rStyle w:val="GapFillchr"/>
          <w:b w:val="0"/>
          <w:u w:val="none"/>
        </w:rPr>
        <w:t>_____</w:t>
      </w:r>
      <w:r>
        <w:rPr>
          <w:rStyle w:val="GapFillchr"/>
          <w:b w:val="0"/>
          <w:u w:val="none"/>
        </w:rPr>
        <w:t>______</w:t>
      </w:r>
    </w:p>
    <w:p w14:paraId="5163B8EC" w14:textId="77777777" w:rsidR="0078331A" w:rsidRPr="009B2EDE" w:rsidRDefault="0078331A" w:rsidP="0078331A">
      <w:pPr>
        <w:pStyle w:val="ScoreBox"/>
      </w:pPr>
      <w:r>
        <w:t>/4</w:t>
      </w:r>
    </w:p>
    <w:p w14:paraId="79BA0FB8" w14:textId="77777777" w:rsidR="0078331A" w:rsidRDefault="0078331A" w:rsidP="0078331A">
      <w:pPr>
        <w:pStyle w:val="Rubric"/>
      </w:pPr>
      <w:r>
        <w:t>3</w:t>
      </w:r>
      <w:r>
        <w:tab/>
        <w:t xml:space="preserve">Listen to </w:t>
      </w:r>
      <w:r w:rsidRPr="00125A8A">
        <w:rPr>
          <w:i/>
        </w:rPr>
        <w:t>Recording 2</w:t>
      </w:r>
      <w:r>
        <w:t xml:space="preserve"> again. Write </w:t>
      </w:r>
      <w:r w:rsidRPr="009B2EDE">
        <w:t>true (T) or false (F)</w:t>
      </w:r>
      <w:r>
        <w:t>.</w:t>
      </w:r>
    </w:p>
    <w:p w14:paraId="71FA0BD0" w14:textId="7777777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>
        <w:rPr>
          <w:b/>
        </w:rPr>
        <w:t>1</w:t>
      </w:r>
      <w:r>
        <w:tab/>
        <w:t xml:space="preserve">Speaker 1 worked only one day in the </w:t>
      </w:r>
    </w:p>
    <w:p w14:paraId="20A42213" w14:textId="7777777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>
        <w:rPr>
          <w:b/>
        </w:rPr>
        <w:t xml:space="preserve">   </w:t>
      </w:r>
      <w:r>
        <w:t xml:space="preserve">first job.  </w:t>
      </w:r>
      <w:r>
        <w:tab/>
      </w:r>
      <w:r w:rsidRPr="0065680B">
        <w:rPr>
          <w:u w:val="single"/>
        </w:rPr>
        <w:t xml:space="preserve">   </w:t>
      </w:r>
      <w:r w:rsidRPr="00F70CC4">
        <w:rPr>
          <w:i/>
          <w:u w:val="single"/>
        </w:rPr>
        <w:t>T</w:t>
      </w:r>
      <w:r>
        <w:rPr>
          <w:i/>
          <w:u w:val="single"/>
        </w:rPr>
        <w:t xml:space="preserve">  </w:t>
      </w:r>
    </w:p>
    <w:p w14:paraId="53BC01F3" w14:textId="7777777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>
        <w:rPr>
          <w:b/>
        </w:rPr>
        <w:t>2</w:t>
      </w:r>
      <w:r>
        <w:tab/>
        <w:t>Speaker 1 had the first job on holiday.</w:t>
      </w:r>
      <w:r>
        <w:tab/>
        <w:t>___</w:t>
      </w:r>
    </w:p>
    <w:p w14:paraId="6EA3B951" w14:textId="7777777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 w:rsidRPr="00C416BA">
        <w:rPr>
          <w:b/>
        </w:rPr>
        <w:t>3</w:t>
      </w:r>
      <w:r>
        <w:tab/>
        <w:t xml:space="preserve">Speaker 1 earned </w:t>
      </w:r>
      <w:proofErr w:type="gramStart"/>
      <w:r>
        <w:t>fifty three</w:t>
      </w:r>
      <w:proofErr w:type="gramEnd"/>
      <w:r>
        <w:t xml:space="preserve"> pounds from </w:t>
      </w:r>
    </w:p>
    <w:p w14:paraId="1A0943CD" w14:textId="7777777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>
        <w:rPr>
          <w:b/>
        </w:rPr>
        <w:t xml:space="preserve">   </w:t>
      </w:r>
      <w:r>
        <w:t xml:space="preserve">the first job.         </w:t>
      </w:r>
      <w:r>
        <w:tab/>
        <w:t>___</w:t>
      </w:r>
    </w:p>
    <w:p w14:paraId="707ACE2F" w14:textId="7777777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 w:rsidRPr="00C416BA">
        <w:rPr>
          <w:b/>
        </w:rPr>
        <w:t>4</w:t>
      </w:r>
      <w:r>
        <w:tab/>
        <w:t xml:space="preserve">Speaker 2 worked in a toy store for a couple </w:t>
      </w:r>
    </w:p>
    <w:p w14:paraId="3244E28D" w14:textId="7777777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>
        <w:rPr>
          <w:b/>
        </w:rPr>
        <w:t xml:space="preserve">   </w:t>
      </w:r>
      <w:r>
        <w:t xml:space="preserve">of years. </w:t>
      </w:r>
      <w:r>
        <w:tab/>
        <w:t>___</w:t>
      </w:r>
    </w:p>
    <w:p w14:paraId="17B41045" w14:textId="7777777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>
        <w:rPr>
          <w:b/>
        </w:rPr>
        <w:t>5</w:t>
      </w:r>
      <w:r>
        <w:tab/>
        <w:t>Speaker 3 didn’t work on Saturday.</w:t>
      </w:r>
      <w:r>
        <w:tab/>
        <w:t>___</w:t>
      </w:r>
    </w:p>
    <w:p w14:paraId="71E0E0C2" w14:textId="7777777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>
        <w:rPr>
          <w:b/>
        </w:rPr>
        <w:t>6</w:t>
      </w:r>
      <w:r>
        <w:tab/>
        <w:t>Speaker 4 did any work in the restaurant.     ___</w:t>
      </w:r>
    </w:p>
    <w:p w14:paraId="5B1B6D6F" w14:textId="7777777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>
        <w:rPr>
          <w:b/>
        </w:rPr>
        <w:t>7</w:t>
      </w:r>
      <w:r>
        <w:tab/>
        <w:t xml:space="preserve">Speaker 5 did the first job about eighteen </w:t>
      </w:r>
    </w:p>
    <w:p w14:paraId="748B95F6" w14:textId="3841D937" w:rsidR="0078331A" w:rsidRDefault="0078331A" w:rsidP="0078331A">
      <w:pPr>
        <w:pStyle w:val="Text"/>
        <w:tabs>
          <w:tab w:val="left" w:pos="851"/>
          <w:tab w:val="left" w:pos="3686"/>
        </w:tabs>
        <w:spacing w:before="0"/>
        <w:ind w:left="142" w:hanging="142"/>
      </w:pPr>
      <w:r>
        <w:t>months.                                                            ___</w:t>
      </w:r>
    </w:p>
    <w:p w14:paraId="3385F77F" w14:textId="77777777" w:rsidR="00897B92" w:rsidRPr="009B2EDE" w:rsidRDefault="0065680B" w:rsidP="0065680B">
      <w:pPr>
        <w:pStyle w:val="ScoreBox"/>
      </w:pPr>
      <w:r>
        <w:t>/7</w:t>
      </w:r>
    </w:p>
    <w:p w14:paraId="3574872C" w14:textId="77777777" w:rsidR="00C011B4" w:rsidRPr="009B2EDE" w:rsidRDefault="00C011B4" w:rsidP="0065680B">
      <w:pPr>
        <w:pStyle w:val="HeadASection"/>
      </w:pPr>
      <w:r w:rsidRPr="000E3C60">
        <w:t>Grammar</w:t>
      </w:r>
    </w:p>
    <w:p w14:paraId="52727A20" w14:textId="77777777" w:rsidR="005F5C35" w:rsidRDefault="00094BEA" w:rsidP="0065680B">
      <w:pPr>
        <w:pStyle w:val="Rubric"/>
      </w:pPr>
      <w:r w:rsidRPr="0065680B">
        <w:t>4</w:t>
      </w:r>
      <w:r w:rsidR="0065680B">
        <w:tab/>
      </w:r>
      <w:r w:rsidR="009903EC" w:rsidRPr="0065680B">
        <w:t>Put the words in the correct order</w:t>
      </w:r>
      <w:r w:rsidR="00003360" w:rsidRPr="0065680B">
        <w:t xml:space="preserve"> to make sentences</w:t>
      </w:r>
      <w:r w:rsidR="006C4EE8">
        <w:t xml:space="preserve"> and questions</w:t>
      </w:r>
      <w:r w:rsidR="009903EC">
        <w:t>.</w:t>
      </w:r>
    </w:p>
    <w:p w14:paraId="43116BCE" w14:textId="77777777" w:rsidR="0014612B" w:rsidRPr="0014612B" w:rsidRDefault="00290451" w:rsidP="0014612B">
      <w:pPr>
        <w:pStyle w:val="Text"/>
        <w:tabs>
          <w:tab w:val="clear" w:pos="227"/>
          <w:tab w:val="left" w:pos="3969"/>
        </w:tabs>
        <w:spacing w:before="0" w:after="0" w:line="276" w:lineRule="auto"/>
        <w:ind w:left="142" w:hanging="142"/>
      </w:pPr>
      <w:r>
        <w:rPr>
          <w:b/>
        </w:rPr>
        <w:t>1</w:t>
      </w:r>
      <w:r w:rsidR="005F5C35">
        <w:rPr>
          <w:b/>
        </w:rPr>
        <w:tab/>
      </w:r>
      <w:r w:rsidR="00003360">
        <w:t>h</w:t>
      </w:r>
      <w:r w:rsidR="00003360" w:rsidRPr="0014612B">
        <w:t>ave</w:t>
      </w:r>
      <w:r w:rsidR="0065680B" w:rsidRPr="0014612B">
        <w:t xml:space="preserve"> </w:t>
      </w:r>
      <w:r w:rsidR="00AA06E1" w:rsidRPr="0014612B">
        <w:t>/</w:t>
      </w:r>
      <w:r w:rsidR="0065680B" w:rsidRPr="0014612B">
        <w:t xml:space="preserve"> </w:t>
      </w:r>
      <w:r w:rsidR="0065291B" w:rsidRPr="0014612B">
        <w:t>you</w:t>
      </w:r>
      <w:r w:rsidR="0065680B" w:rsidRPr="0014612B">
        <w:t xml:space="preserve"> </w:t>
      </w:r>
      <w:r w:rsidR="00003360" w:rsidRPr="0014612B">
        <w:t>/</w:t>
      </w:r>
      <w:r w:rsidR="0065680B" w:rsidRPr="0014612B">
        <w:t xml:space="preserve"> </w:t>
      </w:r>
      <w:r w:rsidR="00003360" w:rsidRPr="0014612B">
        <w:t>here</w:t>
      </w:r>
      <w:r w:rsidR="0065680B" w:rsidRPr="0014612B">
        <w:t xml:space="preserve"> </w:t>
      </w:r>
      <w:r w:rsidR="00003360" w:rsidRPr="0014612B">
        <w:t>/</w:t>
      </w:r>
      <w:r w:rsidR="0065680B" w:rsidRPr="0014612B">
        <w:t xml:space="preserve"> </w:t>
      </w:r>
      <w:r w:rsidR="00003360" w:rsidRPr="0014612B">
        <w:t>how</w:t>
      </w:r>
      <w:r w:rsidR="0065680B" w:rsidRPr="0014612B">
        <w:t xml:space="preserve"> </w:t>
      </w:r>
      <w:r w:rsidR="00003360" w:rsidRPr="0014612B">
        <w:t>long</w:t>
      </w:r>
      <w:r w:rsidR="0065680B" w:rsidRPr="0014612B">
        <w:t xml:space="preserve"> </w:t>
      </w:r>
      <w:r w:rsidR="00003360" w:rsidRPr="0014612B">
        <w:t>/</w:t>
      </w:r>
      <w:r w:rsidR="0065680B" w:rsidRPr="0014612B">
        <w:t xml:space="preserve"> </w:t>
      </w:r>
      <w:r w:rsidR="00EB6E24" w:rsidRPr="0014612B">
        <w:t>been</w:t>
      </w:r>
      <w:r w:rsidR="00E90416" w:rsidRPr="0014612B">
        <w:br/>
      </w:r>
      <w:r w:rsidR="008D22DC" w:rsidRPr="0014612B">
        <w:rPr>
          <w:i/>
          <w:u w:val="single"/>
        </w:rPr>
        <w:t xml:space="preserve">How long have you </w:t>
      </w:r>
      <w:r w:rsidR="00EB6E24" w:rsidRPr="0014612B">
        <w:rPr>
          <w:i/>
          <w:u w:val="single"/>
        </w:rPr>
        <w:t>been</w:t>
      </w:r>
      <w:r w:rsidR="008D22DC" w:rsidRPr="0014612B">
        <w:rPr>
          <w:i/>
          <w:u w:val="single"/>
        </w:rPr>
        <w:t xml:space="preserve"> here</w:t>
      </w:r>
      <w:proofErr w:type="gramStart"/>
      <w:r w:rsidR="008D22DC" w:rsidRPr="0014612B">
        <w:rPr>
          <w:i/>
          <w:u w:val="single"/>
        </w:rPr>
        <w:tab/>
      </w:r>
      <w:r w:rsidR="00003360" w:rsidRPr="0014612B">
        <w:t xml:space="preserve"> ?</w:t>
      </w:r>
      <w:proofErr w:type="gramEnd"/>
    </w:p>
    <w:p w14:paraId="2ACFBC27" w14:textId="77777777" w:rsidR="0078331A" w:rsidRDefault="0078331A" w:rsidP="0014612B">
      <w:pPr>
        <w:pStyle w:val="Text"/>
        <w:tabs>
          <w:tab w:val="clear" w:pos="227"/>
          <w:tab w:val="left" w:pos="3969"/>
        </w:tabs>
        <w:spacing w:before="0" w:after="0" w:line="276" w:lineRule="auto"/>
        <w:ind w:left="142" w:hanging="142"/>
        <w:rPr>
          <w:b/>
        </w:rPr>
      </w:pPr>
    </w:p>
    <w:p w14:paraId="719C0444" w14:textId="75ADE24E" w:rsidR="0014612B" w:rsidRPr="0014612B" w:rsidRDefault="00290451" w:rsidP="0014612B">
      <w:pPr>
        <w:pStyle w:val="Text"/>
        <w:tabs>
          <w:tab w:val="clear" w:pos="227"/>
          <w:tab w:val="left" w:pos="3969"/>
        </w:tabs>
        <w:spacing w:before="0" w:after="0" w:line="276" w:lineRule="auto"/>
        <w:ind w:left="142" w:hanging="142"/>
      </w:pPr>
      <w:r w:rsidRPr="0014612B">
        <w:rPr>
          <w:b/>
        </w:rPr>
        <w:t>2</w:t>
      </w:r>
      <w:r w:rsidR="005C7755" w:rsidRPr="0014612B">
        <w:rPr>
          <w:b/>
        </w:rPr>
        <w:tab/>
      </w:r>
      <w:proofErr w:type="spellStart"/>
      <w:r w:rsidR="0014612B" w:rsidRPr="0014612B">
        <w:rPr>
          <w:lang w:val="en-US"/>
        </w:rPr>
        <w:t>be</w:t>
      </w:r>
      <w:proofErr w:type="spellEnd"/>
      <w:r w:rsidR="0014612B" w:rsidRPr="0014612B">
        <w:rPr>
          <w:lang w:val="en-US"/>
        </w:rPr>
        <w:t xml:space="preserve"> / reducing / tried / fast / healthier / Helen / by / food / to</w:t>
      </w:r>
    </w:p>
    <w:p w14:paraId="6B7A0F9F" w14:textId="77777777" w:rsidR="0014612B" w:rsidRPr="0014612B" w:rsidRDefault="0014612B" w:rsidP="0014612B">
      <w:pPr>
        <w:pStyle w:val="Text"/>
        <w:tabs>
          <w:tab w:val="clear" w:pos="227"/>
          <w:tab w:val="left" w:pos="3969"/>
        </w:tabs>
        <w:spacing w:before="0" w:after="0" w:line="276" w:lineRule="auto"/>
        <w:ind w:left="142" w:hanging="142"/>
      </w:pPr>
      <w:r w:rsidRPr="0014612B">
        <w:rPr>
          <w:b/>
        </w:rPr>
        <w:t xml:space="preserve">   </w:t>
      </w:r>
      <w:r w:rsidR="005C7755" w:rsidRPr="0014612B">
        <w:t>_______</w:t>
      </w:r>
      <w:r w:rsidR="00125A8A" w:rsidRPr="0014612B">
        <w:t>_______________________________</w:t>
      </w:r>
      <w:r w:rsidR="005C7755" w:rsidRPr="0014612B">
        <w:t xml:space="preserve"> </w:t>
      </w:r>
      <w:r w:rsidR="001A629B" w:rsidRPr="0014612B">
        <w:t>.</w:t>
      </w:r>
    </w:p>
    <w:p w14:paraId="7E08F496" w14:textId="142A3AB4" w:rsidR="0014612B" w:rsidRPr="0014612B" w:rsidRDefault="002C5023" w:rsidP="0014612B">
      <w:pPr>
        <w:pStyle w:val="Text"/>
        <w:tabs>
          <w:tab w:val="clear" w:pos="227"/>
          <w:tab w:val="left" w:pos="3969"/>
        </w:tabs>
        <w:spacing w:before="0" w:after="0" w:line="276" w:lineRule="auto"/>
        <w:ind w:left="142" w:hanging="142"/>
      </w:pPr>
      <w:r w:rsidRPr="0014612B">
        <w:rPr>
          <w:b/>
        </w:rPr>
        <w:t>3</w:t>
      </w:r>
      <w:r w:rsidRPr="0014612B">
        <w:t xml:space="preserve"> </w:t>
      </w:r>
      <w:r w:rsidR="0014612B" w:rsidRPr="0014612B">
        <w:rPr>
          <w:lang w:val="en-US"/>
        </w:rPr>
        <w:t>Does / rarely / holiday / on / his / Imran / sports</w:t>
      </w:r>
    </w:p>
    <w:p w14:paraId="048F0464" w14:textId="55CC6222" w:rsidR="0014612B" w:rsidRPr="0014612B" w:rsidRDefault="0014612B" w:rsidP="0014612B">
      <w:pPr>
        <w:pStyle w:val="Text"/>
        <w:tabs>
          <w:tab w:val="clear" w:pos="227"/>
        </w:tabs>
        <w:spacing w:before="0" w:after="0" w:line="276" w:lineRule="auto"/>
        <w:ind w:left="142" w:hanging="142"/>
      </w:pPr>
      <w:r w:rsidRPr="0014612B">
        <w:t xml:space="preserve">  </w:t>
      </w:r>
      <w:r w:rsidR="002C5023" w:rsidRPr="0014612B">
        <w:t>_______</w:t>
      </w:r>
      <w:r w:rsidR="00125A8A" w:rsidRPr="0014612B">
        <w:t>_______________________________</w:t>
      </w:r>
      <w:r w:rsidR="002C5023" w:rsidRPr="0014612B">
        <w:t xml:space="preserve"> .</w:t>
      </w:r>
    </w:p>
    <w:p w14:paraId="6100975C" w14:textId="1CDDA5D2" w:rsidR="0014612B" w:rsidRPr="0014612B" w:rsidRDefault="000F5419" w:rsidP="0014612B">
      <w:pPr>
        <w:pStyle w:val="Text"/>
        <w:tabs>
          <w:tab w:val="clear" w:pos="227"/>
        </w:tabs>
        <w:spacing w:before="0" w:after="0" w:line="276" w:lineRule="auto"/>
        <w:ind w:left="142" w:hanging="142"/>
      </w:pPr>
      <w:r w:rsidRPr="0014612B">
        <w:rPr>
          <w:b/>
        </w:rPr>
        <w:t>4</w:t>
      </w:r>
      <w:r w:rsidRPr="0014612B">
        <w:rPr>
          <w:b/>
        </w:rPr>
        <w:tab/>
      </w:r>
      <w:r w:rsidR="0014612B" w:rsidRPr="0014612B">
        <w:rPr>
          <w:lang w:val="en-US"/>
        </w:rPr>
        <w:t>driving / your / now / dad / his / is / car</w:t>
      </w:r>
    </w:p>
    <w:p w14:paraId="1255A174" w14:textId="77777777" w:rsidR="0014612B" w:rsidRPr="0014612B" w:rsidRDefault="0014612B" w:rsidP="0014612B">
      <w:pPr>
        <w:pStyle w:val="Text"/>
        <w:tabs>
          <w:tab w:val="clear" w:pos="227"/>
        </w:tabs>
        <w:spacing w:before="0" w:after="0" w:line="276" w:lineRule="auto"/>
        <w:ind w:left="142" w:hanging="142"/>
      </w:pPr>
      <w:r w:rsidRPr="0014612B">
        <w:t xml:space="preserve">  </w:t>
      </w:r>
      <w:r w:rsidR="000F5419" w:rsidRPr="0014612B">
        <w:t>_______</w:t>
      </w:r>
      <w:r w:rsidR="00125A8A" w:rsidRPr="0014612B">
        <w:t>_______________________________</w:t>
      </w:r>
      <w:r w:rsidR="000F5419" w:rsidRPr="0014612B">
        <w:t xml:space="preserve"> ?</w:t>
      </w:r>
    </w:p>
    <w:p w14:paraId="3C5D65FB" w14:textId="71C7AC4F" w:rsidR="0014612B" w:rsidRPr="0014612B" w:rsidRDefault="00290451" w:rsidP="0014612B">
      <w:pPr>
        <w:pStyle w:val="Text"/>
        <w:tabs>
          <w:tab w:val="clear" w:pos="227"/>
        </w:tabs>
        <w:spacing w:before="0" w:after="0" w:line="276" w:lineRule="auto"/>
        <w:ind w:left="142" w:hanging="142"/>
      </w:pPr>
      <w:r w:rsidRPr="0014612B">
        <w:rPr>
          <w:b/>
        </w:rPr>
        <w:t>5</w:t>
      </w:r>
      <w:r w:rsidR="006F0C7F" w:rsidRPr="0014612B">
        <w:rPr>
          <w:b/>
        </w:rPr>
        <w:tab/>
      </w:r>
      <w:r w:rsidR="0014612B" w:rsidRPr="0014612B">
        <w:rPr>
          <w:lang w:val="en-US"/>
        </w:rPr>
        <w:t>is / the / friend / week / it / my / book / borrowed / which / last</w:t>
      </w:r>
    </w:p>
    <w:p w14:paraId="511BA0FB" w14:textId="77777777" w:rsidR="0014612B" w:rsidRPr="0014612B" w:rsidRDefault="0014612B" w:rsidP="0014612B">
      <w:pPr>
        <w:pStyle w:val="Text"/>
        <w:tabs>
          <w:tab w:val="clear" w:pos="227"/>
        </w:tabs>
        <w:spacing w:before="0" w:after="0" w:line="276" w:lineRule="auto"/>
      </w:pPr>
      <w:r w:rsidRPr="0014612B">
        <w:t xml:space="preserve">  </w:t>
      </w:r>
      <w:r w:rsidR="006F0C7F" w:rsidRPr="0014612B">
        <w:t>_______</w:t>
      </w:r>
      <w:r w:rsidR="00125A8A" w:rsidRPr="0014612B">
        <w:t>_______________________________</w:t>
      </w:r>
      <w:r w:rsidR="006F0C7F" w:rsidRPr="0014612B">
        <w:t xml:space="preserve"> .</w:t>
      </w:r>
    </w:p>
    <w:p w14:paraId="1776C955" w14:textId="1AC77B08" w:rsidR="0014612B" w:rsidRPr="0014612B" w:rsidRDefault="00290451" w:rsidP="0014612B">
      <w:pPr>
        <w:pStyle w:val="Text"/>
        <w:tabs>
          <w:tab w:val="clear" w:pos="227"/>
        </w:tabs>
        <w:spacing w:before="0" w:after="0" w:line="276" w:lineRule="auto"/>
      </w:pPr>
      <w:r w:rsidRPr="0014612B">
        <w:rPr>
          <w:b/>
        </w:rPr>
        <w:t>6</w:t>
      </w:r>
      <w:r w:rsidR="0014612B">
        <w:rPr>
          <w:b/>
        </w:rPr>
        <w:t xml:space="preserve"> </w:t>
      </w:r>
      <w:r w:rsidR="0014612B" w:rsidRPr="0014612B">
        <w:rPr>
          <w:lang w:val="en-US"/>
        </w:rPr>
        <w:t xml:space="preserve">the / phone / useful / </w:t>
      </w:r>
      <w:proofErr w:type="spellStart"/>
      <w:r w:rsidR="0014612B" w:rsidRPr="0014612B">
        <w:rPr>
          <w:lang w:val="en-US"/>
        </w:rPr>
        <w:t>Twigsee</w:t>
      </w:r>
      <w:proofErr w:type="spellEnd"/>
      <w:r w:rsidR="0014612B" w:rsidRPr="0014612B">
        <w:rPr>
          <w:lang w:val="en-US"/>
        </w:rPr>
        <w:t xml:space="preserve"> / app / my / most / in / is</w:t>
      </w:r>
      <w:r w:rsidR="00E90416" w:rsidRPr="0014612B">
        <w:br/>
      </w:r>
      <w:r w:rsidR="0014612B" w:rsidRPr="0014612B">
        <w:t xml:space="preserve">  </w:t>
      </w:r>
      <w:r w:rsidR="004F1C4C" w:rsidRPr="0014612B">
        <w:t>_______</w:t>
      </w:r>
      <w:r w:rsidR="00125A8A" w:rsidRPr="0014612B">
        <w:t>______________________________</w:t>
      </w:r>
      <w:proofErr w:type="gramStart"/>
      <w:r w:rsidR="00125A8A" w:rsidRPr="0014612B">
        <w:t>_</w:t>
      </w:r>
      <w:r w:rsidR="004F1C4C" w:rsidRPr="0014612B">
        <w:t xml:space="preserve"> </w:t>
      </w:r>
      <w:r w:rsidR="00532CD0" w:rsidRPr="0014612B">
        <w:t>.</w:t>
      </w:r>
      <w:proofErr w:type="gramEnd"/>
    </w:p>
    <w:p w14:paraId="1FDD8EF9" w14:textId="6859097F" w:rsidR="0014612B" w:rsidRPr="0014612B" w:rsidRDefault="00C87359" w:rsidP="0014612B">
      <w:pPr>
        <w:pStyle w:val="Text"/>
        <w:tabs>
          <w:tab w:val="clear" w:pos="227"/>
        </w:tabs>
        <w:spacing w:before="0" w:after="0" w:line="276" w:lineRule="auto"/>
      </w:pPr>
      <w:r w:rsidRPr="0014612B">
        <w:rPr>
          <w:b/>
        </w:rPr>
        <w:t>7</w:t>
      </w:r>
      <w:bookmarkStart w:id="0" w:name="_Hlk178104545"/>
      <w:r w:rsidR="0014612B" w:rsidRPr="0014612B">
        <w:rPr>
          <w:b/>
        </w:rPr>
        <w:t xml:space="preserve"> </w:t>
      </w:r>
      <w:r w:rsidR="0014612B" w:rsidRPr="0014612B">
        <w:rPr>
          <w:lang w:val="en-US"/>
        </w:rPr>
        <w:t>their / did / to / family / where / move?</w:t>
      </w:r>
    </w:p>
    <w:bookmarkEnd w:id="0"/>
    <w:p w14:paraId="1825367D" w14:textId="70513405" w:rsidR="000F5419" w:rsidRPr="00003360" w:rsidRDefault="0014612B" w:rsidP="0014612B">
      <w:pPr>
        <w:pStyle w:val="Text"/>
        <w:tabs>
          <w:tab w:val="clear" w:pos="227"/>
        </w:tabs>
        <w:spacing w:before="0" w:after="0" w:line="276" w:lineRule="auto"/>
        <w:ind w:left="142" w:hanging="142"/>
      </w:pPr>
      <w:r w:rsidRPr="0014612B">
        <w:t xml:space="preserve">  </w:t>
      </w:r>
      <w:r w:rsidR="000F5419" w:rsidRPr="0014612B">
        <w:t>_______</w:t>
      </w:r>
      <w:r w:rsidR="00125A8A" w:rsidRPr="0014612B">
        <w:t>_______________________________</w:t>
      </w:r>
      <w:r w:rsidR="000F5419" w:rsidRPr="0014612B">
        <w:t xml:space="preserve"> </w:t>
      </w:r>
      <w:r w:rsidR="000F5419">
        <w:t>?</w:t>
      </w:r>
    </w:p>
    <w:p w14:paraId="66A807F0" w14:textId="77777777" w:rsidR="005F5C35" w:rsidRDefault="000C3677" w:rsidP="000C3677">
      <w:pPr>
        <w:pStyle w:val="ScoreBox"/>
      </w:pPr>
      <w:r>
        <w:t>/6</w:t>
      </w:r>
    </w:p>
    <w:p w14:paraId="57457AAC" w14:textId="77777777" w:rsidR="00382F6D" w:rsidRPr="009B2EDE" w:rsidRDefault="00094BEA" w:rsidP="000C3677">
      <w:pPr>
        <w:pStyle w:val="Rubric"/>
        <w:rPr>
          <w:i/>
        </w:rPr>
      </w:pPr>
      <w:r>
        <w:t>5</w:t>
      </w:r>
      <w:r w:rsidR="000C3677">
        <w:tab/>
      </w:r>
      <w:r w:rsidR="00D96BDA" w:rsidRPr="00AD1C34">
        <w:t xml:space="preserve">Complete the sentences with the correct form of </w:t>
      </w:r>
      <w:r w:rsidR="0047775F">
        <w:t>the</w:t>
      </w:r>
      <w:r w:rsidR="00F73656">
        <w:t xml:space="preserve"> verb</w:t>
      </w:r>
      <w:r w:rsidR="0047775F">
        <w:t>s</w:t>
      </w:r>
      <w:r w:rsidR="00066D53">
        <w:t xml:space="preserve"> </w:t>
      </w:r>
      <w:r w:rsidR="0047775F">
        <w:t>in</w:t>
      </w:r>
      <w:r w:rsidR="00D96BDA" w:rsidRPr="00AD1C34">
        <w:t xml:space="preserve"> the box.</w:t>
      </w:r>
      <w:r w:rsidR="00066D53">
        <w:t xml:space="preserve"> </w:t>
      </w:r>
      <w:r w:rsidR="0047775F">
        <w:t>There is one extra verb</w:t>
      </w:r>
      <w:r w:rsidR="0036702C">
        <w:t>.</w:t>
      </w:r>
    </w:p>
    <w:p w14:paraId="1F7FF553" w14:textId="5DF2F03B" w:rsidR="0087556C" w:rsidRPr="003702F8" w:rsidRDefault="0014612B" w:rsidP="00E90416">
      <w:pPr>
        <w:pStyle w:val="WordBox"/>
        <w:ind w:left="0" w:firstLine="0"/>
        <w:rPr>
          <w:b w:val="0"/>
          <w:bCs/>
        </w:rPr>
      </w:pPr>
      <w:proofErr w:type="gramStart"/>
      <w:r w:rsidRPr="003702F8">
        <w:rPr>
          <w:rStyle w:val="GapFillchr"/>
          <w:rFonts w:ascii="Arial" w:hAnsi="Arial" w:cs="Arial"/>
          <w:b/>
          <w:bCs/>
          <w:iCs/>
          <w:u w:val="none"/>
          <w:lang w:val="en-US"/>
        </w:rPr>
        <w:t>celebrate</w:t>
      </w:r>
      <w:r w:rsidRPr="003702F8">
        <w:rPr>
          <w:b w:val="0"/>
          <w:bCs/>
        </w:rPr>
        <w:t xml:space="preserve">  </w:t>
      </w:r>
      <w:r w:rsidRPr="003702F8">
        <w:rPr>
          <w:rStyle w:val="GapFillchr"/>
          <w:rFonts w:ascii="Arial" w:hAnsi="Arial" w:cs="Arial"/>
          <w:b/>
          <w:bCs/>
          <w:iCs/>
          <w:u w:val="none"/>
          <w:lang w:val="en-US"/>
        </w:rPr>
        <w:t>begin</w:t>
      </w:r>
      <w:proofErr w:type="gramEnd"/>
      <w:r w:rsidRPr="003702F8">
        <w:rPr>
          <w:rStyle w:val="GapFillchr"/>
          <w:rFonts w:ascii="Arial" w:hAnsi="Arial" w:cs="Arial"/>
          <w:b/>
          <w:bCs/>
          <w:iCs/>
          <w:u w:val="none"/>
          <w:lang w:val="en-US"/>
        </w:rPr>
        <w:t xml:space="preserve"> </w:t>
      </w:r>
      <w:r w:rsidRPr="003702F8">
        <w:rPr>
          <w:b w:val="0"/>
          <w:bCs/>
          <w:strike/>
        </w:rPr>
        <w:t xml:space="preserve"> </w:t>
      </w:r>
      <w:r w:rsidR="000C3677" w:rsidRPr="003702F8">
        <w:rPr>
          <w:strike/>
        </w:rPr>
        <w:t>go</w:t>
      </w:r>
      <w:r w:rsidR="00B30305" w:rsidRPr="003702F8">
        <w:rPr>
          <w:b w:val="0"/>
          <w:bCs/>
        </w:rPr>
        <w:t xml:space="preserve">   </w:t>
      </w:r>
      <w:r w:rsidRPr="003702F8">
        <w:rPr>
          <w:rStyle w:val="GapFillchr"/>
          <w:rFonts w:ascii="Arial" w:hAnsi="Arial" w:cs="Arial"/>
          <w:b/>
          <w:bCs/>
          <w:iCs/>
          <w:u w:val="none"/>
          <w:lang w:val="en-US"/>
        </w:rPr>
        <w:t>listen</w:t>
      </w:r>
      <w:r w:rsidRPr="003702F8">
        <w:rPr>
          <w:b w:val="0"/>
          <w:bCs/>
        </w:rPr>
        <w:t xml:space="preserve">  </w:t>
      </w:r>
      <w:r w:rsidR="00B30305" w:rsidRPr="003702F8">
        <w:t>do</w:t>
      </w:r>
      <w:r w:rsidR="000C3677" w:rsidRPr="003702F8">
        <w:rPr>
          <w:b w:val="0"/>
          <w:bCs/>
        </w:rPr>
        <w:t xml:space="preserve">  </w:t>
      </w:r>
      <w:r w:rsidRPr="003702F8">
        <w:rPr>
          <w:rStyle w:val="GapFillchr"/>
          <w:rFonts w:ascii="Arial" w:hAnsi="Arial" w:cs="Arial"/>
          <w:b/>
          <w:bCs/>
          <w:iCs/>
          <w:u w:val="none"/>
          <w:lang w:val="en-US"/>
        </w:rPr>
        <w:t xml:space="preserve">get </w:t>
      </w:r>
      <w:r w:rsidRPr="003702F8">
        <w:rPr>
          <w:b w:val="0"/>
          <w:bCs/>
        </w:rPr>
        <w:t xml:space="preserve"> </w:t>
      </w:r>
      <w:r w:rsidRPr="003702F8">
        <w:rPr>
          <w:rStyle w:val="GapFillchr"/>
          <w:rFonts w:ascii="Arial" w:hAnsi="Arial" w:cs="Arial"/>
          <w:b/>
          <w:bCs/>
          <w:iCs/>
          <w:u w:val="none"/>
          <w:lang w:val="en-US"/>
        </w:rPr>
        <w:t>close</w:t>
      </w:r>
      <w:r w:rsidR="000C3677" w:rsidRPr="003702F8">
        <w:rPr>
          <w:b w:val="0"/>
          <w:bCs/>
        </w:rPr>
        <w:t xml:space="preserve">  </w:t>
      </w:r>
      <w:r w:rsidR="000C3677" w:rsidRPr="003702F8">
        <w:t>take</w:t>
      </w:r>
    </w:p>
    <w:p w14:paraId="34672DCB" w14:textId="77777777" w:rsidR="0014612B" w:rsidRPr="0014612B" w:rsidRDefault="004269BD" w:rsidP="0014612B">
      <w:pPr>
        <w:pStyle w:val="Text"/>
        <w:spacing w:before="0" w:after="0" w:line="276" w:lineRule="auto"/>
        <w:ind w:left="170" w:hanging="170"/>
      </w:pPr>
      <w:r>
        <w:rPr>
          <w:b/>
        </w:rPr>
        <w:t>1</w:t>
      </w:r>
      <w:r w:rsidR="008D03B7">
        <w:rPr>
          <w:b/>
        </w:rPr>
        <w:tab/>
      </w:r>
      <w:r w:rsidR="0019092E" w:rsidRPr="0014612B">
        <w:t>Brigit</w:t>
      </w:r>
      <w:r w:rsidR="00A93117" w:rsidRPr="0014612B">
        <w:t xml:space="preserve"> </w:t>
      </w:r>
      <w:r w:rsidR="00066D53" w:rsidRPr="0014612B">
        <w:rPr>
          <w:i/>
          <w:u w:val="single"/>
        </w:rPr>
        <w:t xml:space="preserve"> </w:t>
      </w:r>
      <w:r w:rsidR="000C3677" w:rsidRPr="0014612B">
        <w:rPr>
          <w:i/>
          <w:u w:val="single"/>
        </w:rPr>
        <w:t xml:space="preserve">  </w:t>
      </w:r>
      <w:r w:rsidRPr="0014612B">
        <w:rPr>
          <w:i/>
          <w:u w:val="single"/>
        </w:rPr>
        <w:t>went</w:t>
      </w:r>
      <w:r w:rsidR="00066D53" w:rsidRPr="0014612B">
        <w:rPr>
          <w:i/>
          <w:u w:val="single"/>
        </w:rPr>
        <w:t xml:space="preserve"> </w:t>
      </w:r>
      <w:r w:rsidR="000C3677" w:rsidRPr="0014612B">
        <w:rPr>
          <w:i/>
          <w:u w:val="single"/>
        </w:rPr>
        <w:t xml:space="preserve">  </w:t>
      </w:r>
      <w:r w:rsidR="00A93117" w:rsidRPr="0014612B">
        <w:rPr>
          <w:i/>
          <w:u w:val="single"/>
        </w:rPr>
        <w:t xml:space="preserve"> </w:t>
      </w:r>
      <w:r w:rsidRPr="0014612B">
        <w:rPr>
          <w:i/>
        </w:rPr>
        <w:t xml:space="preserve"> </w:t>
      </w:r>
      <w:r w:rsidR="00B553CF" w:rsidRPr="0014612B">
        <w:t xml:space="preserve">to Wales </w:t>
      </w:r>
      <w:r w:rsidR="0036702C" w:rsidRPr="0014612B">
        <w:t xml:space="preserve">twice </w:t>
      </w:r>
      <w:r w:rsidR="00B553CF" w:rsidRPr="0014612B">
        <w:t>last year.</w:t>
      </w:r>
    </w:p>
    <w:p w14:paraId="49D44A74" w14:textId="4BF6E505" w:rsidR="0014612B" w:rsidRPr="0014612B" w:rsidRDefault="004269BD" w:rsidP="0014612B">
      <w:pPr>
        <w:pStyle w:val="Text"/>
        <w:spacing w:before="0" w:after="0" w:line="276" w:lineRule="auto"/>
        <w:ind w:left="170" w:hanging="170"/>
        <w:rPr>
          <w:rStyle w:val="GapFillchr"/>
          <w:rFonts w:ascii="Arial" w:hAnsi="Arial"/>
          <w:b w:val="0"/>
          <w:iCs/>
          <w:u w:val="none"/>
          <w:lang w:val="en-US"/>
        </w:rPr>
      </w:pPr>
      <w:r w:rsidRPr="0014612B">
        <w:rPr>
          <w:b/>
        </w:rPr>
        <w:t>2</w:t>
      </w:r>
      <w:r w:rsidRPr="0014612B">
        <w:rPr>
          <w:b/>
        </w:rPr>
        <w:tab/>
      </w:r>
      <w:r w:rsidR="0014612B" w:rsidRPr="0014612B">
        <w:rPr>
          <w:lang w:val="en-US"/>
        </w:rPr>
        <w:t xml:space="preserve">I </w:t>
      </w:r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>_______</w:t>
      </w:r>
      <w:proofErr w:type="gramStart"/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>_  to</w:t>
      </w:r>
      <w:proofErr w:type="gramEnd"/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 xml:space="preserve"> a great radio show on the way to work. </w:t>
      </w:r>
    </w:p>
    <w:p w14:paraId="532296CB" w14:textId="59BCC5A2" w:rsidR="0014612B" w:rsidRPr="0014612B" w:rsidRDefault="00C42ACC" w:rsidP="0014612B">
      <w:pPr>
        <w:pStyle w:val="Text"/>
        <w:spacing w:before="0" w:after="0" w:line="276" w:lineRule="auto"/>
        <w:ind w:left="170" w:hanging="170"/>
        <w:rPr>
          <w:rStyle w:val="GapFillchr"/>
          <w:rFonts w:ascii="Arial" w:hAnsi="Arial"/>
          <w:b w:val="0"/>
          <w:iCs/>
          <w:u w:val="none"/>
          <w:lang w:val="en-US"/>
        </w:rPr>
      </w:pPr>
      <w:r w:rsidRPr="0014612B">
        <w:rPr>
          <w:b/>
        </w:rPr>
        <w:t>3</w:t>
      </w:r>
      <w:r w:rsidR="000A305D" w:rsidRPr="0014612B">
        <w:rPr>
          <w:b/>
        </w:rPr>
        <w:tab/>
      </w:r>
      <w:r w:rsidR="0014612B" w:rsidRPr="0014612B">
        <w:rPr>
          <w:lang w:val="en-US"/>
        </w:rPr>
        <w:t xml:space="preserve">Johnny </w:t>
      </w:r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>_______</w:t>
      </w:r>
      <w:proofErr w:type="gramStart"/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>_  never</w:t>
      </w:r>
      <w:proofErr w:type="gramEnd"/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 xml:space="preserve"> ________  his birthday with his family before.</w:t>
      </w:r>
    </w:p>
    <w:p w14:paraId="2899B2E9" w14:textId="39F6C95E" w:rsidR="0014612B" w:rsidRPr="0014612B" w:rsidRDefault="00C42ACC" w:rsidP="0014612B">
      <w:pPr>
        <w:pStyle w:val="Text"/>
        <w:spacing w:before="0" w:after="0" w:line="276" w:lineRule="auto"/>
        <w:ind w:left="170" w:hanging="170"/>
        <w:rPr>
          <w:rStyle w:val="GapFillchr"/>
          <w:rFonts w:ascii="Arial" w:hAnsi="Arial"/>
          <w:b w:val="0"/>
          <w:iCs/>
          <w:u w:val="none"/>
          <w:lang w:val="en-US"/>
        </w:rPr>
      </w:pPr>
      <w:r w:rsidRPr="0014612B">
        <w:rPr>
          <w:b/>
        </w:rPr>
        <w:t>4</w:t>
      </w:r>
      <w:r w:rsidRPr="0014612B">
        <w:rPr>
          <w:b/>
        </w:rPr>
        <w:tab/>
      </w:r>
      <w:r w:rsidR="0014612B" w:rsidRPr="0014612B">
        <w:rPr>
          <w:lang w:val="en-US"/>
        </w:rPr>
        <w:t xml:space="preserve">She </w:t>
      </w:r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>_______</w:t>
      </w:r>
      <w:proofErr w:type="gramStart"/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>_  bored</w:t>
      </w:r>
      <w:proofErr w:type="gramEnd"/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 xml:space="preserve"> here now.</w:t>
      </w:r>
    </w:p>
    <w:p w14:paraId="3CD546DD" w14:textId="334B955D" w:rsidR="0014612B" w:rsidRPr="0014612B" w:rsidRDefault="0031439F" w:rsidP="0014612B">
      <w:pPr>
        <w:pStyle w:val="Text"/>
        <w:spacing w:before="0" w:after="0" w:line="276" w:lineRule="auto"/>
        <w:ind w:left="170" w:hanging="170"/>
        <w:rPr>
          <w:rStyle w:val="GapFillchr"/>
          <w:rFonts w:ascii="Arial" w:hAnsi="Arial"/>
          <w:b w:val="0"/>
          <w:iCs/>
          <w:u w:val="none"/>
          <w:lang w:val="en-US"/>
        </w:rPr>
      </w:pPr>
      <w:r w:rsidRPr="0014612B">
        <w:rPr>
          <w:b/>
        </w:rPr>
        <w:t>5</w:t>
      </w:r>
      <w:r w:rsidR="00F15219" w:rsidRPr="0014612B">
        <w:rPr>
          <w:b/>
        </w:rPr>
        <w:tab/>
      </w:r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>_______</w:t>
      </w:r>
      <w:proofErr w:type="gramStart"/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>_  the</w:t>
      </w:r>
      <w:proofErr w:type="gramEnd"/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 xml:space="preserve"> show ________  at 6 p</w:t>
      </w:r>
      <w:r w:rsidR="0078331A">
        <w:rPr>
          <w:rStyle w:val="GapFillchr"/>
          <w:rFonts w:ascii="Arial" w:hAnsi="Arial"/>
          <w:b w:val="0"/>
          <w:iCs/>
          <w:u w:val="none"/>
          <w:lang w:val="en-US"/>
        </w:rPr>
        <w:t>m</w:t>
      </w:r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 xml:space="preserve"> or 9 </w:t>
      </w:r>
      <w:r w:rsidR="0078331A">
        <w:rPr>
          <w:rStyle w:val="GapFillchr"/>
          <w:rFonts w:ascii="Arial" w:hAnsi="Arial"/>
          <w:b w:val="0"/>
          <w:iCs/>
          <w:u w:val="none"/>
          <w:lang w:val="en-US"/>
        </w:rPr>
        <w:t>pm</w:t>
      </w:r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 xml:space="preserve">? </w:t>
      </w:r>
    </w:p>
    <w:p w14:paraId="38F8C025" w14:textId="20AF734C" w:rsidR="0014612B" w:rsidRPr="0014612B" w:rsidRDefault="00F15219" w:rsidP="0014612B">
      <w:pPr>
        <w:pStyle w:val="Text"/>
        <w:spacing w:before="0" w:after="0" w:line="276" w:lineRule="auto"/>
        <w:ind w:left="170" w:hanging="170"/>
        <w:rPr>
          <w:rStyle w:val="GapFillchr"/>
          <w:rFonts w:ascii="Arial" w:hAnsi="Arial"/>
          <w:b w:val="0"/>
          <w:iCs/>
          <w:u w:val="none"/>
          <w:lang w:val="en-US"/>
        </w:rPr>
      </w:pPr>
      <w:r w:rsidRPr="0014612B">
        <w:rPr>
          <w:b/>
        </w:rPr>
        <w:t>6</w:t>
      </w:r>
      <w:r w:rsidR="007005D7" w:rsidRPr="0014612B">
        <w:rPr>
          <w:b/>
        </w:rPr>
        <w:tab/>
      </w:r>
      <w:r w:rsidR="0014612B" w:rsidRPr="0014612B">
        <w:rPr>
          <w:lang w:val="en-US"/>
        </w:rPr>
        <w:t xml:space="preserve">His car had a flat tire, so he </w:t>
      </w:r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 xml:space="preserve">________   a bus to work. </w:t>
      </w:r>
    </w:p>
    <w:p w14:paraId="1A29B024" w14:textId="05E6FC23" w:rsidR="00F15219" w:rsidRPr="0014612B" w:rsidRDefault="00F15219" w:rsidP="0014612B">
      <w:pPr>
        <w:pStyle w:val="Text"/>
        <w:spacing w:before="0" w:after="0" w:line="276" w:lineRule="auto"/>
        <w:ind w:left="170" w:hanging="170"/>
      </w:pPr>
      <w:r w:rsidRPr="0014612B">
        <w:rPr>
          <w:b/>
        </w:rPr>
        <w:t xml:space="preserve">7 </w:t>
      </w:r>
      <w:r w:rsidR="0014612B" w:rsidRPr="0014612B">
        <w:rPr>
          <w:lang w:val="en-US"/>
        </w:rPr>
        <w:t xml:space="preserve">They are </w:t>
      </w:r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>_______</w:t>
      </w:r>
      <w:proofErr w:type="gramStart"/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>_  their</w:t>
      </w:r>
      <w:proofErr w:type="gramEnd"/>
      <w:r w:rsidR="0014612B" w:rsidRPr="0014612B">
        <w:rPr>
          <w:rStyle w:val="GapFillchr"/>
          <w:rFonts w:ascii="Arial" w:hAnsi="Arial"/>
          <w:b w:val="0"/>
          <w:iCs/>
          <w:u w:val="none"/>
          <w:lang w:val="en-US"/>
        </w:rPr>
        <w:t xml:space="preserve"> store next year because of crisis.</w:t>
      </w:r>
    </w:p>
    <w:p w14:paraId="4C571A89" w14:textId="77777777" w:rsidR="002C5023" w:rsidRPr="00003360" w:rsidRDefault="00A93117" w:rsidP="00A93117">
      <w:pPr>
        <w:pStyle w:val="ScoreBox"/>
      </w:pPr>
      <w:r>
        <w:t>/6</w:t>
      </w:r>
    </w:p>
    <w:p w14:paraId="44A1E238" w14:textId="77777777" w:rsidR="00B43218" w:rsidRPr="009B2EDE" w:rsidRDefault="00094BEA" w:rsidP="00A93117">
      <w:pPr>
        <w:pStyle w:val="Rubric"/>
      </w:pPr>
      <w:r>
        <w:t>6</w:t>
      </w:r>
      <w:r w:rsidR="00A93117">
        <w:tab/>
      </w:r>
      <w:r w:rsidR="002826D5">
        <w:t>Complete the sentences with</w:t>
      </w:r>
      <w:r w:rsidR="008D4ED2">
        <w:t xml:space="preserve"> the </w:t>
      </w:r>
      <w:r w:rsidR="00F15219">
        <w:t>correct</w:t>
      </w:r>
      <w:r w:rsidR="001602C9">
        <w:t xml:space="preserve"> words</w:t>
      </w:r>
      <w:r w:rsidR="004009A1">
        <w:t>, a</w:t>
      </w:r>
      <w:r w:rsidR="000A2A30">
        <w:t xml:space="preserve"> or</w:t>
      </w:r>
      <w:r w:rsidR="004009A1">
        <w:t xml:space="preserve"> b.</w:t>
      </w:r>
    </w:p>
    <w:p w14:paraId="6719C7C4" w14:textId="77777777" w:rsidR="000275A4" w:rsidRPr="000275A4" w:rsidRDefault="00411152" w:rsidP="000275A4">
      <w:pPr>
        <w:pStyle w:val="Text"/>
        <w:spacing w:before="0" w:after="0" w:line="276" w:lineRule="auto"/>
        <w:ind w:left="142" w:hanging="142"/>
      </w:pPr>
      <w:r>
        <w:rPr>
          <w:b/>
        </w:rPr>
        <w:t>1</w:t>
      </w:r>
      <w:r>
        <w:rPr>
          <w:b/>
        </w:rPr>
        <w:tab/>
      </w:r>
      <w:r w:rsidR="002826D5">
        <w:t xml:space="preserve">It was </w:t>
      </w:r>
      <w:proofErr w:type="gramStart"/>
      <w:r w:rsidR="002826D5">
        <w:t>the</w:t>
      </w:r>
      <w:r w:rsidR="002826D5" w:rsidRPr="009B2EDE">
        <w:rPr>
          <w:rStyle w:val="GapFillchr"/>
        </w:rPr>
        <w:t> </w:t>
      </w:r>
      <w:r w:rsidR="00A140DB">
        <w:rPr>
          <w:rStyle w:val="GapFillchr"/>
        </w:rPr>
        <w:t xml:space="preserve"> </w:t>
      </w:r>
      <w:r w:rsidR="002826D5">
        <w:rPr>
          <w:i/>
          <w:u w:val="single"/>
        </w:rPr>
        <w:t>b</w:t>
      </w:r>
      <w:proofErr w:type="gramEnd"/>
      <w:r w:rsidR="002826D5" w:rsidRPr="009B2EDE">
        <w:rPr>
          <w:rStyle w:val="GapFillchr"/>
        </w:rPr>
        <w:t>  </w:t>
      </w:r>
      <w:r>
        <w:t xml:space="preserve"> book I’ve ever read.</w:t>
      </w:r>
      <w:r w:rsidR="00A93117">
        <w:br/>
      </w:r>
      <w:proofErr w:type="spellStart"/>
      <w:r>
        <w:rPr>
          <w:b/>
        </w:rPr>
        <w:t>a</w:t>
      </w:r>
      <w:proofErr w:type="spellEnd"/>
      <w:r w:rsidR="00A93117">
        <w:rPr>
          <w:b/>
        </w:rPr>
        <w:t xml:space="preserve"> </w:t>
      </w:r>
      <w:r w:rsidRPr="000275A4">
        <w:t>exciting</w:t>
      </w:r>
      <w:r w:rsidRPr="000275A4">
        <w:tab/>
        <w:t>b</w:t>
      </w:r>
      <w:r w:rsidR="00A93117" w:rsidRPr="000275A4">
        <w:t xml:space="preserve"> </w:t>
      </w:r>
      <w:r w:rsidRPr="000275A4">
        <w:t>most exciting</w:t>
      </w:r>
    </w:p>
    <w:p w14:paraId="459E5CF9" w14:textId="77777777" w:rsidR="000275A4" w:rsidRPr="000275A4" w:rsidRDefault="0067518B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rPr>
          <w:b/>
          <w:bCs/>
        </w:rPr>
        <w:t>2</w:t>
      </w:r>
      <w:r w:rsidR="00A93117" w:rsidRPr="000275A4">
        <w:tab/>
      </w:r>
      <w:r w:rsidR="000275A4" w:rsidRPr="000275A4">
        <w:rPr>
          <w:lang w:val="en-US"/>
        </w:rPr>
        <w:t>When I have a lot to do, I eat out __</w:t>
      </w:r>
      <w:proofErr w:type="gramStart"/>
      <w:r w:rsidR="000275A4" w:rsidRPr="000275A4">
        <w:rPr>
          <w:lang w:val="en-US"/>
        </w:rPr>
        <w:t>_ .</w:t>
      </w:r>
      <w:proofErr w:type="gramEnd"/>
      <w:r w:rsidR="000275A4" w:rsidRPr="000275A4">
        <w:rPr>
          <w:lang w:val="en-US"/>
        </w:rPr>
        <w:t xml:space="preserve">   </w:t>
      </w:r>
    </w:p>
    <w:p w14:paraId="1F24870A" w14:textId="273AB81A" w:rsidR="00F15219" w:rsidRPr="000275A4" w:rsidRDefault="000275A4" w:rsidP="000275A4">
      <w:pPr>
        <w:pStyle w:val="Text"/>
        <w:spacing w:before="0" w:after="0" w:line="276" w:lineRule="auto"/>
        <w:ind w:left="142" w:hanging="142"/>
      </w:pPr>
      <w:r w:rsidRPr="000275A4">
        <w:rPr>
          <w:lang w:val="en-US"/>
        </w:rPr>
        <w:t xml:space="preserve">   </w:t>
      </w:r>
      <w:proofErr w:type="spellStart"/>
      <w:proofErr w:type="gramStart"/>
      <w:r w:rsidRPr="000275A4">
        <w:rPr>
          <w:lang w:val="en-US"/>
        </w:rPr>
        <w:t>a</w:t>
      </w:r>
      <w:proofErr w:type="spellEnd"/>
      <w:proofErr w:type="gramEnd"/>
      <w:r w:rsidRPr="000275A4">
        <w:rPr>
          <w:lang w:val="en-US"/>
        </w:rPr>
        <w:t xml:space="preserve"> </w:t>
      </w:r>
      <w:r w:rsidR="00EA556E">
        <w:rPr>
          <w:lang w:val="en-US"/>
        </w:rPr>
        <w:t xml:space="preserve">always </w:t>
      </w:r>
      <w:r w:rsidRPr="000275A4">
        <w:rPr>
          <w:lang w:val="en-US"/>
        </w:rPr>
        <w:t xml:space="preserve">       b all the time</w:t>
      </w:r>
    </w:p>
    <w:p w14:paraId="7BBF91FD" w14:textId="29AFE5EA" w:rsidR="000275A4" w:rsidRPr="000275A4" w:rsidRDefault="00411152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rPr>
          <w:b/>
          <w:bCs/>
        </w:rPr>
        <w:t>3</w:t>
      </w:r>
      <w:r w:rsidRPr="000275A4">
        <w:tab/>
      </w:r>
      <w:r w:rsidR="000275A4" w:rsidRPr="000275A4">
        <w:rPr>
          <w:lang w:val="en-US"/>
        </w:rPr>
        <w:t>There was ___ food in the fridge. It was nearly empty.</w:t>
      </w:r>
    </w:p>
    <w:p w14:paraId="08A2DAD9" w14:textId="79A6B14B" w:rsidR="000275A4" w:rsidRPr="000275A4" w:rsidRDefault="000275A4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t xml:space="preserve">    </w:t>
      </w:r>
      <w:r>
        <w:t>a</w:t>
      </w:r>
      <w:r w:rsidRPr="000275A4">
        <w:t xml:space="preserve"> little       b much</w:t>
      </w:r>
    </w:p>
    <w:p w14:paraId="3299E203" w14:textId="20AC035B" w:rsidR="00411152" w:rsidRPr="000275A4" w:rsidRDefault="00411152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rPr>
          <w:b/>
          <w:bCs/>
        </w:rPr>
        <w:t>4</w:t>
      </w:r>
      <w:r w:rsidRPr="000275A4">
        <w:tab/>
      </w:r>
      <w:r w:rsidR="000275A4" w:rsidRPr="000275A4">
        <w:rPr>
          <w:lang w:val="en-US"/>
        </w:rPr>
        <w:t>We are all eight, but Gary is the ___.</w:t>
      </w:r>
    </w:p>
    <w:p w14:paraId="3E76F58C" w14:textId="2CB98FDB" w:rsidR="000275A4" w:rsidRPr="000275A4" w:rsidRDefault="000275A4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rPr>
          <w:lang w:val="en-US"/>
        </w:rPr>
        <w:t xml:space="preserve">    </w:t>
      </w:r>
      <w:r>
        <w:rPr>
          <w:lang w:val="en-US"/>
        </w:rPr>
        <w:t>a</w:t>
      </w:r>
      <w:r w:rsidRPr="000275A4">
        <w:rPr>
          <w:lang w:val="en-US"/>
        </w:rPr>
        <w:t xml:space="preserve"> younger         </w:t>
      </w:r>
      <w:proofErr w:type="spellStart"/>
      <w:r w:rsidRPr="000275A4">
        <w:rPr>
          <w:lang w:val="en-US"/>
        </w:rPr>
        <w:t>b</w:t>
      </w:r>
      <w:proofErr w:type="spellEnd"/>
      <w:r w:rsidRPr="000275A4">
        <w:rPr>
          <w:lang w:val="en-US"/>
        </w:rPr>
        <w:t xml:space="preserve"> the youngest</w:t>
      </w:r>
    </w:p>
    <w:p w14:paraId="09D3281E" w14:textId="77777777" w:rsidR="000275A4" w:rsidRPr="000275A4" w:rsidRDefault="00411152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rPr>
          <w:b/>
          <w:bCs/>
        </w:rPr>
        <w:t>5</w:t>
      </w:r>
      <w:r w:rsidR="009D46C4" w:rsidRPr="000275A4">
        <w:tab/>
      </w:r>
      <w:r w:rsidR="000275A4" w:rsidRPr="000275A4">
        <w:rPr>
          <w:b/>
          <w:bCs/>
          <w:lang w:val="en-US"/>
        </w:rPr>
        <w:t>A:</w:t>
      </w:r>
      <w:r w:rsidR="000275A4" w:rsidRPr="000275A4">
        <w:rPr>
          <w:lang w:val="en-US"/>
        </w:rPr>
        <w:t xml:space="preserve"> All the lights have gone off!   </w:t>
      </w:r>
    </w:p>
    <w:p w14:paraId="60E03045" w14:textId="77777777" w:rsidR="000275A4" w:rsidRPr="000275A4" w:rsidRDefault="000275A4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t xml:space="preserve">   </w:t>
      </w:r>
      <w:r w:rsidRPr="000275A4">
        <w:rPr>
          <w:b/>
          <w:bCs/>
          <w:lang w:val="en-US"/>
        </w:rPr>
        <w:t>B:</w:t>
      </w:r>
      <w:r w:rsidRPr="000275A4">
        <w:rPr>
          <w:lang w:val="en-US"/>
        </w:rPr>
        <w:t xml:space="preserve"> Don’t worry. I ___ a look. </w:t>
      </w:r>
    </w:p>
    <w:p w14:paraId="15A53114" w14:textId="0F7EDF0C" w:rsidR="000275A4" w:rsidRPr="000275A4" w:rsidRDefault="000275A4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rPr>
          <w:lang w:val="en-US"/>
        </w:rPr>
        <w:t xml:space="preserve">   </w:t>
      </w:r>
      <w:r>
        <w:rPr>
          <w:lang w:val="en-US"/>
        </w:rPr>
        <w:t>a</w:t>
      </w:r>
      <w:r w:rsidRPr="000275A4">
        <w:rPr>
          <w:lang w:val="en-US"/>
        </w:rPr>
        <w:t xml:space="preserve"> take    b will take</w:t>
      </w:r>
    </w:p>
    <w:p w14:paraId="64821F75" w14:textId="77777777" w:rsidR="000275A4" w:rsidRPr="000275A4" w:rsidRDefault="00411152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rPr>
          <w:b/>
          <w:bCs/>
        </w:rPr>
        <w:t>6</w:t>
      </w:r>
      <w:r w:rsidR="0050591E" w:rsidRPr="000275A4">
        <w:tab/>
      </w:r>
      <w:r w:rsidR="000275A4" w:rsidRPr="000275A4">
        <w:rPr>
          <w:lang w:val="en-US"/>
        </w:rPr>
        <w:t xml:space="preserve">This is the woman ___ helped you. </w:t>
      </w:r>
    </w:p>
    <w:p w14:paraId="67FD23D5" w14:textId="4FF2163A" w:rsidR="000275A4" w:rsidRPr="000275A4" w:rsidRDefault="000275A4" w:rsidP="004D7C87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t xml:space="preserve">   </w:t>
      </w:r>
      <w:proofErr w:type="spellStart"/>
      <w:r>
        <w:rPr>
          <w:lang w:val="en-US"/>
        </w:rPr>
        <w:t>a</w:t>
      </w:r>
      <w:proofErr w:type="spellEnd"/>
      <w:r w:rsidRPr="000275A4">
        <w:rPr>
          <w:lang w:val="en-US"/>
        </w:rPr>
        <w:t xml:space="preserve"> which       b who</w:t>
      </w:r>
    </w:p>
    <w:p w14:paraId="51463C5C" w14:textId="77777777" w:rsidR="000275A4" w:rsidRPr="000275A4" w:rsidRDefault="000F460C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rPr>
          <w:b/>
          <w:bCs/>
        </w:rPr>
        <w:t>7</w:t>
      </w:r>
      <w:r w:rsidRPr="000275A4">
        <w:tab/>
      </w:r>
      <w:r w:rsidR="000275A4" w:rsidRPr="000275A4">
        <w:rPr>
          <w:lang w:val="en-US"/>
        </w:rPr>
        <w:t xml:space="preserve">This cloud ___ an elephant. </w:t>
      </w:r>
    </w:p>
    <w:p w14:paraId="53A4094E" w14:textId="1056E739" w:rsidR="000275A4" w:rsidRPr="000275A4" w:rsidRDefault="000275A4" w:rsidP="000275A4">
      <w:pPr>
        <w:pStyle w:val="Text"/>
        <w:spacing w:before="0" w:after="0" w:line="276" w:lineRule="auto"/>
        <w:ind w:left="142" w:hanging="142"/>
      </w:pPr>
      <w:r w:rsidRPr="000275A4">
        <w:t xml:space="preserve">   </w:t>
      </w:r>
      <w:r>
        <w:rPr>
          <w:lang w:val="en-US"/>
        </w:rPr>
        <w:t>a</w:t>
      </w:r>
      <w:r w:rsidRPr="000275A4">
        <w:rPr>
          <w:lang w:val="en-US"/>
        </w:rPr>
        <w:t xml:space="preserve"> looks     b looks like</w:t>
      </w:r>
    </w:p>
    <w:p w14:paraId="265B841D" w14:textId="3387A794" w:rsidR="00F15219" w:rsidRPr="000275A4" w:rsidRDefault="00F15219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rPr>
          <w:b/>
          <w:bCs/>
        </w:rPr>
        <w:t>8</w:t>
      </w:r>
      <w:r w:rsidRPr="000275A4">
        <w:t xml:space="preserve"> </w:t>
      </w:r>
      <w:r w:rsidR="000275A4" w:rsidRPr="000275A4">
        <w:rPr>
          <w:lang w:val="en-US"/>
        </w:rPr>
        <w:t>___ your hands before eating!</w:t>
      </w:r>
    </w:p>
    <w:p w14:paraId="4C687F64" w14:textId="6DBA6DC5" w:rsidR="000275A4" w:rsidRPr="000275A4" w:rsidRDefault="000275A4" w:rsidP="000275A4">
      <w:pPr>
        <w:pStyle w:val="Text"/>
        <w:spacing w:before="0" w:after="0" w:line="276" w:lineRule="auto"/>
        <w:ind w:left="142" w:hanging="142"/>
      </w:pPr>
      <w:r w:rsidRPr="000275A4">
        <w:t xml:space="preserve">   </w:t>
      </w:r>
      <w:proofErr w:type="spellStart"/>
      <w:r>
        <w:t>a</w:t>
      </w:r>
      <w:proofErr w:type="spellEnd"/>
      <w:r w:rsidRPr="000275A4">
        <w:t xml:space="preserve"> to wash         b wash</w:t>
      </w:r>
    </w:p>
    <w:p w14:paraId="1FE8088E" w14:textId="2654EE6F" w:rsidR="00B143C7" w:rsidRPr="000275A4" w:rsidRDefault="00843A9A" w:rsidP="000275A4">
      <w:pPr>
        <w:pStyle w:val="Text"/>
        <w:spacing w:before="0" w:after="0" w:line="276" w:lineRule="auto"/>
        <w:ind w:left="142" w:hanging="142"/>
        <w:rPr>
          <w:lang w:val="en-US"/>
        </w:rPr>
      </w:pPr>
      <w:r w:rsidRPr="000275A4">
        <w:rPr>
          <w:b/>
          <w:bCs/>
        </w:rPr>
        <w:t>9</w:t>
      </w:r>
      <w:r w:rsidRPr="000275A4">
        <w:tab/>
      </w:r>
      <w:r w:rsidR="000275A4" w:rsidRPr="000275A4">
        <w:rPr>
          <w:lang w:val="en-US"/>
        </w:rPr>
        <w:t>The government ___ help people in need.</w:t>
      </w:r>
    </w:p>
    <w:p w14:paraId="5BFA3568" w14:textId="66167E9B" w:rsidR="000275A4" w:rsidRPr="000275A4" w:rsidRDefault="000275A4" w:rsidP="000275A4">
      <w:pPr>
        <w:pStyle w:val="Text"/>
        <w:spacing w:before="0" w:after="0" w:line="276" w:lineRule="auto"/>
        <w:ind w:left="142" w:hanging="142"/>
      </w:pPr>
      <w:r w:rsidRPr="000275A4">
        <w:t xml:space="preserve">   </w:t>
      </w:r>
      <w:r>
        <w:t>a</w:t>
      </w:r>
      <w:r w:rsidRPr="000275A4">
        <w:t xml:space="preserve"> should           </w:t>
      </w:r>
      <w:proofErr w:type="spellStart"/>
      <w:r w:rsidRPr="000275A4">
        <w:t>b</w:t>
      </w:r>
      <w:proofErr w:type="spellEnd"/>
      <w:r w:rsidRPr="000275A4">
        <w:t xml:space="preserve"> shouldn’t</w:t>
      </w:r>
    </w:p>
    <w:p w14:paraId="239CF605" w14:textId="77777777" w:rsidR="00C11B2E" w:rsidRDefault="00A93117" w:rsidP="00A93117">
      <w:pPr>
        <w:pStyle w:val="ScoreBox"/>
      </w:pPr>
      <w:r>
        <w:t>/8</w:t>
      </w:r>
    </w:p>
    <w:p w14:paraId="5796EDC4" w14:textId="77777777" w:rsidR="00C011B4" w:rsidRPr="009B2EDE" w:rsidRDefault="00C011B4" w:rsidP="00A93117">
      <w:pPr>
        <w:pStyle w:val="HeadASection"/>
        <w:rPr>
          <w:sz w:val="20"/>
          <w:szCs w:val="20"/>
        </w:rPr>
      </w:pPr>
      <w:r w:rsidRPr="009B2EDE">
        <w:lastRenderedPageBreak/>
        <w:t>Vocabulary</w:t>
      </w:r>
    </w:p>
    <w:p w14:paraId="542C4AC6" w14:textId="77777777" w:rsidR="00A66539" w:rsidRDefault="00094BEA" w:rsidP="00A93117">
      <w:pPr>
        <w:pStyle w:val="Rubric"/>
      </w:pPr>
      <w:r>
        <w:t>7</w:t>
      </w:r>
      <w:r w:rsidR="00A93117">
        <w:tab/>
      </w:r>
      <w:r w:rsidR="0047775F">
        <w:t xml:space="preserve">Complete the phrases with </w:t>
      </w:r>
      <w:r w:rsidR="006949CF">
        <w:t xml:space="preserve">the </w:t>
      </w:r>
      <w:r w:rsidR="0047775F">
        <w:t>words in the box</w:t>
      </w:r>
      <w:r w:rsidR="00BB46E1">
        <w:t>.</w:t>
      </w:r>
    </w:p>
    <w:p w14:paraId="423D6E36" w14:textId="2895F5DD" w:rsidR="00A66539" w:rsidRDefault="00306C13" w:rsidP="00E90416">
      <w:pPr>
        <w:pStyle w:val="WordBox"/>
        <w:ind w:left="0" w:firstLine="0"/>
      </w:pPr>
      <w:r>
        <w:t>check</w:t>
      </w:r>
      <w:r w:rsidR="00B30305">
        <w:t xml:space="preserve">   </w:t>
      </w:r>
      <w:proofErr w:type="gramStart"/>
      <w:r w:rsidR="00B30305">
        <w:t xml:space="preserve">get  </w:t>
      </w:r>
      <w:r w:rsidRPr="00455588">
        <w:rPr>
          <w:rFonts w:cs="Arial"/>
          <w:lang w:val="en-US"/>
        </w:rPr>
        <w:t>pay</w:t>
      </w:r>
      <w:proofErr w:type="gramEnd"/>
      <w:r w:rsidRPr="00455588">
        <w:rPr>
          <w:rFonts w:cs="Arial"/>
          <w:lang w:val="en-US"/>
        </w:rPr>
        <w:t xml:space="preserve"> </w:t>
      </w:r>
      <w:r>
        <w:rPr>
          <w:rFonts w:cs="Arial"/>
          <w:lang w:val="en-US"/>
        </w:rPr>
        <w:t xml:space="preserve">  </w:t>
      </w:r>
      <w:r>
        <w:t>take</w:t>
      </w:r>
      <w:r w:rsidR="00A93117" w:rsidRPr="0047775F">
        <w:t xml:space="preserve">  </w:t>
      </w:r>
      <w:r w:rsidRPr="00455588">
        <w:rPr>
          <w:rFonts w:cs="Arial"/>
          <w:lang w:val="en-US"/>
        </w:rPr>
        <w:t xml:space="preserve">make </w:t>
      </w:r>
      <w:r>
        <w:rPr>
          <w:rFonts w:cs="Arial"/>
          <w:lang w:val="en-US"/>
        </w:rPr>
        <w:t xml:space="preserve"> </w:t>
      </w:r>
      <w:r w:rsidR="00A93117" w:rsidRPr="0047775F">
        <w:rPr>
          <w:strike/>
        </w:rPr>
        <w:t>take</w:t>
      </w:r>
      <w:r w:rsidR="00B30305">
        <w:t xml:space="preserve"> </w:t>
      </w:r>
      <w:r w:rsidR="00A93117" w:rsidRPr="0047775F">
        <w:t xml:space="preserve">   </w:t>
      </w:r>
      <w:r w:rsidR="00B30305">
        <w:t xml:space="preserve">try  </w:t>
      </w:r>
      <w:r w:rsidR="00A93117" w:rsidRPr="0047775F">
        <w:t xml:space="preserve"> </w:t>
      </w:r>
      <w:r w:rsidRPr="00455588">
        <w:rPr>
          <w:rFonts w:cs="Arial"/>
          <w:lang w:val="en-US"/>
        </w:rPr>
        <w:t>throw</w:t>
      </w:r>
    </w:p>
    <w:p w14:paraId="49B9F71E" w14:textId="77777777" w:rsidR="00290B3E" w:rsidRPr="00290B3E" w:rsidRDefault="00013F61" w:rsidP="00E90416">
      <w:pPr>
        <w:pStyle w:val="Text"/>
        <w:tabs>
          <w:tab w:val="clear" w:pos="227"/>
          <w:tab w:val="left" w:pos="1134"/>
        </w:tabs>
        <w:spacing w:before="0"/>
        <w:ind w:left="170" w:hanging="170"/>
      </w:pPr>
      <w:r w:rsidRPr="00061396">
        <w:rPr>
          <w:b/>
        </w:rPr>
        <w:t>1</w:t>
      </w:r>
      <w:proofErr w:type="gramStart"/>
      <w:r w:rsidR="00290B3E" w:rsidRPr="00061396">
        <w:rPr>
          <w:b/>
        </w:rPr>
        <w:tab/>
      </w:r>
      <w:r w:rsidR="008726C7" w:rsidRPr="00061396">
        <w:rPr>
          <w:i/>
          <w:u w:val="single"/>
        </w:rPr>
        <w:t xml:space="preserve">  take</w:t>
      </w:r>
      <w:proofErr w:type="gramEnd"/>
      <w:r w:rsidR="00066D53">
        <w:rPr>
          <w:i/>
          <w:u w:val="single"/>
        </w:rPr>
        <w:t xml:space="preserve">  </w:t>
      </w:r>
      <w:r w:rsidR="00A93117">
        <w:rPr>
          <w:i/>
          <w:u w:val="single"/>
        </w:rPr>
        <w:t xml:space="preserve">   </w:t>
      </w:r>
      <w:r w:rsidR="00290B3E" w:rsidRPr="00061396">
        <w:rPr>
          <w:b/>
        </w:rPr>
        <w:tab/>
      </w:r>
      <w:r w:rsidR="008726C7" w:rsidRPr="00061396">
        <w:t>some</w:t>
      </w:r>
      <w:r w:rsidR="00A93117">
        <w:t xml:space="preserve"> </w:t>
      </w:r>
      <w:r w:rsidR="00290B3E" w:rsidRPr="00061396">
        <w:t>time off</w:t>
      </w:r>
      <w:r w:rsidR="00A93117">
        <w:t xml:space="preserve"> </w:t>
      </w:r>
      <w:r w:rsidR="000636EF">
        <w:t>/</w:t>
      </w:r>
      <w:r w:rsidR="00A93117">
        <w:t xml:space="preserve"> </w:t>
      </w:r>
      <w:r w:rsidR="0023359E" w:rsidRPr="00061396">
        <w:t>a break</w:t>
      </w:r>
      <w:r w:rsidR="00A93117">
        <w:t xml:space="preserve"> </w:t>
      </w:r>
      <w:r w:rsidR="000636EF">
        <w:t>/</w:t>
      </w:r>
      <w:r w:rsidR="00A93117">
        <w:t xml:space="preserve"> </w:t>
      </w:r>
      <w:r w:rsidR="00CA5935" w:rsidRPr="00061396">
        <w:t>a picture</w:t>
      </w:r>
    </w:p>
    <w:p w14:paraId="7E4A0A25" w14:textId="247F9C1A" w:rsidR="002B22FC" w:rsidRPr="00290B3E" w:rsidRDefault="00013F61" w:rsidP="00E90416">
      <w:pPr>
        <w:pStyle w:val="Text"/>
        <w:tabs>
          <w:tab w:val="clear" w:pos="227"/>
          <w:tab w:val="left" w:pos="142"/>
          <w:tab w:val="left" w:pos="1134"/>
        </w:tabs>
        <w:spacing w:before="0"/>
        <w:ind w:left="1134" w:hanging="1134"/>
      </w:pPr>
      <w:r w:rsidRPr="00061396">
        <w:rPr>
          <w:b/>
        </w:rPr>
        <w:t>2</w:t>
      </w:r>
      <w:r w:rsidR="00A93117">
        <w:rPr>
          <w:b/>
        </w:rPr>
        <w:tab/>
      </w:r>
      <w:r w:rsidR="00066D53" w:rsidRPr="00BF7E4B">
        <w:rPr>
          <w:rStyle w:val="GapFillchr"/>
          <w:b w:val="0"/>
          <w:u w:val="none"/>
        </w:rPr>
        <w:t>________</w:t>
      </w:r>
      <w:r w:rsidR="00066D53">
        <w:rPr>
          <w:rStyle w:val="GapFillchr"/>
          <w:b w:val="0"/>
          <w:u w:val="none"/>
        </w:rPr>
        <w:tab/>
      </w:r>
      <w:r w:rsidR="000275A4" w:rsidRPr="00455588">
        <w:rPr>
          <w:lang w:val="en-US"/>
        </w:rPr>
        <w:t>the ball / litter / stones</w:t>
      </w:r>
    </w:p>
    <w:p w14:paraId="79741BE2" w14:textId="31A063B7" w:rsidR="00CA5935" w:rsidRDefault="00013F61" w:rsidP="00E90416">
      <w:pPr>
        <w:pStyle w:val="Text"/>
        <w:tabs>
          <w:tab w:val="clear" w:pos="227"/>
          <w:tab w:val="left" w:pos="1134"/>
          <w:tab w:val="left" w:pos="1276"/>
        </w:tabs>
        <w:spacing w:before="0"/>
        <w:ind w:left="170" w:hanging="170"/>
      </w:pPr>
      <w:r w:rsidRPr="00061396">
        <w:rPr>
          <w:b/>
        </w:rPr>
        <w:t>3</w:t>
      </w:r>
      <w:r w:rsidR="00CA5935" w:rsidRPr="00061396">
        <w:rPr>
          <w:b/>
        </w:rPr>
        <w:tab/>
      </w:r>
      <w:r w:rsidR="00066D53" w:rsidRPr="00BF7E4B">
        <w:rPr>
          <w:rStyle w:val="GapFillchr"/>
          <w:b w:val="0"/>
          <w:u w:val="none"/>
        </w:rPr>
        <w:t>________</w:t>
      </w:r>
      <w:r w:rsidR="00A93117">
        <w:tab/>
      </w:r>
      <w:r w:rsidR="000275A4" w:rsidRPr="00455588">
        <w:rPr>
          <w:lang w:val="en-US"/>
        </w:rPr>
        <w:t>by credit card / for the tickets / money</w:t>
      </w:r>
    </w:p>
    <w:p w14:paraId="765EA369" w14:textId="4D40FF04" w:rsidR="00462E14" w:rsidRDefault="00013F61" w:rsidP="00E90416">
      <w:pPr>
        <w:pStyle w:val="Text"/>
        <w:tabs>
          <w:tab w:val="clear" w:pos="227"/>
          <w:tab w:val="left" w:pos="1134"/>
          <w:tab w:val="left" w:pos="1276"/>
        </w:tabs>
        <w:spacing w:before="0"/>
        <w:ind w:left="170" w:hanging="170"/>
      </w:pPr>
      <w:r w:rsidRPr="005652B5">
        <w:rPr>
          <w:b/>
        </w:rPr>
        <w:t>4</w:t>
      </w:r>
      <w:r w:rsidR="00462E14" w:rsidRPr="005652B5">
        <w:rPr>
          <w:b/>
        </w:rPr>
        <w:tab/>
      </w:r>
      <w:r w:rsidR="00066D53" w:rsidRPr="00BF7E4B">
        <w:rPr>
          <w:rStyle w:val="GapFillchr"/>
          <w:b w:val="0"/>
          <w:u w:val="none"/>
        </w:rPr>
        <w:t>________</w:t>
      </w:r>
      <w:r w:rsidR="00A93117">
        <w:tab/>
      </w:r>
      <w:r w:rsidR="000275A4" w:rsidRPr="00455588">
        <w:rPr>
          <w:lang w:val="en-US"/>
        </w:rPr>
        <w:t>on the dress / six pairs of trousers</w:t>
      </w:r>
    </w:p>
    <w:p w14:paraId="27AFEC28" w14:textId="51840D00" w:rsidR="007F088F" w:rsidRDefault="00013F61" w:rsidP="00E90416">
      <w:pPr>
        <w:pStyle w:val="Text"/>
        <w:tabs>
          <w:tab w:val="clear" w:pos="227"/>
          <w:tab w:val="left" w:pos="1134"/>
          <w:tab w:val="left" w:pos="1276"/>
        </w:tabs>
        <w:spacing w:before="0"/>
        <w:ind w:left="170" w:hanging="170"/>
      </w:pPr>
      <w:r w:rsidRPr="005652B5">
        <w:rPr>
          <w:b/>
        </w:rPr>
        <w:t>5</w:t>
      </w:r>
      <w:r w:rsidR="007F088F" w:rsidRPr="005652B5">
        <w:rPr>
          <w:b/>
        </w:rPr>
        <w:tab/>
      </w:r>
      <w:r w:rsidR="00066D53" w:rsidRPr="00BF7E4B">
        <w:rPr>
          <w:rStyle w:val="GapFillchr"/>
          <w:b w:val="0"/>
          <w:u w:val="none"/>
        </w:rPr>
        <w:t>________</w:t>
      </w:r>
      <w:r w:rsidR="00A93117">
        <w:tab/>
      </w:r>
      <w:r w:rsidR="000275A4" w:rsidRPr="00455588">
        <w:rPr>
          <w:lang w:val="en-US"/>
        </w:rPr>
        <w:t>a break / a picture</w:t>
      </w:r>
    </w:p>
    <w:p w14:paraId="23037B7F" w14:textId="6A0669EB" w:rsidR="008726C7" w:rsidRPr="00290B3E" w:rsidRDefault="00013F61" w:rsidP="00E90416">
      <w:pPr>
        <w:pStyle w:val="Text"/>
        <w:tabs>
          <w:tab w:val="clear" w:pos="227"/>
          <w:tab w:val="left" w:pos="1134"/>
          <w:tab w:val="left" w:pos="1276"/>
        </w:tabs>
        <w:spacing w:before="0"/>
        <w:ind w:left="170" w:hanging="170"/>
      </w:pPr>
      <w:r w:rsidRPr="005652B5">
        <w:rPr>
          <w:b/>
        </w:rPr>
        <w:t>6</w:t>
      </w:r>
      <w:r w:rsidR="008726C7" w:rsidRPr="005652B5">
        <w:rPr>
          <w:b/>
        </w:rPr>
        <w:tab/>
      </w:r>
      <w:r w:rsidR="00066D53" w:rsidRPr="00BF7E4B">
        <w:rPr>
          <w:rStyle w:val="GapFillchr"/>
          <w:b w:val="0"/>
          <w:u w:val="none"/>
        </w:rPr>
        <w:t>________</w:t>
      </w:r>
      <w:r w:rsidR="00A93117">
        <w:tab/>
      </w:r>
      <w:r w:rsidR="000275A4" w:rsidRPr="00455588">
        <w:rPr>
          <w:lang w:val="en-US"/>
        </w:rPr>
        <w:t>the e-mail / social media</w:t>
      </w:r>
    </w:p>
    <w:p w14:paraId="57A57D1E" w14:textId="1F5D00FE" w:rsidR="007D7851" w:rsidRDefault="00013F61" w:rsidP="00E90416">
      <w:pPr>
        <w:pStyle w:val="Text"/>
        <w:tabs>
          <w:tab w:val="clear" w:pos="227"/>
          <w:tab w:val="left" w:pos="1134"/>
          <w:tab w:val="left" w:pos="1276"/>
        </w:tabs>
        <w:spacing w:before="0"/>
        <w:ind w:left="170" w:hanging="170"/>
      </w:pPr>
      <w:r w:rsidRPr="00A34566">
        <w:rPr>
          <w:b/>
        </w:rPr>
        <w:t>7</w:t>
      </w:r>
      <w:r w:rsidR="007D7851" w:rsidRPr="00A34566">
        <w:rPr>
          <w:b/>
        </w:rPr>
        <w:tab/>
      </w:r>
      <w:r w:rsidR="00066D53" w:rsidRPr="00BF7E4B">
        <w:rPr>
          <w:rStyle w:val="GapFillchr"/>
          <w:b w:val="0"/>
          <w:u w:val="none"/>
        </w:rPr>
        <w:t>________</w:t>
      </w:r>
      <w:r w:rsidR="00A93117">
        <w:tab/>
      </w:r>
      <w:r w:rsidR="000275A4" w:rsidRPr="00455588">
        <w:rPr>
          <w:lang w:val="en-US"/>
        </w:rPr>
        <w:t>a meal / breakfast / dinner</w:t>
      </w:r>
    </w:p>
    <w:p w14:paraId="02BDDAC4" w14:textId="5FD2C2C0" w:rsidR="008726C7" w:rsidRDefault="00013F61" w:rsidP="00E90416">
      <w:pPr>
        <w:pStyle w:val="Text"/>
        <w:tabs>
          <w:tab w:val="clear" w:pos="227"/>
          <w:tab w:val="left" w:pos="1134"/>
          <w:tab w:val="left" w:pos="1276"/>
        </w:tabs>
        <w:spacing w:before="0"/>
        <w:ind w:left="170" w:hanging="170"/>
      </w:pPr>
      <w:r w:rsidRPr="005652B5">
        <w:rPr>
          <w:b/>
        </w:rPr>
        <w:t>8</w:t>
      </w:r>
      <w:r w:rsidR="008726C7" w:rsidRPr="005652B5">
        <w:rPr>
          <w:b/>
        </w:rPr>
        <w:tab/>
      </w:r>
      <w:r w:rsidR="00066D53" w:rsidRPr="00BF7E4B">
        <w:rPr>
          <w:rStyle w:val="GapFillchr"/>
          <w:b w:val="0"/>
          <w:u w:val="none"/>
        </w:rPr>
        <w:t>________</w:t>
      </w:r>
      <w:r w:rsidR="00A93117">
        <w:tab/>
      </w:r>
      <w:r w:rsidR="000275A4" w:rsidRPr="00455588">
        <w:rPr>
          <w:lang w:val="en-US"/>
        </w:rPr>
        <w:t>ready for work / some milk</w:t>
      </w:r>
    </w:p>
    <w:p w14:paraId="7B956704" w14:textId="1C05D5E9" w:rsidR="00125A8A" w:rsidRDefault="00A93117" w:rsidP="00306C13">
      <w:pPr>
        <w:pStyle w:val="ScoreBox"/>
      </w:pPr>
      <w:r>
        <w:t>/7</w:t>
      </w:r>
    </w:p>
    <w:p w14:paraId="2D9DFA8B" w14:textId="77777777" w:rsidR="000063EA" w:rsidRDefault="00094BEA" w:rsidP="00441B31">
      <w:pPr>
        <w:pStyle w:val="Rubric"/>
      </w:pPr>
      <w:r>
        <w:t>8</w:t>
      </w:r>
      <w:r w:rsidR="00441B31">
        <w:tab/>
      </w:r>
      <w:r w:rsidR="001602C9">
        <w:t>Choose</w:t>
      </w:r>
      <w:r w:rsidR="006C488E">
        <w:t xml:space="preserve"> the correct alternative</w:t>
      </w:r>
      <w:r w:rsidR="001602C9">
        <w:t>s</w:t>
      </w:r>
      <w:r w:rsidR="006C488E">
        <w:t>.</w:t>
      </w:r>
    </w:p>
    <w:p w14:paraId="20A1642A" w14:textId="77777777" w:rsidR="006C488E" w:rsidRPr="00306C13" w:rsidRDefault="0067667F" w:rsidP="00306C13">
      <w:pPr>
        <w:pStyle w:val="Text"/>
        <w:spacing w:before="0" w:after="0" w:line="276" w:lineRule="auto"/>
        <w:ind w:left="142" w:hanging="142"/>
      </w:pPr>
      <w:r>
        <w:rPr>
          <w:b/>
        </w:rPr>
        <w:t>1</w:t>
      </w:r>
      <w:r w:rsidR="006C488E">
        <w:rPr>
          <w:b/>
        </w:rPr>
        <w:tab/>
      </w:r>
      <w:r w:rsidR="00791099">
        <w:t xml:space="preserve">Were </w:t>
      </w:r>
      <w:r w:rsidR="00791099" w:rsidRPr="00306C13">
        <w:t xml:space="preserve">you </w:t>
      </w:r>
      <w:r w:rsidRPr="00306C13">
        <w:rPr>
          <w:i/>
        </w:rPr>
        <w:t>angry</w:t>
      </w:r>
      <w:r w:rsidR="00441B31" w:rsidRPr="00306C13">
        <w:rPr>
          <w:i/>
        </w:rPr>
        <w:t xml:space="preserve"> </w:t>
      </w:r>
      <w:r w:rsidR="000636EF" w:rsidRPr="00306C13">
        <w:t>/</w:t>
      </w:r>
      <w:r w:rsidR="00441B31" w:rsidRPr="00306C13">
        <w:t xml:space="preserve"> </w:t>
      </w:r>
      <w:r w:rsidRPr="00306C13">
        <w:rPr>
          <w:i/>
          <w:u w:val="single"/>
        </w:rPr>
        <w:t>happy</w:t>
      </w:r>
      <w:r w:rsidR="00441B31" w:rsidRPr="00306C13">
        <w:rPr>
          <w:i/>
          <w:u w:val="single"/>
        </w:rPr>
        <w:t xml:space="preserve"> </w:t>
      </w:r>
      <w:r w:rsidRPr="00306C13">
        <w:t>when you won</w:t>
      </w:r>
      <w:r w:rsidR="0081690D" w:rsidRPr="00306C13">
        <w:t xml:space="preserve"> the race</w:t>
      </w:r>
      <w:r w:rsidRPr="00306C13">
        <w:t>?</w:t>
      </w:r>
    </w:p>
    <w:p w14:paraId="6A8C658A" w14:textId="39D8419A" w:rsidR="003F79BF" w:rsidRPr="00306C13" w:rsidRDefault="00061037" w:rsidP="00306C13">
      <w:pPr>
        <w:pStyle w:val="Text"/>
        <w:spacing w:before="0" w:after="0" w:line="276" w:lineRule="auto"/>
        <w:ind w:left="142" w:hanging="142"/>
        <w:rPr>
          <w:b/>
        </w:rPr>
      </w:pPr>
      <w:r w:rsidRPr="00306C13">
        <w:rPr>
          <w:b/>
        </w:rPr>
        <w:t>2</w:t>
      </w:r>
      <w:r w:rsidR="003F79BF" w:rsidRPr="00306C13">
        <w:rPr>
          <w:b/>
        </w:rPr>
        <w:tab/>
      </w:r>
      <w:r w:rsidR="00306C13" w:rsidRPr="00306C13">
        <w:rPr>
          <w:lang w:val="en-US"/>
        </w:rPr>
        <w:t xml:space="preserve">She </w:t>
      </w:r>
      <w:r w:rsidR="00306C13" w:rsidRPr="00306C13">
        <w:rPr>
          <w:i/>
          <w:iCs/>
          <w:lang w:val="en-US"/>
        </w:rPr>
        <w:t>tried / tired</w:t>
      </w:r>
      <w:r w:rsidR="00306C13" w:rsidRPr="00306C13">
        <w:rPr>
          <w:lang w:val="en-US"/>
        </w:rPr>
        <w:t xml:space="preserve"> her best to solve the problem.</w:t>
      </w:r>
    </w:p>
    <w:p w14:paraId="27204782" w14:textId="611687AD" w:rsidR="00271774" w:rsidRPr="00306C13" w:rsidRDefault="003F79BF" w:rsidP="00306C13">
      <w:pPr>
        <w:pStyle w:val="Text"/>
        <w:spacing w:before="0" w:after="0" w:line="276" w:lineRule="auto"/>
        <w:ind w:left="142" w:hanging="142"/>
      </w:pPr>
      <w:r w:rsidRPr="00306C13">
        <w:rPr>
          <w:b/>
        </w:rPr>
        <w:t>3</w:t>
      </w:r>
      <w:r w:rsidR="00271774" w:rsidRPr="00306C13">
        <w:rPr>
          <w:b/>
        </w:rPr>
        <w:tab/>
      </w:r>
      <w:r w:rsidR="00306C13" w:rsidRPr="00306C13">
        <w:rPr>
          <w:lang w:val="en-US"/>
        </w:rPr>
        <w:t xml:space="preserve">I look a little untidy, so I’ve to </w:t>
      </w:r>
      <w:r w:rsidR="00306C13" w:rsidRPr="00306C13">
        <w:rPr>
          <w:i/>
          <w:iCs/>
          <w:lang w:val="en-US"/>
        </w:rPr>
        <w:t>brush / iron</w:t>
      </w:r>
      <w:r w:rsidR="00306C13" w:rsidRPr="00306C13">
        <w:rPr>
          <w:lang w:val="en-US"/>
        </w:rPr>
        <w:t xml:space="preserve"> my hair again.</w:t>
      </w:r>
    </w:p>
    <w:p w14:paraId="3FF9E6C5" w14:textId="77777777" w:rsidR="00306C13" w:rsidRPr="00306C13" w:rsidRDefault="00271774" w:rsidP="00306C13">
      <w:pPr>
        <w:pStyle w:val="Text"/>
        <w:spacing w:before="0" w:after="0" w:line="276" w:lineRule="auto"/>
        <w:ind w:left="142" w:hanging="142"/>
        <w:rPr>
          <w:lang w:val="en-US"/>
        </w:rPr>
      </w:pPr>
      <w:r w:rsidRPr="00306C13">
        <w:rPr>
          <w:b/>
        </w:rPr>
        <w:t>4</w:t>
      </w:r>
      <w:r w:rsidR="0067667F" w:rsidRPr="00306C13">
        <w:rPr>
          <w:b/>
        </w:rPr>
        <w:tab/>
      </w:r>
      <w:r w:rsidR="00306C13" w:rsidRPr="00306C13">
        <w:rPr>
          <w:lang w:val="en-US"/>
        </w:rPr>
        <w:t xml:space="preserve">He felt very </w:t>
      </w:r>
      <w:r w:rsidR="00306C13" w:rsidRPr="00306C13">
        <w:rPr>
          <w:i/>
          <w:iCs/>
          <w:lang w:val="en-US"/>
        </w:rPr>
        <w:t>stressed / stressing</w:t>
      </w:r>
      <w:r w:rsidR="00306C13" w:rsidRPr="00306C13">
        <w:rPr>
          <w:lang w:val="en-US"/>
        </w:rPr>
        <w:t xml:space="preserve"> and tired.</w:t>
      </w:r>
    </w:p>
    <w:p w14:paraId="56FDDEDA" w14:textId="4402F18F" w:rsidR="00306C13" w:rsidRPr="00306C13" w:rsidRDefault="003F79BF" w:rsidP="00306C13">
      <w:pPr>
        <w:pStyle w:val="Text"/>
        <w:spacing w:before="0" w:after="0" w:line="276" w:lineRule="auto"/>
        <w:ind w:left="142" w:hanging="142"/>
      </w:pPr>
      <w:r w:rsidRPr="00306C13">
        <w:rPr>
          <w:b/>
        </w:rPr>
        <w:t>5</w:t>
      </w:r>
      <w:r w:rsidRPr="00306C13">
        <w:rPr>
          <w:b/>
        </w:rPr>
        <w:tab/>
      </w:r>
      <w:r w:rsidR="00306C13" w:rsidRPr="00306C13">
        <w:rPr>
          <w:i/>
          <w:iCs/>
          <w:lang w:val="en-US"/>
        </w:rPr>
        <w:t>Mango / mushroom</w:t>
      </w:r>
      <w:r w:rsidR="00306C13" w:rsidRPr="00306C13">
        <w:rPr>
          <w:lang w:val="en-US"/>
        </w:rPr>
        <w:t xml:space="preserve"> ice-cream tastes great.</w:t>
      </w:r>
    </w:p>
    <w:p w14:paraId="6760A7CC" w14:textId="12EDC496" w:rsidR="00612F7F" w:rsidRPr="00306C13" w:rsidRDefault="00612F7F" w:rsidP="00306C13">
      <w:pPr>
        <w:pStyle w:val="Text"/>
        <w:spacing w:before="0" w:after="0" w:line="276" w:lineRule="auto"/>
        <w:ind w:left="142" w:hanging="142"/>
      </w:pPr>
      <w:r w:rsidRPr="00306C13">
        <w:rPr>
          <w:b/>
        </w:rPr>
        <w:t>6</w:t>
      </w:r>
      <w:r w:rsidRPr="00306C13">
        <w:rPr>
          <w:b/>
        </w:rPr>
        <w:tab/>
      </w:r>
      <w:r w:rsidR="00306C13" w:rsidRPr="00306C13">
        <w:rPr>
          <w:lang w:val="en-US"/>
        </w:rPr>
        <w:t xml:space="preserve">The </w:t>
      </w:r>
      <w:r w:rsidR="00306C13" w:rsidRPr="00306C13">
        <w:rPr>
          <w:i/>
          <w:iCs/>
          <w:lang w:val="en-US"/>
        </w:rPr>
        <w:t>museum / monument</w:t>
      </w:r>
      <w:r w:rsidR="00306C13" w:rsidRPr="00306C13">
        <w:rPr>
          <w:lang w:val="en-US"/>
        </w:rPr>
        <w:t xml:space="preserve"> is full of rare treasures.</w:t>
      </w:r>
    </w:p>
    <w:p w14:paraId="02123692" w14:textId="624E8017" w:rsidR="00501507" w:rsidRPr="00306C13" w:rsidRDefault="00501507" w:rsidP="00306C13">
      <w:pPr>
        <w:pStyle w:val="Text"/>
        <w:spacing w:before="0" w:after="0" w:line="276" w:lineRule="auto"/>
        <w:ind w:left="142" w:hanging="142"/>
      </w:pPr>
      <w:r w:rsidRPr="00306C13">
        <w:rPr>
          <w:b/>
        </w:rPr>
        <w:t>7</w:t>
      </w:r>
      <w:r w:rsidRPr="00306C13">
        <w:rPr>
          <w:b/>
        </w:rPr>
        <w:tab/>
      </w:r>
      <w:r w:rsidR="00306C13" w:rsidRPr="00306C13">
        <w:rPr>
          <w:lang w:val="en-US"/>
        </w:rPr>
        <w:t xml:space="preserve">She showed me how to hold the </w:t>
      </w:r>
      <w:r w:rsidR="00306C13" w:rsidRPr="00306C13">
        <w:rPr>
          <w:i/>
          <w:iCs/>
          <w:lang w:val="en-US"/>
        </w:rPr>
        <w:t>bat / racket</w:t>
      </w:r>
      <w:r w:rsidR="00306C13" w:rsidRPr="00306C13">
        <w:rPr>
          <w:lang w:val="en-US"/>
        </w:rPr>
        <w:t xml:space="preserve"> in cricket.</w:t>
      </w:r>
    </w:p>
    <w:p w14:paraId="0FC44360" w14:textId="2955E8BA" w:rsidR="00DC015F" w:rsidRPr="00306C13" w:rsidRDefault="00DC015F" w:rsidP="00306C13">
      <w:pPr>
        <w:pStyle w:val="Text"/>
        <w:spacing w:before="0" w:after="0" w:line="276" w:lineRule="auto"/>
        <w:ind w:left="142" w:hanging="142"/>
      </w:pPr>
      <w:r w:rsidRPr="00306C13">
        <w:rPr>
          <w:b/>
        </w:rPr>
        <w:t>8</w:t>
      </w:r>
      <w:r w:rsidRPr="00306C13">
        <w:rPr>
          <w:b/>
        </w:rPr>
        <w:tab/>
      </w:r>
      <w:r w:rsidR="00306C13" w:rsidRPr="00306C13">
        <w:rPr>
          <w:lang w:val="en-US"/>
        </w:rPr>
        <w:t xml:space="preserve">When is the </w:t>
      </w:r>
      <w:r w:rsidR="00306C13" w:rsidRPr="00306C13">
        <w:rPr>
          <w:i/>
          <w:iCs/>
          <w:lang w:val="en-US"/>
        </w:rPr>
        <w:t>plumber / accountant</w:t>
      </w:r>
      <w:r w:rsidR="00306C13" w:rsidRPr="00306C13">
        <w:rPr>
          <w:lang w:val="en-US"/>
        </w:rPr>
        <w:t xml:space="preserve"> coming to repair the burst pipe?</w:t>
      </w:r>
    </w:p>
    <w:p w14:paraId="77598687" w14:textId="77777777" w:rsidR="00441B31" w:rsidRDefault="00441B31" w:rsidP="00441B31">
      <w:pPr>
        <w:pStyle w:val="ScoreBox"/>
      </w:pPr>
      <w:r>
        <w:t>/7</w:t>
      </w:r>
    </w:p>
    <w:p w14:paraId="408AD2EB" w14:textId="77777777" w:rsidR="00537A18" w:rsidRDefault="00094BEA" w:rsidP="00441B31">
      <w:pPr>
        <w:pStyle w:val="Rubric"/>
      </w:pPr>
      <w:r>
        <w:t>9</w:t>
      </w:r>
      <w:r w:rsidR="00441B31">
        <w:tab/>
      </w:r>
      <w:r w:rsidR="0047775F">
        <w:t>Complete each sentence with a phrase in the box</w:t>
      </w:r>
      <w:r w:rsidR="00537A18">
        <w:t>.</w:t>
      </w:r>
      <w:r w:rsidR="009E42A9">
        <w:t xml:space="preserve"> There are five extra </w:t>
      </w:r>
      <w:r w:rsidR="000914B0">
        <w:t>phrases</w:t>
      </w:r>
      <w:r w:rsidR="009E42A9">
        <w:t>.</w:t>
      </w:r>
    </w:p>
    <w:p w14:paraId="0E8BBEF0" w14:textId="0F28897C" w:rsidR="00820707" w:rsidRPr="00820707" w:rsidRDefault="00306C13" w:rsidP="00820707">
      <w:pPr>
        <w:pStyle w:val="WordBox"/>
        <w:spacing w:before="0" w:after="0" w:line="276" w:lineRule="auto"/>
        <w:ind w:left="0" w:firstLine="0"/>
        <w:rPr>
          <w:rFonts w:cs="Arial"/>
        </w:rPr>
      </w:pPr>
      <w:r w:rsidRPr="00820707">
        <w:rPr>
          <w:rFonts w:cs="Arial"/>
        </w:rPr>
        <w:t>invitations</w:t>
      </w:r>
      <w:r w:rsidR="00441B31" w:rsidRPr="00820707">
        <w:rPr>
          <w:rFonts w:cs="Arial"/>
        </w:rPr>
        <w:t xml:space="preserve">   </w:t>
      </w:r>
      <w:r w:rsidR="00820707" w:rsidRPr="00820707">
        <w:rPr>
          <w:rFonts w:cs="Arial"/>
        </w:rPr>
        <w:t xml:space="preserve">  </w:t>
      </w:r>
      <w:r w:rsidR="00441B31" w:rsidRPr="00820707">
        <w:rPr>
          <w:rFonts w:cs="Arial"/>
        </w:rPr>
        <w:t xml:space="preserve">  </w:t>
      </w:r>
      <w:r w:rsidR="00A140DB" w:rsidRPr="00820707">
        <w:rPr>
          <w:rFonts w:cs="Arial"/>
        </w:rPr>
        <w:t xml:space="preserve">a few years     </w:t>
      </w:r>
      <w:r w:rsidR="00820707" w:rsidRPr="00820707">
        <w:rPr>
          <w:rFonts w:cs="Arial"/>
        </w:rPr>
        <w:t xml:space="preserve">  gives gifts</w:t>
      </w:r>
      <w:r w:rsidR="00441B31" w:rsidRPr="00820707">
        <w:rPr>
          <w:rFonts w:cs="Arial"/>
        </w:rPr>
        <w:t xml:space="preserve">     </w:t>
      </w:r>
    </w:p>
    <w:p w14:paraId="2E41B6B3" w14:textId="0103B67D" w:rsidR="00820707" w:rsidRPr="00820707" w:rsidRDefault="00441B31" w:rsidP="00820707">
      <w:pPr>
        <w:pStyle w:val="WordBox"/>
        <w:spacing w:before="0" w:after="0" w:line="276" w:lineRule="auto"/>
        <w:ind w:left="0" w:firstLine="0"/>
        <w:rPr>
          <w:rFonts w:cs="Arial"/>
        </w:rPr>
      </w:pPr>
      <w:r w:rsidRPr="00820707">
        <w:rPr>
          <w:rFonts w:cs="Arial"/>
          <w:strike/>
        </w:rPr>
        <w:t>how long</w:t>
      </w:r>
      <w:r w:rsidR="00A140DB" w:rsidRPr="00820707">
        <w:rPr>
          <w:rFonts w:cs="Arial"/>
        </w:rPr>
        <w:t xml:space="preserve">   </w:t>
      </w:r>
      <w:r w:rsidR="00306C13" w:rsidRPr="00820707">
        <w:rPr>
          <w:rFonts w:cs="Arial"/>
        </w:rPr>
        <w:t xml:space="preserve">  </w:t>
      </w:r>
      <w:r w:rsidR="00A140DB" w:rsidRPr="00820707">
        <w:rPr>
          <w:rFonts w:cs="Arial"/>
        </w:rPr>
        <w:t xml:space="preserve">  </w:t>
      </w:r>
      <w:r w:rsidR="00306C13" w:rsidRPr="00820707">
        <w:rPr>
          <w:rFonts w:cs="Arial"/>
        </w:rPr>
        <w:t xml:space="preserve">computer programmer  </w:t>
      </w:r>
      <w:r w:rsidR="00A140DB" w:rsidRPr="00820707">
        <w:rPr>
          <w:rFonts w:cs="Arial"/>
        </w:rPr>
        <w:t xml:space="preserve">     prepare     remind   </w:t>
      </w:r>
      <w:r w:rsidR="00820707" w:rsidRPr="00820707">
        <w:rPr>
          <w:rFonts w:cs="Arial"/>
        </w:rPr>
        <w:t xml:space="preserve">     </w:t>
      </w:r>
      <w:r w:rsidR="00A140DB" w:rsidRPr="00820707">
        <w:rPr>
          <w:rFonts w:cs="Arial"/>
        </w:rPr>
        <w:t xml:space="preserve"> </w:t>
      </w:r>
      <w:r w:rsidR="00306C13" w:rsidRPr="00820707">
        <w:rPr>
          <w:rFonts w:cs="Arial"/>
        </w:rPr>
        <w:t>broke the bone</w:t>
      </w:r>
      <w:r w:rsidRPr="00820707">
        <w:rPr>
          <w:rFonts w:cs="Arial"/>
        </w:rPr>
        <w:t xml:space="preserve">     </w:t>
      </w:r>
      <w:r w:rsidR="00820707" w:rsidRPr="00820707">
        <w:rPr>
          <w:rFonts w:cs="Arial"/>
        </w:rPr>
        <w:t xml:space="preserve">   </w:t>
      </w:r>
      <w:r w:rsidRPr="00820707">
        <w:rPr>
          <w:rFonts w:cs="Arial"/>
        </w:rPr>
        <w:t>book</w:t>
      </w:r>
      <w:r w:rsidR="00A140DB" w:rsidRPr="00820707">
        <w:rPr>
          <w:rFonts w:cs="Arial"/>
        </w:rPr>
        <w:t xml:space="preserve">     </w:t>
      </w:r>
    </w:p>
    <w:p w14:paraId="28CA4E2D" w14:textId="5E4B1A4C" w:rsidR="00537A18" w:rsidRPr="00820707" w:rsidRDefault="00A140DB" w:rsidP="00820707">
      <w:pPr>
        <w:pStyle w:val="WordBox"/>
        <w:spacing w:before="0" w:after="0" w:line="276" w:lineRule="auto"/>
        <w:ind w:left="0" w:firstLine="0"/>
        <w:rPr>
          <w:rFonts w:cs="Arial"/>
        </w:rPr>
      </w:pPr>
      <w:r w:rsidRPr="00820707">
        <w:rPr>
          <w:rFonts w:cs="Arial"/>
        </w:rPr>
        <w:t xml:space="preserve">two days </w:t>
      </w:r>
      <w:proofErr w:type="gramStart"/>
      <w:r w:rsidRPr="00820707">
        <w:rPr>
          <w:rFonts w:cs="Arial"/>
        </w:rPr>
        <w:t>ago</w:t>
      </w:r>
      <w:proofErr w:type="gramEnd"/>
      <w:r w:rsidRPr="00820707">
        <w:rPr>
          <w:rFonts w:cs="Arial"/>
        </w:rPr>
        <w:t xml:space="preserve">    </w:t>
      </w:r>
      <w:r w:rsidR="00820707" w:rsidRPr="00820707">
        <w:rPr>
          <w:rFonts w:cs="Arial"/>
        </w:rPr>
        <w:t xml:space="preserve">   </w:t>
      </w:r>
      <w:r w:rsidR="00306C13" w:rsidRPr="00820707">
        <w:rPr>
          <w:rFonts w:cs="Arial"/>
        </w:rPr>
        <w:t>airport transfer</w:t>
      </w:r>
      <w:r w:rsidR="00441B31" w:rsidRPr="00820707">
        <w:rPr>
          <w:rFonts w:cs="Arial"/>
        </w:rPr>
        <w:t xml:space="preserve">  </w:t>
      </w:r>
      <w:r w:rsidR="00820707" w:rsidRPr="00820707">
        <w:rPr>
          <w:rFonts w:cs="Arial"/>
        </w:rPr>
        <w:t xml:space="preserve">  </w:t>
      </w:r>
      <w:r w:rsidR="00441B31" w:rsidRPr="00820707">
        <w:rPr>
          <w:rFonts w:cs="Arial"/>
        </w:rPr>
        <w:t xml:space="preserve">   </w:t>
      </w:r>
      <w:r w:rsidR="00306C13" w:rsidRPr="00820707">
        <w:rPr>
          <w:rFonts w:cs="Arial"/>
        </w:rPr>
        <w:t>online</w:t>
      </w:r>
    </w:p>
    <w:p w14:paraId="51417AE9" w14:textId="77777777" w:rsidR="00306C13" w:rsidRPr="00820707" w:rsidRDefault="00537A18" w:rsidP="00820707">
      <w:pPr>
        <w:pStyle w:val="Text"/>
        <w:spacing w:before="0" w:after="0" w:line="276" w:lineRule="auto"/>
        <w:ind w:left="170" w:hanging="170"/>
      </w:pPr>
      <w:r w:rsidRPr="00820707">
        <w:rPr>
          <w:b/>
        </w:rPr>
        <w:t>1</w:t>
      </w:r>
      <w:r w:rsidRPr="00820707">
        <w:rPr>
          <w:b/>
        </w:rPr>
        <w:tab/>
      </w:r>
      <w:r w:rsidR="007D6C6D" w:rsidRPr="00820707">
        <w:rPr>
          <w:i/>
          <w:u w:val="single"/>
        </w:rPr>
        <w:t xml:space="preserve">  </w:t>
      </w:r>
      <w:r w:rsidR="00A140DB" w:rsidRPr="00820707">
        <w:rPr>
          <w:i/>
          <w:u w:val="single"/>
        </w:rPr>
        <w:t xml:space="preserve">   </w:t>
      </w:r>
      <w:r w:rsidR="007D6C6D" w:rsidRPr="00820707">
        <w:rPr>
          <w:i/>
          <w:u w:val="single"/>
        </w:rPr>
        <w:t xml:space="preserve"> How long </w:t>
      </w:r>
      <w:r w:rsidR="00A140DB" w:rsidRPr="00820707">
        <w:rPr>
          <w:i/>
          <w:u w:val="single"/>
        </w:rPr>
        <w:t xml:space="preserve">    </w:t>
      </w:r>
      <w:r w:rsidR="007D6C6D" w:rsidRPr="00820707">
        <w:rPr>
          <w:i/>
          <w:u w:val="single"/>
        </w:rPr>
        <w:t xml:space="preserve">  </w:t>
      </w:r>
      <w:r w:rsidR="00A140DB" w:rsidRPr="00820707">
        <w:rPr>
          <w:i/>
        </w:rPr>
        <w:t xml:space="preserve"> </w:t>
      </w:r>
      <w:r w:rsidR="007D6C6D" w:rsidRPr="00820707">
        <w:t>have you worked for that company?</w:t>
      </w:r>
    </w:p>
    <w:p w14:paraId="697B0F4B" w14:textId="332944CF" w:rsidR="00537A18" w:rsidRPr="00820707" w:rsidRDefault="00C8219F" w:rsidP="00820707">
      <w:pPr>
        <w:pStyle w:val="Text"/>
        <w:spacing w:before="0" w:after="0" w:line="276" w:lineRule="auto"/>
        <w:ind w:left="170" w:hanging="170"/>
      </w:pPr>
      <w:r w:rsidRPr="00820707">
        <w:rPr>
          <w:b/>
        </w:rPr>
        <w:t>2</w:t>
      </w:r>
      <w:r w:rsidR="00537A18" w:rsidRPr="00820707">
        <w:rPr>
          <w:b/>
        </w:rPr>
        <w:tab/>
      </w:r>
      <w:r w:rsidR="00306C13" w:rsidRPr="00820707">
        <w:rPr>
          <w:lang w:val="en-US"/>
        </w:rPr>
        <w:t xml:space="preserve">He works as a </w:t>
      </w:r>
      <w:r w:rsidR="00306C13" w:rsidRPr="00820707">
        <w:t>____________</w:t>
      </w:r>
      <w:r w:rsidR="00306C13" w:rsidRPr="00820707">
        <w:rPr>
          <w:lang w:val="en-US"/>
        </w:rPr>
        <w:t>, website developer.</w:t>
      </w:r>
    </w:p>
    <w:p w14:paraId="190138A0" w14:textId="20560859" w:rsidR="00306C13" w:rsidRPr="00820707" w:rsidRDefault="00306C13" w:rsidP="00820707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820707">
        <w:rPr>
          <w:rFonts w:ascii="Arial" w:hAnsi="Arial" w:cs="Arial"/>
          <w:b/>
          <w:bCs/>
          <w:sz w:val="18"/>
          <w:szCs w:val="18"/>
          <w:lang w:val="en-US"/>
        </w:rPr>
        <w:t>3</w:t>
      </w:r>
      <w:r w:rsidRPr="00820707">
        <w:rPr>
          <w:rFonts w:ascii="Arial" w:hAnsi="Arial" w:cs="Arial"/>
          <w:sz w:val="18"/>
          <w:szCs w:val="18"/>
          <w:lang w:val="en-US"/>
        </w:rPr>
        <w:t xml:space="preserve"> We’ve sent all the </w:t>
      </w:r>
      <w:r w:rsidRPr="00820707">
        <w:rPr>
          <w:rFonts w:ascii="Arial" w:hAnsi="Arial" w:cs="Arial"/>
          <w:sz w:val="18"/>
          <w:szCs w:val="18"/>
        </w:rPr>
        <w:t>____________</w:t>
      </w:r>
      <w:r w:rsidRPr="00820707">
        <w:rPr>
          <w:rFonts w:ascii="Arial" w:hAnsi="Arial" w:cs="Arial"/>
          <w:sz w:val="18"/>
          <w:szCs w:val="18"/>
          <w:lang w:val="en-US"/>
        </w:rPr>
        <w:t xml:space="preserve"> to the wedding this morning.</w:t>
      </w:r>
    </w:p>
    <w:p w14:paraId="35EE56B0" w14:textId="1521C1C8" w:rsidR="00306C13" w:rsidRPr="00820707" w:rsidRDefault="00306C13" w:rsidP="00820707">
      <w:pPr>
        <w:pStyle w:val="Text"/>
        <w:spacing w:before="0" w:after="0" w:line="276" w:lineRule="auto"/>
        <w:ind w:left="170" w:hanging="170"/>
        <w:rPr>
          <w:lang w:val="en-US"/>
        </w:rPr>
      </w:pPr>
      <w:r w:rsidRPr="00820707">
        <w:rPr>
          <w:b/>
          <w:bCs/>
          <w:lang w:val="en-US"/>
        </w:rPr>
        <w:t>4</w:t>
      </w:r>
      <w:r w:rsidRPr="00820707">
        <w:rPr>
          <w:lang w:val="en-US"/>
        </w:rPr>
        <w:t xml:space="preserve"> Albert never shares family photos </w:t>
      </w:r>
      <w:r w:rsidRPr="00820707">
        <w:t>____________</w:t>
      </w:r>
      <w:r w:rsidRPr="00820707">
        <w:rPr>
          <w:lang w:val="en-US"/>
        </w:rPr>
        <w:t>.</w:t>
      </w:r>
    </w:p>
    <w:p w14:paraId="65420C76" w14:textId="1F8AF734" w:rsidR="00306C13" w:rsidRPr="00820707" w:rsidRDefault="00306C13" w:rsidP="00820707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820707">
        <w:rPr>
          <w:rFonts w:ascii="Arial" w:hAnsi="Arial" w:cs="Arial"/>
          <w:b/>
          <w:bCs/>
          <w:sz w:val="18"/>
          <w:szCs w:val="18"/>
          <w:lang w:val="en-US"/>
        </w:rPr>
        <w:t>5</w:t>
      </w:r>
      <w:r w:rsidRPr="00820707">
        <w:rPr>
          <w:rFonts w:ascii="Arial" w:hAnsi="Arial" w:cs="Arial"/>
          <w:sz w:val="18"/>
          <w:szCs w:val="18"/>
          <w:lang w:val="en-US"/>
        </w:rPr>
        <w:t xml:space="preserve"> She fell and </w:t>
      </w:r>
      <w:r w:rsidRPr="00820707">
        <w:rPr>
          <w:rFonts w:ascii="Arial" w:hAnsi="Arial" w:cs="Arial"/>
          <w:sz w:val="18"/>
          <w:szCs w:val="18"/>
        </w:rPr>
        <w:t>____________</w:t>
      </w:r>
      <w:r w:rsidRPr="00820707">
        <w:rPr>
          <w:rFonts w:ascii="Arial" w:hAnsi="Arial" w:cs="Arial"/>
          <w:sz w:val="18"/>
          <w:szCs w:val="18"/>
          <w:lang w:val="en-US"/>
        </w:rPr>
        <w:t xml:space="preserve"> in her arm.</w:t>
      </w:r>
    </w:p>
    <w:p w14:paraId="34AC6B49" w14:textId="1DE053D6" w:rsidR="00306C13" w:rsidRPr="00820707" w:rsidRDefault="00306C13" w:rsidP="00820707">
      <w:pPr>
        <w:pStyle w:val="Text"/>
        <w:spacing w:before="0" w:after="0" w:line="276" w:lineRule="auto"/>
        <w:ind w:left="170" w:hanging="170"/>
        <w:rPr>
          <w:lang w:val="en-US"/>
        </w:rPr>
      </w:pPr>
      <w:r w:rsidRPr="00820707">
        <w:rPr>
          <w:b/>
          <w:bCs/>
          <w:lang w:val="en-US"/>
        </w:rPr>
        <w:t>6</w:t>
      </w:r>
      <w:r w:rsidRPr="00820707">
        <w:rPr>
          <w:lang w:val="en-US"/>
        </w:rPr>
        <w:t xml:space="preserve"> The group is looking for a quick </w:t>
      </w:r>
      <w:r w:rsidRPr="00820707">
        <w:t>____________</w:t>
      </w:r>
      <w:r w:rsidRPr="00820707">
        <w:rPr>
          <w:lang w:val="en-US"/>
        </w:rPr>
        <w:t>.</w:t>
      </w:r>
    </w:p>
    <w:p w14:paraId="7C4A7098" w14:textId="6FE13B3D" w:rsidR="00306C13" w:rsidRPr="00820707" w:rsidRDefault="00820707" w:rsidP="00820707">
      <w:pPr>
        <w:pStyle w:val="Text"/>
        <w:spacing w:before="0" w:after="0" w:line="276" w:lineRule="auto"/>
        <w:ind w:left="170" w:hanging="170"/>
        <w:rPr>
          <w:lang w:val="en-US"/>
        </w:rPr>
      </w:pPr>
      <w:r w:rsidRPr="00820707">
        <w:rPr>
          <w:b/>
          <w:bCs/>
          <w:lang w:val="en-US"/>
        </w:rPr>
        <w:t>7</w:t>
      </w:r>
      <w:r w:rsidRPr="00820707">
        <w:rPr>
          <w:lang w:val="en-US"/>
        </w:rPr>
        <w:t xml:space="preserve"> </w:t>
      </w:r>
      <w:r w:rsidR="00306C13" w:rsidRPr="00820707">
        <w:rPr>
          <w:lang w:val="en-US"/>
        </w:rPr>
        <w:t xml:space="preserve">He hardly ever </w:t>
      </w:r>
      <w:r w:rsidRPr="00820707">
        <w:t>____________</w:t>
      </w:r>
      <w:r w:rsidR="00C6103B">
        <w:rPr>
          <w:lang w:val="en-US"/>
        </w:rPr>
        <w:t xml:space="preserve"> </w:t>
      </w:r>
      <w:r w:rsidR="00306C13" w:rsidRPr="00820707">
        <w:rPr>
          <w:lang w:val="en-US"/>
        </w:rPr>
        <w:t>to anyone on holidays.</w:t>
      </w:r>
    </w:p>
    <w:p w14:paraId="4B4BC378" w14:textId="77777777" w:rsidR="00441B31" w:rsidRDefault="00441B31" w:rsidP="00441B31">
      <w:pPr>
        <w:pStyle w:val="ScoreBox"/>
      </w:pPr>
      <w:r>
        <w:t>/6</w:t>
      </w:r>
    </w:p>
    <w:p w14:paraId="3496B37A" w14:textId="77777777" w:rsidR="00C011B4" w:rsidRPr="0057198F" w:rsidRDefault="00AE6716" w:rsidP="00441B31">
      <w:pPr>
        <w:pStyle w:val="HeadASection"/>
      </w:pPr>
      <w:r w:rsidRPr="0057198F">
        <w:t>F</w:t>
      </w:r>
      <w:r w:rsidR="00C011B4" w:rsidRPr="0057198F">
        <w:t>unction</w:t>
      </w:r>
    </w:p>
    <w:p w14:paraId="147023D8" w14:textId="77777777" w:rsidR="00B70FFE" w:rsidRPr="009B2EDE" w:rsidRDefault="00094BEA" w:rsidP="00A140DB">
      <w:pPr>
        <w:pStyle w:val="Rubric"/>
        <w:tabs>
          <w:tab w:val="left" w:pos="284"/>
        </w:tabs>
        <w:ind w:left="284" w:hanging="284"/>
        <w:rPr>
          <w:i/>
        </w:rPr>
      </w:pPr>
      <w:r>
        <w:t>10</w:t>
      </w:r>
      <w:r w:rsidR="00441B31">
        <w:t xml:space="preserve"> </w:t>
      </w:r>
      <w:r w:rsidR="00A140DB">
        <w:tab/>
      </w:r>
      <w:r w:rsidR="00266D4C">
        <w:t>Match sentences 1–</w:t>
      </w:r>
      <w:r w:rsidR="00333442">
        <w:t>7</w:t>
      </w:r>
      <w:r w:rsidR="00266D4C">
        <w:t xml:space="preserve"> with responses a–</w:t>
      </w:r>
      <w:r w:rsidR="0047775F">
        <w:t>h</w:t>
      </w:r>
      <w:r w:rsidR="00266D4C">
        <w:t xml:space="preserve">. There </w:t>
      </w:r>
      <w:r w:rsidR="00F10D96">
        <w:t>is</w:t>
      </w:r>
      <w:r w:rsidR="00066D53">
        <w:t xml:space="preserve"> </w:t>
      </w:r>
      <w:r w:rsidR="00F10D96">
        <w:t>one extra response</w:t>
      </w:r>
      <w:r w:rsidR="00266D4C">
        <w:t>.</w:t>
      </w:r>
    </w:p>
    <w:p w14:paraId="2D1BC4C0" w14:textId="77777777" w:rsidR="00266D4C" w:rsidRPr="0065356B" w:rsidRDefault="00266D4C" w:rsidP="00E90416">
      <w:pPr>
        <w:pStyle w:val="Text"/>
        <w:tabs>
          <w:tab w:val="left" w:pos="3828"/>
        </w:tabs>
        <w:spacing w:before="0"/>
        <w:ind w:left="142" w:hanging="142"/>
        <w:rPr>
          <w:u w:val="single"/>
        </w:rPr>
      </w:pPr>
      <w:r w:rsidRPr="00D339D6">
        <w:rPr>
          <w:b/>
        </w:rPr>
        <w:t>1</w:t>
      </w:r>
      <w:r w:rsidRPr="00D339D6">
        <w:rPr>
          <w:b/>
        </w:rPr>
        <w:tab/>
      </w:r>
      <w:r w:rsidR="003E0C39" w:rsidRPr="00D339D6">
        <w:t>Which one is it</w:t>
      </w:r>
      <w:r w:rsidR="00F77C89">
        <w:t>?</w:t>
      </w:r>
      <w:r w:rsidR="0065356B" w:rsidRPr="00D339D6">
        <w:tab/>
      </w:r>
      <w:r w:rsidR="00441B31" w:rsidRPr="00441B31">
        <w:rPr>
          <w:u w:val="single"/>
        </w:rPr>
        <w:t xml:space="preserve">  </w:t>
      </w:r>
      <w:r w:rsidR="00D148BC" w:rsidRPr="00D339D6">
        <w:rPr>
          <w:i/>
          <w:u w:val="single"/>
        </w:rPr>
        <w:t>e</w:t>
      </w:r>
      <w:r w:rsidR="0065356B">
        <w:rPr>
          <w:u w:val="single"/>
        </w:rPr>
        <w:t xml:space="preserve">   </w:t>
      </w:r>
    </w:p>
    <w:p w14:paraId="1D57C4D5" w14:textId="00E9C60C" w:rsidR="00266D4C" w:rsidRDefault="00266D4C" w:rsidP="00E90416">
      <w:pPr>
        <w:pStyle w:val="Text"/>
        <w:tabs>
          <w:tab w:val="left" w:pos="3828"/>
        </w:tabs>
        <w:spacing w:before="0"/>
        <w:ind w:left="142" w:hanging="142"/>
      </w:pPr>
      <w:r w:rsidRPr="00D339D6">
        <w:rPr>
          <w:b/>
        </w:rPr>
        <w:t>2</w:t>
      </w:r>
      <w:r w:rsidRPr="00D339D6">
        <w:rPr>
          <w:b/>
        </w:rPr>
        <w:tab/>
      </w:r>
      <w:r w:rsidR="004D7C87">
        <w:rPr>
          <w:lang w:val="en-US"/>
        </w:rPr>
        <w:t>W</w:t>
      </w:r>
      <w:r w:rsidR="004D7C87" w:rsidRPr="00E9397A">
        <w:rPr>
          <w:lang w:val="en-US"/>
        </w:rPr>
        <w:t xml:space="preserve">hat are you doing this weekend? </w:t>
      </w:r>
      <w:r w:rsidR="004D7C87">
        <w:rPr>
          <w:lang w:val="en-US"/>
        </w:rPr>
        <w:t xml:space="preserve"> </w:t>
      </w:r>
      <w:r w:rsidR="000E0B15" w:rsidRPr="00D339D6">
        <w:tab/>
        <w:t>___</w:t>
      </w:r>
    </w:p>
    <w:p w14:paraId="4DEF987E" w14:textId="77777777" w:rsidR="004D7C87" w:rsidRDefault="00266D4C" w:rsidP="00E90416">
      <w:pPr>
        <w:pStyle w:val="Text"/>
        <w:tabs>
          <w:tab w:val="left" w:pos="3828"/>
        </w:tabs>
        <w:spacing w:before="0"/>
        <w:ind w:left="142" w:hanging="142"/>
        <w:rPr>
          <w:lang w:val="en-US"/>
        </w:rPr>
      </w:pPr>
      <w:r w:rsidRPr="00D339D6">
        <w:rPr>
          <w:b/>
        </w:rPr>
        <w:t>3</w:t>
      </w:r>
      <w:r w:rsidRPr="00D339D6">
        <w:rPr>
          <w:b/>
        </w:rPr>
        <w:tab/>
      </w:r>
      <w:r w:rsidR="004D7C87" w:rsidRPr="00E9397A">
        <w:rPr>
          <w:lang w:val="en-US"/>
        </w:rPr>
        <w:t xml:space="preserve">We are putting together a birthday party for </w:t>
      </w:r>
    </w:p>
    <w:p w14:paraId="4B26D301" w14:textId="7BB9E958" w:rsidR="00266D4C" w:rsidRDefault="004D7C87" w:rsidP="00E90416">
      <w:pPr>
        <w:pStyle w:val="Text"/>
        <w:tabs>
          <w:tab w:val="left" w:pos="3828"/>
        </w:tabs>
        <w:spacing w:before="0"/>
        <w:ind w:left="142" w:hanging="142"/>
      </w:pPr>
      <w:r>
        <w:rPr>
          <w:b/>
        </w:rPr>
        <w:t xml:space="preserve"> </w:t>
      </w:r>
      <w:r w:rsidRPr="00E9397A">
        <w:rPr>
          <w:lang w:val="en-US"/>
        </w:rPr>
        <w:t>Mary.</w:t>
      </w:r>
      <w:r w:rsidR="000E0B15" w:rsidRPr="00D339D6">
        <w:tab/>
        <w:t>___</w:t>
      </w:r>
    </w:p>
    <w:p w14:paraId="2B79ACF9" w14:textId="2DB24B60" w:rsidR="00266D4C" w:rsidRPr="00537A18" w:rsidRDefault="00266D4C" w:rsidP="00E90416">
      <w:pPr>
        <w:pStyle w:val="Text"/>
        <w:tabs>
          <w:tab w:val="left" w:pos="3828"/>
        </w:tabs>
        <w:spacing w:before="0"/>
        <w:ind w:left="142" w:hanging="142"/>
      </w:pPr>
      <w:r w:rsidRPr="00D339D6">
        <w:rPr>
          <w:b/>
        </w:rPr>
        <w:t>4</w:t>
      </w:r>
      <w:r w:rsidRPr="00D339D6">
        <w:rPr>
          <w:b/>
        </w:rPr>
        <w:tab/>
      </w:r>
      <w:r w:rsidR="004D7C87" w:rsidRPr="00E9397A">
        <w:rPr>
          <w:lang w:val="en-US"/>
        </w:rPr>
        <w:t xml:space="preserve">Where will </w:t>
      </w:r>
      <w:r w:rsidR="004D7C87">
        <w:rPr>
          <w:lang w:val="en-US"/>
        </w:rPr>
        <w:t>the party</w:t>
      </w:r>
      <w:r w:rsidR="004D7C87" w:rsidRPr="00E9397A">
        <w:rPr>
          <w:lang w:val="en-US"/>
        </w:rPr>
        <w:t xml:space="preserve"> be?</w:t>
      </w:r>
      <w:r w:rsidR="000E0B15" w:rsidRPr="00D339D6">
        <w:tab/>
        <w:t>___</w:t>
      </w:r>
    </w:p>
    <w:p w14:paraId="75ED9D9A" w14:textId="5FEF51F1" w:rsidR="00266D4C" w:rsidRDefault="00266D4C" w:rsidP="00E90416">
      <w:pPr>
        <w:pStyle w:val="Text"/>
        <w:tabs>
          <w:tab w:val="left" w:pos="3828"/>
        </w:tabs>
        <w:spacing w:before="0"/>
        <w:ind w:left="142" w:hanging="142"/>
      </w:pPr>
      <w:r w:rsidRPr="00D339D6">
        <w:rPr>
          <w:b/>
        </w:rPr>
        <w:t>5</w:t>
      </w:r>
      <w:r w:rsidR="004D7C87" w:rsidRPr="004D7C87">
        <w:rPr>
          <w:lang w:val="en-US"/>
        </w:rPr>
        <w:t xml:space="preserve"> </w:t>
      </w:r>
      <w:r w:rsidR="004D7C87" w:rsidRPr="00E9397A">
        <w:rPr>
          <w:lang w:val="en-US"/>
        </w:rPr>
        <w:t>Can I bring anything?</w:t>
      </w:r>
      <w:r w:rsidR="000E0B15" w:rsidRPr="00D339D6">
        <w:tab/>
        <w:t>___</w:t>
      </w:r>
    </w:p>
    <w:p w14:paraId="37C41249" w14:textId="68B470D4" w:rsidR="00266D4C" w:rsidRDefault="00266D4C" w:rsidP="00E90416">
      <w:pPr>
        <w:pStyle w:val="Text"/>
        <w:tabs>
          <w:tab w:val="left" w:pos="3828"/>
        </w:tabs>
        <w:spacing w:before="0"/>
        <w:ind w:left="142" w:hanging="142"/>
      </w:pPr>
      <w:r w:rsidRPr="00D339D6">
        <w:rPr>
          <w:b/>
        </w:rPr>
        <w:t>6</w:t>
      </w:r>
      <w:r w:rsidRPr="00D339D6">
        <w:rPr>
          <w:b/>
        </w:rPr>
        <w:tab/>
      </w:r>
      <w:r w:rsidR="004D7C87" w:rsidRPr="00E9397A">
        <w:rPr>
          <w:lang w:val="en-US"/>
        </w:rPr>
        <w:t xml:space="preserve">Dress casually and bring your bathing suit! </w:t>
      </w:r>
      <w:r w:rsidR="004D7C87">
        <w:rPr>
          <w:lang w:val="en-US"/>
        </w:rPr>
        <w:t xml:space="preserve"> </w:t>
      </w:r>
      <w:r w:rsidR="000E0B15" w:rsidRPr="00D339D6">
        <w:tab/>
        <w:t>___</w:t>
      </w:r>
    </w:p>
    <w:p w14:paraId="6FD2434D" w14:textId="512B4942" w:rsidR="00125A8A" w:rsidRPr="003C2BFC" w:rsidRDefault="009D7D07" w:rsidP="003C2BFC">
      <w:pPr>
        <w:pStyle w:val="Text"/>
        <w:tabs>
          <w:tab w:val="left" w:pos="3828"/>
        </w:tabs>
        <w:spacing w:before="0"/>
        <w:ind w:left="142" w:hanging="142"/>
      </w:pPr>
      <w:r w:rsidRPr="00D339D6">
        <w:rPr>
          <w:b/>
        </w:rPr>
        <w:t>7</w:t>
      </w:r>
      <w:r w:rsidR="00153CBA" w:rsidRPr="00D339D6">
        <w:rPr>
          <w:b/>
        </w:rPr>
        <w:tab/>
      </w:r>
      <w:r w:rsidR="004D7C87" w:rsidRPr="00E9397A">
        <w:rPr>
          <w:lang w:val="en-US"/>
        </w:rPr>
        <w:t>I'll see you on Saturday.</w:t>
      </w:r>
      <w:r w:rsidR="000E0B15" w:rsidRPr="00D339D6">
        <w:tab/>
        <w:t>___</w:t>
      </w:r>
    </w:p>
    <w:p w14:paraId="2868C7CD" w14:textId="7A60D1F4" w:rsidR="004D7C87" w:rsidRDefault="003C2BFC" w:rsidP="003C2BFC">
      <w:pPr>
        <w:spacing w:before="0" w:after="0" w:line="276" w:lineRule="auto"/>
        <w:ind w:left="0" w:firstLine="0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b/>
        </w:rPr>
        <w:t>a</w:t>
      </w:r>
      <w:r w:rsidR="004D7C87">
        <w:rPr>
          <w:b/>
        </w:rPr>
        <w:t xml:space="preserve"> </w:t>
      </w:r>
      <w:r w:rsidR="004D7C87" w:rsidRPr="00E9397A">
        <w:rPr>
          <w:rFonts w:ascii="Arial" w:hAnsi="Arial" w:cs="Arial"/>
          <w:sz w:val="18"/>
          <w:szCs w:val="18"/>
          <w:lang w:val="en-US"/>
        </w:rPr>
        <w:t xml:space="preserve">Wonderful. </w:t>
      </w:r>
    </w:p>
    <w:p w14:paraId="41BE007A" w14:textId="6202D915" w:rsidR="004D7C87" w:rsidRPr="00E9397A" w:rsidRDefault="003C2BFC" w:rsidP="003C2BFC">
      <w:pPr>
        <w:spacing w:before="0" w:after="0" w:line="276" w:lineRule="auto"/>
        <w:ind w:left="0" w:firstLine="0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b/>
        </w:rPr>
        <w:t xml:space="preserve">b </w:t>
      </w:r>
      <w:r w:rsidR="004D7C87" w:rsidRPr="00E9397A">
        <w:rPr>
          <w:rFonts w:ascii="Arial" w:hAnsi="Arial" w:cs="Arial"/>
          <w:sz w:val="18"/>
          <w:szCs w:val="18"/>
          <w:lang w:val="en-US"/>
        </w:rPr>
        <w:t>Ok, bye!</w:t>
      </w:r>
    </w:p>
    <w:p w14:paraId="633422DE" w14:textId="7F7F821B" w:rsidR="004D7C87" w:rsidRPr="00E9397A" w:rsidRDefault="003C2BFC" w:rsidP="003C2BFC">
      <w:pPr>
        <w:spacing w:before="0" w:after="0" w:line="276" w:lineRule="auto"/>
        <w:ind w:left="0" w:firstLine="0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b/>
        </w:rPr>
        <w:t xml:space="preserve">c </w:t>
      </w:r>
      <w:r w:rsidR="004D7C87">
        <w:rPr>
          <w:rFonts w:ascii="Arial" w:hAnsi="Arial" w:cs="Arial"/>
          <w:sz w:val="18"/>
          <w:szCs w:val="18"/>
          <w:lang w:val="en-US"/>
        </w:rPr>
        <w:t>At Jay’s house</w:t>
      </w:r>
    </w:p>
    <w:p w14:paraId="67208B75" w14:textId="35E3DE67" w:rsidR="004D7C87" w:rsidRDefault="00333442" w:rsidP="003C2BFC">
      <w:pPr>
        <w:spacing w:before="0" w:after="0" w:line="276" w:lineRule="auto"/>
        <w:ind w:left="0" w:firstLine="0"/>
        <w:jc w:val="both"/>
        <w:rPr>
          <w:rFonts w:ascii="Arial" w:hAnsi="Arial" w:cs="Arial"/>
          <w:sz w:val="18"/>
          <w:szCs w:val="18"/>
          <w:lang w:val="en-US"/>
        </w:rPr>
      </w:pPr>
      <w:r w:rsidRPr="00D339D6">
        <w:rPr>
          <w:b/>
        </w:rPr>
        <w:t>d</w:t>
      </w:r>
      <w:r w:rsidR="003C2BFC">
        <w:rPr>
          <w:b/>
        </w:rPr>
        <w:t xml:space="preserve"> </w:t>
      </w:r>
      <w:r w:rsidR="004D7C87" w:rsidRPr="00E9397A">
        <w:rPr>
          <w:rFonts w:ascii="Arial" w:hAnsi="Arial" w:cs="Arial"/>
          <w:sz w:val="18"/>
          <w:szCs w:val="18"/>
          <w:lang w:val="en-US"/>
        </w:rPr>
        <w:t xml:space="preserve">That sounds like fun. </w:t>
      </w:r>
    </w:p>
    <w:p w14:paraId="3AFF537C" w14:textId="77777777" w:rsidR="00333442" w:rsidRDefault="00333442" w:rsidP="003C2BFC">
      <w:pPr>
        <w:pStyle w:val="Text"/>
        <w:tabs>
          <w:tab w:val="clear" w:pos="227"/>
        </w:tabs>
        <w:spacing w:before="0" w:after="0" w:line="276" w:lineRule="auto"/>
      </w:pPr>
      <w:r w:rsidRPr="00D339D6">
        <w:rPr>
          <w:b/>
        </w:rPr>
        <w:t xml:space="preserve">e </w:t>
      </w:r>
      <w:r w:rsidRPr="006949CF">
        <w:rPr>
          <w:strike/>
        </w:rPr>
        <w:t>It’s this one here</w:t>
      </w:r>
      <w:r w:rsidRPr="00D339D6">
        <w:t>.</w:t>
      </w:r>
    </w:p>
    <w:p w14:paraId="703293C9" w14:textId="77777777" w:rsidR="00333442" w:rsidRDefault="00333442" w:rsidP="003C2BFC">
      <w:pPr>
        <w:pStyle w:val="Text"/>
        <w:tabs>
          <w:tab w:val="clear" w:pos="227"/>
        </w:tabs>
        <w:spacing w:before="0" w:after="0" w:line="276" w:lineRule="auto"/>
        <w:ind w:left="142" w:hanging="142"/>
      </w:pPr>
      <w:r w:rsidRPr="00D339D6">
        <w:rPr>
          <w:b/>
        </w:rPr>
        <w:t>f</w:t>
      </w:r>
      <w:r w:rsidR="00A140DB">
        <w:rPr>
          <w:b/>
        </w:rPr>
        <w:tab/>
      </w:r>
      <w:r w:rsidRPr="00D339D6">
        <w:t>Of course. What do you need?</w:t>
      </w:r>
    </w:p>
    <w:p w14:paraId="4AD6BDD0" w14:textId="77777777" w:rsidR="004D7C87" w:rsidRPr="00E9397A" w:rsidRDefault="00F10D96" w:rsidP="003C2BF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339D6">
        <w:rPr>
          <w:b/>
        </w:rPr>
        <w:t>g</w:t>
      </w:r>
      <w:r w:rsidR="00441B31">
        <w:rPr>
          <w:b/>
        </w:rPr>
        <w:tab/>
      </w:r>
      <w:r w:rsidR="004D7C87">
        <w:rPr>
          <w:rFonts w:ascii="Arial" w:hAnsi="Arial" w:cs="Arial"/>
          <w:sz w:val="18"/>
          <w:szCs w:val="18"/>
          <w:lang w:val="en-US"/>
        </w:rPr>
        <w:t>Guests can bring only side dishes.</w:t>
      </w:r>
    </w:p>
    <w:p w14:paraId="79DE3E50" w14:textId="04A64990" w:rsidR="00333442" w:rsidRPr="003C2BFC" w:rsidRDefault="003C2BFC" w:rsidP="003C2BFC">
      <w:pPr>
        <w:spacing w:before="0" w:after="0" w:line="276" w:lineRule="auto"/>
        <w:ind w:left="0" w:firstLine="0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b/>
        </w:rPr>
        <w:t>h</w:t>
      </w:r>
      <w:r w:rsidR="004D7C87">
        <w:rPr>
          <w:b/>
        </w:rPr>
        <w:t xml:space="preserve"> </w:t>
      </w:r>
      <w:r w:rsidR="004D7C87" w:rsidRPr="00E9397A">
        <w:rPr>
          <w:rFonts w:ascii="Arial" w:hAnsi="Arial" w:cs="Arial"/>
          <w:sz w:val="18"/>
          <w:szCs w:val="18"/>
          <w:lang w:val="en-US"/>
        </w:rPr>
        <w:t xml:space="preserve">I didn't have any big plans. </w:t>
      </w:r>
    </w:p>
    <w:p w14:paraId="5E097B19" w14:textId="77777777" w:rsidR="00543382" w:rsidRPr="00776126" w:rsidRDefault="00441B31" w:rsidP="00441B31">
      <w:pPr>
        <w:pStyle w:val="ScoreBox"/>
      </w:pPr>
      <w:r>
        <w:t>/6</w:t>
      </w:r>
    </w:p>
    <w:p w14:paraId="2CC4479F" w14:textId="77777777" w:rsidR="00C35E45" w:rsidRDefault="00094BEA" w:rsidP="00A140DB">
      <w:pPr>
        <w:pStyle w:val="Rubric"/>
        <w:ind w:left="284" w:hanging="284"/>
      </w:pPr>
      <w:r>
        <w:t>11</w:t>
      </w:r>
      <w:r w:rsidR="00441B31">
        <w:t xml:space="preserve"> </w:t>
      </w:r>
      <w:r w:rsidR="00A140DB">
        <w:tab/>
      </w:r>
      <w:r w:rsidR="001D1A50">
        <w:t xml:space="preserve">Complete the conversation with </w:t>
      </w:r>
      <w:r w:rsidR="001602C9">
        <w:t xml:space="preserve">the </w:t>
      </w:r>
      <w:r w:rsidR="001D1A50">
        <w:t xml:space="preserve">phrases </w:t>
      </w:r>
      <w:r w:rsidR="0047775F">
        <w:t>in</w:t>
      </w:r>
      <w:r w:rsidR="00441B31">
        <w:t xml:space="preserve"> </w:t>
      </w:r>
      <w:r w:rsidR="001D1A50">
        <w:t>the box</w:t>
      </w:r>
      <w:r w:rsidR="00250253">
        <w:t>.</w:t>
      </w:r>
    </w:p>
    <w:p w14:paraId="5C55BAF0" w14:textId="77777777" w:rsidR="00394044" w:rsidRPr="00177AFD" w:rsidRDefault="00394044" w:rsidP="00394044">
      <w:pPr>
        <w:pStyle w:val="WordBox"/>
        <w:spacing w:before="0" w:after="0" w:line="276" w:lineRule="auto"/>
        <w:ind w:left="0" w:firstLine="0"/>
        <w:rPr>
          <w:rFonts w:cs="Arial"/>
        </w:rPr>
      </w:pPr>
      <w:r w:rsidRPr="00177AFD">
        <w:rPr>
          <w:rFonts w:cs="Arial"/>
        </w:rPr>
        <w:t xml:space="preserve">a Mac  </w:t>
      </w:r>
      <w:r>
        <w:rPr>
          <w:rFonts w:cs="Arial"/>
        </w:rPr>
        <w:t xml:space="preserve">         </w:t>
      </w:r>
      <w:r w:rsidRPr="00177AFD">
        <w:rPr>
          <w:rFonts w:cs="Arial"/>
        </w:rPr>
        <w:t xml:space="preserve">   might like</w:t>
      </w:r>
      <w:r>
        <w:rPr>
          <w:rFonts w:cs="Arial"/>
        </w:rPr>
        <w:t xml:space="preserve">           </w:t>
      </w:r>
      <w:r w:rsidRPr="00177AFD">
        <w:rPr>
          <w:rFonts w:cs="Arial"/>
          <w:strike/>
          <w:lang w:val="en-US"/>
        </w:rPr>
        <w:t>pick out a gift</w:t>
      </w:r>
      <w:r w:rsidRPr="00177AFD">
        <w:rPr>
          <w:rFonts w:cs="Arial"/>
        </w:rPr>
        <w:t xml:space="preserve">      That sounds great!    </w:t>
      </w:r>
      <w:r>
        <w:rPr>
          <w:rFonts w:cs="Arial"/>
        </w:rPr>
        <w:t xml:space="preserve">     </w:t>
      </w:r>
      <w:r w:rsidRPr="00177AFD">
        <w:rPr>
          <w:rFonts w:cs="Arial"/>
        </w:rPr>
        <w:t>sign here</w:t>
      </w:r>
      <w:r w:rsidRPr="00177AFD">
        <w:rPr>
          <w:rFonts w:cs="Arial"/>
        </w:rPr>
        <w:br/>
        <w:t xml:space="preserve">sounds like  </w:t>
      </w:r>
      <w:r>
        <w:rPr>
          <w:rFonts w:cs="Arial"/>
        </w:rPr>
        <w:t xml:space="preserve">     </w:t>
      </w:r>
      <w:r w:rsidRPr="00177AFD">
        <w:rPr>
          <w:rFonts w:cs="Arial"/>
        </w:rPr>
        <w:t xml:space="preserve">  get online   </w:t>
      </w:r>
      <w:r>
        <w:rPr>
          <w:rFonts w:cs="Arial"/>
        </w:rPr>
        <w:t xml:space="preserve">    </w:t>
      </w:r>
      <w:r w:rsidRPr="00177AFD">
        <w:rPr>
          <w:rFonts w:cs="Arial"/>
        </w:rPr>
        <w:t xml:space="preserve">  How much?</w:t>
      </w:r>
      <w:r w:rsidRPr="00177AFD">
        <w:rPr>
          <w:rFonts w:cs="Arial"/>
        </w:rPr>
        <w:br/>
        <w:t xml:space="preserve">pay for   </w:t>
      </w:r>
      <w:r>
        <w:rPr>
          <w:rFonts w:cs="Arial"/>
        </w:rPr>
        <w:t xml:space="preserve">    </w:t>
      </w:r>
      <w:r w:rsidRPr="00177AFD">
        <w:rPr>
          <w:rFonts w:cs="Arial"/>
        </w:rPr>
        <w:t xml:space="preserve">  </w:t>
      </w:r>
      <w:r w:rsidRPr="00177AFD">
        <w:rPr>
          <w:rFonts w:cs="Arial"/>
          <w:lang w:val="en-US"/>
        </w:rPr>
        <w:t>Here's my VISA.</w:t>
      </w:r>
    </w:p>
    <w:p w14:paraId="5FF165A6" w14:textId="77777777" w:rsidR="00394044" w:rsidRPr="00D05305" w:rsidRDefault="00394044" w:rsidP="00394044">
      <w:pPr>
        <w:spacing w:before="0" w:after="0" w:line="276" w:lineRule="auto"/>
        <w:ind w:left="0" w:firstLine="0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A:</w:t>
      </w:r>
      <w:r w:rsidRPr="00D05305">
        <w:rPr>
          <w:rFonts w:ascii="Arial" w:hAnsi="Arial" w:cs="Arial"/>
          <w:sz w:val="18"/>
          <w:szCs w:val="18"/>
          <w:lang w:val="en-US"/>
        </w:rPr>
        <w:t> Can you help me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177AFD">
        <w:rPr>
          <w:rFonts w:ascii="Arial" w:hAnsi="Arial" w:cs="Arial"/>
          <w:sz w:val="18"/>
          <w:szCs w:val="18"/>
          <w:vertAlign w:val="superscript"/>
          <w:lang w:val="en-US"/>
        </w:rPr>
        <w:t>1</w:t>
      </w:r>
      <w:r w:rsidRPr="00E402DC">
        <w:rPr>
          <w:rFonts w:ascii="Arial" w:hAnsi="Arial" w:cs="Arial"/>
          <w:i/>
          <w:iCs/>
          <w:sz w:val="18"/>
          <w:szCs w:val="18"/>
          <w:u w:val="single"/>
          <w:lang w:val="en-US"/>
        </w:rPr>
        <w:t xml:space="preserve">pick </w:t>
      </w:r>
      <w:r>
        <w:rPr>
          <w:rFonts w:ascii="Arial" w:hAnsi="Arial" w:cs="Arial"/>
          <w:i/>
          <w:iCs/>
          <w:sz w:val="18"/>
          <w:szCs w:val="18"/>
          <w:u w:val="single"/>
          <w:lang w:val="en-US"/>
        </w:rPr>
        <w:t>o</w:t>
      </w:r>
      <w:r w:rsidRPr="00E402DC">
        <w:rPr>
          <w:rFonts w:ascii="Arial" w:hAnsi="Arial" w:cs="Arial"/>
          <w:i/>
          <w:iCs/>
          <w:sz w:val="18"/>
          <w:szCs w:val="18"/>
          <w:u w:val="single"/>
          <w:lang w:val="en-US"/>
        </w:rPr>
        <w:t>ut a gift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for my daughter? </w:t>
      </w:r>
    </w:p>
    <w:p w14:paraId="4AD570B0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B: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 She </w:t>
      </w:r>
      <w:r w:rsidRPr="00177AFD">
        <w:rPr>
          <w:rFonts w:ascii="Arial" w:hAnsi="Arial" w:cs="Arial"/>
          <w:sz w:val="18"/>
          <w:szCs w:val="18"/>
          <w:vertAlign w:val="superscript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>___________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 a laptop computer. </w:t>
      </w:r>
    </w:p>
    <w:p w14:paraId="7950F28A" w14:textId="77777777" w:rsidR="00394044" w:rsidRPr="00D05305" w:rsidRDefault="00394044" w:rsidP="00394044">
      <w:pPr>
        <w:spacing w:before="0" w:after="0" w:line="276" w:lineRule="auto"/>
        <w:ind w:firstLine="709"/>
        <w:jc w:val="both"/>
        <w:rPr>
          <w:rFonts w:ascii="Arial" w:hAnsi="Arial" w:cs="Arial"/>
          <w:sz w:val="18"/>
          <w:szCs w:val="18"/>
          <w:lang w:val="en-US"/>
        </w:rPr>
      </w:pPr>
    </w:p>
    <w:p w14:paraId="317599D6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A: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 That </w:t>
      </w:r>
      <w:r w:rsidRPr="00177AFD">
        <w:rPr>
          <w:rFonts w:ascii="Arial" w:hAnsi="Arial" w:cs="Arial"/>
          <w:sz w:val="18"/>
          <w:szCs w:val="18"/>
          <w:vertAlign w:val="superscript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>___________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 a good idea. </w:t>
      </w:r>
    </w:p>
    <w:p w14:paraId="079B6A68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B: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 Might I suggest </w:t>
      </w:r>
      <w:r w:rsidRPr="00177AFD">
        <w:rPr>
          <w:rFonts w:ascii="Arial" w:hAnsi="Arial" w:cs="Arial"/>
          <w:sz w:val="18"/>
          <w:szCs w:val="18"/>
          <w:vertAlign w:val="superscript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>___________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? </w:t>
      </w:r>
    </w:p>
    <w:p w14:paraId="704DCC14" w14:textId="77777777" w:rsidR="00394044" w:rsidRPr="00D05305" w:rsidRDefault="00394044" w:rsidP="00394044">
      <w:pPr>
        <w:spacing w:before="0" w:after="0" w:line="276" w:lineRule="auto"/>
        <w:ind w:firstLine="709"/>
        <w:jc w:val="both"/>
        <w:rPr>
          <w:rFonts w:ascii="Arial" w:hAnsi="Arial" w:cs="Arial"/>
          <w:sz w:val="18"/>
          <w:szCs w:val="18"/>
          <w:lang w:val="en-US"/>
        </w:rPr>
      </w:pPr>
    </w:p>
    <w:p w14:paraId="739B1339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A:</w:t>
      </w:r>
      <w:r w:rsidRPr="00D05305">
        <w:rPr>
          <w:rFonts w:ascii="Arial" w:hAnsi="Arial" w:cs="Arial"/>
          <w:sz w:val="18"/>
          <w:szCs w:val="18"/>
          <w:lang w:val="en-US"/>
        </w:rPr>
        <w:t> </w:t>
      </w:r>
      <w:r w:rsidRPr="00177AFD">
        <w:rPr>
          <w:rFonts w:ascii="Arial" w:hAnsi="Arial" w:cs="Arial"/>
          <w:sz w:val="18"/>
          <w:szCs w:val="18"/>
          <w:vertAlign w:val="superscript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>___________</w:t>
      </w:r>
    </w:p>
    <w:p w14:paraId="1F3D6A92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B: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 Well, a 15-inch Pro is $2,100. </w:t>
      </w:r>
    </w:p>
    <w:p w14:paraId="122E1611" w14:textId="77777777" w:rsidR="00394044" w:rsidRPr="00D05305" w:rsidRDefault="00394044" w:rsidP="00394044">
      <w:pPr>
        <w:spacing w:before="0" w:after="0" w:line="276" w:lineRule="auto"/>
        <w:ind w:firstLine="709"/>
        <w:jc w:val="both"/>
        <w:rPr>
          <w:rFonts w:ascii="Arial" w:hAnsi="Arial" w:cs="Arial"/>
          <w:sz w:val="18"/>
          <w:szCs w:val="18"/>
          <w:lang w:val="en-US"/>
        </w:rPr>
      </w:pPr>
    </w:p>
    <w:p w14:paraId="0D115868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A:</w:t>
      </w:r>
      <w:r w:rsidRPr="00D05305">
        <w:rPr>
          <w:rFonts w:ascii="Arial" w:hAnsi="Arial" w:cs="Arial"/>
          <w:sz w:val="18"/>
          <w:szCs w:val="18"/>
          <w:lang w:val="en-US"/>
        </w:rPr>
        <w:t> </w:t>
      </w:r>
      <w:r w:rsidRPr="00177AFD">
        <w:rPr>
          <w:rFonts w:ascii="Arial" w:hAnsi="Arial" w:cs="Arial"/>
          <w:sz w:val="18"/>
          <w:szCs w:val="18"/>
          <w:vertAlign w:val="superscript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>___________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. I'll take it. </w:t>
      </w:r>
    </w:p>
    <w:p w14:paraId="6D79332B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B: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 Great. How would you like to </w:t>
      </w:r>
      <w:r w:rsidRPr="00177AFD">
        <w:rPr>
          <w:rFonts w:ascii="Arial" w:hAnsi="Arial" w:cs="Arial"/>
          <w:sz w:val="18"/>
          <w:szCs w:val="18"/>
          <w:vertAlign w:val="superscript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>___________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 it? </w:t>
      </w:r>
    </w:p>
    <w:p w14:paraId="5DACEAF6" w14:textId="77777777" w:rsidR="00394044" w:rsidRPr="00D05305" w:rsidRDefault="00394044" w:rsidP="00394044">
      <w:pPr>
        <w:spacing w:before="0" w:after="0" w:line="276" w:lineRule="auto"/>
        <w:ind w:firstLine="709"/>
        <w:jc w:val="both"/>
        <w:rPr>
          <w:rFonts w:ascii="Arial" w:hAnsi="Arial" w:cs="Arial"/>
          <w:sz w:val="18"/>
          <w:szCs w:val="18"/>
          <w:lang w:val="en-US"/>
        </w:rPr>
      </w:pPr>
    </w:p>
    <w:p w14:paraId="4DBEC066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A:</w:t>
      </w:r>
      <w:r w:rsidRPr="00D05305">
        <w:rPr>
          <w:rFonts w:ascii="Arial" w:hAnsi="Arial" w:cs="Arial"/>
          <w:sz w:val="18"/>
          <w:szCs w:val="18"/>
          <w:lang w:val="en-US"/>
        </w:rPr>
        <w:t> </w:t>
      </w:r>
      <w:r w:rsidRPr="00177AFD">
        <w:rPr>
          <w:rFonts w:ascii="Arial" w:hAnsi="Arial" w:cs="Arial"/>
          <w:sz w:val="18"/>
          <w:szCs w:val="18"/>
          <w:vertAlign w:val="superscript"/>
          <w:lang w:val="en-US"/>
        </w:rPr>
        <w:t>8</w:t>
      </w:r>
      <w:r>
        <w:rPr>
          <w:rFonts w:ascii="Arial" w:hAnsi="Arial" w:cs="Arial"/>
          <w:sz w:val="18"/>
          <w:szCs w:val="18"/>
          <w:lang w:val="en-US"/>
        </w:rPr>
        <w:t>___________</w:t>
      </w:r>
    </w:p>
    <w:p w14:paraId="29E7EB83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B: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 Let me ring you up. Okay, </w:t>
      </w:r>
      <w:r w:rsidRPr="00177AFD">
        <w:rPr>
          <w:rFonts w:ascii="Arial" w:hAnsi="Arial" w:cs="Arial"/>
          <w:sz w:val="18"/>
          <w:szCs w:val="18"/>
          <w:vertAlign w:val="superscript"/>
          <w:lang w:val="en-US"/>
        </w:rPr>
        <w:t>9</w:t>
      </w:r>
      <w:r>
        <w:rPr>
          <w:rFonts w:ascii="Arial" w:hAnsi="Arial" w:cs="Arial"/>
          <w:sz w:val="18"/>
          <w:szCs w:val="18"/>
          <w:lang w:val="en-US"/>
        </w:rPr>
        <w:t>___________</w:t>
      </w:r>
      <w:r w:rsidRPr="00D05305">
        <w:rPr>
          <w:rFonts w:ascii="Arial" w:hAnsi="Arial" w:cs="Arial"/>
          <w:sz w:val="18"/>
          <w:szCs w:val="18"/>
          <w:lang w:val="en-US"/>
        </w:rPr>
        <w:t>, please</w:t>
      </w:r>
      <w:r>
        <w:rPr>
          <w:rFonts w:ascii="Arial" w:hAnsi="Arial" w:cs="Arial"/>
          <w:sz w:val="18"/>
          <w:szCs w:val="18"/>
          <w:lang w:val="en-US"/>
        </w:rPr>
        <w:t>.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4142CDFE" w14:textId="77777777" w:rsidR="00394044" w:rsidRPr="00D05305" w:rsidRDefault="00394044" w:rsidP="00394044">
      <w:pPr>
        <w:spacing w:before="0" w:after="0" w:line="276" w:lineRule="auto"/>
        <w:ind w:firstLine="709"/>
        <w:jc w:val="both"/>
        <w:rPr>
          <w:rFonts w:ascii="Arial" w:hAnsi="Arial" w:cs="Arial"/>
          <w:sz w:val="18"/>
          <w:szCs w:val="18"/>
          <w:lang w:val="en-US"/>
        </w:rPr>
      </w:pPr>
    </w:p>
    <w:p w14:paraId="3AE5551A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A: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 Everything I need is in this box? </w:t>
      </w:r>
    </w:p>
    <w:p w14:paraId="0AFE9965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B: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 It'll take her only a few minutes to </w:t>
      </w:r>
      <w:r w:rsidRPr="00177AFD">
        <w:rPr>
          <w:rFonts w:ascii="Arial" w:hAnsi="Arial" w:cs="Arial"/>
          <w:sz w:val="18"/>
          <w:szCs w:val="18"/>
          <w:vertAlign w:val="superscript"/>
          <w:lang w:val="en-US"/>
        </w:rPr>
        <w:t>10</w:t>
      </w:r>
      <w:r>
        <w:rPr>
          <w:rFonts w:ascii="Arial" w:hAnsi="Arial" w:cs="Arial"/>
          <w:sz w:val="18"/>
          <w:szCs w:val="18"/>
          <w:lang w:val="en-US"/>
        </w:rPr>
        <w:t>___________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. </w:t>
      </w:r>
    </w:p>
    <w:p w14:paraId="644F6E16" w14:textId="77777777" w:rsidR="00394044" w:rsidRPr="00D05305" w:rsidRDefault="00394044" w:rsidP="00394044">
      <w:pPr>
        <w:spacing w:before="0" w:after="0" w:line="276" w:lineRule="auto"/>
        <w:ind w:firstLine="709"/>
        <w:jc w:val="both"/>
        <w:rPr>
          <w:rFonts w:ascii="Arial" w:hAnsi="Arial" w:cs="Arial"/>
          <w:sz w:val="18"/>
          <w:szCs w:val="18"/>
          <w:lang w:val="en-US"/>
        </w:rPr>
      </w:pPr>
    </w:p>
    <w:p w14:paraId="563F3D40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A:</w:t>
      </w:r>
      <w:r w:rsidRPr="00D05305">
        <w:rPr>
          <w:rFonts w:ascii="Arial" w:hAnsi="Arial" w:cs="Arial"/>
          <w:sz w:val="18"/>
          <w:szCs w:val="18"/>
          <w:lang w:val="en-US"/>
        </w:rPr>
        <w:t xml:space="preserve"> Thank you for your help. </w:t>
      </w:r>
    </w:p>
    <w:p w14:paraId="531D925F" w14:textId="77777777" w:rsidR="00394044" w:rsidRPr="00D05305" w:rsidRDefault="00394044" w:rsidP="00394044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05305">
        <w:rPr>
          <w:rFonts w:ascii="Arial" w:hAnsi="Arial" w:cs="Arial"/>
          <w:b/>
          <w:bCs/>
          <w:sz w:val="18"/>
          <w:szCs w:val="18"/>
          <w:lang w:val="en-US"/>
        </w:rPr>
        <w:t>B:</w:t>
      </w:r>
      <w:r w:rsidRPr="00D05305">
        <w:rPr>
          <w:rFonts w:ascii="Arial" w:hAnsi="Arial" w:cs="Arial"/>
          <w:sz w:val="18"/>
          <w:szCs w:val="18"/>
          <w:lang w:val="en-US"/>
        </w:rPr>
        <w:t> So long. Thank you for shopping here.</w:t>
      </w:r>
    </w:p>
    <w:p w14:paraId="27CE46BE" w14:textId="77777777" w:rsidR="00C35E45" w:rsidRDefault="00FF6273" w:rsidP="00FF6273">
      <w:pPr>
        <w:pStyle w:val="ScoreBox"/>
      </w:pPr>
      <w:r>
        <w:t>/9</w:t>
      </w:r>
    </w:p>
    <w:p w14:paraId="2F7CA30B" w14:textId="77777777" w:rsidR="00FF6273" w:rsidRDefault="00FF6273">
      <w:pPr>
        <w:rPr>
          <w:rFonts w:ascii="Arial" w:hAnsi="Arial" w:cs="Arial"/>
          <w:b/>
          <w:sz w:val="18"/>
          <w:szCs w:val="18"/>
          <w:shd w:val="clear" w:color="auto" w:fill="C0C0C0"/>
        </w:rPr>
      </w:pPr>
      <w:r>
        <w:br w:type="page"/>
      </w:r>
    </w:p>
    <w:p w14:paraId="5B87A36D" w14:textId="77777777" w:rsidR="00544D9F" w:rsidRPr="009B2EDE" w:rsidRDefault="00544D9F" w:rsidP="00FF6273">
      <w:pPr>
        <w:pStyle w:val="HeadASection"/>
      </w:pPr>
      <w:r w:rsidRPr="009B2EDE">
        <w:lastRenderedPageBreak/>
        <w:t>Reading</w:t>
      </w:r>
    </w:p>
    <w:p w14:paraId="18F75B1E" w14:textId="77777777" w:rsidR="00E36995" w:rsidRDefault="00E36995" w:rsidP="00E36995">
      <w:pPr>
        <w:pStyle w:val="Rubric"/>
        <w:ind w:left="284" w:hanging="284"/>
      </w:pPr>
      <w:r>
        <w:t xml:space="preserve">12 </w:t>
      </w:r>
      <w:r>
        <w:tab/>
        <w:t xml:space="preserve">Read the experience of several </w:t>
      </w:r>
      <w:proofErr w:type="gramStart"/>
      <w:r>
        <w:t>people .</w:t>
      </w:r>
      <w:proofErr w:type="gramEnd"/>
      <w:r>
        <w:t xml:space="preserve"> Then answer questions 1–8.</w:t>
      </w:r>
    </w:p>
    <w:p w14:paraId="646F5A79" w14:textId="77777777" w:rsidR="00E36995" w:rsidRDefault="00E36995" w:rsidP="00E36995">
      <w:pPr>
        <w:pStyle w:val="Rubric"/>
        <w:ind w:left="284" w:hanging="284"/>
      </w:pPr>
    </w:p>
    <w:p w14:paraId="1EEEC63A" w14:textId="77777777" w:rsidR="00E36995" w:rsidRPr="007642A8" w:rsidRDefault="00E36995" w:rsidP="00E36995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7642A8">
        <w:rPr>
          <w:rFonts w:ascii="Arial" w:hAnsi="Arial" w:cs="Arial"/>
          <w:sz w:val="18"/>
          <w:szCs w:val="18"/>
          <w:lang w:val="en-US"/>
        </w:rPr>
        <w:t>When you leave school or university you must think carefully about what you would like to do next. Here, some young people tell us their experiences.</w:t>
      </w:r>
    </w:p>
    <w:p w14:paraId="4937529F" w14:textId="77777777" w:rsidR="00E36995" w:rsidRPr="007642A8" w:rsidRDefault="00E36995" w:rsidP="00E36995">
      <w:pPr>
        <w:spacing w:before="0" w:after="0" w:line="276" w:lineRule="auto"/>
        <w:jc w:val="both"/>
        <w:rPr>
          <w:rFonts w:ascii="Arial" w:hAnsi="Arial" w:cs="Arial"/>
          <w:b/>
          <w:bCs/>
          <w:sz w:val="18"/>
          <w:szCs w:val="18"/>
          <w:lang w:val="en-US"/>
        </w:rPr>
      </w:pPr>
      <w:r w:rsidRPr="007642A8">
        <w:rPr>
          <w:rFonts w:ascii="Arial" w:hAnsi="Arial" w:cs="Arial"/>
          <w:b/>
          <w:bCs/>
          <w:sz w:val="18"/>
          <w:szCs w:val="18"/>
          <w:lang w:val="en-US"/>
        </w:rPr>
        <w:t>Malcolm, 19</w:t>
      </w:r>
    </w:p>
    <w:p w14:paraId="6A697666" w14:textId="77777777" w:rsidR="00E36995" w:rsidRPr="007642A8" w:rsidRDefault="00E36995" w:rsidP="00E36995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7642A8">
        <w:rPr>
          <w:rFonts w:ascii="Arial" w:hAnsi="Arial" w:cs="Arial"/>
          <w:sz w:val="18"/>
          <w:szCs w:val="18"/>
          <w:lang w:val="en-US"/>
        </w:rPr>
        <w:t>I thought about my skills and qualifications, and then about me. I’ve always liked working in a team, I like being outside and I decided I can’t work in an office every day. Someone suggested I train to be a builder. I go to college Monday and Friday, and work Tuesday to Thursday. I have to get up early so I can’t go out in the evenings, but I’m learning a useful skill.</w:t>
      </w:r>
    </w:p>
    <w:p w14:paraId="6AF022AF" w14:textId="77777777" w:rsidR="00E36995" w:rsidRPr="007642A8" w:rsidRDefault="00E36995" w:rsidP="00E36995">
      <w:pPr>
        <w:spacing w:before="0" w:after="0" w:line="276" w:lineRule="auto"/>
        <w:jc w:val="both"/>
        <w:rPr>
          <w:rFonts w:ascii="Arial" w:hAnsi="Arial" w:cs="Arial"/>
          <w:b/>
          <w:bCs/>
          <w:sz w:val="18"/>
          <w:szCs w:val="18"/>
          <w:lang w:val="en-US"/>
        </w:rPr>
      </w:pPr>
      <w:r w:rsidRPr="007642A8">
        <w:rPr>
          <w:rFonts w:ascii="Arial" w:hAnsi="Arial" w:cs="Arial"/>
          <w:b/>
          <w:bCs/>
          <w:sz w:val="18"/>
          <w:szCs w:val="18"/>
          <w:lang w:val="en-US"/>
        </w:rPr>
        <w:t>Cara, 28</w:t>
      </w:r>
    </w:p>
    <w:p w14:paraId="196F888A" w14:textId="77777777" w:rsidR="00E36995" w:rsidRPr="007642A8" w:rsidRDefault="00E36995" w:rsidP="00E36995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7642A8">
        <w:rPr>
          <w:rFonts w:ascii="Arial" w:hAnsi="Arial" w:cs="Arial"/>
          <w:sz w:val="18"/>
          <w:szCs w:val="18"/>
          <w:lang w:val="en-US"/>
        </w:rPr>
        <w:t>I work for a number of companies as a book designer. I’m self-employed, which means I work on my own and not in a team. When I’m very busy I have to work long hours, in the evenings and sometimes at weekends. But I really like my job, and I can work at home, so I can say that I have a really nice working environment! I don’t have to deal with customers or a manager! When I’m busy I can earn a very good salary, but I’m not always busy.</w:t>
      </w:r>
    </w:p>
    <w:p w14:paraId="66D5DE70" w14:textId="77777777" w:rsidR="00E36995" w:rsidRPr="007642A8" w:rsidRDefault="00E36995" w:rsidP="00E36995">
      <w:pPr>
        <w:spacing w:before="0" w:after="0" w:line="276" w:lineRule="auto"/>
        <w:jc w:val="both"/>
        <w:rPr>
          <w:rFonts w:ascii="Arial" w:hAnsi="Arial" w:cs="Arial"/>
          <w:b/>
          <w:bCs/>
          <w:sz w:val="18"/>
          <w:szCs w:val="18"/>
          <w:lang w:val="en-US"/>
        </w:rPr>
      </w:pPr>
      <w:r w:rsidRPr="007642A8">
        <w:rPr>
          <w:rFonts w:ascii="Arial" w:hAnsi="Arial" w:cs="Arial"/>
          <w:b/>
          <w:bCs/>
          <w:sz w:val="18"/>
          <w:szCs w:val="18"/>
          <w:lang w:val="en-US"/>
        </w:rPr>
        <w:t>Freya, 21</w:t>
      </w:r>
    </w:p>
    <w:p w14:paraId="35C35364" w14:textId="77777777" w:rsidR="00E36995" w:rsidRPr="007642A8" w:rsidRDefault="00E36995" w:rsidP="00E36995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7642A8">
        <w:rPr>
          <w:rFonts w:ascii="Arial" w:hAnsi="Arial" w:cs="Arial"/>
          <w:sz w:val="18"/>
          <w:szCs w:val="18"/>
          <w:lang w:val="en-US"/>
        </w:rPr>
        <w:t>I love art and design and I’ve always wanted to do something I enjoy. I decided to study to become an architect. I’m learning so much and I’m doing what I want, which is really important. I have to study every day of the week and I just hope I can find a job when I leave university.</w:t>
      </w:r>
    </w:p>
    <w:p w14:paraId="216301F7" w14:textId="77777777" w:rsidR="00E36995" w:rsidRPr="007642A8" w:rsidRDefault="00E36995" w:rsidP="00E36995">
      <w:pPr>
        <w:spacing w:before="0" w:after="0" w:line="276" w:lineRule="auto"/>
        <w:jc w:val="both"/>
        <w:rPr>
          <w:rFonts w:ascii="Arial" w:hAnsi="Arial" w:cs="Arial"/>
          <w:b/>
          <w:bCs/>
          <w:sz w:val="18"/>
          <w:szCs w:val="18"/>
          <w:lang w:val="en-US"/>
        </w:rPr>
      </w:pPr>
      <w:r w:rsidRPr="007642A8">
        <w:rPr>
          <w:rFonts w:ascii="Arial" w:hAnsi="Arial" w:cs="Arial"/>
          <w:b/>
          <w:bCs/>
          <w:sz w:val="18"/>
          <w:szCs w:val="18"/>
          <w:lang w:val="en-US"/>
        </w:rPr>
        <w:t>James, 24</w:t>
      </w:r>
    </w:p>
    <w:p w14:paraId="6E4F2403" w14:textId="77777777" w:rsidR="00E36995" w:rsidRPr="00F03D71" w:rsidRDefault="00E36995" w:rsidP="00E36995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7642A8">
        <w:rPr>
          <w:rFonts w:ascii="Arial" w:hAnsi="Arial" w:cs="Arial"/>
          <w:sz w:val="18"/>
          <w:szCs w:val="18"/>
          <w:lang w:val="en-US"/>
        </w:rPr>
        <w:t>I’ve always liked animals. Earning a really good salary is important to me too, so I studied to be a vet. I have to work long hours and I must study at home most weekends, but I know it is worth it when I’m helping sick animals.</w:t>
      </w:r>
    </w:p>
    <w:p w14:paraId="6D258BA3" w14:textId="77777777" w:rsidR="00E36995" w:rsidRDefault="00E36995" w:rsidP="00E36995">
      <w:pPr>
        <w:spacing w:before="0" w:line="240" w:lineRule="exact"/>
        <w:rPr>
          <w:sz w:val="20"/>
          <w:szCs w:val="20"/>
        </w:rPr>
      </w:pPr>
    </w:p>
    <w:p w14:paraId="546AD27E" w14:textId="77777777" w:rsidR="00E36995" w:rsidRDefault="00E36995" w:rsidP="00E36995">
      <w:pPr>
        <w:spacing w:before="0" w:line="240" w:lineRule="exact"/>
        <w:rPr>
          <w:sz w:val="20"/>
          <w:szCs w:val="20"/>
        </w:rPr>
      </w:pPr>
    </w:p>
    <w:p w14:paraId="211A035E" w14:textId="77777777" w:rsidR="00E36995" w:rsidRPr="00F03D71" w:rsidRDefault="00E36995" w:rsidP="00E36995">
      <w:pPr>
        <w:spacing w:after="0" w:line="276" w:lineRule="auto"/>
        <w:rPr>
          <w:rFonts w:ascii="Arial" w:hAnsi="Arial" w:cs="Arial"/>
          <w:sz w:val="18"/>
          <w:szCs w:val="18"/>
          <w:lang w:val="en-US"/>
        </w:rPr>
      </w:pPr>
      <w:r w:rsidRPr="00F03D71">
        <w:rPr>
          <w:rFonts w:ascii="Arial" w:hAnsi="Arial" w:cs="Arial"/>
          <w:sz w:val="18"/>
          <w:szCs w:val="18"/>
          <w:lang w:val="en-US"/>
        </w:rPr>
        <w:t>Which of these people …</w:t>
      </w:r>
    </w:p>
    <w:p w14:paraId="7DFFED95" w14:textId="77777777" w:rsidR="00E36995" w:rsidRDefault="00E36995" w:rsidP="00E36995">
      <w:pPr>
        <w:pStyle w:val="Text"/>
        <w:tabs>
          <w:tab w:val="clear" w:pos="227"/>
          <w:tab w:val="left" w:pos="3402"/>
        </w:tabs>
        <w:spacing w:before="0"/>
        <w:ind w:left="142" w:hanging="142"/>
        <w:rPr>
          <w:lang w:val="en-US"/>
        </w:rPr>
      </w:pPr>
      <w:r>
        <w:rPr>
          <w:b/>
        </w:rPr>
        <w:t>1</w:t>
      </w:r>
      <w:r>
        <w:rPr>
          <w:b/>
        </w:rPr>
        <w:tab/>
      </w:r>
      <w:r w:rsidRPr="00F03D71">
        <w:rPr>
          <w:lang w:val="en-US"/>
        </w:rPr>
        <w:t xml:space="preserve">Is busy studying on Saturday and </w:t>
      </w:r>
    </w:p>
    <w:p w14:paraId="5E4A756C" w14:textId="77777777" w:rsidR="00E36995" w:rsidRPr="00237149" w:rsidRDefault="00E36995" w:rsidP="00E36995">
      <w:pPr>
        <w:pStyle w:val="Text"/>
        <w:tabs>
          <w:tab w:val="clear" w:pos="227"/>
          <w:tab w:val="left" w:pos="3402"/>
        </w:tabs>
        <w:spacing w:before="0"/>
        <w:ind w:left="142" w:hanging="142"/>
        <w:rPr>
          <w:i/>
          <w:u w:val="single"/>
        </w:rPr>
      </w:pPr>
      <w:r>
        <w:rPr>
          <w:lang w:val="en-US"/>
        </w:rPr>
        <w:t xml:space="preserve">   </w:t>
      </w:r>
      <w:r w:rsidRPr="00F03D71">
        <w:rPr>
          <w:lang w:val="en-US"/>
        </w:rPr>
        <w:t>Sundays?</w:t>
      </w:r>
      <w:r>
        <w:tab/>
      </w:r>
      <w:r>
        <w:rPr>
          <w:i/>
          <w:u w:val="single"/>
        </w:rPr>
        <w:t xml:space="preserve">   James  </w:t>
      </w:r>
    </w:p>
    <w:p w14:paraId="698799A8" w14:textId="77777777" w:rsidR="00E36995" w:rsidRDefault="00E36995" w:rsidP="00E36995">
      <w:pPr>
        <w:pStyle w:val="Text"/>
        <w:tabs>
          <w:tab w:val="clear" w:pos="227"/>
          <w:tab w:val="left" w:pos="3402"/>
        </w:tabs>
        <w:spacing w:before="0"/>
        <w:ind w:left="142" w:hanging="142"/>
      </w:pPr>
      <w:r>
        <w:rPr>
          <w:b/>
        </w:rPr>
        <w:t>2</w:t>
      </w:r>
      <w:r>
        <w:rPr>
          <w:b/>
        </w:rPr>
        <w:tab/>
      </w:r>
      <w:r w:rsidRPr="00F03D71">
        <w:rPr>
          <w:lang w:val="en-US"/>
        </w:rPr>
        <w:t>doesn’t have colleagues?</w:t>
      </w:r>
      <w:r>
        <w:tab/>
      </w:r>
      <w:r w:rsidRPr="00BF7E4B">
        <w:rPr>
          <w:rStyle w:val="GapFillchr"/>
          <w:b w:val="0"/>
          <w:u w:val="none"/>
        </w:rPr>
        <w:t>________</w:t>
      </w:r>
    </w:p>
    <w:p w14:paraId="121EB1AD" w14:textId="77777777" w:rsidR="00E36995" w:rsidRDefault="00E36995" w:rsidP="00E36995">
      <w:pPr>
        <w:pStyle w:val="Text"/>
        <w:tabs>
          <w:tab w:val="clear" w:pos="227"/>
          <w:tab w:val="left" w:pos="3402"/>
        </w:tabs>
        <w:spacing w:before="0"/>
        <w:ind w:left="142" w:hanging="142"/>
      </w:pPr>
      <w:r w:rsidRPr="00165D77">
        <w:rPr>
          <w:b/>
        </w:rPr>
        <w:t>3</w:t>
      </w:r>
      <w:r>
        <w:rPr>
          <w:b/>
        </w:rPr>
        <w:tab/>
      </w:r>
      <w:r w:rsidRPr="00F03D71">
        <w:rPr>
          <w:lang w:val="en-US"/>
        </w:rPr>
        <w:t>stays home in the evening?</w:t>
      </w:r>
      <w:r>
        <w:tab/>
      </w:r>
      <w:r w:rsidRPr="00BF7E4B">
        <w:rPr>
          <w:rStyle w:val="GapFillchr"/>
          <w:b w:val="0"/>
          <w:u w:val="none"/>
        </w:rPr>
        <w:t>________</w:t>
      </w:r>
    </w:p>
    <w:p w14:paraId="3E93060D" w14:textId="77777777" w:rsidR="00E36995" w:rsidRDefault="00E36995" w:rsidP="00E36995">
      <w:pPr>
        <w:pStyle w:val="Text"/>
        <w:tabs>
          <w:tab w:val="clear" w:pos="227"/>
          <w:tab w:val="left" w:pos="3402"/>
        </w:tabs>
        <w:spacing w:before="0"/>
        <w:ind w:left="142" w:hanging="142"/>
      </w:pPr>
      <w:r>
        <w:rPr>
          <w:b/>
        </w:rPr>
        <w:t>4</w:t>
      </w:r>
      <w:r>
        <w:rPr>
          <w:b/>
        </w:rPr>
        <w:tab/>
      </w:r>
      <w:r w:rsidRPr="00F03D71">
        <w:rPr>
          <w:lang w:val="en-US"/>
        </w:rPr>
        <w:t>works twice a week?</w:t>
      </w:r>
      <w:r>
        <w:tab/>
      </w:r>
      <w:r w:rsidRPr="00BF7E4B">
        <w:rPr>
          <w:rStyle w:val="GapFillchr"/>
          <w:b w:val="0"/>
          <w:u w:val="none"/>
        </w:rPr>
        <w:t>________</w:t>
      </w:r>
    </w:p>
    <w:p w14:paraId="295BF026" w14:textId="77777777" w:rsidR="00E36995" w:rsidRDefault="00E36995" w:rsidP="00E36995">
      <w:pPr>
        <w:pStyle w:val="Text"/>
        <w:tabs>
          <w:tab w:val="clear" w:pos="227"/>
          <w:tab w:val="left" w:pos="3402"/>
        </w:tabs>
        <w:spacing w:before="0"/>
        <w:ind w:left="142" w:hanging="142"/>
        <w:rPr>
          <w:lang w:val="en-US"/>
        </w:rPr>
      </w:pPr>
      <w:r>
        <w:rPr>
          <w:b/>
        </w:rPr>
        <w:t>5</w:t>
      </w:r>
      <w:r>
        <w:rPr>
          <w:b/>
        </w:rPr>
        <w:tab/>
      </w:r>
      <w:r w:rsidRPr="00F03D71">
        <w:rPr>
          <w:lang w:val="en-US"/>
        </w:rPr>
        <w:t xml:space="preserve">is interested in money more than the </w:t>
      </w:r>
    </w:p>
    <w:p w14:paraId="4718A9F6" w14:textId="77777777" w:rsidR="00E36995" w:rsidRDefault="00E36995" w:rsidP="00E36995">
      <w:pPr>
        <w:pStyle w:val="Text"/>
        <w:tabs>
          <w:tab w:val="clear" w:pos="227"/>
          <w:tab w:val="left" w:pos="3402"/>
        </w:tabs>
        <w:spacing w:before="0"/>
        <w:ind w:left="142" w:hanging="142"/>
        <w:rPr>
          <w:rStyle w:val="GapFillchr"/>
          <w:b w:val="0"/>
          <w:u w:val="none"/>
        </w:rPr>
      </w:pPr>
      <w:r>
        <w:rPr>
          <w:b/>
        </w:rPr>
        <w:t xml:space="preserve">   </w:t>
      </w:r>
      <w:r w:rsidRPr="00F03D71">
        <w:rPr>
          <w:lang w:val="en-US"/>
        </w:rPr>
        <w:t>rest?</w:t>
      </w:r>
      <w:r>
        <w:tab/>
      </w:r>
      <w:r w:rsidRPr="00BF7E4B">
        <w:rPr>
          <w:rStyle w:val="GapFillchr"/>
          <w:b w:val="0"/>
          <w:u w:val="none"/>
        </w:rPr>
        <w:t>________</w:t>
      </w:r>
    </w:p>
    <w:p w14:paraId="183D1923" w14:textId="77777777" w:rsidR="00E36995" w:rsidRDefault="00E36995" w:rsidP="00E36995">
      <w:pPr>
        <w:pStyle w:val="Text"/>
        <w:tabs>
          <w:tab w:val="clear" w:pos="227"/>
          <w:tab w:val="left" w:pos="3402"/>
        </w:tabs>
        <w:spacing w:before="0"/>
        <w:ind w:left="142" w:hanging="142"/>
        <w:rPr>
          <w:rStyle w:val="GapFillchr"/>
          <w:b w:val="0"/>
          <w:u w:val="none"/>
        </w:rPr>
      </w:pPr>
      <w:r w:rsidRPr="000B55A3">
        <w:rPr>
          <w:rStyle w:val="GapFillchr"/>
          <w:bCs/>
          <w:u w:val="none"/>
        </w:rPr>
        <w:t>6</w:t>
      </w:r>
      <w:r>
        <w:rPr>
          <w:rStyle w:val="GapFillchr"/>
          <w:b w:val="0"/>
          <w:u w:val="none"/>
        </w:rPr>
        <w:t xml:space="preserve"> </w:t>
      </w:r>
      <w:r w:rsidRPr="00F03D71">
        <w:rPr>
          <w:lang w:val="en-US"/>
        </w:rPr>
        <w:t>hasn’t got a job yet?</w:t>
      </w:r>
      <w:r>
        <w:rPr>
          <w:lang w:val="en-US"/>
        </w:rPr>
        <w:t xml:space="preserve">                                 </w:t>
      </w:r>
      <w:r w:rsidRPr="00BF7E4B">
        <w:rPr>
          <w:rStyle w:val="GapFillchr"/>
          <w:b w:val="0"/>
          <w:u w:val="none"/>
        </w:rPr>
        <w:t>________</w:t>
      </w:r>
    </w:p>
    <w:p w14:paraId="7AFA143A" w14:textId="77777777" w:rsidR="00E36995" w:rsidRDefault="00E36995" w:rsidP="00E36995">
      <w:pPr>
        <w:pStyle w:val="Text"/>
        <w:tabs>
          <w:tab w:val="clear" w:pos="227"/>
          <w:tab w:val="left" w:pos="3402"/>
        </w:tabs>
        <w:spacing w:before="0"/>
        <w:ind w:left="142" w:hanging="142"/>
        <w:rPr>
          <w:lang w:val="en-US"/>
        </w:rPr>
      </w:pPr>
      <w:r w:rsidRPr="000B55A3">
        <w:rPr>
          <w:rStyle w:val="GapFillchr"/>
          <w:bCs/>
          <w:u w:val="none"/>
        </w:rPr>
        <w:t>7</w:t>
      </w:r>
      <w:r>
        <w:rPr>
          <w:rStyle w:val="GapFillchr"/>
          <w:b w:val="0"/>
          <w:u w:val="none"/>
        </w:rPr>
        <w:t xml:space="preserve"> </w:t>
      </w:r>
      <w:r w:rsidRPr="00F03D71">
        <w:rPr>
          <w:lang w:val="en-US"/>
        </w:rPr>
        <w:t xml:space="preserve">thinks that doing what you enjoy is </w:t>
      </w:r>
    </w:p>
    <w:p w14:paraId="66E6DDF8" w14:textId="77777777" w:rsidR="00E36995" w:rsidRPr="000B55A3" w:rsidRDefault="00E36995" w:rsidP="00E36995">
      <w:pPr>
        <w:pStyle w:val="Text"/>
        <w:tabs>
          <w:tab w:val="clear" w:pos="227"/>
          <w:tab w:val="left" w:pos="3402"/>
        </w:tabs>
        <w:spacing w:before="0"/>
        <w:ind w:left="142" w:hanging="142"/>
        <w:rPr>
          <w:lang w:val="en-US"/>
        </w:rPr>
      </w:pPr>
      <w:r>
        <w:rPr>
          <w:rStyle w:val="GapFillchr"/>
          <w:b w:val="0"/>
          <w:u w:val="none"/>
          <w:lang w:val="en-US"/>
        </w:rPr>
        <w:t xml:space="preserve">   </w:t>
      </w:r>
      <w:r w:rsidRPr="00F03D71">
        <w:rPr>
          <w:lang w:val="en-US"/>
        </w:rPr>
        <w:t>Important</w:t>
      </w:r>
      <w:r>
        <w:rPr>
          <w:lang w:val="en-US"/>
        </w:rPr>
        <w:t xml:space="preserve">?                                                </w:t>
      </w:r>
      <w:r w:rsidRPr="00BF7E4B">
        <w:rPr>
          <w:rStyle w:val="GapFillchr"/>
          <w:b w:val="0"/>
          <w:u w:val="none"/>
        </w:rPr>
        <w:t>________</w:t>
      </w:r>
    </w:p>
    <w:p w14:paraId="41DE5852" w14:textId="77777777" w:rsidR="00E36995" w:rsidRPr="000B55A3" w:rsidRDefault="00E36995" w:rsidP="00E36995">
      <w:pPr>
        <w:spacing w:after="0" w:line="276" w:lineRule="auto"/>
        <w:rPr>
          <w:rFonts w:ascii="Arial" w:hAnsi="Arial" w:cs="Arial"/>
          <w:sz w:val="18"/>
          <w:szCs w:val="18"/>
          <w:lang w:val="en-US"/>
        </w:rPr>
      </w:pPr>
      <w:r w:rsidRPr="00F03D71">
        <w:rPr>
          <w:rFonts w:ascii="Arial" w:hAnsi="Arial" w:cs="Arial"/>
          <w:sz w:val="18"/>
          <w:szCs w:val="18"/>
          <w:lang w:val="en-US"/>
        </w:rPr>
        <w:t>Which of these two people …</w:t>
      </w:r>
    </w:p>
    <w:p w14:paraId="09EF2AD8" w14:textId="77777777" w:rsidR="00E36995" w:rsidRDefault="00E36995" w:rsidP="00E36995">
      <w:pPr>
        <w:pStyle w:val="Text"/>
        <w:tabs>
          <w:tab w:val="clear" w:pos="227"/>
          <w:tab w:val="left" w:pos="3544"/>
        </w:tabs>
        <w:spacing w:before="0"/>
        <w:ind w:left="142" w:hanging="142"/>
      </w:pPr>
      <w:r>
        <w:rPr>
          <w:b/>
        </w:rPr>
        <w:t xml:space="preserve">… </w:t>
      </w:r>
      <w:r w:rsidRPr="00F03D71">
        <w:rPr>
          <w:lang w:val="en-US"/>
        </w:rPr>
        <w:t>work long hours</w:t>
      </w:r>
    </w:p>
    <w:p w14:paraId="374B46E8" w14:textId="77777777" w:rsidR="00E36995" w:rsidRPr="00237149" w:rsidRDefault="00E36995" w:rsidP="00E36995">
      <w:pPr>
        <w:pStyle w:val="Text"/>
        <w:tabs>
          <w:tab w:val="clear" w:pos="227"/>
          <w:tab w:val="left" w:pos="3544"/>
        </w:tabs>
        <w:spacing w:before="0"/>
        <w:ind w:left="142" w:hanging="142"/>
        <w:rPr>
          <w:i/>
          <w:u w:val="single"/>
        </w:rPr>
      </w:pPr>
      <w:r>
        <w:rPr>
          <w:b/>
        </w:rPr>
        <w:t xml:space="preserve">    </w:t>
      </w:r>
      <w:r w:rsidRPr="000B55A3">
        <w:rPr>
          <w:vertAlign w:val="superscript"/>
        </w:rPr>
        <w:t>8</w:t>
      </w:r>
      <w:r w:rsidRPr="00BF7E4B">
        <w:rPr>
          <w:rStyle w:val="GapFillchr"/>
          <w:b w:val="0"/>
          <w:u w:val="none"/>
        </w:rPr>
        <w:t>________</w:t>
      </w:r>
      <w:r>
        <w:t xml:space="preserve">     </w:t>
      </w:r>
      <w:r w:rsidRPr="000B55A3">
        <w:rPr>
          <w:vertAlign w:val="superscript"/>
        </w:rPr>
        <w:t>9</w:t>
      </w:r>
      <w:r w:rsidRPr="00BF7E4B">
        <w:rPr>
          <w:rStyle w:val="GapFillchr"/>
          <w:b w:val="0"/>
          <w:u w:val="none"/>
        </w:rPr>
        <w:t>________</w:t>
      </w:r>
    </w:p>
    <w:p w14:paraId="5DEC1316" w14:textId="77777777" w:rsidR="00E36995" w:rsidRDefault="00E36995" w:rsidP="00E36995">
      <w:pPr>
        <w:pStyle w:val="Text"/>
        <w:tabs>
          <w:tab w:val="clear" w:pos="227"/>
          <w:tab w:val="left" w:pos="3544"/>
        </w:tabs>
        <w:spacing w:before="0"/>
        <w:ind w:left="142" w:hanging="142"/>
      </w:pPr>
      <w:r>
        <w:rPr>
          <w:b/>
        </w:rPr>
        <w:t xml:space="preserve">… </w:t>
      </w:r>
      <w:r w:rsidRPr="00F03D71">
        <w:rPr>
          <w:lang w:val="en-US"/>
        </w:rPr>
        <w:t xml:space="preserve">are students?  </w:t>
      </w:r>
    </w:p>
    <w:p w14:paraId="44A526E8" w14:textId="77777777" w:rsidR="00E36995" w:rsidRPr="00237149" w:rsidRDefault="00E36995" w:rsidP="00E36995">
      <w:pPr>
        <w:pStyle w:val="Text"/>
        <w:tabs>
          <w:tab w:val="clear" w:pos="227"/>
          <w:tab w:val="left" w:pos="3544"/>
        </w:tabs>
        <w:spacing w:before="0"/>
        <w:ind w:left="142" w:hanging="142"/>
        <w:rPr>
          <w:i/>
          <w:u w:val="single"/>
        </w:rPr>
      </w:pPr>
      <w:r>
        <w:rPr>
          <w:vertAlign w:val="superscript"/>
        </w:rPr>
        <w:t xml:space="preserve">   </w:t>
      </w:r>
      <w:r w:rsidRPr="000B55A3">
        <w:rPr>
          <w:vertAlign w:val="superscript"/>
        </w:rPr>
        <w:t>10</w:t>
      </w:r>
      <w:r w:rsidRPr="00BF7E4B">
        <w:rPr>
          <w:rStyle w:val="GapFillchr"/>
          <w:b w:val="0"/>
          <w:u w:val="none"/>
        </w:rPr>
        <w:t>________</w:t>
      </w:r>
      <w:r>
        <w:t xml:space="preserve">     </w:t>
      </w:r>
      <w:r w:rsidRPr="000B55A3">
        <w:rPr>
          <w:vertAlign w:val="superscript"/>
        </w:rPr>
        <w:t>11</w:t>
      </w:r>
      <w:r w:rsidRPr="00BF7E4B">
        <w:rPr>
          <w:rStyle w:val="GapFillchr"/>
          <w:b w:val="0"/>
          <w:u w:val="none"/>
        </w:rPr>
        <w:t>________</w:t>
      </w:r>
    </w:p>
    <w:p w14:paraId="196EC90A" w14:textId="77777777" w:rsidR="00307378" w:rsidRPr="009B2EDE" w:rsidRDefault="00FF6273" w:rsidP="00FF6273">
      <w:pPr>
        <w:pStyle w:val="ScoreBox"/>
      </w:pPr>
      <w:r>
        <w:t>/10</w:t>
      </w:r>
    </w:p>
    <w:p w14:paraId="4A2341A0" w14:textId="77777777" w:rsidR="00617EC3" w:rsidRDefault="00617EC3" w:rsidP="00A140DB">
      <w:pPr>
        <w:pStyle w:val="Rubric"/>
        <w:ind w:left="284" w:hanging="284"/>
      </w:pPr>
      <w:r>
        <w:t>1</w:t>
      </w:r>
      <w:r w:rsidR="00094BEA">
        <w:t>3</w:t>
      </w:r>
      <w:r w:rsidR="00D70207">
        <w:t xml:space="preserve"> </w:t>
      </w:r>
      <w:r w:rsidR="00A140DB">
        <w:tab/>
      </w:r>
      <w:r>
        <w:t>Read th</w:t>
      </w:r>
      <w:r w:rsidR="0047775F">
        <w:t>e</w:t>
      </w:r>
      <w:r>
        <w:t xml:space="preserve"> application letter. Then write </w:t>
      </w:r>
      <w:r w:rsidR="00A140DB">
        <w:br/>
      </w:r>
      <w:r w:rsidR="0047775F">
        <w:t xml:space="preserve">true (T), </w:t>
      </w:r>
      <w:r w:rsidR="0047775F" w:rsidRPr="009B2EDE">
        <w:t>false (F)</w:t>
      </w:r>
      <w:r>
        <w:t xml:space="preserve"> or </w:t>
      </w:r>
      <w:r w:rsidR="007E78A5">
        <w:t>(N</w:t>
      </w:r>
      <w:r w:rsidR="0047775F">
        <w:t xml:space="preserve">) </w:t>
      </w:r>
      <w:r>
        <w:t>if there is no information</w:t>
      </w:r>
      <w:r w:rsidR="0047775F">
        <w:t xml:space="preserve"> given</w:t>
      </w:r>
      <w:r w:rsidR="00EC23C3">
        <w:t xml:space="preserve"> in the letter</w:t>
      </w:r>
      <w:r>
        <w:t>.</w:t>
      </w:r>
    </w:p>
    <w:p w14:paraId="0CB75657" w14:textId="333F49E0" w:rsidR="00617EC3" w:rsidRPr="00E36995" w:rsidRDefault="00617EC3" w:rsidP="00E36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</w:tabs>
        <w:spacing w:before="0" w:line="276" w:lineRule="auto"/>
        <w:jc w:val="both"/>
        <w:rPr>
          <w:rFonts w:ascii="Arial" w:hAnsi="Arial" w:cs="Arial"/>
          <w:sz w:val="18"/>
          <w:szCs w:val="18"/>
        </w:rPr>
      </w:pPr>
      <w:r w:rsidRPr="00E36995">
        <w:rPr>
          <w:rFonts w:ascii="Arial" w:hAnsi="Arial" w:cs="Arial"/>
          <w:sz w:val="18"/>
          <w:szCs w:val="18"/>
        </w:rPr>
        <w:t>Dear Sir</w:t>
      </w:r>
      <w:r w:rsidR="00CB223B" w:rsidRPr="00E36995">
        <w:rPr>
          <w:rFonts w:ascii="Arial" w:hAnsi="Arial" w:cs="Arial"/>
          <w:sz w:val="18"/>
          <w:szCs w:val="18"/>
        </w:rPr>
        <w:t>,</w:t>
      </w:r>
    </w:p>
    <w:p w14:paraId="47CBA94C" w14:textId="3EC31E73" w:rsidR="00CB223B" w:rsidRPr="00E36995" w:rsidRDefault="00CB223B" w:rsidP="00E36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</w:tabs>
        <w:spacing w:before="0" w:line="276" w:lineRule="auto"/>
        <w:jc w:val="both"/>
        <w:rPr>
          <w:rFonts w:ascii="Arial" w:hAnsi="Arial" w:cs="Arial"/>
          <w:sz w:val="18"/>
          <w:szCs w:val="18"/>
        </w:rPr>
      </w:pPr>
      <w:r w:rsidRPr="00E36995">
        <w:rPr>
          <w:rFonts w:ascii="Arial" w:hAnsi="Arial" w:cs="Arial"/>
          <w:sz w:val="18"/>
          <w:szCs w:val="18"/>
        </w:rPr>
        <w:t>I am writing to show my interest to serve your institution as a Montessori Teacher. I saw your advertisement in newspaper and found that your job requirements suit my eligibility. I did my MA from Panjab University and I did Montessori Teaching Diploma of one year from Education University. I have experience of 2 years teaching in a private institution.</w:t>
      </w:r>
    </w:p>
    <w:p w14:paraId="5090CDE3" w14:textId="263441D6" w:rsidR="00CB223B" w:rsidRPr="00E36995" w:rsidRDefault="00CB223B" w:rsidP="00E36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</w:tabs>
        <w:spacing w:before="0" w:line="276" w:lineRule="auto"/>
        <w:jc w:val="both"/>
        <w:rPr>
          <w:rFonts w:ascii="Arial" w:hAnsi="Arial" w:cs="Arial"/>
          <w:sz w:val="18"/>
          <w:szCs w:val="18"/>
        </w:rPr>
      </w:pPr>
      <w:r w:rsidRPr="00E36995">
        <w:rPr>
          <w:rFonts w:ascii="Arial" w:hAnsi="Arial" w:cs="Arial"/>
          <w:sz w:val="18"/>
          <w:szCs w:val="18"/>
        </w:rPr>
        <w:t>I have capacity to work harder and I tend to do my best in this field. It would be my privilege if I am selected here. Enclosed is my resume along work experience letters. I hope that my application would be considered. I look forward to hearing from you soon.</w:t>
      </w:r>
    </w:p>
    <w:p w14:paraId="35D67F43" w14:textId="24AFC05E" w:rsidR="00CB223B" w:rsidRPr="00E36995" w:rsidRDefault="00CB223B" w:rsidP="00E36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</w:tabs>
        <w:spacing w:before="0" w:line="276" w:lineRule="auto"/>
        <w:jc w:val="both"/>
        <w:rPr>
          <w:rFonts w:ascii="Arial" w:hAnsi="Arial" w:cs="Arial"/>
          <w:sz w:val="18"/>
          <w:szCs w:val="18"/>
        </w:rPr>
      </w:pPr>
      <w:r w:rsidRPr="00E36995">
        <w:rPr>
          <w:rFonts w:ascii="Arial" w:hAnsi="Arial" w:cs="Arial"/>
          <w:sz w:val="18"/>
          <w:szCs w:val="18"/>
        </w:rPr>
        <w:t>Thanking you in anticipation.</w:t>
      </w:r>
    </w:p>
    <w:p w14:paraId="4050644F" w14:textId="731111F5" w:rsidR="00CB223B" w:rsidRPr="00E36995" w:rsidRDefault="00CB223B" w:rsidP="00E36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</w:tabs>
        <w:spacing w:before="0" w:line="276" w:lineRule="auto"/>
        <w:jc w:val="both"/>
        <w:rPr>
          <w:rFonts w:ascii="Arial" w:hAnsi="Arial" w:cs="Arial"/>
          <w:sz w:val="18"/>
          <w:szCs w:val="18"/>
        </w:rPr>
      </w:pPr>
      <w:r w:rsidRPr="00E36995">
        <w:rPr>
          <w:rFonts w:ascii="Arial" w:hAnsi="Arial" w:cs="Arial"/>
          <w:sz w:val="18"/>
          <w:szCs w:val="18"/>
        </w:rPr>
        <w:t>Yours Sincerely,</w:t>
      </w:r>
    </w:p>
    <w:p w14:paraId="7BF45196" w14:textId="0046D35C" w:rsidR="00CB223B" w:rsidRPr="00E36995" w:rsidRDefault="00CB223B" w:rsidP="00E36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</w:tabs>
        <w:spacing w:before="0" w:line="276" w:lineRule="auto"/>
        <w:jc w:val="both"/>
        <w:rPr>
          <w:rFonts w:ascii="Arial" w:hAnsi="Arial" w:cs="Arial"/>
          <w:sz w:val="18"/>
          <w:szCs w:val="18"/>
        </w:rPr>
      </w:pPr>
      <w:r w:rsidRPr="00E36995">
        <w:rPr>
          <w:rFonts w:ascii="Arial" w:hAnsi="Arial" w:cs="Arial"/>
          <w:sz w:val="18"/>
          <w:szCs w:val="18"/>
        </w:rPr>
        <w:t>Ayesha Shah</w:t>
      </w:r>
    </w:p>
    <w:p w14:paraId="6B930D03" w14:textId="77777777" w:rsidR="00CB223B" w:rsidRDefault="00617EC3" w:rsidP="0029788F">
      <w:pPr>
        <w:pStyle w:val="Text"/>
        <w:tabs>
          <w:tab w:val="clear" w:pos="227"/>
          <w:tab w:val="left" w:pos="3686"/>
        </w:tabs>
        <w:spacing w:before="0" w:after="0" w:line="276" w:lineRule="auto"/>
        <w:ind w:left="142" w:hanging="142"/>
      </w:pPr>
      <w:r>
        <w:rPr>
          <w:b/>
        </w:rPr>
        <w:t>1</w:t>
      </w:r>
      <w:r>
        <w:rPr>
          <w:b/>
        </w:rPr>
        <w:tab/>
      </w:r>
      <w:r w:rsidR="00CB223B">
        <w:t xml:space="preserve">The institution is looking for a Montessori </w:t>
      </w:r>
    </w:p>
    <w:p w14:paraId="707808B7" w14:textId="789672E8" w:rsidR="00617EC3" w:rsidRDefault="00CB223B" w:rsidP="0029788F">
      <w:pPr>
        <w:pStyle w:val="Text"/>
        <w:tabs>
          <w:tab w:val="clear" w:pos="227"/>
          <w:tab w:val="left" w:pos="3686"/>
        </w:tabs>
        <w:spacing w:before="0" w:after="0" w:line="276" w:lineRule="auto"/>
        <w:ind w:left="142" w:hanging="142"/>
      </w:pPr>
      <w:r>
        <w:t xml:space="preserve">    Teacher.</w:t>
      </w:r>
      <w:r w:rsidR="00617EC3">
        <w:tab/>
      </w:r>
      <w:r w:rsidR="00617EC3">
        <w:rPr>
          <w:u w:val="single"/>
        </w:rPr>
        <w:t xml:space="preserve">  </w:t>
      </w:r>
      <w:r w:rsidR="00617EC3">
        <w:rPr>
          <w:i/>
          <w:u w:val="single"/>
        </w:rPr>
        <w:t xml:space="preserve">T </w:t>
      </w:r>
      <w:r w:rsidR="00617EC3">
        <w:rPr>
          <w:u w:val="single"/>
        </w:rPr>
        <w:t> </w:t>
      </w:r>
    </w:p>
    <w:p w14:paraId="54C5A118" w14:textId="77777777" w:rsidR="00CB223B" w:rsidRDefault="00617EC3" w:rsidP="0029788F">
      <w:pPr>
        <w:pStyle w:val="Text"/>
        <w:tabs>
          <w:tab w:val="clear" w:pos="227"/>
          <w:tab w:val="left" w:pos="3686"/>
        </w:tabs>
        <w:spacing w:before="0" w:after="0" w:line="276" w:lineRule="auto"/>
        <w:ind w:left="142" w:hanging="142"/>
      </w:pPr>
      <w:r>
        <w:rPr>
          <w:b/>
        </w:rPr>
        <w:t>2</w:t>
      </w:r>
      <w:r>
        <w:rPr>
          <w:b/>
        </w:rPr>
        <w:tab/>
      </w:r>
      <w:r w:rsidR="00CB223B">
        <w:t xml:space="preserve">This job advertisement was given in many </w:t>
      </w:r>
    </w:p>
    <w:p w14:paraId="47F34EC3" w14:textId="24360923" w:rsidR="00617EC3" w:rsidRDefault="00CB223B" w:rsidP="0029788F">
      <w:pPr>
        <w:pStyle w:val="Text"/>
        <w:tabs>
          <w:tab w:val="clear" w:pos="227"/>
          <w:tab w:val="left" w:pos="3686"/>
        </w:tabs>
        <w:spacing w:before="0" w:after="0" w:line="276" w:lineRule="auto"/>
        <w:ind w:left="142" w:hanging="142"/>
      </w:pPr>
      <w:r>
        <w:rPr>
          <w:b/>
        </w:rPr>
        <w:t xml:space="preserve">    </w:t>
      </w:r>
      <w:r>
        <w:t>places.</w:t>
      </w:r>
      <w:r w:rsidR="00617EC3">
        <w:tab/>
        <w:t>___</w:t>
      </w:r>
    </w:p>
    <w:p w14:paraId="0AC9A7B8" w14:textId="77777777" w:rsidR="00CB223B" w:rsidRDefault="00617EC3" w:rsidP="0029788F">
      <w:pPr>
        <w:pStyle w:val="Text"/>
        <w:tabs>
          <w:tab w:val="clear" w:pos="227"/>
          <w:tab w:val="left" w:pos="3686"/>
        </w:tabs>
        <w:spacing w:before="0" w:after="0" w:line="276" w:lineRule="auto"/>
        <w:ind w:left="142" w:hanging="142"/>
      </w:pPr>
      <w:r>
        <w:rPr>
          <w:b/>
        </w:rPr>
        <w:t>3</w:t>
      </w:r>
      <w:r>
        <w:rPr>
          <w:b/>
        </w:rPr>
        <w:tab/>
      </w:r>
      <w:r w:rsidR="00CB223B">
        <w:t xml:space="preserve">Ayesha thinks she can be eligible for the </w:t>
      </w:r>
    </w:p>
    <w:p w14:paraId="5C217976" w14:textId="5EE7C8F2" w:rsidR="00617EC3" w:rsidRDefault="00CB223B" w:rsidP="0029788F">
      <w:pPr>
        <w:pStyle w:val="Text"/>
        <w:tabs>
          <w:tab w:val="clear" w:pos="227"/>
          <w:tab w:val="left" w:pos="3686"/>
        </w:tabs>
        <w:spacing w:before="0" w:after="0" w:line="276" w:lineRule="auto"/>
        <w:ind w:left="142" w:hanging="142"/>
      </w:pPr>
      <w:r>
        <w:rPr>
          <w:b/>
        </w:rPr>
        <w:t xml:space="preserve">    </w:t>
      </w:r>
      <w:r>
        <w:t>position.</w:t>
      </w:r>
      <w:r w:rsidR="00617EC3">
        <w:t xml:space="preserve"> </w:t>
      </w:r>
      <w:r w:rsidR="00617EC3">
        <w:tab/>
        <w:t>___</w:t>
      </w:r>
    </w:p>
    <w:p w14:paraId="3E9C08A7" w14:textId="77777777" w:rsidR="0029788F" w:rsidRDefault="00617EC3" w:rsidP="0029788F">
      <w:pPr>
        <w:pStyle w:val="Text"/>
        <w:tabs>
          <w:tab w:val="clear" w:pos="227"/>
          <w:tab w:val="left" w:pos="3686"/>
        </w:tabs>
        <w:spacing w:before="0" w:after="0" w:line="276" w:lineRule="auto"/>
        <w:ind w:left="142" w:hanging="142"/>
      </w:pPr>
      <w:r>
        <w:rPr>
          <w:b/>
        </w:rPr>
        <w:t>4</w:t>
      </w:r>
      <w:r>
        <w:rPr>
          <w:b/>
        </w:rPr>
        <w:tab/>
      </w:r>
      <w:r w:rsidR="0029788F">
        <w:t xml:space="preserve">Ayesha has worked in private sector for </w:t>
      </w:r>
    </w:p>
    <w:p w14:paraId="0B3D8FEB" w14:textId="39AEE09C" w:rsidR="00617EC3" w:rsidRDefault="0029788F" w:rsidP="0029788F">
      <w:pPr>
        <w:pStyle w:val="Text"/>
        <w:tabs>
          <w:tab w:val="clear" w:pos="227"/>
          <w:tab w:val="left" w:pos="3686"/>
        </w:tabs>
        <w:spacing w:before="0" w:after="0" w:line="276" w:lineRule="auto"/>
        <w:ind w:left="142" w:hanging="142"/>
      </w:pPr>
      <w:r>
        <w:rPr>
          <w:b/>
        </w:rPr>
        <w:t xml:space="preserve">    </w:t>
      </w:r>
      <w:r>
        <w:t>2 years.</w:t>
      </w:r>
      <w:r w:rsidR="00617EC3">
        <w:t xml:space="preserve"> </w:t>
      </w:r>
      <w:r w:rsidR="00617EC3">
        <w:tab/>
        <w:t>___</w:t>
      </w:r>
    </w:p>
    <w:p w14:paraId="53C6DB00" w14:textId="614C1367" w:rsidR="00503630" w:rsidRDefault="00503630" w:rsidP="0029788F">
      <w:pPr>
        <w:pStyle w:val="Text"/>
        <w:tabs>
          <w:tab w:val="clear" w:pos="227"/>
          <w:tab w:val="left" w:pos="3686"/>
        </w:tabs>
        <w:spacing w:before="0" w:after="0" w:line="276" w:lineRule="auto"/>
        <w:ind w:left="142" w:hanging="142"/>
      </w:pPr>
      <w:r>
        <w:rPr>
          <w:b/>
        </w:rPr>
        <w:t>5</w:t>
      </w:r>
      <w:r>
        <w:rPr>
          <w:b/>
        </w:rPr>
        <w:tab/>
      </w:r>
      <w:r w:rsidR="0029788F">
        <w:t>Ayesha is hard-working.</w:t>
      </w:r>
      <w:r>
        <w:tab/>
        <w:t>___</w:t>
      </w:r>
    </w:p>
    <w:p w14:paraId="0ECC646C" w14:textId="0AA7CEE0" w:rsidR="00617EC3" w:rsidRDefault="00503630" w:rsidP="0029788F">
      <w:pPr>
        <w:pStyle w:val="Text"/>
        <w:tabs>
          <w:tab w:val="clear" w:pos="227"/>
          <w:tab w:val="left" w:pos="3686"/>
        </w:tabs>
        <w:spacing w:before="0" w:after="0" w:line="276" w:lineRule="auto"/>
        <w:ind w:left="142" w:hanging="142"/>
      </w:pPr>
      <w:r>
        <w:rPr>
          <w:b/>
        </w:rPr>
        <w:t>6</w:t>
      </w:r>
      <w:r w:rsidR="00617EC3">
        <w:rPr>
          <w:b/>
        </w:rPr>
        <w:tab/>
      </w:r>
      <w:r w:rsidR="0029788F">
        <w:t>Ayesha is not waiting for their response.</w:t>
      </w:r>
      <w:r w:rsidR="00617EC3">
        <w:tab/>
        <w:t>___</w:t>
      </w:r>
    </w:p>
    <w:p w14:paraId="52353968" w14:textId="77777777" w:rsidR="00617EC3" w:rsidRDefault="00D70207" w:rsidP="00D70207">
      <w:pPr>
        <w:pStyle w:val="ScoreBox"/>
      </w:pPr>
      <w:r>
        <w:t>/5</w:t>
      </w:r>
    </w:p>
    <w:p w14:paraId="5EE83122" w14:textId="77777777" w:rsidR="00D70207" w:rsidRDefault="00D70207" w:rsidP="00D70207">
      <w:pPr>
        <w:pStyle w:val="ScoreBox"/>
      </w:pPr>
    </w:p>
    <w:p w14:paraId="0CB1C3D7" w14:textId="77777777" w:rsidR="00D70207" w:rsidRDefault="00D70207" w:rsidP="00D70207">
      <w:pPr>
        <w:pStyle w:val="ScoreBox"/>
      </w:pPr>
    </w:p>
    <w:p w14:paraId="1AB2C475" w14:textId="77777777" w:rsidR="00125A8A" w:rsidRDefault="00125A8A" w:rsidP="00D70207">
      <w:pPr>
        <w:pStyle w:val="ScoreBox"/>
      </w:pPr>
    </w:p>
    <w:p w14:paraId="57277C91" w14:textId="77777777" w:rsidR="00125A8A" w:rsidRDefault="00125A8A" w:rsidP="00D70207">
      <w:pPr>
        <w:pStyle w:val="ScoreBox"/>
      </w:pPr>
    </w:p>
    <w:p w14:paraId="14C4B4F3" w14:textId="77777777" w:rsidR="00E36995" w:rsidRDefault="00E36995" w:rsidP="00D70207">
      <w:pPr>
        <w:pStyle w:val="ScoreBox"/>
      </w:pPr>
    </w:p>
    <w:p w14:paraId="1D0E7379" w14:textId="77777777" w:rsidR="00E36995" w:rsidRDefault="00E36995" w:rsidP="00D70207">
      <w:pPr>
        <w:pStyle w:val="ScoreBox"/>
      </w:pPr>
    </w:p>
    <w:p w14:paraId="5316CA03" w14:textId="77777777" w:rsidR="00E36995" w:rsidRDefault="00E36995" w:rsidP="00D70207">
      <w:pPr>
        <w:pStyle w:val="ScoreBox"/>
      </w:pPr>
    </w:p>
    <w:p w14:paraId="2CC1443D" w14:textId="77777777" w:rsidR="00E36995" w:rsidRDefault="00E36995" w:rsidP="00D70207">
      <w:pPr>
        <w:pStyle w:val="ScoreBox"/>
      </w:pPr>
    </w:p>
    <w:p w14:paraId="44D8B9DC" w14:textId="77777777" w:rsidR="00E36995" w:rsidRDefault="00E36995" w:rsidP="00D70207">
      <w:pPr>
        <w:pStyle w:val="ScoreBox"/>
      </w:pPr>
    </w:p>
    <w:p w14:paraId="605C1870" w14:textId="77777777" w:rsidR="00E36995" w:rsidRDefault="00E36995" w:rsidP="00D70207">
      <w:pPr>
        <w:pStyle w:val="ScoreBox"/>
      </w:pPr>
    </w:p>
    <w:p w14:paraId="20E2AC22" w14:textId="77777777" w:rsidR="00125A8A" w:rsidRDefault="00125A8A" w:rsidP="00D70207">
      <w:pPr>
        <w:pStyle w:val="ScoreBox"/>
      </w:pPr>
    </w:p>
    <w:p w14:paraId="32F24595" w14:textId="77777777" w:rsidR="00544D9F" w:rsidRPr="009B2EDE" w:rsidRDefault="00544D9F" w:rsidP="00D70207">
      <w:pPr>
        <w:pStyle w:val="HeadASection"/>
      </w:pPr>
      <w:r w:rsidRPr="009B2EDE">
        <w:lastRenderedPageBreak/>
        <w:t>Writing</w:t>
      </w:r>
    </w:p>
    <w:p w14:paraId="13642592" w14:textId="77777777" w:rsidR="0096198E" w:rsidRDefault="00544D9F" w:rsidP="00A140DB">
      <w:pPr>
        <w:pStyle w:val="Rubric"/>
        <w:ind w:left="284" w:hanging="284"/>
      </w:pPr>
      <w:r w:rsidRPr="00D70207">
        <w:t>14</w:t>
      </w:r>
      <w:r w:rsidR="00D70207">
        <w:t xml:space="preserve"> </w:t>
      </w:r>
      <w:r w:rsidR="004D5742">
        <w:tab/>
      </w:r>
      <w:r w:rsidR="001602C9" w:rsidRPr="00D70207">
        <w:t>Choose</w:t>
      </w:r>
      <w:r w:rsidR="008122B9" w:rsidRPr="00D70207">
        <w:t xml:space="preserve"> the correct</w:t>
      </w:r>
      <w:r w:rsidR="008122B9">
        <w:t xml:space="preserve"> alternative</w:t>
      </w:r>
      <w:r w:rsidR="00786616">
        <w:t>s</w:t>
      </w:r>
      <w:r w:rsidR="008F2BBE">
        <w:t>.</w:t>
      </w:r>
    </w:p>
    <w:tbl>
      <w:tblPr>
        <w:tblW w:w="42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4253"/>
      </w:tblGrid>
      <w:tr w:rsidR="0096198E" w14:paraId="5E243A1A" w14:textId="77777777" w:rsidTr="00786616">
        <w:trPr>
          <w:trHeight w:val="221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A5FB05" w14:textId="6D0939C0" w:rsidR="00BA1854" w:rsidRPr="00BA1854" w:rsidRDefault="00196B5A" w:rsidP="00196B5A">
            <w:pPr>
              <w:pStyle w:val="Text"/>
              <w:spacing w:line="288" w:lineRule="auto"/>
              <w:rPr>
                <w:bCs/>
              </w:rPr>
            </w:pPr>
            <w:r>
              <w:rPr>
                <w:bCs/>
              </w:rPr>
              <w:t xml:space="preserve"> </w:t>
            </w:r>
            <w:r w:rsidR="00BA1854" w:rsidRPr="00BA1854">
              <w:rPr>
                <w:bCs/>
              </w:rPr>
              <w:t xml:space="preserve">Dear Anders </w:t>
            </w:r>
            <w:proofErr w:type="spellStart"/>
            <w:r w:rsidR="00BA1854" w:rsidRPr="00BA1854">
              <w:rPr>
                <w:bCs/>
              </w:rPr>
              <w:t>Palgrem</w:t>
            </w:r>
            <w:proofErr w:type="spellEnd"/>
            <w:r w:rsidR="00BA1854" w:rsidRPr="00BA1854">
              <w:rPr>
                <w:bCs/>
              </w:rPr>
              <w:t>,</w:t>
            </w:r>
          </w:p>
          <w:p w14:paraId="01ECBB95" w14:textId="14A755A3" w:rsidR="00BA1854" w:rsidRDefault="00BA1854" w:rsidP="0096198E">
            <w:pPr>
              <w:pStyle w:val="Text"/>
              <w:spacing w:line="288" w:lineRule="auto"/>
              <w:ind w:firstLine="34"/>
              <w:rPr>
                <w:bCs/>
              </w:rPr>
            </w:pPr>
            <w:r>
              <w:rPr>
                <w:bCs/>
              </w:rPr>
              <w:t xml:space="preserve">Thank you for your kind </w:t>
            </w:r>
            <w:r w:rsidR="00196B5A" w:rsidRPr="00AF02C7">
              <w:rPr>
                <w:bCs/>
                <w:u w:val="single"/>
                <w:vertAlign w:val="superscript"/>
              </w:rPr>
              <w:t>1</w:t>
            </w:r>
            <w:r w:rsidRPr="00AF02C7">
              <w:rPr>
                <w:bCs/>
                <w:i/>
                <w:iCs/>
                <w:u w:val="single"/>
              </w:rPr>
              <w:t>offer</w:t>
            </w:r>
            <w:r w:rsidR="00196B5A" w:rsidRPr="00196B5A">
              <w:rPr>
                <w:bCs/>
                <w:i/>
                <w:iCs/>
              </w:rPr>
              <w:t xml:space="preserve"> / order</w:t>
            </w:r>
            <w:r>
              <w:rPr>
                <w:bCs/>
              </w:rPr>
              <w:t xml:space="preserve"> of providing gardening work for the Henderson business block and surrounding gardens.</w:t>
            </w:r>
          </w:p>
          <w:p w14:paraId="29E64207" w14:textId="5157A3F3" w:rsidR="00BA1854" w:rsidRDefault="00196B5A" w:rsidP="0096198E">
            <w:pPr>
              <w:pStyle w:val="Text"/>
              <w:spacing w:line="288" w:lineRule="auto"/>
              <w:ind w:firstLine="34"/>
              <w:rPr>
                <w:bCs/>
              </w:rPr>
            </w:pPr>
            <w:r w:rsidRPr="00196B5A">
              <w:rPr>
                <w:bCs/>
                <w:i/>
                <w:iCs/>
                <w:vertAlign w:val="superscript"/>
              </w:rPr>
              <w:t>2</w:t>
            </w:r>
            <w:r w:rsidR="00BA1854" w:rsidRPr="00196B5A">
              <w:rPr>
                <w:bCs/>
                <w:i/>
                <w:iCs/>
              </w:rPr>
              <w:t>However</w:t>
            </w:r>
            <w:r w:rsidRPr="00196B5A">
              <w:rPr>
                <w:bCs/>
                <w:i/>
                <w:iCs/>
              </w:rPr>
              <w:t xml:space="preserve"> / And</w:t>
            </w:r>
            <w:r w:rsidR="00BA1854">
              <w:rPr>
                <w:bCs/>
              </w:rPr>
              <w:t xml:space="preserve">, we regretfully </w:t>
            </w:r>
            <w:r w:rsidRPr="00196B5A">
              <w:rPr>
                <w:bCs/>
                <w:vertAlign w:val="superscript"/>
              </w:rPr>
              <w:t>3</w:t>
            </w:r>
            <w:r w:rsidR="00BA1854" w:rsidRPr="00196B5A">
              <w:rPr>
                <w:bCs/>
                <w:i/>
                <w:iCs/>
              </w:rPr>
              <w:t>have to</w:t>
            </w:r>
            <w:r w:rsidRPr="00196B5A">
              <w:rPr>
                <w:bCs/>
                <w:i/>
                <w:iCs/>
              </w:rPr>
              <w:t xml:space="preserve"> / should</w:t>
            </w:r>
            <w:r w:rsidR="00BA1854">
              <w:rPr>
                <w:bCs/>
              </w:rPr>
              <w:t xml:space="preserve"> decline the proposal as we already have several gardeners working for us and we are </w:t>
            </w:r>
            <w:r w:rsidRPr="00196B5A">
              <w:rPr>
                <w:bCs/>
                <w:vertAlign w:val="superscript"/>
              </w:rPr>
              <w:t>4</w:t>
            </w:r>
            <w:r w:rsidR="00BA1854" w:rsidRPr="00196B5A">
              <w:rPr>
                <w:bCs/>
                <w:i/>
                <w:iCs/>
              </w:rPr>
              <w:t>happy</w:t>
            </w:r>
            <w:r w:rsidRPr="00196B5A">
              <w:rPr>
                <w:bCs/>
                <w:i/>
                <w:iCs/>
              </w:rPr>
              <w:t xml:space="preserve"> / sad</w:t>
            </w:r>
            <w:r w:rsidR="00BA1854">
              <w:rPr>
                <w:bCs/>
              </w:rPr>
              <w:t xml:space="preserve"> with the costs and results.</w:t>
            </w:r>
          </w:p>
          <w:p w14:paraId="33B67509" w14:textId="2A397EA4" w:rsidR="00BA1854" w:rsidRDefault="00BA1854" w:rsidP="0096198E">
            <w:pPr>
              <w:pStyle w:val="Text"/>
              <w:spacing w:line="288" w:lineRule="auto"/>
              <w:ind w:firstLine="34"/>
              <w:rPr>
                <w:bCs/>
              </w:rPr>
            </w:pPr>
            <w:r>
              <w:rPr>
                <w:bCs/>
              </w:rPr>
              <w:t xml:space="preserve">I do personally like the look of your portfolio and will definitely </w:t>
            </w:r>
            <w:r w:rsidR="00196B5A">
              <w:rPr>
                <w:bCs/>
              </w:rPr>
              <w:t xml:space="preserve">get in </w:t>
            </w:r>
            <w:r w:rsidR="00196B5A" w:rsidRPr="00196B5A">
              <w:rPr>
                <w:bCs/>
                <w:vertAlign w:val="superscript"/>
              </w:rPr>
              <w:t>5</w:t>
            </w:r>
            <w:r w:rsidR="00196B5A" w:rsidRPr="00196B5A">
              <w:rPr>
                <w:bCs/>
                <w:i/>
                <w:iCs/>
              </w:rPr>
              <w:t>touch / tour</w:t>
            </w:r>
            <w:r w:rsidR="00196B5A">
              <w:rPr>
                <w:bCs/>
              </w:rPr>
              <w:t xml:space="preserve"> if circumstances change or we become aware of work needing doing at any of our other properties.</w:t>
            </w:r>
          </w:p>
          <w:p w14:paraId="4C5E0D32" w14:textId="7ABC197D" w:rsidR="00196B5A" w:rsidRDefault="00196B5A" w:rsidP="0096198E">
            <w:pPr>
              <w:pStyle w:val="Text"/>
              <w:spacing w:line="288" w:lineRule="auto"/>
              <w:ind w:firstLine="34"/>
              <w:rPr>
                <w:bCs/>
              </w:rPr>
            </w:pPr>
            <w:r>
              <w:rPr>
                <w:bCs/>
              </w:rPr>
              <w:t xml:space="preserve">Take </w:t>
            </w:r>
            <w:r w:rsidRPr="00196B5A">
              <w:rPr>
                <w:bCs/>
                <w:vertAlign w:val="superscript"/>
              </w:rPr>
              <w:t>6</w:t>
            </w:r>
            <w:r w:rsidRPr="00196B5A">
              <w:rPr>
                <w:bCs/>
                <w:i/>
                <w:iCs/>
              </w:rPr>
              <w:t>care / time off</w:t>
            </w:r>
            <w:r>
              <w:rPr>
                <w:bCs/>
              </w:rPr>
              <w:t xml:space="preserve">, </w:t>
            </w:r>
          </w:p>
          <w:p w14:paraId="548DC750" w14:textId="35C8A25A" w:rsidR="00196B5A" w:rsidRPr="00BA1854" w:rsidRDefault="00196B5A" w:rsidP="0096198E">
            <w:pPr>
              <w:pStyle w:val="Text"/>
              <w:spacing w:line="288" w:lineRule="auto"/>
              <w:ind w:firstLine="34"/>
              <w:rPr>
                <w:bCs/>
              </w:rPr>
            </w:pPr>
            <w:r>
              <w:rPr>
                <w:bCs/>
              </w:rPr>
              <w:t>Gorey Greenwood</w:t>
            </w:r>
          </w:p>
        </w:tc>
      </w:tr>
    </w:tbl>
    <w:p w14:paraId="2ED5E2D2" w14:textId="77777777" w:rsidR="002E007F" w:rsidRDefault="00D70207" w:rsidP="00D70207">
      <w:pPr>
        <w:pStyle w:val="ScoreBox"/>
      </w:pPr>
      <w:r>
        <w:t>/5</w:t>
      </w:r>
    </w:p>
    <w:p w14:paraId="5E6B50ED" w14:textId="77777777" w:rsidR="005430D7" w:rsidRDefault="00544D9F" w:rsidP="00B30305">
      <w:pPr>
        <w:pStyle w:val="Rubric"/>
        <w:ind w:left="284" w:hanging="284"/>
      </w:pPr>
      <w:r w:rsidRPr="009B2EDE">
        <w:t>1</w:t>
      </w:r>
      <w:r>
        <w:t>5</w:t>
      </w:r>
      <w:r w:rsidR="00C81100">
        <w:t xml:space="preserve"> </w:t>
      </w:r>
      <w:r w:rsidR="004D5742">
        <w:tab/>
      </w:r>
      <w:r w:rsidR="0042208E">
        <w:t>Write an essay. Choose either topic A or topic B, t</w:t>
      </w:r>
      <w:r w:rsidR="00106AA7">
        <w:t>hen follow steps</w:t>
      </w:r>
      <w:r w:rsidR="00183A7B">
        <w:t xml:space="preserve"> 1</w:t>
      </w:r>
      <w:r w:rsidR="00183A7B" w:rsidRPr="00786616">
        <w:t>–</w:t>
      </w:r>
      <w:r w:rsidR="00183A7B">
        <w:t>3</w:t>
      </w:r>
      <w:r w:rsidR="0042208E">
        <w:t xml:space="preserve"> below</w:t>
      </w:r>
      <w:r w:rsidR="00106AA7">
        <w:t>.</w:t>
      </w:r>
    </w:p>
    <w:tbl>
      <w:tblPr>
        <w:tblW w:w="42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4253"/>
      </w:tblGrid>
      <w:tr w:rsidR="00893D85" w14:paraId="3AC7A979" w14:textId="77777777" w:rsidTr="009251CF">
        <w:trPr>
          <w:trHeight w:val="221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0C8E9B" w14:textId="3C3D00C4" w:rsidR="00DA7104" w:rsidRPr="0084592E" w:rsidRDefault="00DA7104" w:rsidP="0056679D">
            <w:pPr>
              <w:pStyle w:val="Text"/>
              <w:spacing w:line="288" w:lineRule="auto"/>
              <w:ind w:left="1026" w:hanging="992"/>
              <w:rPr>
                <w:b/>
              </w:rPr>
            </w:pPr>
            <w:r w:rsidRPr="00DA7104">
              <w:rPr>
                <w:b/>
              </w:rPr>
              <w:t>Topic A</w:t>
            </w:r>
            <w:r w:rsidR="0056679D">
              <w:rPr>
                <w:b/>
              </w:rPr>
              <w:tab/>
            </w:r>
            <w:r w:rsidR="0084592E" w:rsidRPr="0096198E">
              <w:rPr>
                <w:bCs/>
              </w:rPr>
              <w:t xml:space="preserve">What </w:t>
            </w:r>
            <w:r w:rsidR="00291D43">
              <w:rPr>
                <w:bCs/>
              </w:rPr>
              <w:t>is the location you know well? Where is the place? How do you know it? Do other people know it well as well?</w:t>
            </w:r>
          </w:p>
        </w:tc>
      </w:tr>
    </w:tbl>
    <w:p w14:paraId="18BD66A5" w14:textId="77777777" w:rsidR="00DA7104" w:rsidRPr="00B30305" w:rsidRDefault="00DA7104" w:rsidP="00B30305">
      <w:pPr>
        <w:spacing w:before="0" w:after="0"/>
        <w:rPr>
          <w:sz w:val="20"/>
          <w:szCs w:val="20"/>
        </w:rPr>
      </w:pPr>
    </w:p>
    <w:tbl>
      <w:tblPr>
        <w:tblW w:w="42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4253"/>
      </w:tblGrid>
      <w:tr w:rsidR="00DA7104" w14:paraId="60A46C84" w14:textId="77777777" w:rsidTr="00DA7104">
        <w:trPr>
          <w:trHeight w:val="221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1779B2" w14:textId="6C7F2E03" w:rsidR="00DA7104" w:rsidRDefault="0084592E" w:rsidP="0056679D">
            <w:pPr>
              <w:pStyle w:val="Text"/>
              <w:spacing w:line="288" w:lineRule="auto"/>
              <w:ind w:left="1026" w:hanging="992"/>
            </w:pPr>
            <w:r w:rsidRPr="00DA7104">
              <w:rPr>
                <w:b/>
              </w:rPr>
              <w:t xml:space="preserve">Topic </w:t>
            </w:r>
            <w:r>
              <w:rPr>
                <w:b/>
              </w:rPr>
              <w:t>B</w:t>
            </w:r>
            <w:r w:rsidR="0056679D">
              <w:rPr>
                <w:b/>
              </w:rPr>
              <w:tab/>
            </w:r>
            <w:r w:rsidRPr="0096198E">
              <w:rPr>
                <w:bCs/>
              </w:rPr>
              <w:t xml:space="preserve">What was the </w:t>
            </w:r>
            <w:r w:rsidR="008E528B" w:rsidRPr="0096198E">
              <w:rPr>
                <w:bCs/>
              </w:rPr>
              <w:t>best</w:t>
            </w:r>
            <w:r w:rsidRPr="0096198E">
              <w:rPr>
                <w:bCs/>
              </w:rPr>
              <w:t xml:space="preserve"> </w:t>
            </w:r>
            <w:r w:rsidR="00BC67F1">
              <w:rPr>
                <w:bCs/>
              </w:rPr>
              <w:t>vacation</w:t>
            </w:r>
            <w:r w:rsidRPr="0096198E">
              <w:rPr>
                <w:bCs/>
              </w:rPr>
              <w:t xml:space="preserve"> you </w:t>
            </w:r>
            <w:r w:rsidR="008E528B" w:rsidRPr="0096198E">
              <w:rPr>
                <w:bCs/>
              </w:rPr>
              <w:t xml:space="preserve">have ever </w:t>
            </w:r>
            <w:r w:rsidR="00BC67F1">
              <w:rPr>
                <w:bCs/>
              </w:rPr>
              <w:t>taken</w:t>
            </w:r>
            <w:r w:rsidRPr="0096198E">
              <w:rPr>
                <w:bCs/>
              </w:rPr>
              <w:t xml:space="preserve">? </w:t>
            </w:r>
            <w:r w:rsidR="00BC67F1">
              <w:rPr>
                <w:bCs/>
              </w:rPr>
              <w:t>What vacation</w:t>
            </w:r>
            <w:r w:rsidRPr="0096198E">
              <w:rPr>
                <w:bCs/>
              </w:rPr>
              <w:t xml:space="preserve"> was it, </w:t>
            </w:r>
            <w:r w:rsidR="002F5A75" w:rsidRPr="0096198E">
              <w:rPr>
                <w:bCs/>
              </w:rPr>
              <w:t xml:space="preserve">when and </w:t>
            </w:r>
            <w:r w:rsidRPr="0096198E">
              <w:rPr>
                <w:bCs/>
              </w:rPr>
              <w:t xml:space="preserve">where </w:t>
            </w:r>
            <w:r w:rsidR="00291D43">
              <w:rPr>
                <w:bCs/>
              </w:rPr>
              <w:t>was it</w:t>
            </w:r>
            <w:r w:rsidRPr="0096198E">
              <w:rPr>
                <w:bCs/>
              </w:rPr>
              <w:t xml:space="preserve">, and why was it so </w:t>
            </w:r>
            <w:r w:rsidR="002F5A75" w:rsidRPr="0096198E">
              <w:rPr>
                <w:bCs/>
              </w:rPr>
              <w:t>enjoyable</w:t>
            </w:r>
            <w:r w:rsidRPr="0096198E">
              <w:rPr>
                <w:bCs/>
              </w:rPr>
              <w:t>?</w:t>
            </w:r>
          </w:p>
        </w:tc>
      </w:tr>
    </w:tbl>
    <w:p w14:paraId="1EE3EF67" w14:textId="77777777" w:rsidR="00106AA7" w:rsidRPr="00786616" w:rsidRDefault="00735FB6" w:rsidP="00C81100">
      <w:pPr>
        <w:pStyle w:val="Rubric"/>
      </w:pPr>
      <w:r>
        <w:t>1</w:t>
      </w:r>
      <w:r w:rsidR="00106AA7" w:rsidRPr="00512E7F">
        <w:tab/>
      </w:r>
      <w:r w:rsidRPr="00786616">
        <w:t>Read the questions and make notes about the topic.</w:t>
      </w:r>
    </w:p>
    <w:p w14:paraId="29640807" w14:textId="77777777" w:rsidR="00106AA7" w:rsidRPr="00786616" w:rsidRDefault="0042208E" w:rsidP="00C81100">
      <w:pPr>
        <w:pStyle w:val="Rubric"/>
      </w:pPr>
      <w:r w:rsidRPr="00786616">
        <w:t>2</w:t>
      </w:r>
      <w:r w:rsidR="00106AA7" w:rsidRPr="00786616">
        <w:tab/>
      </w:r>
      <w:r w:rsidR="000B13D7" w:rsidRPr="00786616">
        <w:t>Decide how you will organise your ideas.</w:t>
      </w:r>
    </w:p>
    <w:p w14:paraId="7D94C490" w14:textId="77777777" w:rsidR="00106AA7" w:rsidRPr="00786616" w:rsidRDefault="0042208E" w:rsidP="00C81100">
      <w:pPr>
        <w:pStyle w:val="Rubric"/>
      </w:pPr>
      <w:r w:rsidRPr="00786616">
        <w:t>3</w:t>
      </w:r>
      <w:r w:rsidR="00106AA7" w:rsidRPr="00786616">
        <w:tab/>
      </w:r>
      <w:r w:rsidR="000B13D7" w:rsidRPr="00786616">
        <w:t xml:space="preserve">Write </w:t>
      </w:r>
      <w:r w:rsidR="000654D5" w:rsidRPr="00786616">
        <w:t>80–</w:t>
      </w:r>
      <w:r w:rsidR="00FE5DC9" w:rsidRPr="00786616">
        <w:t>120</w:t>
      </w:r>
      <w:r w:rsidR="000B13D7" w:rsidRPr="00786616">
        <w:t xml:space="preserve"> words</w:t>
      </w:r>
      <w:r w:rsidR="00106AA7" w:rsidRPr="00786616">
        <w:t>.</w:t>
      </w:r>
    </w:p>
    <w:p w14:paraId="4F45C837" w14:textId="77777777" w:rsidR="00106AA7" w:rsidRDefault="00106AA7" w:rsidP="00106AA7"/>
    <w:p w14:paraId="431EC238" w14:textId="77777777" w:rsidR="003D6266" w:rsidRDefault="003D6266" w:rsidP="00106AA7"/>
    <w:p w14:paraId="0E0DA8D3" w14:textId="77777777" w:rsidR="003D6266" w:rsidRDefault="003D6266" w:rsidP="00106AA7"/>
    <w:p w14:paraId="3D126F42" w14:textId="77777777" w:rsidR="003D6266" w:rsidRDefault="003D6266" w:rsidP="00106AA7"/>
    <w:p w14:paraId="07431132" w14:textId="77777777" w:rsidR="003D6266" w:rsidRDefault="003D6266" w:rsidP="00106AA7"/>
    <w:p w14:paraId="32F752F4" w14:textId="77777777" w:rsidR="003D6266" w:rsidRDefault="003D6266" w:rsidP="00106AA7"/>
    <w:p w14:paraId="55361F6D" w14:textId="77777777" w:rsidR="003D6266" w:rsidRDefault="003D6266" w:rsidP="00106AA7"/>
    <w:p w14:paraId="186068B3" w14:textId="77777777" w:rsidR="003D6266" w:rsidRDefault="003D6266" w:rsidP="00106AA7"/>
    <w:p w14:paraId="459D552C" w14:textId="77777777" w:rsidR="003D6266" w:rsidRDefault="003D6266" w:rsidP="00106AA7"/>
    <w:p w14:paraId="0F063D6E" w14:textId="77777777" w:rsidR="00125A8A" w:rsidRDefault="00125A8A" w:rsidP="003D6266">
      <w:pPr>
        <w:pStyle w:val="Text"/>
        <w:spacing w:line="360" w:lineRule="auto"/>
        <w:rPr>
          <w:rStyle w:val="GapFillchr"/>
        </w:rPr>
      </w:pPr>
    </w:p>
    <w:p w14:paraId="7D6F6E2A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36E22CDB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1DDFA11B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27345097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1D048B26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525ADF8F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033F57FB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301EE24B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2BDC343C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39CCBC3C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7E5E2CD9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7DEB85FA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4F7FBF7B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72E1AEAB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56F6BFEB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532D867E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148D6DBD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10B79699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6E192221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553F2ED1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73F3F83E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71874713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6DBE9B1C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44518113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05D19225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53E0398E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5C0CEB8E" w14:textId="77777777" w:rsidR="003D6266" w:rsidRPr="00374769" w:rsidRDefault="003D6266" w:rsidP="003D6266">
      <w:pPr>
        <w:pStyle w:val="Text"/>
        <w:spacing w:line="360" w:lineRule="auto"/>
      </w:pPr>
      <w:r w:rsidRPr="00374769">
        <w:rPr>
          <w:rStyle w:val="GapFillchr"/>
        </w:rPr>
        <w:t>                                                                                             </w:t>
      </w:r>
    </w:p>
    <w:p w14:paraId="76B580CC" w14:textId="77777777" w:rsidR="003D6266" w:rsidRDefault="003D6266" w:rsidP="003D6266">
      <w:pPr>
        <w:pStyle w:val="ScoreBox"/>
      </w:pPr>
      <w:r>
        <w:t>/10</w:t>
      </w:r>
    </w:p>
    <w:p w14:paraId="2C1B06A0" w14:textId="77777777" w:rsidR="003D6266" w:rsidRDefault="003D6266" w:rsidP="003D6266">
      <w:pPr>
        <w:pStyle w:val="ScoreBox"/>
      </w:pPr>
    </w:p>
    <w:p w14:paraId="23D9ECFC" w14:textId="77777777" w:rsidR="00893D85" w:rsidRPr="00374769" w:rsidRDefault="003D6266" w:rsidP="00B30305">
      <w:pPr>
        <w:pStyle w:val="ScoreBox"/>
      </w:pPr>
      <w:r>
        <w:t>/100</w:t>
      </w:r>
    </w:p>
    <w:p w14:paraId="7A65569C" w14:textId="77777777" w:rsidR="00176908" w:rsidRPr="007556B5" w:rsidRDefault="00176908" w:rsidP="00893D85">
      <w:pPr>
        <w:pStyle w:val="Text"/>
        <w:rPr>
          <w:sz w:val="2"/>
        </w:rPr>
      </w:pPr>
    </w:p>
    <w:sectPr w:rsidR="00176908" w:rsidRPr="007556B5" w:rsidSect="00125A8A">
      <w:headerReference w:type="default" r:id="rId8"/>
      <w:footerReference w:type="even" r:id="rId9"/>
      <w:footerReference w:type="default" r:id="rId10"/>
      <w:type w:val="continuous"/>
      <w:pgSz w:w="11906" w:h="16838"/>
      <w:pgMar w:top="1440" w:right="1361" w:bottom="567" w:left="1418" w:header="709" w:footer="516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1A5D26" w14:textId="77777777" w:rsidR="009F6BF7" w:rsidRDefault="009F6BF7" w:rsidP="009F2FB3">
      <w:r>
        <w:separator/>
      </w:r>
    </w:p>
  </w:endnote>
  <w:endnote w:type="continuationSeparator" w:id="0">
    <w:p w14:paraId="4B562CD3" w14:textId="77777777" w:rsidR="009F6BF7" w:rsidRDefault="009F6BF7" w:rsidP="009F2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Grande">
    <w:altName w:val="Lucida Sans Unicode"/>
    <w:charset w:val="00"/>
    <w:family w:val="auto"/>
    <w:pitch w:val="variable"/>
    <w:sig w:usb0="03000003" w:usb1="00000000" w:usb2="00000000" w:usb3="00000000" w:csb0="00000001" w:csb1="00000000"/>
  </w:font>
  <w:font w:name="Charis SIL">
    <w:charset w:val="00"/>
    <w:family w:val="auto"/>
    <w:pitch w:val="variable"/>
    <w:sig w:usb0="A00002FF" w:usb1="5200A1FF" w:usb2="02000009" w:usb3="00000000" w:csb0="0000019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08FD3" w14:textId="77777777" w:rsidR="00FF6273" w:rsidRDefault="00AE0E80" w:rsidP="009F2FB3">
    <w:pPr>
      <w:pStyle w:val="a3"/>
      <w:rPr>
        <w:rStyle w:val="a5"/>
      </w:rPr>
    </w:pPr>
    <w:r>
      <w:rPr>
        <w:rStyle w:val="a5"/>
      </w:rPr>
      <w:fldChar w:fldCharType="begin"/>
    </w:r>
    <w:r w:rsidR="00FF6273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6EA8F3C" w14:textId="77777777" w:rsidR="00FF6273" w:rsidRDefault="00FF6273" w:rsidP="009F2FB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50714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7446A7" w14:textId="77777777" w:rsidR="00183A7B" w:rsidRPr="0017238A" w:rsidRDefault="00183A7B" w:rsidP="00183A7B">
        <w:pPr>
          <w:pStyle w:val="a3"/>
          <w:ind w:right="460"/>
          <w:jc w:val="center"/>
          <w:rPr>
            <w:sz w:val="18"/>
            <w:szCs w:val="18"/>
          </w:rPr>
        </w:pPr>
        <w:r w:rsidRPr="0017238A">
          <w:rPr>
            <w:rFonts w:cs="Arial"/>
            <w:sz w:val="18"/>
            <w:szCs w:val="18"/>
          </w:rPr>
          <w:t>©</w:t>
        </w:r>
        <w:r w:rsidRPr="0017238A">
          <w:rPr>
            <w:sz w:val="18"/>
            <w:szCs w:val="18"/>
          </w:rPr>
          <w:t xml:space="preserve"> Pearson Education Limited 2019</w:t>
        </w:r>
      </w:p>
      <w:p w14:paraId="12C735C9" w14:textId="77777777" w:rsidR="00FF6273" w:rsidRPr="00900C26" w:rsidRDefault="00183A7B" w:rsidP="00125A8A">
        <w:pPr>
          <w:pStyle w:val="a3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C20FA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998A3D" w14:textId="77777777" w:rsidR="009F6BF7" w:rsidRDefault="009F6BF7" w:rsidP="009F2FB3">
      <w:r>
        <w:separator/>
      </w:r>
    </w:p>
  </w:footnote>
  <w:footnote w:type="continuationSeparator" w:id="0">
    <w:p w14:paraId="05B81982" w14:textId="77777777" w:rsidR="009F6BF7" w:rsidRDefault="009F6BF7" w:rsidP="009F2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08A4C1" w14:textId="77B399D2" w:rsidR="00FF6273" w:rsidRPr="00125A8A" w:rsidRDefault="00FF6273" w:rsidP="00125A8A">
    <w:pPr>
      <w:pStyle w:val="a6"/>
    </w:pPr>
    <w:r w:rsidRPr="009F69EA">
      <w:rPr>
        <w:rFonts w:ascii="Arial" w:hAnsi="Arial"/>
        <w:b/>
        <w:position w:val="40"/>
        <w:sz w:val="52"/>
        <w:szCs w:val="52"/>
      </w:rPr>
      <w:t>ROADMAP</w:t>
    </w:r>
    <w:r w:rsidRPr="009F69EA">
      <w:rPr>
        <w:rFonts w:ascii="Arial" w:hAnsi="Arial" w:cs="Arial"/>
        <w:b/>
        <w:position w:val="40"/>
        <w:sz w:val="44"/>
        <w:szCs w:val="44"/>
        <w:vertAlign w:val="superscript"/>
      </w:rPr>
      <w:t>™</w:t>
    </w:r>
    <w:r>
      <w:rPr>
        <w:rFonts w:ascii="Arial" w:hAnsi="Arial"/>
        <w:position w:val="40"/>
        <w:sz w:val="27"/>
        <w:szCs w:val="27"/>
      </w:rPr>
      <w:tab/>
    </w:r>
    <w:r w:rsidRPr="00472458">
      <w:rPr>
        <w:rFonts w:ascii="Arial" w:hAnsi="Arial"/>
        <w:b/>
        <w:position w:val="40"/>
        <w:sz w:val="27"/>
        <w:szCs w:val="27"/>
      </w:rPr>
      <w:t xml:space="preserve">A2+ </w:t>
    </w:r>
    <w:r>
      <w:rPr>
        <w:rFonts w:ascii="Arial" w:hAnsi="Arial"/>
        <w:b/>
        <w:position w:val="40"/>
        <w:sz w:val="27"/>
        <w:szCs w:val="27"/>
      </w:rPr>
      <w:t xml:space="preserve">Mid-course test </w:t>
    </w:r>
    <w:r w:rsidR="00AC4124">
      <w:rPr>
        <w:rFonts w:ascii="Arial" w:hAnsi="Arial"/>
        <w:b/>
        <w:position w:val="40"/>
        <w:sz w:val="27"/>
        <w:szCs w:val="27"/>
      </w:rPr>
      <w:t xml:space="preserve">V3 </w:t>
    </w:r>
    <w:r>
      <w:rPr>
        <w:rFonts w:ascii="Arial" w:hAnsi="Arial"/>
        <w:b/>
        <w:position w:val="40"/>
        <w:sz w:val="27"/>
        <w:szCs w:val="27"/>
      </w:rPr>
      <w:t>(Units 1</w:t>
    </w:r>
    <w:r w:rsidR="00183A7B">
      <w:rPr>
        <w:rFonts w:ascii="Arial" w:hAnsi="Arial"/>
        <w:b/>
        <w:position w:val="40"/>
        <w:sz w:val="27"/>
        <w:szCs w:val="27"/>
      </w:rPr>
      <w:t>–</w:t>
    </w:r>
    <w:r>
      <w:rPr>
        <w:rFonts w:ascii="Arial" w:hAnsi="Arial"/>
        <w:b/>
        <w:position w:val="40"/>
        <w:sz w:val="27"/>
        <w:szCs w:val="27"/>
      </w:rPr>
      <w:t>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B08A24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452D1D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E438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ACA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1C2A5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28FA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D2E8A0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4D8EDA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7A09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0E3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036F0"/>
    <w:multiLevelType w:val="multilevel"/>
    <w:tmpl w:val="22E4FDE8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020C3D18"/>
    <w:multiLevelType w:val="multilevel"/>
    <w:tmpl w:val="27DC6F60"/>
    <w:lvl w:ilvl="0">
      <w:start w:val="1"/>
      <w:numFmt w:val="lowerLetter"/>
      <w:lvlText w:val="%1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8F56CF"/>
    <w:multiLevelType w:val="hybridMultilevel"/>
    <w:tmpl w:val="213EA33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03CB3096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052B745B"/>
    <w:multiLevelType w:val="multilevel"/>
    <w:tmpl w:val="0FA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6AC270D"/>
    <w:multiLevelType w:val="hybridMultilevel"/>
    <w:tmpl w:val="8D7C76A6"/>
    <w:lvl w:ilvl="0" w:tplc="08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082A5596"/>
    <w:multiLevelType w:val="hybridMultilevel"/>
    <w:tmpl w:val="22E4FDE8"/>
    <w:lvl w:ilvl="0" w:tplc="0809000F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090A789B"/>
    <w:multiLevelType w:val="hybridMultilevel"/>
    <w:tmpl w:val="1B48F5D6"/>
    <w:lvl w:ilvl="0" w:tplc="C38E9E0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093E07"/>
    <w:multiLevelType w:val="hybridMultilevel"/>
    <w:tmpl w:val="C14AEC48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A772F1"/>
    <w:multiLevelType w:val="hybridMultilevel"/>
    <w:tmpl w:val="B9B610F2"/>
    <w:lvl w:ilvl="0" w:tplc="C684680E">
      <w:start w:val="1"/>
      <w:numFmt w:val="lowerLetter"/>
      <w:lvlText w:val="%1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95D4D9D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1CF92C5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1FCC0A89"/>
    <w:multiLevelType w:val="hybridMultilevel"/>
    <w:tmpl w:val="3A8219B0"/>
    <w:lvl w:ilvl="0" w:tplc="5A2E0E2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206FF7"/>
    <w:multiLevelType w:val="multilevel"/>
    <w:tmpl w:val="0FA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745F4A"/>
    <w:multiLevelType w:val="hybridMultilevel"/>
    <w:tmpl w:val="C2D60186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6C3D51"/>
    <w:multiLevelType w:val="hybridMultilevel"/>
    <w:tmpl w:val="47FE449E"/>
    <w:lvl w:ilvl="0" w:tplc="AA646C76">
      <w:start w:val="1"/>
      <w:numFmt w:val="lowerLetter"/>
      <w:lvlText w:val="%1)"/>
      <w:lvlJc w:val="left"/>
      <w:pPr>
        <w:ind w:left="537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257" w:hanging="360"/>
      </w:pPr>
    </w:lvl>
    <w:lvl w:ilvl="2" w:tplc="1009001B" w:tentative="1">
      <w:start w:val="1"/>
      <w:numFmt w:val="lowerRoman"/>
      <w:lvlText w:val="%3."/>
      <w:lvlJc w:val="right"/>
      <w:pPr>
        <w:ind w:left="1977" w:hanging="180"/>
      </w:pPr>
    </w:lvl>
    <w:lvl w:ilvl="3" w:tplc="1009000F" w:tentative="1">
      <w:start w:val="1"/>
      <w:numFmt w:val="decimal"/>
      <w:lvlText w:val="%4."/>
      <w:lvlJc w:val="left"/>
      <w:pPr>
        <w:ind w:left="2697" w:hanging="360"/>
      </w:pPr>
    </w:lvl>
    <w:lvl w:ilvl="4" w:tplc="10090019" w:tentative="1">
      <w:start w:val="1"/>
      <w:numFmt w:val="lowerLetter"/>
      <w:lvlText w:val="%5."/>
      <w:lvlJc w:val="left"/>
      <w:pPr>
        <w:ind w:left="3417" w:hanging="360"/>
      </w:pPr>
    </w:lvl>
    <w:lvl w:ilvl="5" w:tplc="1009001B" w:tentative="1">
      <w:start w:val="1"/>
      <w:numFmt w:val="lowerRoman"/>
      <w:lvlText w:val="%6."/>
      <w:lvlJc w:val="right"/>
      <w:pPr>
        <w:ind w:left="4137" w:hanging="180"/>
      </w:pPr>
    </w:lvl>
    <w:lvl w:ilvl="6" w:tplc="1009000F" w:tentative="1">
      <w:start w:val="1"/>
      <w:numFmt w:val="decimal"/>
      <w:lvlText w:val="%7."/>
      <w:lvlJc w:val="left"/>
      <w:pPr>
        <w:ind w:left="4857" w:hanging="360"/>
      </w:pPr>
    </w:lvl>
    <w:lvl w:ilvl="7" w:tplc="10090019" w:tentative="1">
      <w:start w:val="1"/>
      <w:numFmt w:val="lowerLetter"/>
      <w:lvlText w:val="%8."/>
      <w:lvlJc w:val="left"/>
      <w:pPr>
        <w:ind w:left="5577" w:hanging="360"/>
      </w:pPr>
    </w:lvl>
    <w:lvl w:ilvl="8" w:tplc="100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6" w15:restartNumberingAfterBreak="0">
    <w:nsid w:val="2DE7333F"/>
    <w:multiLevelType w:val="hybridMultilevel"/>
    <w:tmpl w:val="5E265BBC"/>
    <w:lvl w:ilvl="0" w:tplc="1C66D6A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7E4C1D"/>
    <w:multiLevelType w:val="hybridMultilevel"/>
    <w:tmpl w:val="51EC2A58"/>
    <w:lvl w:ilvl="0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500001F"/>
    <w:multiLevelType w:val="hybridMultilevel"/>
    <w:tmpl w:val="BD862F66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410F0F"/>
    <w:multiLevelType w:val="hybridMultilevel"/>
    <w:tmpl w:val="086ECE50"/>
    <w:lvl w:ilvl="0" w:tplc="5BD0A43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0" w15:restartNumberingAfterBreak="0">
    <w:nsid w:val="450C1FFE"/>
    <w:multiLevelType w:val="multilevel"/>
    <w:tmpl w:val="8D7C76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468175FF"/>
    <w:multiLevelType w:val="hybridMultilevel"/>
    <w:tmpl w:val="DAF0D2FA"/>
    <w:lvl w:ilvl="0" w:tplc="51AEFBEE">
      <w:start w:val="1"/>
      <w:numFmt w:val="lowerLetter"/>
      <w:lvlText w:val="%1)"/>
      <w:lvlJc w:val="left"/>
      <w:pPr>
        <w:tabs>
          <w:tab w:val="num" w:pos="284"/>
        </w:tabs>
        <w:ind w:left="284" w:hanging="284"/>
      </w:pPr>
      <w:rPr>
        <w:rFonts w:ascii="Arial" w:eastAsia="Times New Roman" w:hAnsi="Arial" w:cs="Arial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86D3AA7"/>
    <w:multiLevelType w:val="multilevel"/>
    <w:tmpl w:val="22E4FDE8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 w15:restartNumberingAfterBreak="0">
    <w:nsid w:val="4BAC5725"/>
    <w:multiLevelType w:val="multilevel"/>
    <w:tmpl w:val="C2D60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C77B13"/>
    <w:multiLevelType w:val="hybridMultilevel"/>
    <w:tmpl w:val="C444E946"/>
    <w:lvl w:ilvl="0" w:tplc="0809000F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215"/>
        </w:tabs>
        <w:ind w:left="221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935"/>
        </w:tabs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75"/>
        </w:tabs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95"/>
        </w:tabs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535"/>
        </w:tabs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55"/>
        </w:tabs>
        <w:ind w:left="7255" w:hanging="180"/>
      </w:pPr>
    </w:lvl>
  </w:abstractNum>
  <w:abstractNum w:abstractNumId="35" w15:restartNumberingAfterBreak="0">
    <w:nsid w:val="61BA62B3"/>
    <w:multiLevelType w:val="multilevel"/>
    <w:tmpl w:val="C2D60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E55DB5"/>
    <w:multiLevelType w:val="multilevel"/>
    <w:tmpl w:val="51EC2A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8143B4"/>
    <w:multiLevelType w:val="multilevel"/>
    <w:tmpl w:val="C2D60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55D53"/>
    <w:multiLevelType w:val="hybridMultilevel"/>
    <w:tmpl w:val="D6FC239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9CB544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C1358"/>
    <w:multiLevelType w:val="hybridMultilevel"/>
    <w:tmpl w:val="8B5A958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F5810"/>
    <w:multiLevelType w:val="hybridMultilevel"/>
    <w:tmpl w:val="C9C03D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223802">
    <w:abstractNumId w:val="31"/>
  </w:num>
  <w:num w:numId="2" w16cid:durableId="1293251742">
    <w:abstractNumId w:val="11"/>
  </w:num>
  <w:num w:numId="3" w16cid:durableId="493421180">
    <w:abstractNumId w:val="19"/>
  </w:num>
  <w:num w:numId="4" w16cid:durableId="1530802828">
    <w:abstractNumId w:val="22"/>
  </w:num>
  <w:num w:numId="5" w16cid:durableId="1362590207">
    <w:abstractNumId w:val="26"/>
  </w:num>
  <w:num w:numId="6" w16cid:durableId="650669802">
    <w:abstractNumId w:val="9"/>
  </w:num>
  <w:num w:numId="7" w16cid:durableId="1039017706">
    <w:abstractNumId w:val="7"/>
  </w:num>
  <w:num w:numId="8" w16cid:durableId="1524856482">
    <w:abstractNumId w:val="6"/>
  </w:num>
  <w:num w:numId="9" w16cid:durableId="1042747345">
    <w:abstractNumId w:val="5"/>
  </w:num>
  <w:num w:numId="10" w16cid:durableId="1207645711">
    <w:abstractNumId w:val="4"/>
  </w:num>
  <w:num w:numId="11" w16cid:durableId="674190849">
    <w:abstractNumId w:val="8"/>
  </w:num>
  <w:num w:numId="12" w16cid:durableId="1767387731">
    <w:abstractNumId w:val="3"/>
  </w:num>
  <w:num w:numId="13" w16cid:durableId="1960723808">
    <w:abstractNumId w:val="2"/>
  </w:num>
  <w:num w:numId="14" w16cid:durableId="353966725">
    <w:abstractNumId w:val="1"/>
  </w:num>
  <w:num w:numId="15" w16cid:durableId="77018032">
    <w:abstractNumId w:val="0"/>
  </w:num>
  <w:num w:numId="16" w16cid:durableId="1045445520">
    <w:abstractNumId w:val="17"/>
  </w:num>
  <w:num w:numId="17" w16cid:durableId="1320228232">
    <w:abstractNumId w:val="25"/>
  </w:num>
  <w:num w:numId="18" w16cid:durableId="575745283">
    <w:abstractNumId w:val="40"/>
  </w:num>
  <w:num w:numId="19" w16cid:durableId="2099447035">
    <w:abstractNumId w:val="27"/>
  </w:num>
  <w:num w:numId="20" w16cid:durableId="932317202">
    <w:abstractNumId w:val="36"/>
  </w:num>
  <w:num w:numId="21" w16cid:durableId="1403409512">
    <w:abstractNumId w:val="24"/>
  </w:num>
  <w:num w:numId="22" w16cid:durableId="566262482">
    <w:abstractNumId w:val="33"/>
  </w:num>
  <w:num w:numId="23" w16cid:durableId="1529640456">
    <w:abstractNumId w:val="39"/>
  </w:num>
  <w:num w:numId="24" w16cid:durableId="984434674">
    <w:abstractNumId w:val="35"/>
  </w:num>
  <w:num w:numId="25" w16cid:durableId="517934075">
    <w:abstractNumId w:val="28"/>
  </w:num>
  <w:num w:numId="26" w16cid:durableId="569124177">
    <w:abstractNumId w:val="37"/>
  </w:num>
  <w:num w:numId="27" w16cid:durableId="959336330">
    <w:abstractNumId w:val="18"/>
  </w:num>
  <w:num w:numId="28" w16cid:durableId="256990285">
    <w:abstractNumId w:val="38"/>
  </w:num>
  <w:num w:numId="29" w16cid:durableId="1140656409">
    <w:abstractNumId w:val="14"/>
  </w:num>
  <w:num w:numId="30" w16cid:durableId="836579421">
    <w:abstractNumId w:val="15"/>
  </w:num>
  <w:num w:numId="31" w16cid:durableId="424157391">
    <w:abstractNumId w:val="30"/>
  </w:num>
  <w:num w:numId="32" w16cid:durableId="190194266">
    <w:abstractNumId w:val="16"/>
  </w:num>
  <w:num w:numId="33" w16cid:durableId="164979210">
    <w:abstractNumId w:val="32"/>
  </w:num>
  <w:num w:numId="34" w16cid:durableId="1261259395">
    <w:abstractNumId w:val="34"/>
  </w:num>
  <w:num w:numId="35" w16cid:durableId="400368534">
    <w:abstractNumId w:val="29"/>
  </w:num>
  <w:num w:numId="36" w16cid:durableId="1773893658">
    <w:abstractNumId w:val="23"/>
  </w:num>
  <w:num w:numId="37" w16cid:durableId="1411200033">
    <w:abstractNumId w:val="10"/>
  </w:num>
  <w:num w:numId="38" w16cid:durableId="1059595215">
    <w:abstractNumId w:val="20"/>
  </w:num>
  <w:num w:numId="39" w16cid:durableId="1434206878">
    <w:abstractNumId w:val="21"/>
  </w:num>
  <w:num w:numId="40" w16cid:durableId="1897738118">
    <w:abstractNumId w:val="13"/>
  </w:num>
  <w:num w:numId="41" w16cid:durableId="20678692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attachedTemplate r:id="rId1"/>
  <w:linkStyles/>
  <w:doNotTrackFormatting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13F"/>
    <w:rsid w:val="000003C4"/>
    <w:rsid w:val="0000049A"/>
    <w:rsid w:val="000005B1"/>
    <w:rsid w:val="0000075B"/>
    <w:rsid w:val="00001024"/>
    <w:rsid w:val="0000145D"/>
    <w:rsid w:val="00001482"/>
    <w:rsid w:val="0000152D"/>
    <w:rsid w:val="00003218"/>
    <w:rsid w:val="00003360"/>
    <w:rsid w:val="00003998"/>
    <w:rsid w:val="00004BBE"/>
    <w:rsid w:val="00005C8D"/>
    <w:rsid w:val="00005E21"/>
    <w:rsid w:val="0000623F"/>
    <w:rsid w:val="000063EA"/>
    <w:rsid w:val="00007FB9"/>
    <w:rsid w:val="00010239"/>
    <w:rsid w:val="00010587"/>
    <w:rsid w:val="000118F0"/>
    <w:rsid w:val="0001228F"/>
    <w:rsid w:val="0001232E"/>
    <w:rsid w:val="000128CF"/>
    <w:rsid w:val="00012E66"/>
    <w:rsid w:val="00013A6B"/>
    <w:rsid w:val="00013F61"/>
    <w:rsid w:val="000146D8"/>
    <w:rsid w:val="0001580A"/>
    <w:rsid w:val="000176CE"/>
    <w:rsid w:val="000179C5"/>
    <w:rsid w:val="00017F95"/>
    <w:rsid w:val="00021C1E"/>
    <w:rsid w:val="000232D5"/>
    <w:rsid w:val="0002339B"/>
    <w:rsid w:val="0002389D"/>
    <w:rsid w:val="00023B40"/>
    <w:rsid w:val="0002643D"/>
    <w:rsid w:val="0002662C"/>
    <w:rsid w:val="00027233"/>
    <w:rsid w:val="000275A4"/>
    <w:rsid w:val="00030102"/>
    <w:rsid w:val="00030156"/>
    <w:rsid w:val="00030843"/>
    <w:rsid w:val="00032FB3"/>
    <w:rsid w:val="000331E5"/>
    <w:rsid w:val="00033ECC"/>
    <w:rsid w:val="00034BE8"/>
    <w:rsid w:val="00034F08"/>
    <w:rsid w:val="00035F02"/>
    <w:rsid w:val="000366A7"/>
    <w:rsid w:val="000370D6"/>
    <w:rsid w:val="00037325"/>
    <w:rsid w:val="0003768D"/>
    <w:rsid w:val="00041968"/>
    <w:rsid w:val="00041D35"/>
    <w:rsid w:val="0004285F"/>
    <w:rsid w:val="00042E3E"/>
    <w:rsid w:val="0004387F"/>
    <w:rsid w:val="000466D1"/>
    <w:rsid w:val="0005012D"/>
    <w:rsid w:val="0005213A"/>
    <w:rsid w:val="0005279A"/>
    <w:rsid w:val="00052CED"/>
    <w:rsid w:val="0005367D"/>
    <w:rsid w:val="00053C5E"/>
    <w:rsid w:val="00054D9C"/>
    <w:rsid w:val="00055D4C"/>
    <w:rsid w:val="00057AAB"/>
    <w:rsid w:val="00057DBA"/>
    <w:rsid w:val="00060327"/>
    <w:rsid w:val="0006099A"/>
    <w:rsid w:val="00061037"/>
    <w:rsid w:val="00061295"/>
    <w:rsid w:val="00061396"/>
    <w:rsid w:val="000636EF"/>
    <w:rsid w:val="000654D5"/>
    <w:rsid w:val="00065D7F"/>
    <w:rsid w:val="000668F8"/>
    <w:rsid w:val="000669FF"/>
    <w:rsid w:val="00066A5A"/>
    <w:rsid w:val="00066A6C"/>
    <w:rsid w:val="00066ADD"/>
    <w:rsid w:val="00066B1D"/>
    <w:rsid w:val="00066D53"/>
    <w:rsid w:val="000678A9"/>
    <w:rsid w:val="00070B6B"/>
    <w:rsid w:val="00073EF7"/>
    <w:rsid w:val="000752DB"/>
    <w:rsid w:val="000759A7"/>
    <w:rsid w:val="00076D1C"/>
    <w:rsid w:val="00077D15"/>
    <w:rsid w:val="000807C9"/>
    <w:rsid w:val="00082E8F"/>
    <w:rsid w:val="000830A8"/>
    <w:rsid w:val="0008337E"/>
    <w:rsid w:val="00085F01"/>
    <w:rsid w:val="00085FC2"/>
    <w:rsid w:val="00090398"/>
    <w:rsid w:val="00090E12"/>
    <w:rsid w:val="000914B0"/>
    <w:rsid w:val="00091EA8"/>
    <w:rsid w:val="0009337F"/>
    <w:rsid w:val="00093814"/>
    <w:rsid w:val="00093DC0"/>
    <w:rsid w:val="0009487F"/>
    <w:rsid w:val="00094BEA"/>
    <w:rsid w:val="00094E96"/>
    <w:rsid w:val="000954A0"/>
    <w:rsid w:val="00096294"/>
    <w:rsid w:val="000962B8"/>
    <w:rsid w:val="000A11ED"/>
    <w:rsid w:val="000A1642"/>
    <w:rsid w:val="000A197F"/>
    <w:rsid w:val="000A2297"/>
    <w:rsid w:val="000A2727"/>
    <w:rsid w:val="000A2A30"/>
    <w:rsid w:val="000A305D"/>
    <w:rsid w:val="000A3E17"/>
    <w:rsid w:val="000A5DA0"/>
    <w:rsid w:val="000A667E"/>
    <w:rsid w:val="000A763A"/>
    <w:rsid w:val="000B13D7"/>
    <w:rsid w:val="000B1C84"/>
    <w:rsid w:val="000B1CF8"/>
    <w:rsid w:val="000B5251"/>
    <w:rsid w:val="000B5731"/>
    <w:rsid w:val="000B5E12"/>
    <w:rsid w:val="000B609C"/>
    <w:rsid w:val="000B6D92"/>
    <w:rsid w:val="000B6F49"/>
    <w:rsid w:val="000B7475"/>
    <w:rsid w:val="000B7843"/>
    <w:rsid w:val="000B78B9"/>
    <w:rsid w:val="000B7F00"/>
    <w:rsid w:val="000C1F68"/>
    <w:rsid w:val="000C332D"/>
    <w:rsid w:val="000C3414"/>
    <w:rsid w:val="000C3677"/>
    <w:rsid w:val="000C6A75"/>
    <w:rsid w:val="000C6E0B"/>
    <w:rsid w:val="000C72B6"/>
    <w:rsid w:val="000C7A3C"/>
    <w:rsid w:val="000D0366"/>
    <w:rsid w:val="000D0378"/>
    <w:rsid w:val="000D0547"/>
    <w:rsid w:val="000D2203"/>
    <w:rsid w:val="000D2A00"/>
    <w:rsid w:val="000D33D9"/>
    <w:rsid w:val="000D4225"/>
    <w:rsid w:val="000D5AF2"/>
    <w:rsid w:val="000D6C61"/>
    <w:rsid w:val="000D6C8E"/>
    <w:rsid w:val="000D734F"/>
    <w:rsid w:val="000D7D57"/>
    <w:rsid w:val="000E0507"/>
    <w:rsid w:val="000E0B15"/>
    <w:rsid w:val="000E141E"/>
    <w:rsid w:val="000E1C09"/>
    <w:rsid w:val="000E1ED2"/>
    <w:rsid w:val="000E23EE"/>
    <w:rsid w:val="000E3C60"/>
    <w:rsid w:val="000E5407"/>
    <w:rsid w:val="000E61B1"/>
    <w:rsid w:val="000E7B6B"/>
    <w:rsid w:val="000F00A5"/>
    <w:rsid w:val="000F05FC"/>
    <w:rsid w:val="000F1B42"/>
    <w:rsid w:val="000F26F5"/>
    <w:rsid w:val="000F2AC8"/>
    <w:rsid w:val="000F460C"/>
    <w:rsid w:val="000F468D"/>
    <w:rsid w:val="000F4D37"/>
    <w:rsid w:val="000F5419"/>
    <w:rsid w:val="000F5934"/>
    <w:rsid w:val="000F5E29"/>
    <w:rsid w:val="000F6C10"/>
    <w:rsid w:val="000F6DE8"/>
    <w:rsid w:val="00100286"/>
    <w:rsid w:val="00100428"/>
    <w:rsid w:val="001014B9"/>
    <w:rsid w:val="001027AD"/>
    <w:rsid w:val="0010303D"/>
    <w:rsid w:val="00103A65"/>
    <w:rsid w:val="00103E78"/>
    <w:rsid w:val="00104AA8"/>
    <w:rsid w:val="0010545C"/>
    <w:rsid w:val="00106AA7"/>
    <w:rsid w:val="00106AAF"/>
    <w:rsid w:val="00110EF1"/>
    <w:rsid w:val="00111D88"/>
    <w:rsid w:val="001120AF"/>
    <w:rsid w:val="00112469"/>
    <w:rsid w:val="00112EDE"/>
    <w:rsid w:val="00115C1A"/>
    <w:rsid w:val="00115D7E"/>
    <w:rsid w:val="00116DDC"/>
    <w:rsid w:val="00117A14"/>
    <w:rsid w:val="001229A3"/>
    <w:rsid w:val="00122C71"/>
    <w:rsid w:val="001230A1"/>
    <w:rsid w:val="00123292"/>
    <w:rsid w:val="001232DA"/>
    <w:rsid w:val="00125A8A"/>
    <w:rsid w:val="00126DCA"/>
    <w:rsid w:val="00127158"/>
    <w:rsid w:val="001311E5"/>
    <w:rsid w:val="0013154B"/>
    <w:rsid w:val="00132188"/>
    <w:rsid w:val="001333C5"/>
    <w:rsid w:val="00133510"/>
    <w:rsid w:val="00133962"/>
    <w:rsid w:val="00134202"/>
    <w:rsid w:val="00134648"/>
    <w:rsid w:val="001348BC"/>
    <w:rsid w:val="00134954"/>
    <w:rsid w:val="00136153"/>
    <w:rsid w:val="001361F0"/>
    <w:rsid w:val="00136D4B"/>
    <w:rsid w:val="0014035F"/>
    <w:rsid w:val="001405FD"/>
    <w:rsid w:val="001410A6"/>
    <w:rsid w:val="0014166B"/>
    <w:rsid w:val="00141690"/>
    <w:rsid w:val="001418BB"/>
    <w:rsid w:val="00144215"/>
    <w:rsid w:val="00144663"/>
    <w:rsid w:val="00144E49"/>
    <w:rsid w:val="001459B9"/>
    <w:rsid w:val="00145BB5"/>
    <w:rsid w:val="0014612B"/>
    <w:rsid w:val="001469C1"/>
    <w:rsid w:val="00146BC9"/>
    <w:rsid w:val="001504E6"/>
    <w:rsid w:val="0015076B"/>
    <w:rsid w:val="00150951"/>
    <w:rsid w:val="00153CBA"/>
    <w:rsid w:val="001541FF"/>
    <w:rsid w:val="00154713"/>
    <w:rsid w:val="00154FDF"/>
    <w:rsid w:val="00155667"/>
    <w:rsid w:val="00156C6C"/>
    <w:rsid w:val="00156ECF"/>
    <w:rsid w:val="00157395"/>
    <w:rsid w:val="001602C9"/>
    <w:rsid w:val="001604AF"/>
    <w:rsid w:val="0016090D"/>
    <w:rsid w:val="00161011"/>
    <w:rsid w:val="00161922"/>
    <w:rsid w:val="00161B90"/>
    <w:rsid w:val="00161E46"/>
    <w:rsid w:val="00162E45"/>
    <w:rsid w:val="00163245"/>
    <w:rsid w:val="00164844"/>
    <w:rsid w:val="00165D77"/>
    <w:rsid w:val="00170118"/>
    <w:rsid w:val="00173BE6"/>
    <w:rsid w:val="00173F5B"/>
    <w:rsid w:val="001741E3"/>
    <w:rsid w:val="0017428F"/>
    <w:rsid w:val="00174425"/>
    <w:rsid w:val="0017560E"/>
    <w:rsid w:val="00176908"/>
    <w:rsid w:val="00177258"/>
    <w:rsid w:val="00177D05"/>
    <w:rsid w:val="001800AD"/>
    <w:rsid w:val="001815BA"/>
    <w:rsid w:val="0018205F"/>
    <w:rsid w:val="0018342D"/>
    <w:rsid w:val="00183785"/>
    <w:rsid w:val="00183A7B"/>
    <w:rsid w:val="00184A78"/>
    <w:rsid w:val="0018546E"/>
    <w:rsid w:val="00185D82"/>
    <w:rsid w:val="0018661A"/>
    <w:rsid w:val="00186DBD"/>
    <w:rsid w:val="00190646"/>
    <w:rsid w:val="0019092E"/>
    <w:rsid w:val="001912B6"/>
    <w:rsid w:val="00194D38"/>
    <w:rsid w:val="001960C9"/>
    <w:rsid w:val="00196531"/>
    <w:rsid w:val="00196740"/>
    <w:rsid w:val="00196B5A"/>
    <w:rsid w:val="001973E0"/>
    <w:rsid w:val="001A06C9"/>
    <w:rsid w:val="001A0B91"/>
    <w:rsid w:val="001A1874"/>
    <w:rsid w:val="001A5654"/>
    <w:rsid w:val="001A5DEA"/>
    <w:rsid w:val="001A60E9"/>
    <w:rsid w:val="001A629B"/>
    <w:rsid w:val="001A66DE"/>
    <w:rsid w:val="001A68DB"/>
    <w:rsid w:val="001A6C97"/>
    <w:rsid w:val="001A6EA0"/>
    <w:rsid w:val="001B09A3"/>
    <w:rsid w:val="001B0C54"/>
    <w:rsid w:val="001B1726"/>
    <w:rsid w:val="001B1C1D"/>
    <w:rsid w:val="001B29C0"/>
    <w:rsid w:val="001B3E71"/>
    <w:rsid w:val="001B3E90"/>
    <w:rsid w:val="001B3FB2"/>
    <w:rsid w:val="001B6C85"/>
    <w:rsid w:val="001B72BB"/>
    <w:rsid w:val="001C06F4"/>
    <w:rsid w:val="001C06FE"/>
    <w:rsid w:val="001C1880"/>
    <w:rsid w:val="001C4FEC"/>
    <w:rsid w:val="001C51B6"/>
    <w:rsid w:val="001C52EF"/>
    <w:rsid w:val="001C7A58"/>
    <w:rsid w:val="001C7BF8"/>
    <w:rsid w:val="001C7EE9"/>
    <w:rsid w:val="001D1A50"/>
    <w:rsid w:val="001D40B8"/>
    <w:rsid w:val="001D4936"/>
    <w:rsid w:val="001D5D3F"/>
    <w:rsid w:val="001E18DE"/>
    <w:rsid w:val="001E315D"/>
    <w:rsid w:val="001E32FD"/>
    <w:rsid w:val="001E3491"/>
    <w:rsid w:val="001E3853"/>
    <w:rsid w:val="001E54C0"/>
    <w:rsid w:val="001E625B"/>
    <w:rsid w:val="001E6EB7"/>
    <w:rsid w:val="001E7353"/>
    <w:rsid w:val="001F000F"/>
    <w:rsid w:val="001F0DF3"/>
    <w:rsid w:val="001F0F95"/>
    <w:rsid w:val="001F14AD"/>
    <w:rsid w:val="001F284C"/>
    <w:rsid w:val="001F4378"/>
    <w:rsid w:val="001F4468"/>
    <w:rsid w:val="001F4791"/>
    <w:rsid w:val="001F5BF2"/>
    <w:rsid w:val="001F627B"/>
    <w:rsid w:val="001F67AD"/>
    <w:rsid w:val="001F7C77"/>
    <w:rsid w:val="0020069E"/>
    <w:rsid w:val="0020329D"/>
    <w:rsid w:val="00203369"/>
    <w:rsid w:val="002037D5"/>
    <w:rsid w:val="00203F3D"/>
    <w:rsid w:val="002041FD"/>
    <w:rsid w:val="00205EF1"/>
    <w:rsid w:val="00206688"/>
    <w:rsid w:val="00206A1B"/>
    <w:rsid w:val="00206EF5"/>
    <w:rsid w:val="00211B6E"/>
    <w:rsid w:val="002126EC"/>
    <w:rsid w:val="00214259"/>
    <w:rsid w:val="002158AC"/>
    <w:rsid w:val="00216A40"/>
    <w:rsid w:val="00217129"/>
    <w:rsid w:val="00217204"/>
    <w:rsid w:val="002172EE"/>
    <w:rsid w:val="00217B68"/>
    <w:rsid w:val="00217FD6"/>
    <w:rsid w:val="0022027F"/>
    <w:rsid w:val="002226EF"/>
    <w:rsid w:val="002259B5"/>
    <w:rsid w:val="002276F0"/>
    <w:rsid w:val="0023359E"/>
    <w:rsid w:val="00233E6A"/>
    <w:rsid w:val="00234B9A"/>
    <w:rsid w:val="00234C25"/>
    <w:rsid w:val="00235831"/>
    <w:rsid w:val="00236371"/>
    <w:rsid w:val="00236FD2"/>
    <w:rsid w:val="00237149"/>
    <w:rsid w:val="00237AFB"/>
    <w:rsid w:val="00240E49"/>
    <w:rsid w:val="00241709"/>
    <w:rsid w:val="002417E1"/>
    <w:rsid w:val="00243BAD"/>
    <w:rsid w:val="00244A03"/>
    <w:rsid w:val="00246F55"/>
    <w:rsid w:val="00247340"/>
    <w:rsid w:val="0024746C"/>
    <w:rsid w:val="00250253"/>
    <w:rsid w:val="00250494"/>
    <w:rsid w:val="0025177E"/>
    <w:rsid w:val="00253500"/>
    <w:rsid w:val="00253795"/>
    <w:rsid w:val="002557B3"/>
    <w:rsid w:val="00256538"/>
    <w:rsid w:val="00261665"/>
    <w:rsid w:val="00261809"/>
    <w:rsid w:val="00261F41"/>
    <w:rsid w:val="00261F54"/>
    <w:rsid w:val="0026307A"/>
    <w:rsid w:val="00263255"/>
    <w:rsid w:val="00263CE9"/>
    <w:rsid w:val="0026534C"/>
    <w:rsid w:val="00266D4C"/>
    <w:rsid w:val="00270C94"/>
    <w:rsid w:val="00271774"/>
    <w:rsid w:val="0027211D"/>
    <w:rsid w:val="002721D0"/>
    <w:rsid w:val="0027260E"/>
    <w:rsid w:val="00273805"/>
    <w:rsid w:val="00274F7E"/>
    <w:rsid w:val="0027517A"/>
    <w:rsid w:val="00275769"/>
    <w:rsid w:val="002761A2"/>
    <w:rsid w:val="002762FA"/>
    <w:rsid w:val="00276B36"/>
    <w:rsid w:val="00277403"/>
    <w:rsid w:val="00277420"/>
    <w:rsid w:val="00277B40"/>
    <w:rsid w:val="00281230"/>
    <w:rsid w:val="002826D5"/>
    <w:rsid w:val="002828E6"/>
    <w:rsid w:val="00282910"/>
    <w:rsid w:val="00282B84"/>
    <w:rsid w:val="00283B98"/>
    <w:rsid w:val="002843C0"/>
    <w:rsid w:val="00284C8C"/>
    <w:rsid w:val="00286165"/>
    <w:rsid w:val="0029024C"/>
    <w:rsid w:val="00290451"/>
    <w:rsid w:val="00290B3E"/>
    <w:rsid w:val="00291D43"/>
    <w:rsid w:val="0029574A"/>
    <w:rsid w:val="002959E6"/>
    <w:rsid w:val="002963FA"/>
    <w:rsid w:val="002974D9"/>
    <w:rsid w:val="0029788F"/>
    <w:rsid w:val="002A00A4"/>
    <w:rsid w:val="002A03B2"/>
    <w:rsid w:val="002A1F96"/>
    <w:rsid w:val="002A216B"/>
    <w:rsid w:val="002A29F7"/>
    <w:rsid w:val="002A3440"/>
    <w:rsid w:val="002A3C0F"/>
    <w:rsid w:val="002A3E9B"/>
    <w:rsid w:val="002A4142"/>
    <w:rsid w:val="002A41A5"/>
    <w:rsid w:val="002A47A9"/>
    <w:rsid w:val="002A48DD"/>
    <w:rsid w:val="002A5554"/>
    <w:rsid w:val="002A569D"/>
    <w:rsid w:val="002A57CA"/>
    <w:rsid w:val="002A5C91"/>
    <w:rsid w:val="002B20DE"/>
    <w:rsid w:val="002B211D"/>
    <w:rsid w:val="002B22FC"/>
    <w:rsid w:val="002B51A9"/>
    <w:rsid w:val="002B58F3"/>
    <w:rsid w:val="002C06CD"/>
    <w:rsid w:val="002C0B35"/>
    <w:rsid w:val="002C0D80"/>
    <w:rsid w:val="002C1312"/>
    <w:rsid w:val="002C278F"/>
    <w:rsid w:val="002C4E65"/>
    <w:rsid w:val="002C4FB4"/>
    <w:rsid w:val="002C5023"/>
    <w:rsid w:val="002C5BB0"/>
    <w:rsid w:val="002C6617"/>
    <w:rsid w:val="002C6B05"/>
    <w:rsid w:val="002D1D29"/>
    <w:rsid w:val="002D20AE"/>
    <w:rsid w:val="002D34C2"/>
    <w:rsid w:val="002D44A3"/>
    <w:rsid w:val="002D4C99"/>
    <w:rsid w:val="002D5537"/>
    <w:rsid w:val="002D5983"/>
    <w:rsid w:val="002D5B94"/>
    <w:rsid w:val="002D6560"/>
    <w:rsid w:val="002E007F"/>
    <w:rsid w:val="002E073D"/>
    <w:rsid w:val="002E141F"/>
    <w:rsid w:val="002E1C71"/>
    <w:rsid w:val="002E275C"/>
    <w:rsid w:val="002E3FA1"/>
    <w:rsid w:val="002E4A71"/>
    <w:rsid w:val="002E4E69"/>
    <w:rsid w:val="002E505B"/>
    <w:rsid w:val="002E6E1C"/>
    <w:rsid w:val="002E76CE"/>
    <w:rsid w:val="002E77DA"/>
    <w:rsid w:val="002F003A"/>
    <w:rsid w:val="002F0D93"/>
    <w:rsid w:val="002F2E3C"/>
    <w:rsid w:val="002F2EE9"/>
    <w:rsid w:val="002F321F"/>
    <w:rsid w:val="002F3A44"/>
    <w:rsid w:val="002F5A75"/>
    <w:rsid w:val="002F6DB7"/>
    <w:rsid w:val="003004D0"/>
    <w:rsid w:val="00303558"/>
    <w:rsid w:val="00303A2F"/>
    <w:rsid w:val="00304369"/>
    <w:rsid w:val="0030533A"/>
    <w:rsid w:val="003055A3"/>
    <w:rsid w:val="003059B4"/>
    <w:rsid w:val="00306C13"/>
    <w:rsid w:val="00307378"/>
    <w:rsid w:val="003102D3"/>
    <w:rsid w:val="00311088"/>
    <w:rsid w:val="00313582"/>
    <w:rsid w:val="00313949"/>
    <w:rsid w:val="0031439F"/>
    <w:rsid w:val="003143A7"/>
    <w:rsid w:val="003173F3"/>
    <w:rsid w:val="00317BBB"/>
    <w:rsid w:val="00320652"/>
    <w:rsid w:val="00321B80"/>
    <w:rsid w:val="00322C6E"/>
    <w:rsid w:val="00322E51"/>
    <w:rsid w:val="00323B02"/>
    <w:rsid w:val="00323EFA"/>
    <w:rsid w:val="00324B7F"/>
    <w:rsid w:val="00325C38"/>
    <w:rsid w:val="00325CB8"/>
    <w:rsid w:val="00325F6D"/>
    <w:rsid w:val="003264CE"/>
    <w:rsid w:val="00326A46"/>
    <w:rsid w:val="00327FFA"/>
    <w:rsid w:val="003325B6"/>
    <w:rsid w:val="00333393"/>
    <w:rsid w:val="00333442"/>
    <w:rsid w:val="003345B4"/>
    <w:rsid w:val="003346E4"/>
    <w:rsid w:val="00335E63"/>
    <w:rsid w:val="00336E6F"/>
    <w:rsid w:val="00337A33"/>
    <w:rsid w:val="00340B57"/>
    <w:rsid w:val="00341E9E"/>
    <w:rsid w:val="00343C63"/>
    <w:rsid w:val="00343CB5"/>
    <w:rsid w:val="0034447D"/>
    <w:rsid w:val="003446B2"/>
    <w:rsid w:val="003446DC"/>
    <w:rsid w:val="00344D04"/>
    <w:rsid w:val="003466DA"/>
    <w:rsid w:val="00347108"/>
    <w:rsid w:val="003503F2"/>
    <w:rsid w:val="003517D2"/>
    <w:rsid w:val="00351CCD"/>
    <w:rsid w:val="00351E51"/>
    <w:rsid w:val="00352034"/>
    <w:rsid w:val="003521C1"/>
    <w:rsid w:val="003537E2"/>
    <w:rsid w:val="00353C09"/>
    <w:rsid w:val="00353C96"/>
    <w:rsid w:val="00354D2D"/>
    <w:rsid w:val="00355B0F"/>
    <w:rsid w:val="00355F17"/>
    <w:rsid w:val="00356F76"/>
    <w:rsid w:val="003602BE"/>
    <w:rsid w:val="0036141C"/>
    <w:rsid w:val="00361FB0"/>
    <w:rsid w:val="003624D2"/>
    <w:rsid w:val="003628CA"/>
    <w:rsid w:val="00362C46"/>
    <w:rsid w:val="00363C93"/>
    <w:rsid w:val="003651F2"/>
    <w:rsid w:val="00365A4F"/>
    <w:rsid w:val="00366E56"/>
    <w:rsid w:val="00366F88"/>
    <w:rsid w:val="0036702C"/>
    <w:rsid w:val="00367CAF"/>
    <w:rsid w:val="003702F8"/>
    <w:rsid w:val="00372CDF"/>
    <w:rsid w:val="003736F8"/>
    <w:rsid w:val="00373780"/>
    <w:rsid w:val="00373E01"/>
    <w:rsid w:val="00374769"/>
    <w:rsid w:val="00375A28"/>
    <w:rsid w:val="00375ABE"/>
    <w:rsid w:val="00375C2F"/>
    <w:rsid w:val="00375FAF"/>
    <w:rsid w:val="00376A6E"/>
    <w:rsid w:val="003804D7"/>
    <w:rsid w:val="00380819"/>
    <w:rsid w:val="00380D81"/>
    <w:rsid w:val="0038136C"/>
    <w:rsid w:val="00382F6D"/>
    <w:rsid w:val="00384330"/>
    <w:rsid w:val="00384A70"/>
    <w:rsid w:val="00384E99"/>
    <w:rsid w:val="003870B3"/>
    <w:rsid w:val="00390081"/>
    <w:rsid w:val="0039056C"/>
    <w:rsid w:val="003915A3"/>
    <w:rsid w:val="00391F8B"/>
    <w:rsid w:val="003921BC"/>
    <w:rsid w:val="003925AD"/>
    <w:rsid w:val="00394044"/>
    <w:rsid w:val="00394984"/>
    <w:rsid w:val="00395813"/>
    <w:rsid w:val="00395AF3"/>
    <w:rsid w:val="003960CA"/>
    <w:rsid w:val="00397087"/>
    <w:rsid w:val="003A14B0"/>
    <w:rsid w:val="003A2CA2"/>
    <w:rsid w:val="003A49E8"/>
    <w:rsid w:val="003A5236"/>
    <w:rsid w:val="003A53A8"/>
    <w:rsid w:val="003A5486"/>
    <w:rsid w:val="003A62F4"/>
    <w:rsid w:val="003A6539"/>
    <w:rsid w:val="003A6C3F"/>
    <w:rsid w:val="003A6CC4"/>
    <w:rsid w:val="003B1E9F"/>
    <w:rsid w:val="003B2697"/>
    <w:rsid w:val="003B3792"/>
    <w:rsid w:val="003B417B"/>
    <w:rsid w:val="003B4665"/>
    <w:rsid w:val="003B681C"/>
    <w:rsid w:val="003B6B9E"/>
    <w:rsid w:val="003B7147"/>
    <w:rsid w:val="003B76C2"/>
    <w:rsid w:val="003C0980"/>
    <w:rsid w:val="003C09AD"/>
    <w:rsid w:val="003C11E8"/>
    <w:rsid w:val="003C2BFC"/>
    <w:rsid w:val="003C2C31"/>
    <w:rsid w:val="003C2E7D"/>
    <w:rsid w:val="003C39CA"/>
    <w:rsid w:val="003C3AE6"/>
    <w:rsid w:val="003C4053"/>
    <w:rsid w:val="003C42B4"/>
    <w:rsid w:val="003C46C0"/>
    <w:rsid w:val="003C4E91"/>
    <w:rsid w:val="003C52E0"/>
    <w:rsid w:val="003C5E89"/>
    <w:rsid w:val="003C60C7"/>
    <w:rsid w:val="003C71CA"/>
    <w:rsid w:val="003C72F6"/>
    <w:rsid w:val="003C769C"/>
    <w:rsid w:val="003C7BDF"/>
    <w:rsid w:val="003C7FD1"/>
    <w:rsid w:val="003D00BC"/>
    <w:rsid w:val="003D09BE"/>
    <w:rsid w:val="003D2CEA"/>
    <w:rsid w:val="003D31D6"/>
    <w:rsid w:val="003D476C"/>
    <w:rsid w:val="003D48FA"/>
    <w:rsid w:val="003D53A6"/>
    <w:rsid w:val="003D6266"/>
    <w:rsid w:val="003D7EB1"/>
    <w:rsid w:val="003E04FB"/>
    <w:rsid w:val="003E0531"/>
    <w:rsid w:val="003E0C39"/>
    <w:rsid w:val="003E10AA"/>
    <w:rsid w:val="003E1A25"/>
    <w:rsid w:val="003E231C"/>
    <w:rsid w:val="003E27DF"/>
    <w:rsid w:val="003E3C72"/>
    <w:rsid w:val="003E43A4"/>
    <w:rsid w:val="003E444C"/>
    <w:rsid w:val="003E4852"/>
    <w:rsid w:val="003E4BFF"/>
    <w:rsid w:val="003E536E"/>
    <w:rsid w:val="003E5C95"/>
    <w:rsid w:val="003E5E35"/>
    <w:rsid w:val="003E5EB5"/>
    <w:rsid w:val="003E7F3B"/>
    <w:rsid w:val="003F117B"/>
    <w:rsid w:val="003F1A39"/>
    <w:rsid w:val="003F1D00"/>
    <w:rsid w:val="003F1EE0"/>
    <w:rsid w:val="003F208F"/>
    <w:rsid w:val="003F2CF4"/>
    <w:rsid w:val="003F36A8"/>
    <w:rsid w:val="003F4AFF"/>
    <w:rsid w:val="003F5210"/>
    <w:rsid w:val="003F5D70"/>
    <w:rsid w:val="003F6C38"/>
    <w:rsid w:val="003F73A9"/>
    <w:rsid w:val="003F79BF"/>
    <w:rsid w:val="004009A1"/>
    <w:rsid w:val="00401EC5"/>
    <w:rsid w:val="0040266E"/>
    <w:rsid w:val="004031A8"/>
    <w:rsid w:val="004033CC"/>
    <w:rsid w:val="00404D00"/>
    <w:rsid w:val="00405E07"/>
    <w:rsid w:val="004061B4"/>
    <w:rsid w:val="004079D4"/>
    <w:rsid w:val="0041039F"/>
    <w:rsid w:val="00410482"/>
    <w:rsid w:val="00410B72"/>
    <w:rsid w:val="00410CCF"/>
    <w:rsid w:val="00411152"/>
    <w:rsid w:val="004126EF"/>
    <w:rsid w:val="00412F66"/>
    <w:rsid w:val="004137A6"/>
    <w:rsid w:val="0041472D"/>
    <w:rsid w:val="00415C4B"/>
    <w:rsid w:val="00415D79"/>
    <w:rsid w:val="00417571"/>
    <w:rsid w:val="00420554"/>
    <w:rsid w:val="00421484"/>
    <w:rsid w:val="0042208E"/>
    <w:rsid w:val="004226AF"/>
    <w:rsid w:val="004253E9"/>
    <w:rsid w:val="004266AF"/>
    <w:rsid w:val="004269BD"/>
    <w:rsid w:val="0042756C"/>
    <w:rsid w:val="004302D3"/>
    <w:rsid w:val="00431093"/>
    <w:rsid w:val="00431621"/>
    <w:rsid w:val="00431783"/>
    <w:rsid w:val="00433074"/>
    <w:rsid w:val="0043325E"/>
    <w:rsid w:val="00433720"/>
    <w:rsid w:val="00434333"/>
    <w:rsid w:val="00434425"/>
    <w:rsid w:val="00436800"/>
    <w:rsid w:val="004416B8"/>
    <w:rsid w:val="00441B31"/>
    <w:rsid w:val="00443889"/>
    <w:rsid w:val="00443960"/>
    <w:rsid w:val="00443DC5"/>
    <w:rsid w:val="00443F74"/>
    <w:rsid w:val="00445268"/>
    <w:rsid w:val="00447618"/>
    <w:rsid w:val="004476A2"/>
    <w:rsid w:val="004500E3"/>
    <w:rsid w:val="0045091D"/>
    <w:rsid w:val="00450B55"/>
    <w:rsid w:val="00450EE5"/>
    <w:rsid w:val="00451D70"/>
    <w:rsid w:val="00452038"/>
    <w:rsid w:val="00452F54"/>
    <w:rsid w:val="00453F5D"/>
    <w:rsid w:val="004542D6"/>
    <w:rsid w:val="00455228"/>
    <w:rsid w:val="00456A66"/>
    <w:rsid w:val="0045734D"/>
    <w:rsid w:val="00457CFC"/>
    <w:rsid w:val="00460206"/>
    <w:rsid w:val="0046072A"/>
    <w:rsid w:val="0046127F"/>
    <w:rsid w:val="00461611"/>
    <w:rsid w:val="00462E14"/>
    <w:rsid w:val="00462FBF"/>
    <w:rsid w:val="0046355F"/>
    <w:rsid w:val="00463B18"/>
    <w:rsid w:val="00464B8A"/>
    <w:rsid w:val="00464E5F"/>
    <w:rsid w:val="00465392"/>
    <w:rsid w:val="004660E0"/>
    <w:rsid w:val="00467880"/>
    <w:rsid w:val="004700C3"/>
    <w:rsid w:val="00470F54"/>
    <w:rsid w:val="00472068"/>
    <w:rsid w:val="004726FB"/>
    <w:rsid w:val="00473BE1"/>
    <w:rsid w:val="004752DB"/>
    <w:rsid w:val="004754A8"/>
    <w:rsid w:val="0047775F"/>
    <w:rsid w:val="00480EA2"/>
    <w:rsid w:val="00481768"/>
    <w:rsid w:val="00481A27"/>
    <w:rsid w:val="004820B6"/>
    <w:rsid w:val="00482C8E"/>
    <w:rsid w:val="004835C7"/>
    <w:rsid w:val="004839EA"/>
    <w:rsid w:val="00483E9E"/>
    <w:rsid w:val="00484CBB"/>
    <w:rsid w:val="00485004"/>
    <w:rsid w:val="00487400"/>
    <w:rsid w:val="00487E7D"/>
    <w:rsid w:val="004901DA"/>
    <w:rsid w:val="004902BC"/>
    <w:rsid w:val="00491CBE"/>
    <w:rsid w:val="00492399"/>
    <w:rsid w:val="00492E85"/>
    <w:rsid w:val="00492E90"/>
    <w:rsid w:val="00493F91"/>
    <w:rsid w:val="00494797"/>
    <w:rsid w:val="00495F96"/>
    <w:rsid w:val="00497DCF"/>
    <w:rsid w:val="004A0C6E"/>
    <w:rsid w:val="004A15C8"/>
    <w:rsid w:val="004A302C"/>
    <w:rsid w:val="004A32EE"/>
    <w:rsid w:val="004A73B2"/>
    <w:rsid w:val="004A77AD"/>
    <w:rsid w:val="004A7A46"/>
    <w:rsid w:val="004B165A"/>
    <w:rsid w:val="004B1B06"/>
    <w:rsid w:val="004B2C7B"/>
    <w:rsid w:val="004B2D84"/>
    <w:rsid w:val="004B485F"/>
    <w:rsid w:val="004B7C19"/>
    <w:rsid w:val="004B7C31"/>
    <w:rsid w:val="004B7D64"/>
    <w:rsid w:val="004C1884"/>
    <w:rsid w:val="004C66EF"/>
    <w:rsid w:val="004C67DB"/>
    <w:rsid w:val="004C6D72"/>
    <w:rsid w:val="004C7846"/>
    <w:rsid w:val="004D2D7E"/>
    <w:rsid w:val="004D36BB"/>
    <w:rsid w:val="004D3984"/>
    <w:rsid w:val="004D47E9"/>
    <w:rsid w:val="004D4F1A"/>
    <w:rsid w:val="004D5742"/>
    <w:rsid w:val="004D5EFA"/>
    <w:rsid w:val="004D5F70"/>
    <w:rsid w:val="004D653C"/>
    <w:rsid w:val="004D729A"/>
    <w:rsid w:val="004D7C87"/>
    <w:rsid w:val="004E0538"/>
    <w:rsid w:val="004E0CCD"/>
    <w:rsid w:val="004E175B"/>
    <w:rsid w:val="004E234F"/>
    <w:rsid w:val="004E53D3"/>
    <w:rsid w:val="004E6570"/>
    <w:rsid w:val="004E679E"/>
    <w:rsid w:val="004E6FD0"/>
    <w:rsid w:val="004E7CC1"/>
    <w:rsid w:val="004F1C4C"/>
    <w:rsid w:val="004F1FB9"/>
    <w:rsid w:val="004F2D07"/>
    <w:rsid w:val="004F2ED9"/>
    <w:rsid w:val="004F32B6"/>
    <w:rsid w:val="004F51A1"/>
    <w:rsid w:val="004F6981"/>
    <w:rsid w:val="004F7EE4"/>
    <w:rsid w:val="00500132"/>
    <w:rsid w:val="0050027B"/>
    <w:rsid w:val="0050044B"/>
    <w:rsid w:val="00501507"/>
    <w:rsid w:val="0050235D"/>
    <w:rsid w:val="00502725"/>
    <w:rsid w:val="005034A9"/>
    <w:rsid w:val="005035EE"/>
    <w:rsid w:val="00503630"/>
    <w:rsid w:val="00503E2C"/>
    <w:rsid w:val="00503E6C"/>
    <w:rsid w:val="0050466B"/>
    <w:rsid w:val="0050591E"/>
    <w:rsid w:val="00507B91"/>
    <w:rsid w:val="00507FED"/>
    <w:rsid w:val="005103E1"/>
    <w:rsid w:val="0051129D"/>
    <w:rsid w:val="005119AB"/>
    <w:rsid w:val="005120B0"/>
    <w:rsid w:val="00512E7F"/>
    <w:rsid w:val="00513BB2"/>
    <w:rsid w:val="005147B1"/>
    <w:rsid w:val="00515488"/>
    <w:rsid w:val="00516AE4"/>
    <w:rsid w:val="00517BC5"/>
    <w:rsid w:val="005230B8"/>
    <w:rsid w:val="005241DA"/>
    <w:rsid w:val="0052425D"/>
    <w:rsid w:val="00524DB8"/>
    <w:rsid w:val="00525D4B"/>
    <w:rsid w:val="005276C8"/>
    <w:rsid w:val="00530142"/>
    <w:rsid w:val="005303FC"/>
    <w:rsid w:val="00530415"/>
    <w:rsid w:val="00530B5C"/>
    <w:rsid w:val="00530DE6"/>
    <w:rsid w:val="00531070"/>
    <w:rsid w:val="00531890"/>
    <w:rsid w:val="00531AC2"/>
    <w:rsid w:val="005322B5"/>
    <w:rsid w:val="005322C5"/>
    <w:rsid w:val="005326D2"/>
    <w:rsid w:val="00532A5A"/>
    <w:rsid w:val="00532CD0"/>
    <w:rsid w:val="005331B1"/>
    <w:rsid w:val="005350F7"/>
    <w:rsid w:val="0053757B"/>
    <w:rsid w:val="00537A10"/>
    <w:rsid w:val="00537A18"/>
    <w:rsid w:val="00540419"/>
    <w:rsid w:val="005430D7"/>
    <w:rsid w:val="00543382"/>
    <w:rsid w:val="0054465B"/>
    <w:rsid w:val="0054473A"/>
    <w:rsid w:val="00544D9F"/>
    <w:rsid w:val="005459FC"/>
    <w:rsid w:val="00545E83"/>
    <w:rsid w:val="00546E19"/>
    <w:rsid w:val="00546EB8"/>
    <w:rsid w:val="00550273"/>
    <w:rsid w:val="00550A4C"/>
    <w:rsid w:val="00550C25"/>
    <w:rsid w:val="00551DF7"/>
    <w:rsid w:val="00551F27"/>
    <w:rsid w:val="00552039"/>
    <w:rsid w:val="00552B67"/>
    <w:rsid w:val="00552E47"/>
    <w:rsid w:val="00553FD2"/>
    <w:rsid w:val="00555B12"/>
    <w:rsid w:val="00556B82"/>
    <w:rsid w:val="00560293"/>
    <w:rsid w:val="005619EA"/>
    <w:rsid w:val="0056306F"/>
    <w:rsid w:val="005650C4"/>
    <w:rsid w:val="005652B5"/>
    <w:rsid w:val="0056679D"/>
    <w:rsid w:val="00570123"/>
    <w:rsid w:val="00570E76"/>
    <w:rsid w:val="0057181A"/>
    <w:rsid w:val="0057198F"/>
    <w:rsid w:val="00571C9A"/>
    <w:rsid w:val="00573C50"/>
    <w:rsid w:val="0057478F"/>
    <w:rsid w:val="00574832"/>
    <w:rsid w:val="00574A59"/>
    <w:rsid w:val="00574AB9"/>
    <w:rsid w:val="00576731"/>
    <w:rsid w:val="00580581"/>
    <w:rsid w:val="00581509"/>
    <w:rsid w:val="005815A9"/>
    <w:rsid w:val="00582898"/>
    <w:rsid w:val="00582A0C"/>
    <w:rsid w:val="00582B1D"/>
    <w:rsid w:val="00583F68"/>
    <w:rsid w:val="0058530D"/>
    <w:rsid w:val="005853A2"/>
    <w:rsid w:val="00590940"/>
    <w:rsid w:val="00591842"/>
    <w:rsid w:val="00592255"/>
    <w:rsid w:val="00593C1A"/>
    <w:rsid w:val="0059459D"/>
    <w:rsid w:val="00594EF1"/>
    <w:rsid w:val="005952CA"/>
    <w:rsid w:val="00595434"/>
    <w:rsid w:val="00596926"/>
    <w:rsid w:val="00597E5B"/>
    <w:rsid w:val="00597F98"/>
    <w:rsid w:val="005A0596"/>
    <w:rsid w:val="005A11D3"/>
    <w:rsid w:val="005A15FC"/>
    <w:rsid w:val="005A3B35"/>
    <w:rsid w:val="005A3E7D"/>
    <w:rsid w:val="005A53C7"/>
    <w:rsid w:val="005A541E"/>
    <w:rsid w:val="005A6B3F"/>
    <w:rsid w:val="005A6C2A"/>
    <w:rsid w:val="005B0749"/>
    <w:rsid w:val="005B3D35"/>
    <w:rsid w:val="005B51AF"/>
    <w:rsid w:val="005B51FF"/>
    <w:rsid w:val="005B55C7"/>
    <w:rsid w:val="005B63C1"/>
    <w:rsid w:val="005B79A5"/>
    <w:rsid w:val="005B7D23"/>
    <w:rsid w:val="005C11C4"/>
    <w:rsid w:val="005C1B42"/>
    <w:rsid w:val="005C4177"/>
    <w:rsid w:val="005C4703"/>
    <w:rsid w:val="005C5179"/>
    <w:rsid w:val="005C57A1"/>
    <w:rsid w:val="005C59CB"/>
    <w:rsid w:val="005C7755"/>
    <w:rsid w:val="005C7C9B"/>
    <w:rsid w:val="005D3471"/>
    <w:rsid w:val="005D4C34"/>
    <w:rsid w:val="005D6652"/>
    <w:rsid w:val="005D6B3F"/>
    <w:rsid w:val="005E0911"/>
    <w:rsid w:val="005E0E8F"/>
    <w:rsid w:val="005E1DCB"/>
    <w:rsid w:val="005E261D"/>
    <w:rsid w:val="005E26EC"/>
    <w:rsid w:val="005E3D5B"/>
    <w:rsid w:val="005E45E9"/>
    <w:rsid w:val="005E5BDD"/>
    <w:rsid w:val="005E5D92"/>
    <w:rsid w:val="005E7137"/>
    <w:rsid w:val="005E7850"/>
    <w:rsid w:val="005E7B6E"/>
    <w:rsid w:val="005F022F"/>
    <w:rsid w:val="005F07C9"/>
    <w:rsid w:val="005F34D3"/>
    <w:rsid w:val="005F455C"/>
    <w:rsid w:val="005F5C35"/>
    <w:rsid w:val="005F5DFB"/>
    <w:rsid w:val="005F7780"/>
    <w:rsid w:val="00600A67"/>
    <w:rsid w:val="00601828"/>
    <w:rsid w:val="00601899"/>
    <w:rsid w:val="00603194"/>
    <w:rsid w:val="00603C9D"/>
    <w:rsid w:val="00605018"/>
    <w:rsid w:val="00605AC5"/>
    <w:rsid w:val="00606B49"/>
    <w:rsid w:val="00607FC1"/>
    <w:rsid w:val="006118C2"/>
    <w:rsid w:val="00611DED"/>
    <w:rsid w:val="00612C89"/>
    <w:rsid w:val="00612F7F"/>
    <w:rsid w:val="006130E1"/>
    <w:rsid w:val="00613625"/>
    <w:rsid w:val="00613655"/>
    <w:rsid w:val="00613D4F"/>
    <w:rsid w:val="006159F9"/>
    <w:rsid w:val="00615A15"/>
    <w:rsid w:val="00615EB3"/>
    <w:rsid w:val="006161E5"/>
    <w:rsid w:val="006169FF"/>
    <w:rsid w:val="006174B7"/>
    <w:rsid w:val="00617CEF"/>
    <w:rsid w:val="00617EC3"/>
    <w:rsid w:val="00617FF2"/>
    <w:rsid w:val="006203BA"/>
    <w:rsid w:val="00620647"/>
    <w:rsid w:val="00620E3F"/>
    <w:rsid w:val="00621076"/>
    <w:rsid w:val="006217E0"/>
    <w:rsid w:val="0062221C"/>
    <w:rsid w:val="00622ECF"/>
    <w:rsid w:val="00624135"/>
    <w:rsid w:val="0062425F"/>
    <w:rsid w:val="006256D0"/>
    <w:rsid w:val="006264F1"/>
    <w:rsid w:val="0062740E"/>
    <w:rsid w:val="00631426"/>
    <w:rsid w:val="0063289D"/>
    <w:rsid w:val="00633C9D"/>
    <w:rsid w:val="00634349"/>
    <w:rsid w:val="006346E0"/>
    <w:rsid w:val="00636840"/>
    <w:rsid w:val="00641C64"/>
    <w:rsid w:val="00641D2F"/>
    <w:rsid w:val="00641FE8"/>
    <w:rsid w:val="006441D4"/>
    <w:rsid w:val="00644994"/>
    <w:rsid w:val="00644E53"/>
    <w:rsid w:val="006451D6"/>
    <w:rsid w:val="0064570A"/>
    <w:rsid w:val="006465F6"/>
    <w:rsid w:val="00650DAC"/>
    <w:rsid w:val="00651A54"/>
    <w:rsid w:val="0065219A"/>
    <w:rsid w:val="0065291B"/>
    <w:rsid w:val="006530FB"/>
    <w:rsid w:val="0065356B"/>
    <w:rsid w:val="00653969"/>
    <w:rsid w:val="00653991"/>
    <w:rsid w:val="00654766"/>
    <w:rsid w:val="0065594B"/>
    <w:rsid w:val="0065680B"/>
    <w:rsid w:val="00657CA6"/>
    <w:rsid w:val="00657DB8"/>
    <w:rsid w:val="00660C59"/>
    <w:rsid w:val="00661368"/>
    <w:rsid w:val="00661F47"/>
    <w:rsid w:val="00662D03"/>
    <w:rsid w:val="00663CEE"/>
    <w:rsid w:val="00664472"/>
    <w:rsid w:val="00666414"/>
    <w:rsid w:val="006664B1"/>
    <w:rsid w:val="00667395"/>
    <w:rsid w:val="00667489"/>
    <w:rsid w:val="00670845"/>
    <w:rsid w:val="00670931"/>
    <w:rsid w:val="00671800"/>
    <w:rsid w:val="00671B2C"/>
    <w:rsid w:val="00671D98"/>
    <w:rsid w:val="00673CEC"/>
    <w:rsid w:val="0067518B"/>
    <w:rsid w:val="00675A9F"/>
    <w:rsid w:val="0067667F"/>
    <w:rsid w:val="00676791"/>
    <w:rsid w:val="00677B52"/>
    <w:rsid w:val="00680A47"/>
    <w:rsid w:val="0068187C"/>
    <w:rsid w:val="00681CB8"/>
    <w:rsid w:val="006821EE"/>
    <w:rsid w:val="006823E7"/>
    <w:rsid w:val="00682DDB"/>
    <w:rsid w:val="00683B60"/>
    <w:rsid w:val="00684B55"/>
    <w:rsid w:val="006851BA"/>
    <w:rsid w:val="00685AC8"/>
    <w:rsid w:val="0069110A"/>
    <w:rsid w:val="00691825"/>
    <w:rsid w:val="00691A53"/>
    <w:rsid w:val="00691FE8"/>
    <w:rsid w:val="006928D9"/>
    <w:rsid w:val="00692E8F"/>
    <w:rsid w:val="00693803"/>
    <w:rsid w:val="00694562"/>
    <w:rsid w:val="006949CF"/>
    <w:rsid w:val="006950EE"/>
    <w:rsid w:val="00695CB8"/>
    <w:rsid w:val="00696873"/>
    <w:rsid w:val="00697C39"/>
    <w:rsid w:val="006A2C43"/>
    <w:rsid w:val="006A2CC3"/>
    <w:rsid w:val="006A313F"/>
    <w:rsid w:val="006A479C"/>
    <w:rsid w:val="006A4B10"/>
    <w:rsid w:val="006A7A12"/>
    <w:rsid w:val="006B0022"/>
    <w:rsid w:val="006B1512"/>
    <w:rsid w:val="006B2B57"/>
    <w:rsid w:val="006B2C67"/>
    <w:rsid w:val="006B3A02"/>
    <w:rsid w:val="006B3D3A"/>
    <w:rsid w:val="006B4436"/>
    <w:rsid w:val="006B4868"/>
    <w:rsid w:val="006B5D7C"/>
    <w:rsid w:val="006B5E9D"/>
    <w:rsid w:val="006B6C62"/>
    <w:rsid w:val="006B75B9"/>
    <w:rsid w:val="006B77CA"/>
    <w:rsid w:val="006C488E"/>
    <w:rsid w:val="006C4EE8"/>
    <w:rsid w:val="006C4F04"/>
    <w:rsid w:val="006C5A47"/>
    <w:rsid w:val="006C5FBA"/>
    <w:rsid w:val="006C6570"/>
    <w:rsid w:val="006C67BD"/>
    <w:rsid w:val="006D029C"/>
    <w:rsid w:val="006D2E6B"/>
    <w:rsid w:val="006D3C35"/>
    <w:rsid w:val="006D496B"/>
    <w:rsid w:val="006D4AB3"/>
    <w:rsid w:val="006D655F"/>
    <w:rsid w:val="006D6997"/>
    <w:rsid w:val="006D7621"/>
    <w:rsid w:val="006E29CF"/>
    <w:rsid w:val="006E3421"/>
    <w:rsid w:val="006E35D3"/>
    <w:rsid w:val="006E492E"/>
    <w:rsid w:val="006E5179"/>
    <w:rsid w:val="006E56D4"/>
    <w:rsid w:val="006F0C7F"/>
    <w:rsid w:val="006F289D"/>
    <w:rsid w:val="006F3174"/>
    <w:rsid w:val="006F47AA"/>
    <w:rsid w:val="006F57B2"/>
    <w:rsid w:val="006F5DA8"/>
    <w:rsid w:val="006F65A6"/>
    <w:rsid w:val="006F7C99"/>
    <w:rsid w:val="007005D7"/>
    <w:rsid w:val="007047AF"/>
    <w:rsid w:val="00706215"/>
    <w:rsid w:val="0071089B"/>
    <w:rsid w:val="00710F19"/>
    <w:rsid w:val="00710F3D"/>
    <w:rsid w:val="00711B57"/>
    <w:rsid w:val="007122C5"/>
    <w:rsid w:val="00713286"/>
    <w:rsid w:val="0071397C"/>
    <w:rsid w:val="00714DAA"/>
    <w:rsid w:val="007160A0"/>
    <w:rsid w:val="007173C5"/>
    <w:rsid w:val="00717E9C"/>
    <w:rsid w:val="00722AE0"/>
    <w:rsid w:val="00722B54"/>
    <w:rsid w:val="0072391F"/>
    <w:rsid w:val="007240A8"/>
    <w:rsid w:val="00726E9F"/>
    <w:rsid w:val="00726F54"/>
    <w:rsid w:val="00730D17"/>
    <w:rsid w:val="00733680"/>
    <w:rsid w:val="0073381D"/>
    <w:rsid w:val="00733B49"/>
    <w:rsid w:val="007352CF"/>
    <w:rsid w:val="00735D94"/>
    <w:rsid w:val="00735FB6"/>
    <w:rsid w:val="00736895"/>
    <w:rsid w:val="00736EDB"/>
    <w:rsid w:val="007371B1"/>
    <w:rsid w:val="007375C6"/>
    <w:rsid w:val="00740EDB"/>
    <w:rsid w:val="007421B4"/>
    <w:rsid w:val="00743D5C"/>
    <w:rsid w:val="00744266"/>
    <w:rsid w:val="00744631"/>
    <w:rsid w:val="007447BA"/>
    <w:rsid w:val="007447CC"/>
    <w:rsid w:val="00744C9B"/>
    <w:rsid w:val="00746525"/>
    <w:rsid w:val="00746754"/>
    <w:rsid w:val="007470C0"/>
    <w:rsid w:val="00747205"/>
    <w:rsid w:val="007476B3"/>
    <w:rsid w:val="007522FF"/>
    <w:rsid w:val="007526F9"/>
    <w:rsid w:val="00752FB3"/>
    <w:rsid w:val="00754FCB"/>
    <w:rsid w:val="00755445"/>
    <w:rsid w:val="007556B5"/>
    <w:rsid w:val="00755A7E"/>
    <w:rsid w:val="00761BD8"/>
    <w:rsid w:val="007628C8"/>
    <w:rsid w:val="00763251"/>
    <w:rsid w:val="00763E4F"/>
    <w:rsid w:val="00764313"/>
    <w:rsid w:val="007649EB"/>
    <w:rsid w:val="00764C80"/>
    <w:rsid w:val="007654EA"/>
    <w:rsid w:val="0077089A"/>
    <w:rsid w:val="00770E33"/>
    <w:rsid w:val="0077168B"/>
    <w:rsid w:val="00771BB2"/>
    <w:rsid w:val="00771E20"/>
    <w:rsid w:val="00772CCF"/>
    <w:rsid w:val="0077381E"/>
    <w:rsid w:val="00773A94"/>
    <w:rsid w:val="00773E76"/>
    <w:rsid w:val="00775258"/>
    <w:rsid w:val="00776126"/>
    <w:rsid w:val="00776B34"/>
    <w:rsid w:val="00776ED5"/>
    <w:rsid w:val="00777600"/>
    <w:rsid w:val="0078056C"/>
    <w:rsid w:val="00780865"/>
    <w:rsid w:val="00781978"/>
    <w:rsid w:val="00781E52"/>
    <w:rsid w:val="00782042"/>
    <w:rsid w:val="00782B0C"/>
    <w:rsid w:val="0078331A"/>
    <w:rsid w:val="00784AE5"/>
    <w:rsid w:val="00784BB0"/>
    <w:rsid w:val="0078591A"/>
    <w:rsid w:val="00786616"/>
    <w:rsid w:val="00786626"/>
    <w:rsid w:val="00787BC4"/>
    <w:rsid w:val="00790A18"/>
    <w:rsid w:val="00790DAF"/>
    <w:rsid w:val="00791099"/>
    <w:rsid w:val="007916E5"/>
    <w:rsid w:val="00791DB0"/>
    <w:rsid w:val="00791E08"/>
    <w:rsid w:val="007935E9"/>
    <w:rsid w:val="007946BB"/>
    <w:rsid w:val="00795118"/>
    <w:rsid w:val="00797E15"/>
    <w:rsid w:val="007A0925"/>
    <w:rsid w:val="007A18DD"/>
    <w:rsid w:val="007A1BFC"/>
    <w:rsid w:val="007A2E00"/>
    <w:rsid w:val="007A358B"/>
    <w:rsid w:val="007A3CB4"/>
    <w:rsid w:val="007A3FD4"/>
    <w:rsid w:val="007A443A"/>
    <w:rsid w:val="007A581F"/>
    <w:rsid w:val="007A6750"/>
    <w:rsid w:val="007B09A4"/>
    <w:rsid w:val="007B1F7E"/>
    <w:rsid w:val="007B3973"/>
    <w:rsid w:val="007B429E"/>
    <w:rsid w:val="007B5904"/>
    <w:rsid w:val="007B5B35"/>
    <w:rsid w:val="007B5EA3"/>
    <w:rsid w:val="007B6D98"/>
    <w:rsid w:val="007B70E3"/>
    <w:rsid w:val="007B7A92"/>
    <w:rsid w:val="007C013D"/>
    <w:rsid w:val="007C05D9"/>
    <w:rsid w:val="007C188B"/>
    <w:rsid w:val="007C2FF9"/>
    <w:rsid w:val="007C44C9"/>
    <w:rsid w:val="007C602F"/>
    <w:rsid w:val="007C7100"/>
    <w:rsid w:val="007D020F"/>
    <w:rsid w:val="007D04C4"/>
    <w:rsid w:val="007D0C2C"/>
    <w:rsid w:val="007D1027"/>
    <w:rsid w:val="007D2901"/>
    <w:rsid w:val="007D3736"/>
    <w:rsid w:val="007D3AE0"/>
    <w:rsid w:val="007D46A0"/>
    <w:rsid w:val="007D6309"/>
    <w:rsid w:val="007D6608"/>
    <w:rsid w:val="007D6C6D"/>
    <w:rsid w:val="007D7851"/>
    <w:rsid w:val="007D7869"/>
    <w:rsid w:val="007E0089"/>
    <w:rsid w:val="007E0DBA"/>
    <w:rsid w:val="007E0E3D"/>
    <w:rsid w:val="007E133B"/>
    <w:rsid w:val="007E1631"/>
    <w:rsid w:val="007E22F5"/>
    <w:rsid w:val="007E2C4B"/>
    <w:rsid w:val="007E49FF"/>
    <w:rsid w:val="007E4ADE"/>
    <w:rsid w:val="007E4F33"/>
    <w:rsid w:val="007E540B"/>
    <w:rsid w:val="007E60C5"/>
    <w:rsid w:val="007E67E6"/>
    <w:rsid w:val="007E78A5"/>
    <w:rsid w:val="007F0182"/>
    <w:rsid w:val="007F088F"/>
    <w:rsid w:val="007F18AC"/>
    <w:rsid w:val="007F3001"/>
    <w:rsid w:val="007F3B1B"/>
    <w:rsid w:val="007F3BC2"/>
    <w:rsid w:val="007F48FA"/>
    <w:rsid w:val="007F4AF6"/>
    <w:rsid w:val="007F4E93"/>
    <w:rsid w:val="007F5848"/>
    <w:rsid w:val="007F6344"/>
    <w:rsid w:val="007F6E86"/>
    <w:rsid w:val="00800671"/>
    <w:rsid w:val="00802CF2"/>
    <w:rsid w:val="00803E8B"/>
    <w:rsid w:val="0080407E"/>
    <w:rsid w:val="00804885"/>
    <w:rsid w:val="00804A84"/>
    <w:rsid w:val="00805105"/>
    <w:rsid w:val="00805865"/>
    <w:rsid w:val="008064BE"/>
    <w:rsid w:val="00806C8C"/>
    <w:rsid w:val="00807069"/>
    <w:rsid w:val="0080743A"/>
    <w:rsid w:val="00810101"/>
    <w:rsid w:val="00810B5D"/>
    <w:rsid w:val="008114C2"/>
    <w:rsid w:val="008122B9"/>
    <w:rsid w:val="00812500"/>
    <w:rsid w:val="00812B3F"/>
    <w:rsid w:val="008137F6"/>
    <w:rsid w:val="0081389B"/>
    <w:rsid w:val="00815D73"/>
    <w:rsid w:val="008163DD"/>
    <w:rsid w:val="0081690D"/>
    <w:rsid w:val="00817649"/>
    <w:rsid w:val="008176E0"/>
    <w:rsid w:val="00820707"/>
    <w:rsid w:val="00821102"/>
    <w:rsid w:val="008225BE"/>
    <w:rsid w:val="00823178"/>
    <w:rsid w:val="0082352B"/>
    <w:rsid w:val="008237DB"/>
    <w:rsid w:val="00824806"/>
    <w:rsid w:val="008263E8"/>
    <w:rsid w:val="00826D72"/>
    <w:rsid w:val="0082798C"/>
    <w:rsid w:val="00830E95"/>
    <w:rsid w:val="00831ACD"/>
    <w:rsid w:val="008325D1"/>
    <w:rsid w:val="00832EDA"/>
    <w:rsid w:val="008334A7"/>
    <w:rsid w:val="00834E01"/>
    <w:rsid w:val="00836679"/>
    <w:rsid w:val="00837A95"/>
    <w:rsid w:val="00837DFC"/>
    <w:rsid w:val="0084005C"/>
    <w:rsid w:val="00840688"/>
    <w:rsid w:val="008412E6"/>
    <w:rsid w:val="008422BC"/>
    <w:rsid w:val="00842593"/>
    <w:rsid w:val="00842990"/>
    <w:rsid w:val="00843A9A"/>
    <w:rsid w:val="0084408C"/>
    <w:rsid w:val="0084508D"/>
    <w:rsid w:val="0084592E"/>
    <w:rsid w:val="00845B28"/>
    <w:rsid w:val="00845EE8"/>
    <w:rsid w:val="00850685"/>
    <w:rsid w:val="00850868"/>
    <w:rsid w:val="008513AE"/>
    <w:rsid w:val="008514B8"/>
    <w:rsid w:val="00851993"/>
    <w:rsid w:val="0085221A"/>
    <w:rsid w:val="008525D8"/>
    <w:rsid w:val="00855969"/>
    <w:rsid w:val="00855974"/>
    <w:rsid w:val="00857AE7"/>
    <w:rsid w:val="00860527"/>
    <w:rsid w:val="00861E23"/>
    <w:rsid w:val="00862505"/>
    <w:rsid w:val="0086269C"/>
    <w:rsid w:val="0086376C"/>
    <w:rsid w:val="00867049"/>
    <w:rsid w:val="00867094"/>
    <w:rsid w:val="00867234"/>
    <w:rsid w:val="00867BAD"/>
    <w:rsid w:val="00870A8C"/>
    <w:rsid w:val="0087253A"/>
    <w:rsid w:val="008726C7"/>
    <w:rsid w:val="00874B8F"/>
    <w:rsid w:val="0087556C"/>
    <w:rsid w:val="00875F2D"/>
    <w:rsid w:val="008808DC"/>
    <w:rsid w:val="00880C16"/>
    <w:rsid w:val="008824C3"/>
    <w:rsid w:val="0088338B"/>
    <w:rsid w:val="00883748"/>
    <w:rsid w:val="00885918"/>
    <w:rsid w:val="00886114"/>
    <w:rsid w:val="008866D9"/>
    <w:rsid w:val="0088680D"/>
    <w:rsid w:val="008878E3"/>
    <w:rsid w:val="00890127"/>
    <w:rsid w:val="00890500"/>
    <w:rsid w:val="00890A89"/>
    <w:rsid w:val="00891A4F"/>
    <w:rsid w:val="00892BD0"/>
    <w:rsid w:val="00892F2D"/>
    <w:rsid w:val="008933BA"/>
    <w:rsid w:val="00893A61"/>
    <w:rsid w:val="00893B40"/>
    <w:rsid w:val="00893D85"/>
    <w:rsid w:val="008941AA"/>
    <w:rsid w:val="008949CF"/>
    <w:rsid w:val="008957D1"/>
    <w:rsid w:val="00895B2D"/>
    <w:rsid w:val="008967D7"/>
    <w:rsid w:val="00897B92"/>
    <w:rsid w:val="00897DA2"/>
    <w:rsid w:val="008A0CB9"/>
    <w:rsid w:val="008A1E75"/>
    <w:rsid w:val="008A36E0"/>
    <w:rsid w:val="008A3802"/>
    <w:rsid w:val="008A5042"/>
    <w:rsid w:val="008A5763"/>
    <w:rsid w:val="008A5916"/>
    <w:rsid w:val="008B043C"/>
    <w:rsid w:val="008B06D3"/>
    <w:rsid w:val="008B120A"/>
    <w:rsid w:val="008B178A"/>
    <w:rsid w:val="008B29E8"/>
    <w:rsid w:val="008B3F9E"/>
    <w:rsid w:val="008B59D8"/>
    <w:rsid w:val="008B65DF"/>
    <w:rsid w:val="008B7150"/>
    <w:rsid w:val="008C0224"/>
    <w:rsid w:val="008C07FB"/>
    <w:rsid w:val="008C1799"/>
    <w:rsid w:val="008C3A8D"/>
    <w:rsid w:val="008C45B9"/>
    <w:rsid w:val="008C46CA"/>
    <w:rsid w:val="008C4CFA"/>
    <w:rsid w:val="008C709A"/>
    <w:rsid w:val="008C7292"/>
    <w:rsid w:val="008D0082"/>
    <w:rsid w:val="008D03B7"/>
    <w:rsid w:val="008D12F9"/>
    <w:rsid w:val="008D22DC"/>
    <w:rsid w:val="008D4114"/>
    <w:rsid w:val="008D4ED2"/>
    <w:rsid w:val="008D52CA"/>
    <w:rsid w:val="008D5CB6"/>
    <w:rsid w:val="008D7B9D"/>
    <w:rsid w:val="008E0E34"/>
    <w:rsid w:val="008E12F7"/>
    <w:rsid w:val="008E26FE"/>
    <w:rsid w:val="008E2D35"/>
    <w:rsid w:val="008E3837"/>
    <w:rsid w:val="008E3D08"/>
    <w:rsid w:val="008E3DE2"/>
    <w:rsid w:val="008E3F81"/>
    <w:rsid w:val="008E528B"/>
    <w:rsid w:val="008E5A17"/>
    <w:rsid w:val="008E6E8A"/>
    <w:rsid w:val="008E7418"/>
    <w:rsid w:val="008E74C5"/>
    <w:rsid w:val="008F024B"/>
    <w:rsid w:val="008F1799"/>
    <w:rsid w:val="008F2B88"/>
    <w:rsid w:val="008F2BBE"/>
    <w:rsid w:val="008F5BF9"/>
    <w:rsid w:val="008F5E23"/>
    <w:rsid w:val="008F5E62"/>
    <w:rsid w:val="008F674A"/>
    <w:rsid w:val="008F6854"/>
    <w:rsid w:val="008F6C59"/>
    <w:rsid w:val="008F6D07"/>
    <w:rsid w:val="008F7004"/>
    <w:rsid w:val="008F7AE5"/>
    <w:rsid w:val="008F7C89"/>
    <w:rsid w:val="00900C26"/>
    <w:rsid w:val="0090146D"/>
    <w:rsid w:val="009015F5"/>
    <w:rsid w:val="009021BA"/>
    <w:rsid w:val="009034A4"/>
    <w:rsid w:val="009043EE"/>
    <w:rsid w:val="0090485F"/>
    <w:rsid w:val="009061E9"/>
    <w:rsid w:val="009070F1"/>
    <w:rsid w:val="009102BD"/>
    <w:rsid w:val="00911724"/>
    <w:rsid w:val="00911F9D"/>
    <w:rsid w:val="00912B4A"/>
    <w:rsid w:val="00912FF0"/>
    <w:rsid w:val="009141C3"/>
    <w:rsid w:val="00914482"/>
    <w:rsid w:val="00915B11"/>
    <w:rsid w:val="00916F36"/>
    <w:rsid w:val="00920A15"/>
    <w:rsid w:val="00920D4B"/>
    <w:rsid w:val="00920DAC"/>
    <w:rsid w:val="00921F25"/>
    <w:rsid w:val="009220A3"/>
    <w:rsid w:val="00922181"/>
    <w:rsid w:val="00922DA4"/>
    <w:rsid w:val="00922DEB"/>
    <w:rsid w:val="00923BD4"/>
    <w:rsid w:val="00923BDF"/>
    <w:rsid w:val="00923F55"/>
    <w:rsid w:val="009251CF"/>
    <w:rsid w:val="00925AAB"/>
    <w:rsid w:val="009260BA"/>
    <w:rsid w:val="009267CE"/>
    <w:rsid w:val="00926A5B"/>
    <w:rsid w:val="009273D4"/>
    <w:rsid w:val="00930D1C"/>
    <w:rsid w:val="00930FC7"/>
    <w:rsid w:val="00932A0A"/>
    <w:rsid w:val="00933AA3"/>
    <w:rsid w:val="00935E23"/>
    <w:rsid w:val="00936051"/>
    <w:rsid w:val="009364C4"/>
    <w:rsid w:val="00936D5D"/>
    <w:rsid w:val="00937258"/>
    <w:rsid w:val="00937512"/>
    <w:rsid w:val="009406D6"/>
    <w:rsid w:val="00940714"/>
    <w:rsid w:val="00940C1A"/>
    <w:rsid w:val="00941217"/>
    <w:rsid w:val="00941416"/>
    <w:rsid w:val="00941533"/>
    <w:rsid w:val="0094255A"/>
    <w:rsid w:val="00942FE4"/>
    <w:rsid w:val="00946D6D"/>
    <w:rsid w:val="00946DCA"/>
    <w:rsid w:val="00946DFB"/>
    <w:rsid w:val="00947C00"/>
    <w:rsid w:val="00947D3E"/>
    <w:rsid w:val="00950215"/>
    <w:rsid w:val="0095113F"/>
    <w:rsid w:val="00951284"/>
    <w:rsid w:val="009528E9"/>
    <w:rsid w:val="009531C4"/>
    <w:rsid w:val="00953CB4"/>
    <w:rsid w:val="009542A1"/>
    <w:rsid w:val="00957A82"/>
    <w:rsid w:val="009614E3"/>
    <w:rsid w:val="0096198E"/>
    <w:rsid w:val="00962016"/>
    <w:rsid w:val="00962437"/>
    <w:rsid w:val="00962ED6"/>
    <w:rsid w:val="0096490C"/>
    <w:rsid w:val="00964E3C"/>
    <w:rsid w:val="0096582F"/>
    <w:rsid w:val="00965859"/>
    <w:rsid w:val="00965B23"/>
    <w:rsid w:val="00970078"/>
    <w:rsid w:val="0097034E"/>
    <w:rsid w:val="00971625"/>
    <w:rsid w:val="009732F1"/>
    <w:rsid w:val="00975CA7"/>
    <w:rsid w:val="00976644"/>
    <w:rsid w:val="00977A5D"/>
    <w:rsid w:val="00980A09"/>
    <w:rsid w:val="00981043"/>
    <w:rsid w:val="00981A2D"/>
    <w:rsid w:val="0098464E"/>
    <w:rsid w:val="009867E8"/>
    <w:rsid w:val="009903EC"/>
    <w:rsid w:val="00991580"/>
    <w:rsid w:val="00992D75"/>
    <w:rsid w:val="00993702"/>
    <w:rsid w:val="0099527F"/>
    <w:rsid w:val="0099581A"/>
    <w:rsid w:val="009959B6"/>
    <w:rsid w:val="00995DAE"/>
    <w:rsid w:val="009963A7"/>
    <w:rsid w:val="00996598"/>
    <w:rsid w:val="009969E9"/>
    <w:rsid w:val="009A0019"/>
    <w:rsid w:val="009A20D3"/>
    <w:rsid w:val="009A285D"/>
    <w:rsid w:val="009A2864"/>
    <w:rsid w:val="009A31C6"/>
    <w:rsid w:val="009A52CC"/>
    <w:rsid w:val="009A584E"/>
    <w:rsid w:val="009A6444"/>
    <w:rsid w:val="009B01E4"/>
    <w:rsid w:val="009B0E44"/>
    <w:rsid w:val="009B16D7"/>
    <w:rsid w:val="009B1B9D"/>
    <w:rsid w:val="009B2EDE"/>
    <w:rsid w:val="009B4991"/>
    <w:rsid w:val="009B4B73"/>
    <w:rsid w:val="009B6227"/>
    <w:rsid w:val="009B63A7"/>
    <w:rsid w:val="009B6967"/>
    <w:rsid w:val="009C31AF"/>
    <w:rsid w:val="009C3CC0"/>
    <w:rsid w:val="009C4659"/>
    <w:rsid w:val="009C4CAF"/>
    <w:rsid w:val="009C5F9F"/>
    <w:rsid w:val="009C78CE"/>
    <w:rsid w:val="009D074C"/>
    <w:rsid w:val="009D1633"/>
    <w:rsid w:val="009D1DE9"/>
    <w:rsid w:val="009D25D3"/>
    <w:rsid w:val="009D3CAD"/>
    <w:rsid w:val="009D46C4"/>
    <w:rsid w:val="009D5EE5"/>
    <w:rsid w:val="009D6B60"/>
    <w:rsid w:val="009D72AE"/>
    <w:rsid w:val="009D7D07"/>
    <w:rsid w:val="009D7FD3"/>
    <w:rsid w:val="009E21DD"/>
    <w:rsid w:val="009E42A9"/>
    <w:rsid w:val="009E5607"/>
    <w:rsid w:val="009F0D92"/>
    <w:rsid w:val="009F1E89"/>
    <w:rsid w:val="009F2379"/>
    <w:rsid w:val="009F2D70"/>
    <w:rsid w:val="009F2E98"/>
    <w:rsid w:val="009F2FB3"/>
    <w:rsid w:val="009F33EA"/>
    <w:rsid w:val="009F3604"/>
    <w:rsid w:val="009F3608"/>
    <w:rsid w:val="009F3AAC"/>
    <w:rsid w:val="009F4891"/>
    <w:rsid w:val="009F4F5C"/>
    <w:rsid w:val="009F60F8"/>
    <w:rsid w:val="009F6BF7"/>
    <w:rsid w:val="00A0014A"/>
    <w:rsid w:val="00A0070F"/>
    <w:rsid w:val="00A022B5"/>
    <w:rsid w:val="00A036A8"/>
    <w:rsid w:val="00A03895"/>
    <w:rsid w:val="00A0429E"/>
    <w:rsid w:val="00A05F40"/>
    <w:rsid w:val="00A06E47"/>
    <w:rsid w:val="00A07034"/>
    <w:rsid w:val="00A0714C"/>
    <w:rsid w:val="00A07DEF"/>
    <w:rsid w:val="00A106AB"/>
    <w:rsid w:val="00A110FF"/>
    <w:rsid w:val="00A11BC7"/>
    <w:rsid w:val="00A12084"/>
    <w:rsid w:val="00A12A68"/>
    <w:rsid w:val="00A12D3E"/>
    <w:rsid w:val="00A13090"/>
    <w:rsid w:val="00A13C33"/>
    <w:rsid w:val="00A140DB"/>
    <w:rsid w:val="00A14175"/>
    <w:rsid w:val="00A141F6"/>
    <w:rsid w:val="00A14472"/>
    <w:rsid w:val="00A15E0B"/>
    <w:rsid w:val="00A16941"/>
    <w:rsid w:val="00A16C9B"/>
    <w:rsid w:val="00A17230"/>
    <w:rsid w:val="00A1799C"/>
    <w:rsid w:val="00A200D8"/>
    <w:rsid w:val="00A21AD3"/>
    <w:rsid w:val="00A22183"/>
    <w:rsid w:val="00A22654"/>
    <w:rsid w:val="00A22C91"/>
    <w:rsid w:val="00A22E3F"/>
    <w:rsid w:val="00A258F0"/>
    <w:rsid w:val="00A25CD1"/>
    <w:rsid w:val="00A266F6"/>
    <w:rsid w:val="00A26797"/>
    <w:rsid w:val="00A27FCA"/>
    <w:rsid w:val="00A31F07"/>
    <w:rsid w:val="00A32C70"/>
    <w:rsid w:val="00A33009"/>
    <w:rsid w:val="00A3404A"/>
    <w:rsid w:val="00A34566"/>
    <w:rsid w:val="00A34F75"/>
    <w:rsid w:val="00A355B3"/>
    <w:rsid w:val="00A35E8E"/>
    <w:rsid w:val="00A36450"/>
    <w:rsid w:val="00A40236"/>
    <w:rsid w:val="00A404F9"/>
    <w:rsid w:val="00A40B93"/>
    <w:rsid w:val="00A412AC"/>
    <w:rsid w:val="00A41A30"/>
    <w:rsid w:val="00A41C1F"/>
    <w:rsid w:val="00A41C4C"/>
    <w:rsid w:val="00A41CE5"/>
    <w:rsid w:val="00A420A3"/>
    <w:rsid w:val="00A42A6D"/>
    <w:rsid w:val="00A42AE2"/>
    <w:rsid w:val="00A442AC"/>
    <w:rsid w:val="00A44B97"/>
    <w:rsid w:val="00A453AE"/>
    <w:rsid w:val="00A50CBA"/>
    <w:rsid w:val="00A51B9A"/>
    <w:rsid w:val="00A538F4"/>
    <w:rsid w:val="00A579BB"/>
    <w:rsid w:val="00A57D99"/>
    <w:rsid w:val="00A6137A"/>
    <w:rsid w:val="00A61A94"/>
    <w:rsid w:val="00A624FE"/>
    <w:rsid w:val="00A62AD2"/>
    <w:rsid w:val="00A65533"/>
    <w:rsid w:val="00A65609"/>
    <w:rsid w:val="00A65698"/>
    <w:rsid w:val="00A65E40"/>
    <w:rsid w:val="00A66263"/>
    <w:rsid w:val="00A66539"/>
    <w:rsid w:val="00A667A4"/>
    <w:rsid w:val="00A66807"/>
    <w:rsid w:val="00A66A7C"/>
    <w:rsid w:val="00A66BB7"/>
    <w:rsid w:val="00A6765E"/>
    <w:rsid w:val="00A70544"/>
    <w:rsid w:val="00A70A5D"/>
    <w:rsid w:val="00A71991"/>
    <w:rsid w:val="00A71ECF"/>
    <w:rsid w:val="00A72F88"/>
    <w:rsid w:val="00A73094"/>
    <w:rsid w:val="00A753E9"/>
    <w:rsid w:val="00A754F5"/>
    <w:rsid w:val="00A75DBE"/>
    <w:rsid w:val="00A76075"/>
    <w:rsid w:val="00A760C5"/>
    <w:rsid w:val="00A7717B"/>
    <w:rsid w:val="00A771F3"/>
    <w:rsid w:val="00A77847"/>
    <w:rsid w:val="00A77D04"/>
    <w:rsid w:val="00A805C6"/>
    <w:rsid w:val="00A80615"/>
    <w:rsid w:val="00A81ED9"/>
    <w:rsid w:val="00A8204A"/>
    <w:rsid w:val="00A82514"/>
    <w:rsid w:val="00A837B5"/>
    <w:rsid w:val="00A84420"/>
    <w:rsid w:val="00A84DC8"/>
    <w:rsid w:val="00A856AF"/>
    <w:rsid w:val="00A86E9A"/>
    <w:rsid w:val="00A87312"/>
    <w:rsid w:val="00A8786C"/>
    <w:rsid w:val="00A87F43"/>
    <w:rsid w:val="00A905E6"/>
    <w:rsid w:val="00A90D39"/>
    <w:rsid w:val="00A91AFE"/>
    <w:rsid w:val="00A91C82"/>
    <w:rsid w:val="00A92289"/>
    <w:rsid w:val="00A928F0"/>
    <w:rsid w:val="00A92E82"/>
    <w:rsid w:val="00A93117"/>
    <w:rsid w:val="00A94BD9"/>
    <w:rsid w:val="00A971D3"/>
    <w:rsid w:val="00A97B13"/>
    <w:rsid w:val="00A97D79"/>
    <w:rsid w:val="00AA06E1"/>
    <w:rsid w:val="00AA3E45"/>
    <w:rsid w:val="00AA4660"/>
    <w:rsid w:val="00AA4B58"/>
    <w:rsid w:val="00AA4C05"/>
    <w:rsid w:val="00AA54FD"/>
    <w:rsid w:val="00AA60F7"/>
    <w:rsid w:val="00AA7186"/>
    <w:rsid w:val="00AA7935"/>
    <w:rsid w:val="00AB0022"/>
    <w:rsid w:val="00AB1FCB"/>
    <w:rsid w:val="00AB2D84"/>
    <w:rsid w:val="00AB305E"/>
    <w:rsid w:val="00AB398C"/>
    <w:rsid w:val="00AB4D8B"/>
    <w:rsid w:val="00AB645E"/>
    <w:rsid w:val="00AB72FA"/>
    <w:rsid w:val="00AB7475"/>
    <w:rsid w:val="00AC0B8C"/>
    <w:rsid w:val="00AC2AED"/>
    <w:rsid w:val="00AC2C21"/>
    <w:rsid w:val="00AC38F1"/>
    <w:rsid w:val="00AC3991"/>
    <w:rsid w:val="00AC3C95"/>
    <w:rsid w:val="00AC4124"/>
    <w:rsid w:val="00AC4197"/>
    <w:rsid w:val="00AC49D9"/>
    <w:rsid w:val="00AC5666"/>
    <w:rsid w:val="00AC5916"/>
    <w:rsid w:val="00AC5C3B"/>
    <w:rsid w:val="00AC6359"/>
    <w:rsid w:val="00AC739F"/>
    <w:rsid w:val="00AC76DF"/>
    <w:rsid w:val="00AC7B6A"/>
    <w:rsid w:val="00AD0528"/>
    <w:rsid w:val="00AD079C"/>
    <w:rsid w:val="00AD2EA7"/>
    <w:rsid w:val="00AD2FA6"/>
    <w:rsid w:val="00AD35F0"/>
    <w:rsid w:val="00AD363F"/>
    <w:rsid w:val="00AD4DB3"/>
    <w:rsid w:val="00AD4E39"/>
    <w:rsid w:val="00AD4E94"/>
    <w:rsid w:val="00AD6E63"/>
    <w:rsid w:val="00AD74F8"/>
    <w:rsid w:val="00AE0121"/>
    <w:rsid w:val="00AE0E80"/>
    <w:rsid w:val="00AE2CE5"/>
    <w:rsid w:val="00AE4A97"/>
    <w:rsid w:val="00AE4CD3"/>
    <w:rsid w:val="00AE505E"/>
    <w:rsid w:val="00AE526F"/>
    <w:rsid w:val="00AE6716"/>
    <w:rsid w:val="00AF0048"/>
    <w:rsid w:val="00AF02C7"/>
    <w:rsid w:val="00AF116F"/>
    <w:rsid w:val="00AF1B35"/>
    <w:rsid w:val="00AF1E1C"/>
    <w:rsid w:val="00AF323D"/>
    <w:rsid w:val="00AF442B"/>
    <w:rsid w:val="00AF4977"/>
    <w:rsid w:val="00AF55C9"/>
    <w:rsid w:val="00AF56EC"/>
    <w:rsid w:val="00AF6448"/>
    <w:rsid w:val="00AF7EFE"/>
    <w:rsid w:val="00B000DA"/>
    <w:rsid w:val="00B0059B"/>
    <w:rsid w:val="00B00671"/>
    <w:rsid w:val="00B009B3"/>
    <w:rsid w:val="00B01A52"/>
    <w:rsid w:val="00B03779"/>
    <w:rsid w:val="00B0570E"/>
    <w:rsid w:val="00B1034C"/>
    <w:rsid w:val="00B10AF5"/>
    <w:rsid w:val="00B12638"/>
    <w:rsid w:val="00B12C77"/>
    <w:rsid w:val="00B143C7"/>
    <w:rsid w:val="00B16C9C"/>
    <w:rsid w:val="00B16D43"/>
    <w:rsid w:val="00B16FBF"/>
    <w:rsid w:val="00B205D2"/>
    <w:rsid w:val="00B22029"/>
    <w:rsid w:val="00B232C5"/>
    <w:rsid w:val="00B2537A"/>
    <w:rsid w:val="00B268DC"/>
    <w:rsid w:val="00B27626"/>
    <w:rsid w:val="00B27723"/>
    <w:rsid w:val="00B30305"/>
    <w:rsid w:val="00B32224"/>
    <w:rsid w:val="00B3378E"/>
    <w:rsid w:val="00B34266"/>
    <w:rsid w:val="00B34E5D"/>
    <w:rsid w:val="00B357A6"/>
    <w:rsid w:val="00B35DB7"/>
    <w:rsid w:val="00B36165"/>
    <w:rsid w:val="00B365EE"/>
    <w:rsid w:val="00B37349"/>
    <w:rsid w:val="00B37C48"/>
    <w:rsid w:val="00B40243"/>
    <w:rsid w:val="00B40AED"/>
    <w:rsid w:val="00B40BC2"/>
    <w:rsid w:val="00B40E80"/>
    <w:rsid w:val="00B40FCB"/>
    <w:rsid w:val="00B4202E"/>
    <w:rsid w:val="00B42BC4"/>
    <w:rsid w:val="00B43218"/>
    <w:rsid w:val="00B43748"/>
    <w:rsid w:val="00B44B1C"/>
    <w:rsid w:val="00B44D80"/>
    <w:rsid w:val="00B45408"/>
    <w:rsid w:val="00B45DE0"/>
    <w:rsid w:val="00B503A9"/>
    <w:rsid w:val="00B51459"/>
    <w:rsid w:val="00B5193B"/>
    <w:rsid w:val="00B52E1E"/>
    <w:rsid w:val="00B5361A"/>
    <w:rsid w:val="00B54BDB"/>
    <w:rsid w:val="00B553CF"/>
    <w:rsid w:val="00B55697"/>
    <w:rsid w:val="00B56A57"/>
    <w:rsid w:val="00B56B0B"/>
    <w:rsid w:val="00B56CEE"/>
    <w:rsid w:val="00B5792F"/>
    <w:rsid w:val="00B6023A"/>
    <w:rsid w:val="00B604B1"/>
    <w:rsid w:val="00B60623"/>
    <w:rsid w:val="00B60758"/>
    <w:rsid w:val="00B60C1F"/>
    <w:rsid w:val="00B6192C"/>
    <w:rsid w:val="00B61AE4"/>
    <w:rsid w:val="00B62A1A"/>
    <w:rsid w:val="00B635E0"/>
    <w:rsid w:val="00B65BA9"/>
    <w:rsid w:val="00B670F5"/>
    <w:rsid w:val="00B700E8"/>
    <w:rsid w:val="00B70160"/>
    <w:rsid w:val="00B70660"/>
    <w:rsid w:val="00B70FDC"/>
    <w:rsid w:val="00B70FFE"/>
    <w:rsid w:val="00B7112D"/>
    <w:rsid w:val="00B71C00"/>
    <w:rsid w:val="00B72335"/>
    <w:rsid w:val="00B73880"/>
    <w:rsid w:val="00B739FC"/>
    <w:rsid w:val="00B755F1"/>
    <w:rsid w:val="00B76D8F"/>
    <w:rsid w:val="00B80BA5"/>
    <w:rsid w:val="00B81132"/>
    <w:rsid w:val="00B816B6"/>
    <w:rsid w:val="00B82AD8"/>
    <w:rsid w:val="00B82BE1"/>
    <w:rsid w:val="00B82E2D"/>
    <w:rsid w:val="00B838A8"/>
    <w:rsid w:val="00B83C35"/>
    <w:rsid w:val="00B84E0F"/>
    <w:rsid w:val="00B84E64"/>
    <w:rsid w:val="00B87063"/>
    <w:rsid w:val="00B90F63"/>
    <w:rsid w:val="00B91564"/>
    <w:rsid w:val="00B916BB"/>
    <w:rsid w:val="00B919B8"/>
    <w:rsid w:val="00B92083"/>
    <w:rsid w:val="00B935D3"/>
    <w:rsid w:val="00B940A3"/>
    <w:rsid w:val="00B946CD"/>
    <w:rsid w:val="00B95275"/>
    <w:rsid w:val="00B95C63"/>
    <w:rsid w:val="00B95F84"/>
    <w:rsid w:val="00BA11D0"/>
    <w:rsid w:val="00BA1319"/>
    <w:rsid w:val="00BA1854"/>
    <w:rsid w:val="00BA1D81"/>
    <w:rsid w:val="00BA38D1"/>
    <w:rsid w:val="00BA3F0A"/>
    <w:rsid w:val="00BA5146"/>
    <w:rsid w:val="00BA55E4"/>
    <w:rsid w:val="00BA5E2A"/>
    <w:rsid w:val="00BA6FBF"/>
    <w:rsid w:val="00BB0D71"/>
    <w:rsid w:val="00BB1B1F"/>
    <w:rsid w:val="00BB2786"/>
    <w:rsid w:val="00BB46E1"/>
    <w:rsid w:val="00BB4C9F"/>
    <w:rsid w:val="00BB4FC0"/>
    <w:rsid w:val="00BB5477"/>
    <w:rsid w:val="00BB674D"/>
    <w:rsid w:val="00BB71D1"/>
    <w:rsid w:val="00BB771D"/>
    <w:rsid w:val="00BC113A"/>
    <w:rsid w:val="00BC141E"/>
    <w:rsid w:val="00BC1ABE"/>
    <w:rsid w:val="00BC2DEB"/>
    <w:rsid w:val="00BC2E29"/>
    <w:rsid w:val="00BC30B0"/>
    <w:rsid w:val="00BC39BF"/>
    <w:rsid w:val="00BC434D"/>
    <w:rsid w:val="00BC499D"/>
    <w:rsid w:val="00BC4F8C"/>
    <w:rsid w:val="00BC58EE"/>
    <w:rsid w:val="00BC67F1"/>
    <w:rsid w:val="00BC74E9"/>
    <w:rsid w:val="00BD02FE"/>
    <w:rsid w:val="00BD1ED8"/>
    <w:rsid w:val="00BD2682"/>
    <w:rsid w:val="00BD34DB"/>
    <w:rsid w:val="00BD37EF"/>
    <w:rsid w:val="00BD3A9B"/>
    <w:rsid w:val="00BD4EAA"/>
    <w:rsid w:val="00BD7632"/>
    <w:rsid w:val="00BE198C"/>
    <w:rsid w:val="00BE1F09"/>
    <w:rsid w:val="00BE22CD"/>
    <w:rsid w:val="00BE27FB"/>
    <w:rsid w:val="00BE682D"/>
    <w:rsid w:val="00BE6C87"/>
    <w:rsid w:val="00BE74D7"/>
    <w:rsid w:val="00BE78D7"/>
    <w:rsid w:val="00BF35F9"/>
    <w:rsid w:val="00BF3E44"/>
    <w:rsid w:val="00BF3FAB"/>
    <w:rsid w:val="00BF5A92"/>
    <w:rsid w:val="00BF5DDF"/>
    <w:rsid w:val="00BF7E79"/>
    <w:rsid w:val="00C0113D"/>
    <w:rsid w:val="00C011B4"/>
    <w:rsid w:val="00C02834"/>
    <w:rsid w:val="00C02D02"/>
    <w:rsid w:val="00C03052"/>
    <w:rsid w:val="00C031D8"/>
    <w:rsid w:val="00C050BB"/>
    <w:rsid w:val="00C05958"/>
    <w:rsid w:val="00C066EC"/>
    <w:rsid w:val="00C1047B"/>
    <w:rsid w:val="00C11B2E"/>
    <w:rsid w:val="00C14D17"/>
    <w:rsid w:val="00C14FAE"/>
    <w:rsid w:val="00C15084"/>
    <w:rsid w:val="00C15BD6"/>
    <w:rsid w:val="00C16411"/>
    <w:rsid w:val="00C167D4"/>
    <w:rsid w:val="00C17217"/>
    <w:rsid w:val="00C17D13"/>
    <w:rsid w:val="00C204C9"/>
    <w:rsid w:val="00C20FAC"/>
    <w:rsid w:val="00C2205D"/>
    <w:rsid w:val="00C226A1"/>
    <w:rsid w:val="00C23A2B"/>
    <w:rsid w:val="00C23D0F"/>
    <w:rsid w:val="00C242FD"/>
    <w:rsid w:val="00C2699D"/>
    <w:rsid w:val="00C31418"/>
    <w:rsid w:val="00C31A4F"/>
    <w:rsid w:val="00C33804"/>
    <w:rsid w:val="00C34871"/>
    <w:rsid w:val="00C35090"/>
    <w:rsid w:val="00C35E45"/>
    <w:rsid w:val="00C372E0"/>
    <w:rsid w:val="00C40B25"/>
    <w:rsid w:val="00C416BA"/>
    <w:rsid w:val="00C42576"/>
    <w:rsid w:val="00C4262F"/>
    <w:rsid w:val="00C42ACC"/>
    <w:rsid w:val="00C431EE"/>
    <w:rsid w:val="00C44B11"/>
    <w:rsid w:val="00C45975"/>
    <w:rsid w:val="00C4739F"/>
    <w:rsid w:val="00C47E63"/>
    <w:rsid w:val="00C54107"/>
    <w:rsid w:val="00C559F3"/>
    <w:rsid w:val="00C6103B"/>
    <w:rsid w:val="00C62366"/>
    <w:rsid w:val="00C6353E"/>
    <w:rsid w:val="00C6396B"/>
    <w:rsid w:val="00C650D1"/>
    <w:rsid w:val="00C6658F"/>
    <w:rsid w:val="00C6671C"/>
    <w:rsid w:val="00C72805"/>
    <w:rsid w:val="00C730E9"/>
    <w:rsid w:val="00C73972"/>
    <w:rsid w:val="00C75DC1"/>
    <w:rsid w:val="00C76203"/>
    <w:rsid w:val="00C7674C"/>
    <w:rsid w:val="00C77171"/>
    <w:rsid w:val="00C77B34"/>
    <w:rsid w:val="00C8013C"/>
    <w:rsid w:val="00C802C5"/>
    <w:rsid w:val="00C81100"/>
    <w:rsid w:val="00C81F73"/>
    <w:rsid w:val="00C8219F"/>
    <w:rsid w:val="00C85056"/>
    <w:rsid w:val="00C86437"/>
    <w:rsid w:val="00C87359"/>
    <w:rsid w:val="00C877D2"/>
    <w:rsid w:val="00C91A87"/>
    <w:rsid w:val="00C91AE6"/>
    <w:rsid w:val="00C92AE7"/>
    <w:rsid w:val="00C93C0F"/>
    <w:rsid w:val="00C945B4"/>
    <w:rsid w:val="00C95AFE"/>
    <w:rsid w:val="00C95F33"/>
    <w:rsid w:val="00C97513"/>
    <w:rsid w:val="00C97B2D"/>
    <w:rsid w:val="00CA0201"/>
    <w:rsid w:val="00CA0E1C"/>
    <w:rsid w:val="00CA140E"/>
    <w:rsid w:val="00CA198F"/>
    <w:rsid w:val="00CA28C5"/>
    <w:rsid w:val="00CA2931"/>
    <w:rsid w:val="00CA3CED"/>
    <w:rsid w:val="00CA5935"/>
    <w:rsid w:val="00CA597C"/>
    <w:rsid w:val="00CA7AF7"/>
    <w:rsid w:val="00CA7B45"/>
    <w:rsid w:val="00CB0625"/>
    <w:rsid w:val="00CB086D"/>
    <w:rsid w:val="00CB1910"/>
    <w:rsid w:val="00CB2170"/>
    <w:rsid w:val="00CB223B"/>
    <w:rsid w:val="00CB3B76"/>
    <w:rsid w:val="00CB3EC0"/>
    <w:rsid w:val="00CB4444"/>
    <w:rsid w:val="00CB5009"/>
    <w:rsid w:val="00CB5C2F"/>
    <w:rsid w:val="00CB6F3B"/>
    <w:rsid w:val="00CB71D6"/>
    <w:rsid w:val="00CC0049"/>
    <w:rsid w:val="00CC0454"/>
    <w:rsid w:val="00CC24B6"/>
    <w:rsid w:val="00CC5E22"/>
    <w:rsid w:val="00CD0290"/>
    <w:rsid w:val="00CD067C"/>
    <w:rsid w:val="00CD109B"/>
    <w:rsid w:val="00CD2925"/>
    <w:rsid w:val="00CD319F"/>
    <w:rsid w:val="00CD3775"/>
    <w:rsid w:val="00CD4B15"/>
    <w:rsid w:val="00CD4D2D"/>
    <w:rsid w:val="00CD7593"/>
    <w:rsid w:val="00CE0E1E"/>
    <w:rsid w:val="00CE1AE3"/>
    <w:rsid w:val="00CE2226"/>
    <w:rsid w:val="00CE22A7"/>
    <w:rsid w:val="00CE26A5"/>
    <w:rsid w:val="00CE2A1E"/>
    <w:rsid w:val="00CE3565"/>
    <w:rsid w:val="00CE5A50"/>
    <w:rsid w:val="00CE6269"/>
    <w:rsid w:val="00CF0018"/>
    <w:rsid w:val="00CF10DB"/>
    <w:rsid w:val="00CF13D7"/>
    <w:rsid w:val="00CF33DD"/>
    <w:rsid w:val="00CF37D3"/>
    <w:rsid w:val="00CF4F5C"/>
    <w:rsid w:val="00CF5206"/>
    <w:rsid w:val="00CF6F73"/>
    <w:rsid w:val="00D00174"/>
    <w:rsid w:val="00D00A35"/>
    <w:rsid w:val="00D01143"/>
    <w:rsid w:val="00D017C0"/>
    <w:rsid w:val="00D02399"/>
    <w:rsid w:val="00D04AB7"/>
    <w:rsid w:val="00D059A0"/>
    <w:rsid w:val="00D05F7B"/>
    <w:rsid w:val="00D06B23"/>
    <w:rsid w:val="00D06F6E"/>
    <w:rsid w:val="00D07928"/>
    <w:rsid w:val="00D10688"/>
    <w:rsid w:val="00D10CA8"/>
    <w:rsid w:val="00D10ECF"/>
    <w:rsid w:val="00D10EE9"/>
    <w:rsid w:val="00D1118D"/>
    <w:rsid w:val="00D141EA"/>
    <w:rsid w:val="00D148BC"/>
    <w:rsid w:val="00D15995"/>
    <w:rsid w:val="00D20E37"/>
    <w:rsid w:val="00D21277"/>
    <w:rsid w:val="00D22073"/>
    <w:rsid w:val="00D2250D"/>
    <w:rsid w:val="00D226F1"/>
    <w:rsid w:val="00D23CFB"/>
    <w:rsid w:val="00D23E03"/>
    <w:rsid w:val="00D24545"/>
    <w:rsid w:val="00D2484C"/>
    <w:rsid w:val="00D25983"/>
    <w:rsid w:val="00D27430"/>
    <w:rsid w:val="00D27C87"/>
    <w:rsid w:val="00D3045C"/>
    <w:rsid w:val="00D30F0B"/>
    <w:rsid w:val="00D31488"/>
    <w:rsid w:val="00D31580"/>
    <w:rsid w:val="00D31A98"/>
    <w:rsid w:val="00D325BA"/>
    <w:rsid w:val="00D32CAA"/>
    <w:rsid w:val="00D32F5B"/>
    <w:rsid w:val="00D333EC"/>
    <w:rsid w:val="00D33666"/>
    <w:rsid w:val="00D339D6"/>
    <w:rsid w:val="00D34055"/>
    <w:rsid w:val="00D34082"/>
    <w:rsid w:val="00D3517B"/>
    <w:rsid w:val="00D40E90"/>
    <w:rsid w:val="00D4144A"/>
    <w:rsid w:val="00D41D19"/>
    <w:rsid w:val="00D42C79"/>
    <w:rsid w:val="00D42F4B"/>
    <w:rsid w:val="00D434E7"/>
    <w:rsid w:val="00D43C5C"/>
    <w:rsid w:val="00D43DEB"/>
    <w:rsid w:val="00D45AA4"/>
    <w:rsid w:val="00D46F39"/>
    <w:rsid w:val="00D51212"/>
    <w:rsid w:val="00D5201C"/>
    <w:rsid w:val="00D523F5"/>
    <w:rsid w:val="00D52688"/>
    <w:rsid w:val="00D53485"/>
    <w:rsid w:val="00D543F0"/>
    <w:rsid w:val="00D56123"/>
    <w:rsid w:val="00D565C4"/>
    <w:rsid w:val="00D57261"/>
    <w:rsid w:val="00D606FD"/>
    <w:rsid w:val="00D60827"/>
    <w:rsid w:val="00D60AAA"/>
    <w:rsid w:val="00D61CD1"/>
    <w:rsid w:val="00D61D3C"/>
    <w:rsid w:val="00D63E07"/>
    <w:rsid w:val="00D64BB4"/>
    <w:rsid w:val="00D66423"/>
    <w:rsid w:val="00D67EC6"/>
    <w:rsid w:val="00D70207"/>
    <w:rsid w:val="00D702B3"/>
    <w:rsid w:val="00D70D0F"/>
    <w:rsid w:val="00D70FA4"/>
    <w:rsid w:val="00D71A3A"/>
    <w:rsid w:val="00D71CC2"/>
    <w:rsid w:val="00D727DF"/>
    <w:rsid w:val="00D73158"/>
    <w:rsid w:val="00D73BC2"/>
    <w:rsid w:val="00D73C48"/>
    <w:rsid w:val="00D7565A"/>
    <w:rsid w:val="00D75C8B"/>
    <w:rsid w:val="00D75EE7"/>
    <w:rsid w:val="00D76E3C"/>
    <w:rsid w:val="00D76F2C"/>
    <w:rsid w:val="00D770F6"/>
    <w:rsid w:val="00D77C0A"/>
    <w:rsid w:val="00D80785"/>
    <w:rsid w:val="00D807F9"/>
    <w:rsid w:val="00D80C3F"/>
    <w:rsid w:val="00D81910"/>
    <w:rsid w:val="00D8264E"/>
    <w:rsid w:val="00D84F1A"/>
    <w:rsid w:val="00D85C86"/>
    <w:rsid w:val="00D86CBB"/>
    <w:rsid w:val="00D86D32"/>
    <w:rsid w:val="00D8770A"/>
    <w:rsid w:val="00D877D8"/>
    <w:rsid w:val="00D9023F"/>
    <w:rsid w:val="00D912C7"/>
    <w:rsid w:val="00D91304"/>
    <w:rsid w:val="00D92BB4"/>
    <w:rsid w:val="00D92D46"/>
    <w:rsid w:val="00D92F2D"/>
    <w:rsid w:val="00D9320F"/>
    <w:rsid w:val="00D93B97"/>
    <w:rsid w:val="00D94052"/>
    <w:rsid w:val="00D956E7"/>
    <w:rsid w:val="00D95849"/>
    <w:rsid w:val="00D958A7"/>
    <w:rsid w:val="00D961A5"/>
    <w:rsid w:val="00D96BDA"/>
    <w:rsid w:val="00D97629"/>
    <w:rsid w:val="00D9777D"/>
    <w:rsid w:val="00D9784F"/>
    <w:rsid w:val="00D97CC3"/>
    <w:rsid w:val="00DA1EA3"/>
    <w:rsid w:val="00DA2078"/>
    <w:rsid w:val="00DA340B"/>
    <w:rsid w:val="00DA3DF4"/>
    <w:rsid w:val="00DA5515"/>
    <w:rsid w:val="00DA67B4"/>
    <w:rsid w:val="00DA69DB"/>
    <w:rsid w:val="00DA6C3D"/>
    <w:rsid w:val="00DA7104"/>
    <w:rsid w:val="00DA76D0"/>
    <w:rsid w:val="00DA7DEC"/>
    <w:rsid w:val="00DB2D28"/>
    <w:rsid w:val="00DB2F6C"/>
    <w:rsid w:val="00DB3DCA"/>
    <w:rsid w:val="00DB423B"/>
    <w:rsid w:val="00DB57FD"/>
    <w:rsid w:val="00DB5A6C"/>
    <w:rsid w:val="00DB6214"/>
    <w:rsid w:val="00DB6499"/>
    <w:rsid w:val="00DB78D4"/>
    <w:rsid w:val="00DB7B76"/>
    <w:rsid w:val="00DC015F"/>
    <w:rsid w:val="00DC0845"/>
    <w:rsid w:val="00DC2C8F"/>
    <w:rsid w:val="00DC338D"/>
    <w:rsid w:val="00DC34E4"/>
    <w:rsid w:val="00DC4803"/>
    <w:rsid w:val="00DC4AE1"/>
    <w:rsid w:val="00DC4EB9"/>
    <w:rsid w:val="00DC6871"/>
    <w:rsid w:val="00DC7302"/>
    <w:rsid w:val="00DD08A6"/>
    <w:rsid w:val="00DD228B"/>
    <w:rsid w:val="00DD4EB7"/>
    <w:rsid w:val="00DD5AC9"/>
    <w:rsid w:val="00DD6660"/>
    <w:rsid w:val="00DD6820"/>
    <w:rsid w:val="00DD7341"/>
    <w:rsid w:val="00DD79CF"/>
    <w:rsid w:val="00DE0A56"/>
    <w:rsid w:val="00DE0A9C"/>
    <w:rsid w:val="00DE2017"/>
    <w:rsid w:val="00DE2BD5"/>
    <w:rsid w:val="00DE31A6"/>
    <w:rsid w:val="00DE43CE"/>
    <w:rsid w:val="00DE4620"/>
    <w:rsid w:val="00DE5BCF"/>
    <w:rsid w:val="00DE71E2"/>
    <w:rsid w:val="00DE7DCA"/>
    <w:rsid w:val="00DF0EB6"/>
    <w:rsid w:val="00DF0EDC"/>
    <w:rsid w:val="00DF4ADF"/>
    <w:rsid w:val="00DF5063"/>
    <w:rsid w:val="00DF5070"/>
    <w:rsid w:val="00DF532C"/>
    <w:rsid w:val="00DF681F"/>
    <w:rsid w:val="00E019AA"/>
    <w:rsid w:val="00E019C7"/>
    <w:rsid w:val="00E01EBF"/>
    <w:rsid w:val="00E02BBD"/>
    <w:rsid w:val="00E050EB"/>
    <w:rsid w:val="00E05568"/>
    <w:rsid w:val="00E0569D"/>
    <w:rsid w:val="00E057C8"/>
    <w:rsid w:val="00E058FD"/>
    <w:rsid w:val="00E05FD2"/>
    <w:rsid w:val="00E07803"/>
    <w:rsid w:val="00E10B9E"/>
    <w:rsid w:val="00E1114A"/>
    <w:rsid w:val="00E1179E"/>
    <w:rsid w:val="00E11945"/>
    <w:rsid w:val="00E11D0E"/>
    <w:rsid w:val="00E123E1"/>
    <w:rsid w:val="00E127CE"/>
    <w:rsid w:val="00E12981"/>
    <w:rsid w:val="00E13386"/>
    <w:rsid w:val="00E14515"/>
    <w:rsid w:val="00E148C3"/>
    <w:rsid w:val="00E1595C"/>
    <w:rsid w:val="00E15FEC"/>
    <w:rsid w:val="00E17F3A"/>
    <w:rsid w:val="00E22EEF"/>
    <w:rsid w:val="00E236BE"/>
    <w:rsid w:val="00E241F6"/>
    <w:rsid w:val="00E2430A"/>
    <w:rsid w:val="00E2455B"/>
    <w:rsid w:val="00E24F41"/>
    <w:rsid w:val="00E25B6A"/>
    <w:rsid w:val="00E25BF1"/>
    <w:rsid w:val="00E25F34"/>
    <w:rsid w:val="00E262EE"/>
    <w:rsid w:val="00E26977"/>
    <w:rsid w:val="00E26C50"/>
    <w:rsid w:val="00E2729E"/>
    <w:rsid w:val="00E27AA8"/>
    <w:rsid w:val="00E27B37"/>
    <w:rsid w:val="00E27EA9"/>
    <w:rsid w:val="00E30AE1"/>
    <w:rsid w:val="00E34450"/>
    <w:rsid w:val="00E344E8"/>
    <w:rsid w:val="00E35E00"/>
    <w:rsid w:val="00E36995"/>
    <w:rsid w:val="00E40CAA"/>
    <w:rsid w:val="00E40CF1"/>
    <w:rsid w:val="00E41D34"/>
    <w:rsid w:val="00E42559"/>
    <w:rsid w:val="00E4399F"/>
    <w:rsid w:val="00E44C47"/>
    <w:rsid w:val="00E46BC1"/>
    <w:rsid w:val="00E47CF3"/>
    <w:rsid w:val="00E50366"/>
    <w:rsid w:val="00E50E2D"/>
    <w:rsid w:val="00E50F55"/>
    <w:rsid w:val="00E511AE"/>
    <w:rsid w:val="00E526E6"/>
    <w:rsid w:val="00E52F27"/>
    <w:rsid w:val="00E538D7"/>
    <w:rsid w:val="00E542A2"/>
    <w:rsid w:val="00E5476C"/>
    <w:rsid w:val="00E55BA7"/>
    <w:rsid w:val="00E57427"/>
    <w:rsid w:val="00E57A75"/>
    <w:rsid w:val="00E60845"/>
    <w:rsid w:val="00E60AA6"/>
    <w:rsid w:val="00E60CF3"/>
    <w:rsid w:val="00E61230"/>
    <w:rsid w:val="00E6136E"/>
    <w:rsid w:val="00E625A1"/>
    <w:rsid w:val="00E65A12"/>
    <w:rsid w:val="00E673EB"/>
    <w:rsid w:val="00E704FD"/>
    <w:rsid w:val="00E70A3B"/>
    <w:rsid w:val="00E712A5"/>
    <w:rsid w:val="00E7181D"/>
    <w:rsid w:val="00E71F33"/>
    <w:rsid w:val="00E72517"/>
    <w:rsid w:val="00E73288"/>
    <w:rsid w:val="00E739A7"/>
    <w:rsid w:val="00E74AAF"/>
    <w:rsid w:val="00E763E0"/>
    <w:rsid w:val="00E76ECD"/>
    <w:rsid w:val="00E770F7"/>
    <w:rsid w:val="00E80530"/>
    <w:rsid w:val="00E82C0B"/>
    <w:rsid w:val="00E83A34"/>
    <w:rsid w:val="00E84DFC"/>
    <w:rsid w:val="00E84F59"/>
    <w:rsid w:val="00E85498"/>
    <w:rsid w:val="00E85997"/>
    <w:rsid w:val="00E85BF0"/>
    <w:rsid w:val="00E87DB3"/>
    <w:rsid w:val="00E90416"/>
    <w:rsid w:val="00E90C23"/>
    <w:rsid w:val="00E91EA9"/>
    <w:rsid w:val="00E9247D"/>
    <w:rsid w:val="00E93584"/>
    <w:rsid w:val="00E93773"/>
    <w:rsid w:val="00E94593"/>
    <w:rsid w:val="00E94C79"/>
    <w:rsid w:val="00E9554E"/>
    <w:rsid w:val="00E95661"/>
    <w:rsid w:val="00E962F1"/>
    <w:rsid w:val="00E96C49"/>
    <w:rsid w:val="00EA0152"/>
    <w:rsid w:val="00EA01F9"/>
    <w:rsid w:val="00EA0A36"/>
    <w:rsid w:val="00EA1F00"/>
    <w:rsid w:val="00EA2452"/>
    <w:rsid w:val="00EA2BCF"/>
    <w:rsid w:val="00EA2F14"/>
    <w:rsid w:val="00EA4E2D"/>
    <w:rsid w:val="00EA556E"/>
    <w:rsid w:val="00EA56F9"/>
    <w:rsid w:val="00EA571A"/>
    <w:rsid w:val="00EA6C68"/>
    <w:rsid w:val="00EA71D0"/>
    <w:rsid w:val="00EA746B"/>
    <w:rsid w:val="00EA7EEC"/>
    <w:rsid w:val="00EB1269"/>
    <w:rsid w:val="00EB21DD"/>
    <w:rsid w:val="00EB2A83"/>
    <w:rsid w:val="00EB2A8B"/>
    <w:rsid w:val="00EB2D61"/>
    <w:rsid w:val="00EB32BC"/>
    <w:rsid w:val="00EB36E7"/>
    <w:rsid w:val="00EB4BEC"/>
    <w:rsid w:val="00EB5007"/>
    <w:rsid w:val="00EB5CB5"/>
    <w:rsid w:val="00EB6614"/>
    <w:rsid w:val="00EB6E24"/>
    <w:rsid w:val="00EC23C3"/>
    <w:rsid w:val="00EC5462"/>
    <w:rsid w:val="00EC57D1"/>
    <w:rsid w:val="00EC5C92"/>
    <w:rsid w:val="00ED0ACB"/>
    <w:rsid w:val="00ED2BF5"/>
    <w:rsid w:val="00ED2D61"/>
    <w:rsid w:val="00ED3E71"/>
    <w:rsid w:val="00ED54FE"/>
    <w:rsid w:val="00ED5F0C"/>
    <w:rsid w:val="00ED6868"/>
    <w:rsid w:val="00EE0164"/>
    <w:rsid w:val="00EE105D"/>
    <w:rsid w:val="00EE16CB"/>
    <w:rsid w:val="00EE3E27"/>
    <w:rsid w:val="00EE4211"/>
    <w:rsid w:val="00EE4892"/>
    <w:rsid w:val="00EE5066"/>
    <w:rsid w:val="00EE54C2"/>
    <w:rsid w:val="00EE6021"/>
    <w:rsid w:val="00EE62E8"/>
    <w:rsid w:val="00EE6C72"/>
    <w:rsid w:val="00EE790B"/>
    <w:rsid w:val="00EF18D7"/>
    <w:rsid w:val="00EF2D19"/>
    <w:rsid w:val="00EF33BA"/>
    <w:rsid w:val="00EF36D0"/>
    <w:rsid w:val="00EF3D05"/>
    <w:rsid w:val="00EF57BC"/>
    <w:rsid w:val="00EF635A"/>
    <w:rsid w:val="00EF751F"/>
    <w:rsid w:val="00F019BD"/>
    <w:rsid w:val="00F02D0C"/>
    <w:rsid w:val="00F0323C"/>
    <w:rsid w:val="00F03356"/>
    <w:rsid w:val="00F034BB"/>
    <w:rsid w:val="00F0368B"/>
    <w:rsid w:val="00F04CC0"/>
    <w:rsid w:val="00F10193"/>
    <w:rsid w:val="00F1074F"/>
    <w:rsid w:val="00F10D96"/>
    <w:rsid w:val="00F11867"/>
    <w:rsid w:val="00F11884"/>
    <w:rsid w:val="00F13F14"/>
    <w:rsid w:val="00F147E8"/>
    <w:rsid w:val="00F15219"/>
    <w:rsid w:val="00F15469"/>
    <w:rsid w:val="00F15513"/>
    <w:rsid w:val="00F15FF8"/>
    <w:rsid w:val="00F165FC"/>
    <w:rsid w:val="00F16B38"/>
    <w:rsid w:val="00F1785C"/>
    <w:rsid w:val="00F201E8"/>
    <w:rsid w:val="00F2022C"/>
    <w:rsid w:val="00F2151A"/>
    <w:rsid w:val="00F2281C"/>
    <w:rsid w:val="00F25FD6"/>
    <w:rsid w:val="00F262C4"/>
    <w:rsid w:val="00F270BC"/>
    <w:rsid w:val="00F2793C"/>
    <w:rsid w:val="00F30C23"/>
    <w:rsid w:val="00F31907"/>
    <w:rsid w:val="00F31FE5"/>
    <w:rsid w:val="00F33946"/>
    <w:rsid w:val="00F350C3"/>
    <w:rsid w:val="00F355B5"/>
    <w:rsid w:val="00F365D4"/>
    <w:rsid w:val="00F37C34"/>
    <w:rsid w:val="00F41E28"/>
    <w:rsid w:val="00F41E75"/>
    <w:rsid w:val="00F43AD7"/>
    <w:rsid w:val="00F440EA"/>
    <w:rsid w:val="00F46D78"/>
    <w:rsid w:val="00F47417"/>
    <w:rsid w:val="00F47D68"/>
    <w:rsid w:val="00F47DD3"/>
    <w:rsid w:val="00F500CC"/>
    <w:rsid w:val="00F52217"/>
    <w:rsid w:val="00F54149"/>
    <w:rsid w:val="00F555C0"/>
    <w:rsid w:val="00F56191"/>
    <w:rsid w:val="00F573DD"/>
    <w:rsid w:val="00F579A1"/>
    <w:rsid w:val="00F60446"/>
    <w:rsid w:val="00F61925"/>
    <w:rsid w:val="00F61CB2"/>
    <w:rsid w:val="00F61D05"/>
    <w:rsid w:val="00F620C2"/>
    <w:rsid w:val="00F62757"/>
    <w:rsid w:val="00F64E0C"/>
    <w:rsid w:val="00F66D11"/>
    <w:rsid w:val="00F66D21"/>
    <w:rsid w:val="00F67EDA"/>
    <w:rsid w:val="00F703FA"/>
    <w:rsid w:val="00F70CC4"/>
    <w:rsid w:val="00F70E54"/>
    <w:rsid w:val="00F7102A"/>
    <w:rsid w:val="00F7179B"/>
    <w:rsid w:val="00F73656"/>
    <w:rsid w:val="00F73891"/>
    <w:rsid w:val="00F7427D"/>
    <w:rsid w:val="00F74642"/>
    <w:rsid w:val="00F74A38"/>
    <w:rsid w:val="00F766DB"/>
    <w:rsid w:val="00F768AE"/>
    <w:rsid w:val="00F76FE9"/>
    <w:rsid w:val="00F7759F"/>
    <w:rsid w:val="00F77C50"/>
    <w:rsid w:val="00F77C89"/>
    <w:rsid w:val="00F80C21"/>
    <w:rsid w:val="00F8600D"/>
    <w:rsid w:val="00F8754C"/>
    <w:rsid w:val="00F87D8B"/>
    <w:rsid w:val="00F93D3E"/>
    <w:rsid w:val="00F945ED"/>
    <w:rsid w:val="00F946CD"/>
    <w:rsid w:val="00F9493E"/>
    <w:rsid w:val="00F950D1"/>
    <w:rsid w:val="00F95113"/>
    <w:rsid w:val="00F95CB1"/>
    <w:rsid w:val="00F96B4A"/>
    <w:rsid w:val="00F979F1"/>
    <w:rsid w:val="00F97A5C"/>
    <w:rsid w:val="00FA12F2"/>
    <w:rsid w:val="00FA1DF2"/>
    <w:rsid w:val="00FA2E98"/>
    <w:rsid w:val="00FA31BF"/>
    <w:rsid w:val="00FA3B40"/>
    <w:rsid w:val="00FA44E9"/>
    <w:rsid w:val="00FA45CE"/>
    <w:rsid w:val="00FA46B8"/>
    <w:rsid w:val="00FA5A35"/>
    <w:rsid w:val="00FA5F89"/>
    <w:rsid w:val="00FA6847"/>
    <w:rsid w:val="00FA70F5"/>
    <w:rsid w:val="00FB0EC6"/>
    <w:rsid w:val="00FB14B9"/>
    <w:rsid w:val="00FB373E"/>
    <w:rsid w:val="00FB3867"/>
    <w:rsid w:val="00FB3A96"/>
    <w:rsid w:val="00FB3BAE"/>
    <w:rsid w:val="00FB4BB2"/>
    <w:rsid w:val="00FB5305"/>
    <w:rsid w:val="00FB573F"/>
    <w:rsid w:val="00FB5A7B"/>
    <w:rsid w:val="00FB65CD"/>
    <w:rsid w:val="00FB68BA"/>
    <w:rsid w:val="00FB6A8E"/>
    <w:rsid w:val="00FB6DFC"/>
    <w:rsid w:val="00FC094B"/>
    <w:rsid w:val="00FC0F40"/>
    <w:rsid w:val="00FC1473"/>
    <w:rsid w:val="00FC2477"/>
    <w:rsid w:val="00FC26E2"/>
    <w:rsid w:val="00FC3041"/>
    <w:rsid w:val="00FC3573"/>
    <w:rsid w:val="00FC360D"/>
    <w:rsid w:val="00FC37E3"/>
    <w:rsid w:val="00FC45EB"/>
    <w:rsid w:val="00FC56F1"/>
    <w:rsid w:val="00FC6C52"/>
    <w:rsid w:val="00FD1142"/>
    <w:rsid w:val="00FD1DF2"/>
    <w:rsid w:val="00FD212A"/>
    <w:rsid w:val="00FD2352"/>
    <w:rsid w:val="00FD377F"/>
    <w:rsid w:val="00FD69F1"/>
    <w:rsid w:val="00FD76EE"/>
    <w:rsid w:val="00FD77D5"/>
    <w:rsid w:val="00FE0068"/>
    <w:rsid w:val="00FE01D3"/>
    <w:rsid w:val="00FE1D22"/>
    <w:rsid w:val="00FE3404"/>
    <w:rsid w:val="00FE3A87"/>
    <w:rsid w:val="00FE3BD3"/>
    <w:rsid w:val="00FE44B9"/>
    <w:rsid w:val="00FE4D2E"/>
    <w:rsid w:val="00FE4FBA"/>
    <w:rsid w:val="00FE5DC9"/>
    <w:rsid w:val="00FE63F6"/>
    <w:rsid w:val="00FE674C"/>
    <w:rsid w:val="00FE69F6"/>
    <w:rsid w:val="00FE73DE"/>
    <w:rsid w:val="00FF02D4"/>
    <w:rsid w:val="00FF0A8D"/>
    <w:rsid w:val="00FF1D5B"/>
    <w:rsid w:val="00FF2E55"/>
    <w:rsid w:val="00FF40AE"/>
    <w:rsid w:val="00FF5276"/>
    <w:rsid w:val="00FF5399"/>
    <w:rsid w:val="00FF577E"/>
    <w:rsid w:val="00FF6273"/>
    <w:rsid w:val="00FF722E"/>
    <w:rsid w:val="00FF74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8EF4EE"/>
  <w15:docId w15:val="{7B9C06BF-5561-430B-B0BA-793076B3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25A8A"/>
    <w:pPr>
      <w:spacing w:before="120" w:after="60"/>
      <w:ind w:left="142" w:hanging="142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25A8A"/>
    <w:pPr>
      <w:keepNext/>
      <w:outlineLvl w:val="0"/>
    </w:pPr>
    <w:rPr>
      <w:b/>
      <w:bCs/>
      <w:color w:val="FF00FF"/>
    </w:rPr>
  </w:style>
  <w:style w:type="paragraph" w:styleId="2">
    <w:name w:val="heading 2"/>
    <w:aliases w:val="heading 3"/>
    <w:basedOn w:val="a"/>
    <w:next w:val="a"/>
    <w:link w:val="20"/>
    <w:qFormat/>
    <w:rsid w:val="00125A8A"/>
    <w:pPr>
      <w:keepNext/>
      <w:spacing w:before="240"/>
      <w:outlineLvl w:val="1"/>
    </w:pPr>
    <w:rPr>
      <w:rFonts w:ascii="Arial" w:hAnsi="Arial"/>
      <w:b/>
      <w:i/>
      <w:sz w:val="28"/>
      <w:szCs w:val="28"/>
      <w:lang w:val="en-US"/>
    </w:rPr>
  </w:style>
  <w:style w:type="paragraph" w:styleId="3">
    <w:name w:val="heading 3"/>
    <w:basedOn w:val="a"/>
    <w:next w:val="a"/>
    <w:link w:val="30"/>
    <w:qFormat/>
    <w:rsid w:val="00125A8A"/>
    <w:pPr>
      <w:keepNext/>
      <w:spacing w:before="100" w:beforeAutospacing="1" w:after="100" w:afterAutospacing="1"/>
      <w:ind w:left="360"/>
      <w:outlineLvl w:val="2"/>
    </w:pPr>
    <w:rPr>
      <w:b/>
      <w:bCs/>
      <w:color w:val="FF00FF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125A8A"/>
    <w:pPr>
      <w:tabs>
        <w:tab w:val="center" w:pos="4153"/>
        <w:tab w:val="right" w:pos="8306"/>
      </w:tabs>
    </w:pPr>
    <w:rPr>
      <w:rFonts w:ascii="Arial" w:hAnsi="Arial"/>
      <w:sz w:val="23"/>
    </w:rPr>
  </w:style>
  <w:style w:type="character" w:styleId="a5">
    <w:name w:val="page number"/>
    <w:basedOn w:val="a0"/>
    <w:rsid w:val="001912B6"/>
  </w:style>
  <w:style w:type="paragraph" w:styleId="a6">
    <w:name w:val="header"/>
    <w:basedOn w:val="a"/>
    <w:link w:val="a7"/>
    <w:rsid w:val="00125A8A"/>
    <w:pPr>
      <w:tabs>
        <w:tab w:val="center" w:pos="4153"/>
        <w:tab w:val="right" w:pos="8306"/>
      </w:tabs>
    </w:pPr>
  </w:style>
  <w:style w:type="character" w:styleId="a8">
    <w:name w:val="annotation reference"/>
    <w:semiHidden/>
    <w:rsid w:val="00125A8A"/>
    <w:rPr>
      <w:sz w:val="16"/>
      <w:szCs w:val="16"/>
    </w:rPr>
  </w:style>
  <w:style w:type="paragraph" w:styleId="a9">
    <w:name w:val="annotation text"/>
    <w:basedOn w:val="a"/>
    <w:link w:val="aa"/>
    <w:semiHidden/>
    <w:rsid w:val="00125A8A"/>
    <w:rPr>
      <w:sz w:val="20"/>
      <w:szCs w:val="20"/>
    </w:rPr>
  </w:style>
  <w:style w:type="paragraph" w:styleId="ab">
    <w:name w:val="annotation subject"/>
    <w:basedOn w:val="a9"/>
    <w:next w:val="a9"/>
    <w:semiHidden/>
    <w:rsid w:val="00125A8A"/>
    <w:rPr>
      <w:sz w:val="24"/>
      <w:szCs w:val="24"/>
    </w:rPr>
  </w:style>
  <w:style w:type="paragraph" w:styleId="ac">
    <w:name w:val="Balloon Text"/>
    <w:basedOn w:val="a"/>
    <w:link w:val="ad"/>
    <w:semiHidden/>
    <w:rsid w:val="00125A8A"/>
    <w:rPr>
      <w:rFonts w:ascii="Lucida Grande" w:hAnsi="Lucida Grande"/>
      <w:sz w:val="18"/>
      <w:szCs w:val="18"/>
    </w:rPr>
  </w:style>
  <w:style w:type="paragraph" w:customStyle="1" w:styleId="Text">
    <w:name w:val="Text"/>
    <w:basedOn w:val="TextList"/>
    <w:link w:val="TextChar"/>
    <w:rsid w:val="00125A8A"/>
    <w:pPr>
      <w:ind w:left="0" w:firstLine="0"/>
    </w:pPr>
  </w:style>
  <w:style w:type="character" w:customStyle="1" w:styleId="TextChar">
    <w:name w:val="Text Char"/>
    <w:link w:val="Text"/>
    <w:rsid w:val="001912B6"/>
    <w:rPr>
      <w:rFonts w:ascii="Arial" w:hAnsi="Arial" w:cs="Arial"/>
      <w:sz w:val="18"/>
      <w:szCs w:val="18"/>
    </w:rPr>
  </w:style>
  <w:style w:type="paragraph" w:customStyle="1" w:styleId="Text2Col">
    <w:name w:val="Text 2 Col"/>
    <w:basedOn w:val="Text"/>
    <w:link w:val="Text2ColChar"/>
    <w:rsid w:val="001912B6"/>
    <w:pPr>
      <w:tabs>
        <w:tab w:val="left" w:pos="540"/>
        <w:tab w:val="left" w:pos="2340"/>
      </w:tabs>
    </w:pPr>
  </w:style>
  <w:style w:type="paragraph" w:customStyle="1" w:styleId="HeadASection">
    <w:name w:val="Head A Section"/>
    <w:basedOn w:val="a"/>
    <w:next w:val="a"/>
    <w:link w:val="HeadASectionChar"/>
    <w:rsid w:val="00125A8A"/>
    <w:pPr>
      <w:keepNext/>
      <w:shd w:val="clear" w:color="auto" w:fill="C0C0C0"/>
      <w:spacing w:before="60"/>
    </w:pPr>
    <w:rPr>
      <w:rFonts w:ascii="Arial" w:hAnsi="Arial" w:cs="Arial"/>
      <w:b/>
      <w:sz w:val="22"/>
      <w:szCs w:val="22"/>
    </w:rPr>
  </w:style>
  <w:style w:type="paragraph" w:customStyle="1" w:styleId="HeadBSubsection">
    <w:name w:val="Head B Subsection"/>
    <w:next w:val="Rubric"/>
    <w:rsid w:val="001912B6"/>
    <w:pPr>
      <w:spacing w:before="120" w:after="60"/>
    </w:pPr>
    <w:rPr>
      <w:rFonts w:cs="Arial"/>
      <w:sz w:val="24"/>
      <w:szCs w:val="24"/>
    </w:rPr>
  </w:style>
  <w:style w:type="paragraph" w:customStyle="1" w:styleId="Rubric">
    <w:name w:val="Rubric"/>
    <w:basedOn w:val="a"/>
    <w:link w:val="RubricChar"/>
    <w:rsid w:val="00125A8A"/>
    <w:pPr>
      <w:keepNext/>
    </w:pPr>
    <w:rPr>
      <w:rFonts w:ascii="Arial" w:hAnsi="Arial" w:cs="Arial"/>
      <w:b/>
      <w:sz w:val="18"/>
      <w:szCs w:val="18"/>
    </w:rPr>
  </w:style>
  <w:style w:type="paragraph" w:customStyle="1" w:styleId="TextBox">
    <w:name w:val="Text Box"/>
    <w:basedOn w:val="Text"/>
    <w:rsid w:val="001912B6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  <w:tab w:val="right" w:pos="4140"/>
      </w:tabs>
    </w:pPr>
  </w:style>
  <w:style w:type="paragraph" w:customStyle="1" w:styleId="TextList">
    <w:name w:val="Text List"/>
    <w:basedOn w:val="a"/>
    <w:link w:val="TextListChar"/>
    <w:rsid w:val="00125A8A"/>
    <w:pPr>
      <w:tabs>
        <w:tab w:val="left" w:pos="227"/>
      </w:tabs>
      <w:spacing w:line="240" w:lineRule="exact"/>
      <w:ind w:left="227" w:hanging="227"/>
    </w:pPr>
    <w:rPr>
      <w:rFonts w:ascii="Arial" w:hAnsi="Arial" w:cs="Arial"/>
      <w:sz w:val="18"/>
      <w:szCs w:val="18"/>
    </w:rPr>
  </w:style>
  <w:style w:type="paragraph" w:customStyle="1" w:styleId="TextDialogue">
    <w:name w:val="Text Dialogue"/>
    <w:basedOn w:val="TextList"/>
    <w:rsid w:val="001912B6"/>
    <w:pPr>
      <w:tabs>
        <w:tab w:val="left" w:pos="567"/>
      </w:tabs>
      <w:ind w:left="567" w:hanging="567"/>
    </w:pPr>
  </w:style>
  <w:style w:type="paragraph" w:customStyle="1" w:styleId="TextExample">
    <w:name w:val="Text Example"/>
    <w:basedOn w:val="TextList"/>
    <w:link w:val="TextExampleChar"/>
    <w:rsid w:val="001912B6"/>
    <w:rPr>
      <w:i/>
    </w:rPr>
  </w:style>
  <w:style w:type="paragraph" w:customStyle="1" w:styleId="WordChoiceBox">
    <w:name w:val="Word Choice Box"/>
    <w:basedOn w:val="Text"/>
    <w:link w:val="WordChoiceBoxChar"/>
    <w:rsid w:val="001912B6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pacing w:after="120"/>
      <w:ind w:left="170" w:right="170"/>
      <w:contextualSpacing/>
    </w:pPr>
  </w:style>
  <w:style w:type="paragraph" w:customStyle="1" w:styleId="GrammarBoxText">
    <w:name w:val="Grammar Box Text"/>
    <w:basedOn w:val="a"/>
    <w:rsid w:val="001912B6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left" w:pos="540"/>
        <w:tab w:val="left" w:pos="4500"/>
      </w:tabs>
      <w:spacing w:after="120"/>
      <w:ind w:left="539" w:hanging="539"/>
      <w:contextualSpacing/>
    </w:pPr>
    <w:rPr>
      <w:rFonts w:ascii="Arial" w:hAnsi="Arial"/>
    </w:rPr>
  </w:style>
  <w:style w:type="paragraph" w:customStyle="1" w:styleId="GrammarBoxTitle">
    <w:name w:val="Grammar Box Title"/>
    <w:basedOn w:val="GrammarBoxText"/>
    <w:rsid w:val="001912B6"/>
    <w:rPr>
      <w:b/>
    </w:rPr>
  </w:style>
  <w:style w:type="paragraph" w:customStyle="1" w:styleId="TextTable">
    <w:name w:val="Text Table"/>
    <w:basedOn w:val="Text"/>
    <w:semiHidden/>
    <w:rsid w:val="001912B6"/>
  </w:style>
  <w:style w:type="character" w:customStyle="1" w:styleId="Phoneticschr">
    <w:name w:val="Phonetics chr"/>
    <w:rsid w:val="00125A8A"/>
    <w:rPr>
      <w:rFonts w:ascii="Charis SIL" w:hAnsi="Charis SIL"/>
      <w:sz w:val="18"/>
    </w:rPr>
  </w:style>
  <w:style w:type="character" w:customStyle="1" w:styleId="TextExamplechr">
    <w:name w:val="Text Example chr"/>
    <w:rsid w:val="001912B6"/>
    <w:rPr>
      <w:i/>
      <w:u w:val="single"/>
    </w:rPr>
  </w:style>
  <w:style w:type="character" w:customStyle="1" w:styleId="GapFillchr">
    <w:name w:val="Gap Fill chr"/>
    <w:rsid w:val="00125A8A"/>
    <w:rPr>
      <w:rFonts w:ascii="Times New Roman" w:hAnsi="Times New Roman"/>
      <w:b/>
      <w:color w:val="000000"/>
      <w:sz w:val="18"/>
      <w:u w:val="single" w:color="000000"/>
    </w:rPr>
  </w:style>
  <w:style w:type="paragraph" w:customStyle="1" w:styleId="BriefDesign">
    <w:name w:val="Brief Design"/>
    <w:basedOn w:val="Text"/>
    <w:rsid w:val="00125A8A"/>
    <w:rPr>
      <w:rFonts w:ascii="Times New Roman" w:hAnsi="Times New Roman"/>
      <w:i/>
      <w:color w:val="0000FF"/>
    </w:rPr>
  </w:style>
  <w:style w:type="paragraph" w:customStyle="1" w:styleId="BriefPhoto">
    <w:name w:val="Brief Photo"/>
    <w:rsid w:val="00125A8A"/>
    <w:pPr>
      <w:spacing w:before="120" w:after="120"/>
      <w:ind w:left="142" w:hanging="142"/>
    </w:pPr>
    <w:rPr>
      <w:i/>
      <w:color w:val="800080"/>
      <w:sz w:val="18"/>
      <w:szCs w:val="18"/>
    </w:rPr>
  </w:style>
  <w:style w:type="paragraph" w:customStyle="1" w:styleId="BriefArtwork">
    <w:name w:val="Brief Artwork"/>
    <w:basedOn w:val="BriefDesign"/>
    <w:rsid w:val="00125A8A"/>
    <w:rPr>
      <w:color w:val="800080"/>
    </w:rPr>
  </w:style>
  <w:style w:type="paragraph" w:customStyle="1" w:styleId="Audioscript">
    <w:name w:val="Audioscript"/>
    <w:basedOn w:val="TextDialogue"/>
    <w:rsid w:val="001912B6"/>
  </w:style>
  <w:style w:type="paragraph" w:customStyle="1" w:styleId="AnswerKey">
    <w:name w:val="Answer Key"/>
    <w:basedOn w:val="a"/>
    <w:rsid w:val="001912B6"/>
    <w:pPr>
      <w:tabs>
        <w:tab w:val="left" w:pos="567"/>
      </w:tabs>
      <w:ind w:left="567" w:hanging="567"/>
    </w:pPr>
    <w:rPr>
      <w:rFonts w:ascii="Arial" w:hAnsi="Arial"/>
    </w:rPr>
  </w:style>
  <w:style w:type="character" w:customStyle="1" w:styleId="Arrowchr">
    <w:name w:val="Arrow chr"/>
    <w:basedOn w:val="a0"/>
    <w:rsid w:val="00125A8A"/>
  </w:style>
  <w:style w:type="table" w:styleId="ae">
    <w:name w:val="Table Grid"/>
    <w:basedOn w:val="a1"/>
    <w:rsid w:val="00125A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bottom w:w="113" w:type="dxa"/>
      </w:tblCellMar>
    </w:tblPr>
  </w:style>
  <w:style w:type="character" w:styleId="af">
    <w:name w:val="Hyperlink"/>
    <w:rsid w:val="001912B6"/>
    <w:rPr>
      <w:color w:val="0000FF"/>
      <w:u w:val="single"/>
    </w:rPr>
  </w:style>
  <w:style w:type="paragraph" w:customStyle="1" w:styleId="BriefRealia">
    <w:name w:val="Brief Realia"/>
    <w:basedOn w:val="RealiaText"/>
    <w:rsid w:val="00125A8A"/>
    <w:pPr>
      <w:pBdr>
        <w:top w:val="dotted" w:sz="4" w:space="1" w:color="C0C0C0"/>
        <w:left w:val="dotted" w:sz="4" w:space="4" w:color="C0C0C0"/>
        <w:bottom w:val="dotted" w:sz="4" w:space="1" w:color="C0C0C0"/>
        <w:right w:val="dotted" w:sz="4" w:space="4" w:color="C0C0C0"/>
      </w:pBdr>
      <w:tabs>
        <w:tab w:val="left" w:pos="567"/>
      </w:tabs>
      <w:spacing w:after="240"/>
      <w:ind w:left="0" w:right="0"/>
    </w:pPr>
    <w:rPr>
      <w:rFonts w:ascii="Times New Roman" w:hAnsi="Times New Roman" w:cs="Times New Roman"/>
      <w:i/>
      <w:color w:val="003366"/>
    </w:rPr>
  </w:style>
  <w:style w:type="paragraph" w:customStyle="1" w:styleId="ScoreText">
    <w:name w:val="Score Text"/>
    <w:basedOn w:val="Text"/>
    <w:rsid w:val="001912B6"/>
    <w:pPr>
      <w:jc w:val="center"/>
    </w:pPr>
    <w:rPr>
      <w:b/>
      <w:sz w:val="24"/>
    </w:rPr>
  </w:style>
  <w:style w:type="paragraph" w:customStyle="1" w:styleId="Text3Col">
    <w:name w:val="Text 3 Col"/>
    <w:basedOn w:val="Text"/>
    <w:rsid w:val="001912B6"/>
    <w:pPr>
      <w:tabs>
        <w:tab w:val="left" w:pos="540"/>
        <w:tab w:val="left" w:pos="1980"/>
        <w:tab w:val="left" w:pos="3240"/>
      </w:tabs>
    </w:pPr>
  </w:style>
  <w:style w:type="paragraph" w:customStyle="1" w:styleId="Text4Col">
    <w:name w:val="Text 4 Col"/>
    <w:basedOn w:val="Text"/>
    <w:rsid w:val="001912B6"/>
    <w:pPr>
      <w:tabs>
        <w:tab w:val="left" w:pos="540"/>
        <w:tab w:val="left" w:pos="1440"/>
        <w:tab w:val="left" w:pos="2340"/>
        <w:tab w:val="left" w:pos="3240"/>
      </w:tabs>
    </w:pPr>
  </w:style>
  <w:style w:type="paragraph" w:customStyle="1" w:styleId="CellText">
    <w:name w:val="Cell Text"/>
    <w:rsid w:val="001912B6"/>
    <w:pPr>
      <w:jc w:val="center"/>
    </w:pPr>
    <w:rPr>
      <w:rFonts w:ascii="Arial" w:hAnsi="Arial" w:cs="Arial"/>
      <w:b/>
      <w:szCs w:val="24"/>
      <w:lang w:eastAsia="ko-KR"/>
    </w:rPr>
  </w:style>
  <w:style w:type="character" w:customStyle="1" w:styleId="WriteBoxchr">
    <w:name w:val="Write Box chr"/>
    <w:basedOn w:val="GapFillchr"/>
    <w:rsid w:val="001912B6"/>
    <w:rPr>
      <w:rFonts w:ascii="Times New Roman" w:hAnsi="Times New Roman"/>
      <w:b/>
      <w:i/>
      <w:color w:val="000000"/>
      <w:sz w:val="18"/>
      <w:u w:val="single" w:color="000000"/>
    </w:rPr>
  </w:style>
  <w:style w:type="paragraph" w:customStyle="1" w:styleId="WriteBox">
    <w:name w:val="Write Box"/>
    <w:basedOn w:val="TextBox"/>
    <w:rsid w:val="001912B6"/>
    <w:pPr>
      <w:pBdr>
        <w:top w:val="single" w:sz="12" w:space="6" w:color="auto"/>
        <w:bottom w:val="single" w:sz="12" w:space="4" w:color="auto"/>
      </w:pBdr>
      <w:spacing w:after="120"/>
    </w:pPr>
  </w:style>
  <w:style w:type="character" w:customStyle="1" w:styleId="TextListChar">
    <w:name w:val="Text List Char"/>
    <w:basedOn w:val="TextChar"/>
    <w:link w:val="TextList"/>
    <w:rsid w:val="001541FF"/>
    <w:rPr>
      <w:rFonts w:ascii="Arial" w:hAnsi="Arial" w:cs="Arial"/>
      <w:sz w:val="18"/>
      <w:szCs w:val="18"/>
    </w:rPr>
  </w:style>
  <w:style w:type="character" w:customStyle="1" w:styleId="TextExampleChar">
    <w:name w:val="Text Example Char"/>
    <w:link w:val="TextExample"/>
    <w:rsid w:val="001541FF"/>
    <w:rPr>
      <w:rFonts w:cs="Arial"/>
      <w:i/>
      <w:lang w:val="en-GB" w:eastAsia="en-GB" w:bidi="ar-SA"/>
    </w:rPr>
  </w:style>
  <w:style w:type="character" w:customStyle="1" w:styleId="Text2ColChar">
    <w:name w:val="Text 2 Col Char"/>
    <w:basedOn w:val="TextChar"/>
    <w:link w:val="Text2Col"/>
    <w:rsid w:val="00263CE9"/>
    <w:rPr>
      <w:rFonts w:ascii="Arial" w:hAnsi="Arial" w:cs="Arial"/>
      <w:sz w:val="18"/>
      <w:szCs w:val="18"/>
      <w:lang w:val="en-GB" w:eastAsia="en-GB" w:bidi="ar-SA"/>
    </w:rPr>
  </w:style>
  <w:style w:type="character" w:customStyle="1" w:styleId="WordChoiceBoxChar">
    <w:name w:val="Word Choice Box Char"/>
    <w:basedOn w:val="TextChar"/>
    <w:link w:val="WordChoiceBox"/>
    <w:rsid w:val="00FB68BA"/>
    <w:rPr>
      <w:rFonts w:ascii="Arial" w:hAnsi="Arial" w:cs="Arial"/>
      <w:sz w:val="18"/>
      <w:szCs w:val="18"/>
      <w:lang w:val="en-GB" w:eastAsia="en-GB" w:bidi="ar-SA"/>
    </w:rPr>
  </w:style>
  <w:style w:type="character" w:customStyle="1" w:styleId="RubricChar">
    <w:name w:val="Rubric Char"/>
    <w:link w:val="Rubric"/>
    <w:rsid w:val="00D434E7"/>
    <w:rPr>
      <w:rFonts w:ascii="Arial" w:hAnsi="Arial" w:cs="Arial"/>
      <w:b/>
      <w:sz w:val="18"/>
      <w:szCs w:val="18"/>
    </w:rPr>
  </w:style>
  <w:style w:type="character" w:customStyle="1" w:styleId="aa">
    <w:name w:val="Текст примечания Знак"/>
    <w:link w:val="a9"/>
    <w:semiHidden/>
    <w:rsid w:val="00125A8A"/>
  </w:style>
  <w:style w:type="paragraph" w:customStyle="1" w:styleId="ColorfulShading-Accent11">
    <w:name w:val="Colorful Shading - Accent 11"/>
    <w:hidden/>
    <w:uiPriority w:val="99"/>
    <w:semiHidden/>
    <w:rsid w:val="00850868"/>
    <w:rPr>
      <w:rFonts w:eastAsia="Batang"/>
      <w:sz w:val="24"/>
      <w:szCs w:val="24"/>
      <w:lang w:eastAsia="ko-KR"/>
    </w:rPr>
  </w:style>
  <w:style w:type="character" w:customStyle="1" w:styleId="20">
    <w:name w:val="Заголовок 2 Знак"/>
    <w:aliases w:val="heading 3 Знак"/>
    <w:basedOn w:val="a0"/>
    <w:link w:val="2"/>
    <w:rsid w:val="000E3C60"/>
    <w:rPr>
      <w:rFonts w:ascii="Arial" w:hAnsi="Arial"/>
      <w:b/>
      <w:i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rsid w:val="000C3414"/>
    <w:rPr>
      <w:b/>
      <w:bCs/>
      <w:color w:val="FF00FF"/>
      <w:sz w:val="24"/>
      <w:szCs w:val="24"/>
      <w:lang w:val="en-US"/>
    </w:rPr>
  </w:style>
  <w:style w:type="paragraph" w:styleId="af0">
    <w:name w:val="Revision"/>
    <w:hidden/>
    <w:uiPriority w:val="71"/>
    <w:rsid w:val="00320652"/>
    <w:rPr>
      <w:rFonts w:cs="Arial"/>
    </w:rPr>
  </w:style>
  <w:style w:type="character" w:customStyle="1" w:styleId="a4">
    <w:name w:val="Нижний колонтитул Знак"/>
    <w:basedOn w:val="a0"/>
    <w:link w:val="a3"/>
    <w:rsid w:val="00900C26"/>
    <w:rPr>
      <w:rFonts w:ascii="Arial" w:hAnsi="Arial"/>
      <w:sz w:val="23"/>
      <w:szCs w:val="24"/>
    </w:rPr>
  </w:style>
  <w:style w:type="character" w:customStyle="1" w:styleId="a7">
    <w:name w:val="Верхний колонтитул Знак"/>
    <w:basedOn w:val="a0"/>
    <w:link w:val="a6"/>
    <w:rsid w:val="002B58F3"/>
    <w:rPr>
      <w:sz w:val="24"/>
      <w:szCs w:val="24"/>
    </w:rPr>
  </w:style>
  <w:style w:type="character" w:customStyle="1" w:styleId="ad">
    <w:name w:val="Текст выноски Знак"/>
    <w:link w:val="ac"/>
    <w:semiHidden/>
    <w:rsid w:val="00125A8A"/>
    <w:rPr>
      <w:rFonts w:ascii="Lucida Grande" w:hAnsi="Lucida Grande"/>
      <w:sz w:val="18"/>
      <w:szCs w:val="18"/>
    </w:rPr>
  </w:style>
  <w:style w:type="character" w:customStyle="1" w:styleId="10">
    <w:name w:val="Заголовок 1 Знак"/>
    <w:basedOn w:val="a0"/>
    <w:link w:val="1"/>
    <w:rsid w:val="00E5476C"/>
    <w:rPr>
      <w:b/>
      <w:bCs/>
      <w:color w:val="FF00FF"/>
      <w:sz w:val="24"/>
      <w:szCs w:val="24"/>
    </w:rPr>
  </w:style>
  <w:style w:type="paragraph" w:customStyle="1" w:styleId="ReadingHead">
    <w:name w:val="Reading Head"/>
    <w:basedOn w:val="a"/>
    <w:rsid w:val="00125A8A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solid" w:color="C0C0C0" w:fill="C0C0C0"/>
      <w:spacing w:before="180"/>
      <w:ind w:left="96" w:right="91"/>
      <w:jc w:val="center"/>
    </w:pPr>
    <w:rPr>
      <w:rFonts w:ascii="Times" w:hAnsi="Times"/>
      <w:b/>
      <w:sz w:val="18"/>
      <w:szCs w:val="18"/>
    </w:rPr>
  </w:style>
  <w:style w:type="character" w:customStyle="1" w:styleId="Briefchr">
    <w:name w:val="Brief chr"/>
    <w:rsid w:val="00125A8A"/>
    <w:rPr>
      <w:color w:val="0000FF"/>
    </w:rPr>
  </w:style>
  <w:style w:type="paragraph" w:customStyle="1" w:styleId="ReadingText">
    <w:name w:val="Reading Text"/>
    <w:basedOn w:val="a"/>
    <w:rsid w:val="00125A8A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auto" w:fill="C0C0C0"/>
      <w:spacing w:after="120"/>
      <w:ind w:left="96" w:right="91"/>
      <w:contextualSpacing/>
    </w:pPr>
    <w:rPr>
      <w:rFonts w:ascii="Times" w:hAnsi="Times" w:cs="Arial"/>
      <w:sz w:val="18"/>
      <w:szCs w:val="18"/>
    </w:rPr>
  </w:style>
  <w:style w:type="paragraph" w:customStyle="1" w:styleId="RealiaText">
    <w:name w:val="Realia Text"/>
    <w:basedOn w:val="ReadingText"/>
    <w:rsid w:val="00125A8A"/>
    <w:pPr>
      <w:shd w:val="clear" w:color="auto" w:fill="auto"/>
    </w:pPr>
  </w:style>
  <w:style w:type="paragraph" w:customStyle="1" w:styleId="HeadUnit">
    <w:name w:val="Head Unit"/>
    <w:next w:val="a"/>
    <w:rsid w:val="00125A8A"/>
    <w:pPr>
      <w:pBdr>
        <w:bottom w:val="single" w:sz="4" w:space="1" w:color="auto"/>
      </w:pBdr>
      <w:spacing w:before="120" w:after="60"/>
      <w:ind w:left="142" w:hanging="142"/>
    </w:pPr>
    <w:rPr>
      <w:rFonts w:ascii="Arial" w:hAnsi="Arial" w:cs="Arial"/>
      <w:b/>
      <w:sz w:val="22"/>
      <w:szCs w:val="22"/>
    </w:rPr>
  </w:style>
  <w:style w:type="character" w:customStyle="1" w:styleId="HeadASectionChar">
    <w:name w:val="Head A Section Char"/>
    <w:link w:val="HeadASection"/>
    <w:rsid w:val="00125A8A"/>
    <w:rPr>
      <w:rFonts w:ascii="Arial" w:hAnsi="Arial" w:cs="Arial"/>
      <w:b/>
      <w:sz w:val="22"/>
      <w:szCs w:val="22"/>
      <w:shd w:val="clear" w:color="auto" w:fill="C0C0C0"/>
    </w:rPr>
  </w:style>
  <w:style w:type="paragraph" w:customStyle="1" w:styleId="RealiaHead">
    <w:name w:val="Realia Head"/>
    <w:basedOn w:val="ReadingHead"/>
    <w:rsid w:val="00125A8A"/>
    <w:pPr>
      <w:shd w:val="clear" w:color="auto" w:fill="auto"/>
    </w:pPr>
    <w:rPr>
      <w:caps/>
      <w:spacing w:val="20"/>
    </w:rPr>
  </w:style>
  <w:style w:type="paragraph" w:styleId="af1">
    <w:name w:val="No Spacing"/>
    <w:qFormat/>
    <w:rsid w:val="00125A8A"/>
    <w:pPr>
      <w:spacing w:before="120" w:after="60"/>
      <w:ind w:left="142" w:hanging="142"/>
    </w:pPr>
    <w:rPr>
      <w:sz w:val="24"/>
      <w:szCs w:val="24"/>
    </w:rPr>
  </w:style>
  <w:style w:type="paragraph" w:customStyle="1" w:styleId="WordBox">
    <w:name w:val="Word Box"/>
    <w:basedOn w:val="a"/>
    <w:rsid w:val="00125A8A"/>
    <w:pPr>
      <w:pBdr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Bdr>
      <w:spacing w:before="60" w:line="240" w:lineRule="exact"/>
      <w:ind w:left="115" w:right="115"/>
    </w:pPr>
    <w:rPr>
      <w:rFonts w:ascii="Arial" w:hAnsi="Arial"/>
      <w:b/>
      <w:sz w:val="18"/>
      <w:szCs w:val="18"/>
    </w:rPr>
  </w:style>
  <w:style w:type="paragraph" w:customStyle="1" w:styleId="ScoreBox">
    <w:name w:val="Score Box"/>
    <w:rsid w:val="00125A8A"/>
    <w:pPr>
      <w:spacing w:before="60" w:after="60"/>
      <w:ind w:left="142" w:hanging="142"/>
      <w:jc w:val="right"/>
    </w:pPr>
    <w:rPr>
      <w:rFonts w:ascii="Arial" w:hAnsi="Arial" w:cs="Arial"/>
      <w:b/>
      <w:sz w:val="18"/>
      <w:szCs w:val="18"/>
      <w:shd w:val="clear" w:color="auto" w:fill="C0C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oadmap%20templating\Styling%20documents\Focus_GT_1-2_(branded)_Ed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2D128-E239-4BE4-92DF-0AFB4BC47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Focus_GT_1-2_(branded)_Ed1</Template>
  <TotalTime>227</TotalTime>
  <Pages>4</Pages>
  <Words>1989</Words>
  <Characters>11340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Talkback Quick Test 1A</vt:lpstr>
      <vt:lpstr>Talkback Quick Test 1A</vt:lpstr>
    </vt:vector>
  </TitlesOfParts>
  <Company/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Talkback Quick Test 1A</dc:title>
  <dc:creator>Jen</dc:creator>
  <cp:lastModifiedBy>Пользователь</cp:lastModifiedBy>
  <cp:revision>30</cp:revision>
  <cp:lastPrinted>2010-05-27T13:05:00Z</cp:lastPrinted>
  <dcterms:created xsi:type="dcterms:W3CDTF">2019-01-27T06:48:00Z</dcterms:created>
  <dcterms:modified xsi:type="dcterms:W3CDTF">2024-10-04T11:02:00Z</dcterms:modified>
</cp:coreProperties>
</file>