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4AFDC" w14:textId="77777777" w:rsidR="00897B92" w:rsidRPr="00374769" w:rsidRDefault="00897B92" w:rsidP="0065680B">
      <w:pPr>
        <w:pStyle w:val="HeadASection"/>
      </w:pPr>
      <w:r w:rsidRPr="00374769">
        <w:t>Listening</w:t>
      </w:r>
    </w:p>
    <w:p w14:paraId="7B749DD9" w14:textId="77777777" w:rsidR="009F01F2" w:rsidRDefault="00897B92" w:rsidP="009F01F2">
      <w:pPr>
        <w:pStyle w:val="Rubric"/>
        <w:tabs>
          <w:tab w:val="left" w:pos="3686"/>
        </w:tabs>
      </w:pPr>
      <w:r w:rsidRPr="000C3414">
        <w:t>1</w:t>
      </w:r>
      <w:r w:rsidR="0065680B">
        <w:tab/>
      </w:r>
      <w:r w:rsidR="009F01F2" w:rsidRPr="009B2EDE">
        <w:rPr>
          <w:bCs/>
          <w:i/>
        </w:rPr>
        <w:t xml:space="preserve">Recording </w:t>
      </w:r>
      <w:r w:rsidR="009F01F2">
        <w:rPr>
          <w:bCs/>
          <w:i/>
        </w:rPr>
        <w:t xml:space="preserve">1 </w:t>
      </w:r>
      <w:r w:rsidR="009F01F2">
        <w:t xml:space="preserve">Listen to a woman recruiting a candidate for a junior position. Number the characteristics of the candidate to recruit from </w:t>
      </w:r>
      <w:r w:rsidR="009F01F2" w:rsidRPr="00D74E51">
        <w:rPr>
          <w:i/>
        </w:rPr>
        <w:t>1</w:t>
      </w:r>
      <w:r w:rsidR="009F01F2">
        <w:t xml:space="preserve"> to </w:t>
      </w:r>
      <w:r w:rsidR="009F01F2" w:rsidRPr="00D74E51">
        <w:rPr>
          <w:i/>
        </w:rPr>
        <w:t>6</w:t>
      </w:r>
      <w:r w:rsidR="009F01F2">
        <w:t xml:space="preserve"> in the order they occur.</w:t>
      </w:r>
    </w:p>
    <w:p w14:paraId="43D88292" w14:textId="77777777" w:rsidR="009F01F2" w:rsidRDefault="009F01F2" w:rsidP="009F01F2">
      <w:pPr>
        <w:pStyle w:val="Text"/>
        <w:tabs>
          <w:tab w:val="clear" w:pos="227"/>
          <w:tab w:val="left" w:pos="3686"/>
          <w:tab w:val="left" w:pos="3912"/>
        </w:tabs>
        <w:spacing w:before="0" w:after="0" w:line="276" w:lineRule="auto"/>
        <w:ind w:left="142" w:hanging="142"/>
      </w:pPr>
      <w:r w:rsidRPr="00962016">
        <w:rPr>
          <w:b/>
          <w:bCs/>
        </w:rPr>
        <w:t>1</w:t>
      </w:r>
      <w:r>
        <w:tab/>
        <w:t xml:space="preserve">somebody who has thought about the </w:t>
      </w:r>
    </w:p>
    <w:p w14:paraId="6415F4E0" w14:textId="77777777" w:rsidR="009F01F2" w:rsidRDefault="009F01F2" w:rsidP="009F01F2">
      <w:pPr>
        <w:pStyle w:val="Text"/>
        <w:tabs>
          <w:tab w:val="clear" w:pos="227"/>
          <w:tab w:val="left" w:pos="3686"/>
          <w:tab w:val="left" w:pos="3912"/>
        </w:tabs>
        <w:spacing w:before="0" w:after="0" w:line="276" w:lineRule="auto"/>
        <w:ind w:left="142" w:hanging="142"/>
      </w:pPr>
      <w:r>
        <w:rPr>
          <w:b/>
          <w:bCs/>
        </w:rPr>
        <w:t xml:space="preserve">   </w:t>
      </w:r>
      <w:r>
        <w:t>company</w:t>
      </w:r>
      <w:r>
        <w:tab/>
        <w:t>___</w:t>
      </w:r>
    </w:p>
    <w:p w14:paraId="39602D69" w14:textId="77777777" w:rsidR="009F01F2" w:rsidRDefault="009F01F2" w:rsidP="009F01F2">
      <w:pPr>
        <w:pStyle w:val="Text"/>
        <w:tabs>
          <w:tab w:val="left" w:pos="3686"/>
          <w:tab w:val="left" w:pos="3912"/>
        </w:tabs>
        <w:spacing w:before="0" w:after="0" w:line="276" w:lineRule="auto"/>
        <w:ind w:left="142" w:hanging="142"/>
      </w:pPr>
      <w:r w:rsidRPr="00962016">
        <w:rPr>
          <w:b/>
          <w:bCs/>
        </w:rPr>
        <w:t>2</w:t>
      </w:r>
      <w:r>
        <w:rPr>
          <w:b/>
          <w:bCs/>
        </w:rPr>
        <w:tab/>
      </w:r>
      <w:r>
        <w:t>a good communicator</w:t>
      </w:r>
      <w:proofErr w:type="gramStart"/>
      <w:r>
        <w:tab/>
      </w:r>
      <w:r w:rsidRPr="009B2EDE">
        <w:rPr>
          <w:u w:val="single"/>
        </w:rPr>
        <w:t> </w:t>
      </w:r>
      <w:r>
        <w:rPr>
          <w:u w:val="single"/>
        </w:rPr>
        <w:t xml:space="preserve"> </w:t>
      </w:r>
      <w:r>
        <w:rPr>
          <w:i/>
          <w:u w:val="single"/>
        </w:rPr>
        <w:t>1</w:t>
      </w:r>
      <w:proofErr w:type="gramEnd"/>
      <w:r>
        <w:rPr>
          <w:i/>
          <w:u w:val="single"/>
        </w:rPr>
        <w:t xml:space="preserve"> </w:t>
      </w:r>
      <w:r w:rsidRPr="009B2EDE">
        <w:rPr>
          <w:u w:val="single"/>
        </w:rPr>
        <w:t> </w:t>
      </w:r>
    </w:p>
    <w:p w14:paraId="39BAEE89" w14:textId="77777777" w:rsidR="009F01F2" w:rsidRDefault="009F01F2" w:rsidP="009F01F2">
      <w:pPr>
        <w:pStyle w:val="Text"/>
        <w:tabs>
          <w:tab w:val="left" w:pos="3686"/>
          <w:tab w:val="left" w:pos="3912"/>
        </w:tabs>
        <w:spacing w:before="0" w:after="0" w:line="276" w:lineRule="auto"/>
        <w:ind w:left="142" w:hanging="142"/>
      </w:pPr>
      <w:r w:rsidRPr="00962016">
        <w:rPr>
          <w:b/>
          <w:bCs/>
        </w:rPr>
        <w:t>3</w:t>
      </w:r>
      <w:r>
        <w:tab/>
        <w:t>first impression</w:t>
      </w:r>
      <w:r>
        <w:tab/>
        <w:t>___</w:t>
      </w:r>
    </w:p>
    <w:p w14:paraId="535DCBFE" w14:textId="77777777" w:rsidR="009F01F2" w:rsidRDefault="009F01F2" w:rsidP="009F01F2">
      <w:pPr>
        <w:pStyle w:val="Text"/>
        <w:tabs>
          <w:tab w:val="left" w:pos="3686"/>
          <w:tab w:val="left" w:pos="3912"/>
        </w:tabs>
        <w:spacing w:before="0" w:after="0" w:line="276" w:lineRule="auto"/>
        <w:ind w:left="142" w:hanging="142"/>
      </w:pPr>
      <w:r w:rsidRPr="00962016">
        <w:rPr>
          <w:b/>
          <w:bCs/>
        </w:rPr>
        <w:t>4</w:t>
      </w:r>
      <w:r>
        <w:tab/>
        <w:t>willingness to learn</w:t>
      </w:r>
      <w:r>
        <w:tab/>
        <w:t>___</w:t>
      </w:r>
    </w:p>
    <w:p w14:paraId="5067C163" w14:textId="77777777" w:rsidR="009F01F2" w:rsidRDefault="009F01F2" w:rsidP="009F01F2">
      <w:pPr>
        <w:pStyle w:val="Text"/>
        <w:tabs>
          <w:tab w:val="left" w:pos="3686"/>
          <w:tab w:val="left" w:pos="3912"/>
        </w:tabs>
        <w:spacing w:before="0" w:after="0" w:line="276" w:lineRule="auto"/>
        <w:ind w:left="142" w:hanging="142"/>
      </w:pPr>
      <w:r w:rsidRPr="00962016">
        <w:rPr>
          <w:b/>
          <w:bCs/>
        </w:rPr>
        <w:t>5</w:t>
      </w:r>
      <w:r>
        <w:tab/>
        <w:t>experience                                                     ___</w:t>
      </w:r>
    </w:p>
    <w:p w14:paraId="3772E54E" w14:textId="77777777" w:rsidR="009F01F2" w:rsidRDefault="009F01F2" w:rsidP="009F01F2">
      <w:pPr>
        <w:pStyle w:val="Text"/>
        <w:tabs>
          <w:tab w:val="left" w:pos="3686"/>
          <w:tab w:val="left" w:pos="3912"/>
        </w:tabs>
        <w:spacing w:before="0" w:after="0" w:line="276" w:lineRule="auto"/>
        <w:ind w:left="142" w:hanging="142"/>
      </w:pPr>
      <w:r w:rsidRPr="00962016">
        <w:rPr>
          <w:b/>
          <w:bCs/>
        </w:rPr>
        <w:t>6</w:t>
      </w:r>
      <w:r>
        <w:rPr>
          <w:b/>
          <w:bCs/>
        </w:rPr>
        <w:tab/>
      </w:r>
      <w:r>
        <w:t xml:space="preserve">somebody who can express themselves </w:t>
      </w:r>
    </w:p>
    <w:p w14:paraId="754FA827" w14:textId="0741CB24" w:rsidR="009F01F2" w:rsidRDefault="009F01F2" w:rsidP="009F01F2">
      <w:pPr>
        <w:pStyle w:val="Text"/>
        <w:tabs>
          <w:tab w:val="left" w:pos="3686"/>
          <w:tab w:val="left" w:pos="3912"/>
        </w:tabs>
        <w:spacing w:before="0" w:after="0" w:line="276" w:lineRule="auto"/>
        <w:ind w:left="142" w:hanging="142"/>
      </w:pPr>
      <w:r>
        <w:t xml:space="preserve">clearly </w:t>
      </w:r>
      <w:r>
        <w:tab/>
        <w:t>___</w:t>
      </w:r>
    </w:p>
    <w:p w14:paraId="54ED827D" w14:textId="77777777" w:rsidR="00897B92" w:rsidRPr="004476A2" w:rsidRDefault="0065680B" w:rsidP="0065680B">
      <w:pPr>
        <w:pStyle w:val="ScoreBox"/>
      </w:pPr>
      <w:r>
        <w:t>/5</w:t>
      </w:r>
    </w:p>
    <w:p w14:paraId="47251D2B" w14:textId="77777777" w:rsidR="009F01F2" w:rsidRPr="0014411B" w:rsidRDefault="00897B92" w:rsidP="009F01F2">
      <w:pPr>
        <w:pStyle w:val="Rubric"/>
        <w:rPr>
          <w:lang w:val="en-US"/>
        </w:rPr>
      </w:pPr>
      <w:r>
        <w:t>2</w:t>
      </w:r>
      <w:r w:rsidR="0065680B">
        <w:tab/>
      </w:r>
      <w:r w:rsidR="009F01F2" w:rsidRPr="009B2EDE">
        <w:rPr>
          <w:bCs/>
          <w:i/>
        </w:rPr>
        <w:t xml:space="preserve">Recording </w:t>
      </w:r>
      <w:r w:rsidR="009F01F2">
        <w:rPr>
          <w:bCs/>
          <w:i/>
        </w:rPr>
        <w:t xml:space="preserve">2 </w:t>
      </w:r>
      <w:r w:rsidR="009F01F2">
        <w:t xml:space="preserve">Listen to some people talk about their friends. Find the facts about them and </w:t>
      </w:r>
      <w:proofErr w:type="spellStart"/>
      <w:r w:rsidR="009F01F2">
        <w:t>ttheir</w:t>
      </w:r>
      <w:proofErr w:type="spellEnd"/>
      <w:r w:rsidR="009F01F2">
        <w:t xml:space="preserve"> friends.</w:t>
      </w:r>
    </w:p>
    <w:p w14:paraId="75DCCACB" w14:textId="77777777" w:rsidR="009F01F2" w:rsidRDefault="009F01F2" w:rsidP="009F01F2">
      <w:pPr>
        <w:pStyle w:val="WordBox"/>
        <w:spacing w:before="0" w:after="0" w:line="276" w:lineRule="auto"/>
        <w:ind w:left="0" w:firstLine="0"/>
        <w:rPr>
          <w:lang w:val="en-US"/>
        </w:rPr>
      </w:pPr>
      <w:r>
        <w:rPr>
          <w:lang w:val="en-US"/>
        </w:rPr>
        <w:t xml:space="preserve">a </w:t>
      </w:r>
      <w:r w:rsidRPr="0014411B">
        <w:rPr>
          <w:b w:val="0"/>
          <w:bCs/>
          <w:lang w:val="en-US"/>
        </w:rPr>
        <w:t>He/she</w:t>
      </w:r>
      <w:r>
        <w:rPr>
          <w:b w:val="0"/>
          <w:bCs/>
          <w:lang w:val="en-US"/>
        </w:rPr>
        <w:t xml:space="preserve"> has one best friend since his/her primary school.</w:t>
      </w:r>
    </w:p>
    <w:p w14:paraId="325CB539" w14:textId="77777777" w:rsidR="009F01F2" w:rsidRDefault="009F01F2" w:rsidP="009F01F2">
      <w:pPr>
        <w:pStyle w:val="WordBox"/>
        <w:spacing w:before="0" w:after="0" w:line="276" w:lineRule="auto"/>
        <w:ind w:left="0" w:firstLine="0"/>
        <w:rPr>
          <w:lang w:val="en-US"/>
        </w:rPr>
      </w:pPr>
      <w:r>
        <w:rPr>
          <w:lang w:val="en-US"/>
        </w:rPr>
        <w:t xml:space="preserve">b </w:t>
      </w:r>
      <w:r w:rsidRPr="00013F0E">
        <w:rPr>
          <w:b w:val="0"/>
          <w:bCs/>
          <w:lang w:val="en-US"/>
        </w:rPr>
        <w:t>When</w:t>
      </w:r>
      <w:r>
        <w:rPr>
          <w:lang w:val="en-US"/>
        </w:rPr>
        <w:t xml:space="preserve"> </w:t>
      </w:r>
      <w:r w:rsidRPr="0014411B">
        <w:rPr>
          <w:b w:val="0"/>
          <w:bCs/>
          <w:lang w:val="en-US"/>
        </w:rPr>
        <w:t>He/she</w:t>
      </w:r>
      <w:r>
        <w:rPr>
          <w:b w:val="0"/>
          <w:bCs/>
          <w:lang w:val="en-US"/>
        </w:rPr>
        <w:t xml:space="preserve"> meets his/her friends, time flies.</w:t>
      </w:r>
    </w:p>
    <w:p w14:paraId="29A11FB4" w14:textId="77777777" w:rsidR="009F01F2" w:rsidRDefault="009F01F2" w:rsidP="009F01F2">
      <w:pPr>
        <w:pStyle w:val="WordBox"/>
        <w:spacing w:before="0" w:after="0" w:line="276" w:lineRule="auto"/>
        <w:ind w:left="0" w:firstLine="0"/>
        <w:rPr>
          <w:lang w:val="en-US"/>
        </w:rPr>
      </w:pPr>
      <w:r>
        <w:rPr>
          <w:lang w:val="en-US"/>
        </w:rPr>
        <w:t xml:space="preserve">c </w:t>
      </w:r>
      <w:r w:rsidRPr="0014411B">
        <w:rPr>
          <w:b w:val="0"/>
          <w:bCs/>
          <w:lang w:val="en-US"/>
        </w:rPr>
        <w:t>He/she</w:t>
      </w:r>
      <w:r>
        <w:rPr>
          <w:b w:val="0"/>
          <w:bCs/>
          <w:lang w:val="en-US"/>
        </w:rPr>
        <w:t xml:space="preserve"> goes to the beach with his/her friends at the weekends.</w:t>
      </w:r>
    </w:p>
    <w:p w14:paraId="254A079F" w14:textId="77777777" w:rsidR="009F01F2" w:rsidRDefault="009F01F2" w:rsidP="009F01F2">
      <w:pPr>
        <w:pStyle w:val="WordBox"/>
        <w:spacing w:before="0" w:after="0" w:line="276" w:lineRule="auto"/>
        <w:ind w:left="0" w:firstLine="0"/>
        <w:rPr>
          <w:lang w:val="en-US"/>
        </w:rPr>
      </w:pPr>
      <w:r>
        <w:rPr>
          <w:lang w:val="en-US"/>
        </w:rPr>
        <w:t>d</w:t>
      </w:r>
      <w:r w:rsidRPr="0014411B">
        <w:rPr>
          <w:lang w:val="en-US"/>
        </w:rPr>
        <w:t xml:space="preserve"> </w:t>
      </w:r>
      <w:r w:rsidRPr="0014411B">
        <w:rPr>
          <w:b w:val="0"/>
          <w:bCs/>
          <w:lang w:val="en-US"/>
        </w:rPr>
        <w:t>He/she has had different friends as he/she has grown up.</w:t>
      </w:r>
    </w:p>
    <w:p w14:paraId="24132053" w14:textId="77777777" w:rsidR="009F01F2" w:rsidRDefault="009F01F2" w:rsidP="009F01F2">
      <w:pPr>
        <w:pStyle w:val="WordBox"/>
        <w:spacing w:before="0" w:after="0" w:line="276" w:lineRule="auto"/>
        <w:ind w:left="0" w:firstLine="0"/>
        <w:rPr>
          <w:lang w:val="en-US"/>
        </w:rPr>
      </w:pPr>
      <w:r>
        <w:rPr>
          <w:lang w:val="en-US"/>
        </w:rPr>
        <w:t xml:space="preserve">e </w:t>
      </w:r>
      <w:r w:rsidRPr="0014411B">
        <w:rPr>
          <w:b w:val="0"/>
          <w:bCs/>
          <w:lang w:val="en-US"/>
        </w:rPr>
        <w:t>He/she</w:t>
      </w:r>
      <w:r>
        <w:rPr>
          <w:b w:val="0"/>
          <w:bCs/>
          <w:lang w:val="en-US"/>
        </w:rPr>
        <w:t xml:space="preserve"> has contact with friends a couple of times via Skype.</w:t>
      </w:r>
    </w:p>
    <w:p w14:paraId="0CCBE786" w14:textId="77777777" w:rsidR="009F01F2" w:rsidRPr="0014411B" w:rsidRDefault="009F01F2" w:rsidP="009F01F2">
      <w:pPr>
        <w:pStyle w:val="WordBox"/>
        <w:spacing w:before="0" w:after="0" w:line="276" w:lineRule="auto"/>
        <w:ind w:left="0" w:firstLine="0"/>
        <w:rPr>
          <w:lang w:val="en-US"/>
        </w:rPr>
      </w:pPr>
      <w:r>
        <w:rPr>
          <w:lang w:val="en-US"/>
        </w:rPr>
        <w:t xml:space="preserve">f </w:t>
      </w:r>
      <w:r w:rsidRPr="0014411B">
        <w:rPr>
          <w:b w:val="0"/>
          <w:bCs/>
          <w:lang w:val="en-US"/>
        </w:rPr>
        <w:t>He/she</w:t>
      </w:r>
      <w:r>
        <w:rPr>
          <w:b w:val="0"/>
          <w:bCs/>
          <w:lang w:val="en-US"/>
        </w:rPr>
        <w:t xml:space="preserve"> has got international friends.</w:t>
      </w:r>
    </w:p>
    <w:p w14:paraId="057DAB38" w14:textId="77777777" w:rsidR="009F01F2" w:rsidRDefault="009F01F2" w:rsidP="009F01F2">
      <w:pPr>
        <w:pStyle w:val="Text"/>
        <w:tabs>
          <w:tab w:val="left" w:pos="993"/>
          <w:tab w:val="left" w:pos="2268"/>
        </w:tabs>
        <w:spacing w:before="0"/>
        <w:ind w:left="170" w:hanging="170"/>
        <w:rPr>
          <w:i/>
          <w:u w:val="single"/>
        </w:rPr>
      </w:pPr>
      <w:r>
        <w:rPr>
          <w:b/>
        </w:rPr>
        <w:t>1</w:t>
      </w:r>
      <w:r>
        <w:tab/>
        <w:t>Genevieve</w:t>
      </w:r>
      <w:r>
        <w:tab/>
        <w:t>_</w:t>
      </w:r>
      <w:r>
        <w:rPr>
          <w:i/>
          <w:u w:val="single"/>
        </w:rPr>
        <w:t xml:space="preserve"> d_ </w:t>
      </w:r>
    </w:p>
    <w:p w14:paraId="411E24E9" w14:textId="77777777" w:rsidR="009F01F2" w:rsidRDefault="009F01F2" w:rsidP="009F01F2">
      <w:pPr>
        <w:pStyle w:val="Text"/>
        <w:tabs>
          <w:tab w:val="left" w:pos="993"/>
          <w:tab w:val="left" w:pos="2268"/>
        </w:tabs>
        <w:spacing w:before="0"/>
        <w:ind w:left="170" w:hanging="170"/>
      </w:pPr>
      <w:r>
        <w:rPr>
          <w:b/>
        </w:rPr>
        <w:t xml:space="preserve">2 </w:t>
      </w:r>
      <w:r w:rsidRPr="00651FEE">
        <w:rPr>
          <w:bCs/>
        </w:rPr>
        <w:t>Fliss</w:t>
      </w:r>
      <w:r>
        <w:rPr>
          <w:bCs/>
        </w:rPr>
        <w:t xml:space="preserve">          </w:t>
      </w:r>
      <w:r>
        <w:tab/>
      </w:r>
      <w:r w:rsidRPr="00BF7E4B">
        <w:rPr>
          <w:rStyle w:val="GapFillchr"/>
          <w:b w:val="0"/>
          <w:u w:val="none"/>
        </w:rPr>
        <w:t>____</w:t>
      </w:r>
    </w:p>
    <w:p w14:paraId="3C7AE6DF" w14:textId="77777777" w:rsidR="009F01F2" w:rsidRDefault="009F01F2" w:rsidP="009F01F2">
      <w:pPr>
        <w:pStyle w:val="Text"/>
        <w:tabs>
          <w:tab w:val="left" w:pos="993"/>
          <w:tab w:val="left" w:pos="2268"/>
        </w:tabs>
        <w:spacing w:before="0"/>
        <w:ind w:left="170" w:hanging="170"/>
        <w:rPr>
          <w:rStyle w:val="GapFillchr"/>
          <w:b w:val="0"/>
          <w:u w:val="none"/>
        </w:rPr>
      </w:pPr>
      <w:r>
        <w:rPr>
          <w:b/>
        </w:rPr>
        <w:t>3</w:t>
      </w:r>
      <w:r>
        <w:tab/>
        <w:t xml:space="preserve">Jeremy     </w:t>
      </w:r>
      <w:r>
        <w:tab/>
      </w:r>
      <w:r w:rsidRPr="00BF7E4B">
        <w:rPr>
          <w:rStyle w:val="GapFillchr"/>
          <w:b w:val="0"/>
          <w:u w:val="none"/>
        </w:rPr>
        <w:t>____</w:t>
      </w:r>
    </w:p>
    <w:p w14:paraId="51F7C5E3" w14:textId="77777777" w:rsidR="009F01F2" w:rsidRDefault="009F01F2" w:rsidP="009F01F2">
      <w:pPr>
        <w:pStyle w:val="Text"/>
        <w:tabs>
          <w:tab w:val="left" w:pos="993"/>
          <w:tab w:val="left" w:pos="2268"/>
        </w:tabs>
        <w:spacing w:before="0"/>
        <w:ind w:left="170" w:hanging="170"/>
        <w:rPr>
          <w:rStyle w:val="GapFillchr"/>
          <w:b w:val="0"/>
          <w:u w:val="none"/>
        </w:rPr>
      </w:pPr>
      <w:r>
        <w:rPr>
          <w:b/>
        </w:rPr>
        <w:t xml:space="preserve">4 </w:t>
      </w:r>
      <w:r>
        <w:t xml:space="preserve">Chatherine </w:t>
      </w:r>
      <w:r>
        <w:tab/>
      </w:r>
      <w:r w:rsidRPr="00BF7E4B">
        <w:rPr>
          <w:rStyle w:val="GapFillchr"/>
          <w:b w:val="0"/>
          <w:u w:val="none"/>
        </w:rPr>
        <w:t>____</w:t>
      </w:r>
    </w:p>
    <w:p w14:paraId="296F7D3E" w14:textId="77777777" w:rsidR="009F01F2" w:rsidRDefault="009F01F2" w:rsidP="009F01F2">
      <w:pPr>
        <w:pStyle w:val="Text"/>
        <w:tabs>
          <w:tab w:val="left" w:pos="993"/>
          <w:tab w:val="left" w:pos="2268"/>
        </w:tabs>
        <w:spacing w:before="0"/>
        <w:ind w:left="170" w:hanging="170"/>
        <w:rPr>
          <w:bCs/>
        </w:rPr>
      </w:pPr>
      <w:r>
        <w:rPr>
          <w:b/>
        </w:rPr>
        <w:t xml:space="preserve">5 </w:t>
      </w:r>
      <w:r>
        <w:rPr>
          <w:bCs/>
        </w:rPr>
        <w:t xml:space="preserve">Laura                                 </w:t>
      </w:r>
      <w:r w:rsidRPr="00BF7E4B">
        <w:rPr>
          <w:rStyle w:val="GapFillchr"/>
          <w:b w:val="0"/>
          <w:u w:val="none"/>
        </w:rPr>
        <w:t>____</w:t>
      </w:r>
    </w:p>
    <w:p w14:paraId="42D3B575" w14:textId="5D983EB9" w:rsidR="009F01F2" w:rsidRDefault="009F01F2" w:rsidP="009F01F2">
      <w:pPr>
        <w:pStyle w:val="Text"/>
        <w:tabs>
          <w:tab w:val="left" w:pos="993"/>
          <w:tab w:val="left" w:pos="2268"/>
        </w:tabs>
        <w:spacing w:before="0"/>
        <w:ind w:left="170" w:hanging="170"/>
      </w:pPr>
      <w:r>
        <w:rPr>
          <w:b/>
        </w:rPr>
        <w:t xml:space="preserve">6 </w:t>
      </w:r>
      <w:r w:rsidRPr="00651FEE">
        <w:rPr>
          <w:bCs/>
        </w:rPr>
        <w:t>Chris</w:t>
      </w:r>
      <w:r>
        <w:rPr>
          <w:bCs/>
        </w:rPr>
        <w:t xml:space="preserve">                                  </w:t>
      </w:r>
      <w:r w:rsidRPr="00BF7E4B">
        <w:rPr>
          <w:rStyle w:val="GapFillchr"/>
          <w:b w:val="0"/>
          <w:u w:val="none"/>
        </w:rPr>
        <w:t>____</w:t>
      </w:r>
    </w:p>
    <w:p w14:paraId="2ECF7C87" w14:textId="502AC881" w:rsidR="009F01F2" w:rsidRDefault="0065680B" w:rsidP="009F01F2">
      <w:pPr>
        <w:pStyle w:val="ScoreBox"/>
      </w:pPr>
      <w:r>
        <w:t>/</w:t>
      </w:r>
      <w:r w:rsidR="00352AF0">
        <w:t>5</w:t>
      </w:r>
    </w:p>
    <w:p w14:paraId="3B6D736B" w14:textId="77777777" w:rsidR="009F01F2" w:rsidRDefault="009F01F2" w:rsidP="009F01F2">
      <w:pPr>
        <w:pStyle w:val="Rubric"/>
      </w:pPr>
      <w:r>
        <w:t>3</w:t>
      </w:r>
      <w:r>
        <w:tab/>
        <w:t xml:space="preserve">Listen to </w:t>
      </w:r>
      <w:r w:rsidRPr="00125A8A">
        <w:rPr>
          <w:i/>
        </w:rPr>
        <w:t>Recording 2</w:t>
      </w:r>
      <w:r>
        <w:t xml:space="preserve"> again. Write </w:t>
      </w:r>
      <w:r w:rsidRPr="009B2EDE">
        <w:t>true (T) or false (F)</w:t>
      </w:r>
      <w:r>
        <w:t>.</w:t>
      </w:r>
    </w:p>
    <w:p w14:paraId="70F1A92F" w14:textId="77777777" w:rsidR="009F01F2" w:rsidRDefault="009F01F2" w:rsidP="009F01F2">
      <w:pPr>
        <w:pStyle w:val="Text"/>
        <w:tabs>
          <w:tab w:val="left" w:pos="851"/>
          <w:tab w:val="left" w:pos="3686"/>
        </w:tabs>
        <w:spacing w:before="0" w:after="0" w:line="276" w:lineRule="auto"/>
        <w:ind w:left="142" w:hanging="142"/>
      </w:pPr>
      <w:r>
        <w:rPr>
          <w:b/>
        </w:rPr>
        <w:t>1</w:t>
      </w:r>
      <w:r>
        <w:tab/>
        <w:t>Genevieve’s current friends are from uni.</w:t>
      </w:r>
      <w:r>
        <w:tab/>
      </w:r>
      <w:r w:rsidRPr="0065680B">
        <w:rPr>
          <w:u w:val="single"/>
        </w:rPr>
        <w:t xml:space="preserve">   </w:t>
      </w:r>
      <w:r w:rsidRPr="00F70CC4">
        <w:rPr>
          <w:i/>
          <w:u w:val="single"/>
        </w:rPr>
        <w:t>T</w:t>
      </w:r>
      <w:r>
        <w:rPr>
          <w:i/>
          <w:u w:val="single"/>
        </w:rPr>
        <w:t xml:space="preserve">  </w:t>
      </w:r>
    </w:p>
    <w:p w14:paraId="01F45DB3" w14:textId="77777777" w:rsidR="009F01F2" w:rsidRDefault="009F01F2" w:rsidP="009F01F2">
      <w:pPr>
        <w:pStyle w:val="Text"/>
        <w:tabs>
          <w:tab w:val="left" w:pos="851"/>
          <w:tab w:val="left" w:pos="3686"/>
        </w:tabs>
        <w:spacing w:before="0" w:after="0" w:line="276" w:lineRule="auto"/>
        <w:ind w:left="142" w:hanging="142"/>
      </w:pPr>
      <w:r>
        <w:rPr>
          <w:b/>
        </w:rPr>
        <w:t>2</w:t>
      </w:r>
      <w:r>
        <w:tab/>
        <w:t xml:space="preserve">Fliss thinks that there are a lot of in your life, </w:t>
      </w:r>
    </w:p>
    <w:p w14:paraId="16BB459E" w14:textId="77777777" w:rsidR="009F01F2" w:rsidRDefault="009F01F2" w:rsidP="009F01F2">
      <w:pPr>
        <w:pStyle w:val="Text"/>
        <w:tabs>
          <w:tab w:val="left" w:pos="851"/>
          <w:tab w:val="left" w:pos="3686"/>
        </w:tabs>
        <w:spacing w:before="0" w:after="0" w:line="276" w:lineRule="auto"/>
        <w:ind w:left="142" w:hanging="142"/>
      </w:pPr>
      <w:r>
        <w:rPr>
          <w:b/>
        </w:rPr>
        <w:t xml:space="preserve">   </w:t>
      </w:r>
      <w:r>
        <w:t>but you have certain ones to stay.</w:t>
      </w:r>
      <w:r>
        <w:tab/>
        <w:t>___</w:t>
      </w:r>
    </w:p>
    <w:p w14:paraId="296A6A9C" w14:textId="77777777" w:rsidR="009F01F2" w:rsidRDefault="009F01F2" w:rsidP="009F01F2">
      <w:pPr>
        <w:pStyle w:val="Text"/>
        <w:tabs>
          <w:tab w:val="left" w:pos="851"/>
          <w:tab w:val="left" w:pos="3686"/>
        </w:tabs>
        <w:spacing w:before="0" w:after="0" w:line="276" w:lineRule="auto"/>
        <w:ind w:left="142" w:hanging="142"/>
      </w:pPr>
      <w:r w:rsidRPr="00C416BA">
        <w:rPr>
          <w:b/>
        </w:rPr>
        <w:t>3</w:t>
      </w:r>
      <w:r>
        <w:tab/>
        <w:t>For Jeremy, it’s better to be alone.</w:t>
      </w:r>
      <w:r>
        <w:tab/>
        <w:t>___</w:t>
      </w:r>
    </w:p>
    <w:p w14:paraId="7288B397" w14:textId="77777777" w:rsidR="009F01F2" w:rsidRDefault="009F01F2" w:rsidP="009F01F2">
      <w:pPr>
        <w:pStyle w:val="Text"/>
        <w:tabs>
          <w:tab w:val="left" w:pos="851"/>
          <w:tab w:val="left" w:pos="3686"/>
        </w:tabs>
        <w:spacing w:before="0" w:after="0" w:line="276" w:lineRule="auto"/>
        <w:ind w:left="142" w:hanging="142"/>
      </w:pPr>
      <w:r w:rsidRPr="00C416BA">
        <w:rPr>
          <w:b/>
        </w:rPr>
        <w:t>4</w:t>
      </w:r>
      <w:r>
        <w:tab/>
        <w:t>Catherine sees her friends very often.</w:t>
      </w:r>
      <w:r>
        <w:tab/>
        <w:t>___</w:t>
      </w:r>
    </w:p>
    <w:p w14:paraId="015EAEA8" w14:textId="77777777" w:rsidR="009F01F2" w:rsidRDefault="009F01F2" w:rsidP="009F01F2">
      <w:pPr>
        <w:pStyle w:val="Text"/>
        <w:tabs>
          <w:tab w:val="left" w:pos="851"/>
          <w:tab w:val="left" w:pos="3686"/>
        </w:tabs>
        <w:spacing w:before="0" w:after="0" w:line="276" w:lineRule="auto"/>
        <w:ind w:left="142" w:hanging="142"/>
      </w:pPr>
      <w:r>
        <w:rPr>
          <w:b/>
        </w:rPr>
        <w:t>5</w:t>
      </w:r>
      <w:r>
        <w:tab/>
        <w:t>Laura and her friends don’t like BBQs.</w:t>
      </w:r>
      <w:r>
        <w:tab/>
        <w:t>___</w:t>
      </w:r>
    </w:p>
    <w:p w14:paraId="285F0DD1" w14:textId="77777777" w:rsidR="009F01F2" w:rsidRDefault="009F01F2" w:rsidP="009F01F2">
      <w:pPr>
        <w:pStyle w:val="Text"/>
        <w:tabs>
          <w:tab w:val="left" w:pos="851"/>
          <w:tab w:val="left" w:pos="3686"/>
        </w:tabs>
        <w:spacing w:before="0" w:after="0" w:line="276" w:lineRule="auto"/>
        <w:ind w:left="142" w:hanging="142"/>
      </w:pPr>
      <w:r>
        <w:rPr>
          <w:b/>
        </w:rPr>
        <w:t>6</w:t>
      </w:r>
      <w:r>
        <w:tab/>
        <w:t xml:space="preserve">Chris thinks that social media is a good way </w:t>
      </w:r>
    </w:p>
    <w:p w14:paraId="61A1D9E6" w14:textId="77777777" w:rsidR="009F01F2" w:rsidRDefault="009F01F2" w:rsidP="009F01F2">
      <w:pPr>
        <w:pStyle w:val="Text"/>
        <w:tabs>
          <w:tab w:val="left" w:pos="851"/>
          <w:tab w:val="left" w:pos="3686"/>
        </w:tabs>
        <w:spacing w:before="0" w:after="0" w:line="276" w:lineRule="auto"/>
        <w:ind w:left="142" w:hanging="142"/>
      </w:pPr>
      <w:r>
        <w:rPr>
          <w:b/>
        </w:rPr>
        <w:t xml:space="preserve">   </w:t>
      </w:r>
      <w:r>
        <w:t>to contact to your friends.                              ___</w:t>
      </w:r>
    </w:p>
    <w:p w14:paraId="640D237E" w14:textId="77777777" w:rsidR="009F01F2" w:rsidRDefault="009F01F2" w:rsidP="009F01F2">
      <w:pPr>
        <w:pStyle w:val="ScoreBox"/>
      </w:pPr>
      <w:r>
        <w:t>/5</w:t>
      </w:r>
    </w:p>
    <w:p w14:paraId="4F43D671" w14:textId="77777777" w:rsidR="009F01F2" w:rsidRDefault="009F01F2" w:rsidP="009F01F2">
      <w:pPr>
        <w:pStyle w:val="ScoreBox"/>
        <w:jc w:val="left"/>
      </w:pPr>
    </w:p>
    <w:p w14:paraId="612E31B7" w14:textId="77777777" w:rsidR="009F01F2" w:rsidRPr="009B2EDE" w:rsidRDefault="009F01F2" w:rsidP="009F01F2">
      <w:pPr>
        <w:pStyle w:val="ScoreBox"/>
        <w:jc w:val="left"/>
      </w:pPr>
    </w:p>
    <w:p w14:paraId="7BC7DB6C" w14:textId="77777777" w:rsidR="00C011B4" w:rsidRPr="009B2EDE" w:rsidRDefault="00C011B4" w:rsidP="0065680B">
      <w:pPr>
        <w:pStyle w:val="HeadASection"/>
      </w:pPr>
      <w:r w:rsidRPr="000E3C60">
        <w:t>Grammar</w:t>
      </w:r>
    </w:p>
    <w:p w14:paraId="3D39AD5B" w14:textId="77777777" w:rsidR="005F5C35" w:rsidRDefault="00094BEA" w:rsidP="0065680B">
      <w:pPr>
        <w:pStyle w:val="Rubric"/>
      </w:pPr>
      <w:r w:rsidRPr="0065680B">
        <w:t>4</w:t>
      </w:r>
      <w:r w:rsidR="0065680B">
        <w:tab/>
      </w:r>
      <w:r w:rsidR="009903EC" w:rsidRPr="0065680B">
        <w:t>Put the words in the correct order</w:t>
      </w:r>
      <w:r w:rsidR="00003360" w:rsidRPr="0065680B">
        <w:t xml:space="preserve"> to make sentences</w:t>
      </w:r>
      <w:r w:rsidR="006C4EE8">
        <w:t xml:space="preserve"> and questions</w:t>
      </w:r>
      <w:r w:rsidR="009903EC">
        <w:t>.</w:t>
      </w:r>
    </w:p>
    <w:p w14:paraId="474330B0" w14:textId="77777777" w:rsidR="00333A6D" w:rsidRPr="00333A6D" w:rsidRDefault="00290451" w:rsidP="00333A6D">
      <w:pPr>
        <w:pStyle w:val="Text"/>
        <w:tabs>
          <w:tab w:val="clear" w:pos="227"/>
          <w:tab w:val="left" w:pos="3969"/>
        </w:tabs>
        <w:spacing w:before="0" w:after="0" w:line="276" w:lineRule="auto"/>
        <w:ind w:left="142" w:hanging="142"/>
      </w:pPr>
      <w:r w:rsidRPr="00333A6D">
        <w:rPr>
          <w:b/>
        </w:rPr>
        <w:t>1</w:t>
      </w:r>
      <w:r w:rsidR="005F5C35" w:rsidRPr="00333A6D">
        <w:rPr>
          <w:b/>
        </w:rPr>
        <w:tab/>
      </w:r>
      <w:r w:rsidR="00003360" w:rsidRPr="00333A6D">
        <w:t>have</w:t>
      </w:r>
      <w:r w:rsidR="0065680B" w:rsidRPr="00333A6D">
        <w:t xml:space="preserve"> </w:t>
      </w:r>
      <w:r w:rsidR="00AA06E1" w:rsidRPr="00333A6D">
        <w:t>/</w:t>
      </w:r>
      <w:r w:rsidR="0065680B" w:rsidRPr="00333A6D">
        <w:t xml:space="preserve"> </w:t>
      </w:r>
      <w:r w:rsidR="0065291B" w:rsidRPr="00333A6D">
        <w:t>you</w:t>
      </w:r>
      <w:r w:rsidR="0065680B" w:rsidRPr="00333A6D">
        <w:t xml:space="preserve"> </w:t>
      </w:r>
      <w:r w:rsidR="00003360" w:rsidRPr="00333A6D">
        <w:t>/</w:t>
      </w:r>
      <w:r w:rsidR="0065680B" w:rsidRPr="00333A6D">
        <w:t xml:space="preserve"> </w:t>
      </w:r>
      <w:r w:rsidR="00003360" w:rsidRPr="00333A6D">
        <w:t>here</w:t>
      </w:r>
      <w:r w:rsidR="0065680B" w:rsidRPr="00333A6D">
        <w:t xml:space="preserve"> </w:t>
      </w:r>
      <w:r w:rsidR="00003360" w:rsidRPr="00333A6D">
        <w:t>/</w:t>
      </w:r>
      <w:r w:rsidR="0065680B" w:rsidRPr="00333A6D">
        <w:t xml:space="preserve"> </w:t>
      </w:r>
      <w:r w:rsidR="00003360" w:rsidRPr="00333A6D">
        <w:t>how</w:t>
      </w:r>
      <w:r w:rsidR="0065680B" w:rsidRPr="00333A6D">
        <w:t xml:space="preserve"> </w:t>
      </w:r>
      <w:r w:rsidR="00003360" w:rsidRPr="00333A6D">
        <w:t>long</w:t>
      </w:r>
      <w:r w:rsidR="0065680B" w:rsidRPr="00333A6D">
        <w:t xml:space="preserve"> </w:t>
      </w:r>
      <w:r w:rsidR="00003360" w:rsidRPr="00333A6D">
        <w:t>/</w:t>
      </w:r>
      <w:r w:rsidR="0065680B" w:rsidRPr="00333A6D">
        <w:t xml:space="preserve"> </w:t>
      </w:r>
      <w:r w:rsidR="00EB6E24" w:rsidRPr="00333A6D">
        <w:t>been</w:t>
      </w:r>
      <w:r w:rsidR="00E90416" w:rsidRPr="00333A6D">
        <w:br/>
      </w:r>
      <w:r w:rsidR="008D22DC" w:rsidRPr="00333A6D">
        <w:rPr>
          <w:i/>
          <w:u w:val="single"/>
        </w:rPr>
        <w:t xml:space="preserve">How long have you </w:t>
      </w:r>
      <w:r w:rsidR="00EB6E24" w:rsidRPr="00333A6D">
        <w:rPr>
          <w:i/>
          <w:u w:val="single"/>
        </w:rPr>
        <w:t>been</w:t>
      </w:r>
      <w:r w:rsidR="008D22DC" w:rsidRPr="00333A6D">
        <w:rPr>
          <w:i/>
          <w:u w:val="single"/>
        </w:rPr>
        <w:t xml:space="preserve"> here</w:t>
      </w:r>
      <w:proofErr w:type="gramStart"/>
      <w:r w:rsidR="008D22DC" w:rsidRPr="00333A6D">
        <w:rPr>
          <w:i/>
          <w:u w:val="single"/>
        </w:rPr>
        <w:tab/>
      </w:r>
      <w:r w:rsidR="00003360" w:rsidRPr="00333A6D">
        <w:t xml:space="preserve"> ?</w:t>
      </w:r>
      <w:proofErr w:type="gramEnd"/>
    </w:p>
    <w:p w14:paraId="21F2676C" w14:textId="6D9CF081" w:rsidR="00333A6D" w:rsidRPr="00333A6D" w:rsidRDefault="00290451" w:rsidP="00333A6D">
      <w:pPr>
        <w:pStyle w:val="Text"/>
        <w:tabs>
          <w:tab w:val="clear" w:pos="227"/>
          <w:tab w:val="left" w:pos="3969"/>
        </w:tabs>
        <w:spacing w:before="0" w:after="0" w:line="276" w:lineRule="auto"/>
        <w:ind w:left="142" w:hanging="142"/>
      </w:pPr>
      <w:r w:rsidRPr="00333A6D">
        <w:rPr>
          <w:b/>
        </w:rPr>
        <w:t>2</w:t>
      </w:r>
      <w:r w:rsidR="005C7755" w:rsidRPr="00333A6D">
        <w:rPr>
          <w:b/>
        </w:rPr>
        <w:tab/>
      </w:r>
      <w:r w:rsidR="00333A6D" w:rsidRPr="00333A6D">
        <w:rPr>
          <w:lang w:val="en-US"/>
        </w:rPr>
        <w:t>party / my / never / the / course-mates / a / song / sing / at</w:t>
      </w:r>
    </w:p>
    <w:p w14:paraId="3F9CA6FB" w14:textId="77777777" w:rsidR="00333A6D" w:rsidRPr="00333A6D" w:rsidRDefault="00333A6D" w:rsidP="00333A6D">
      <w:pPr>
        <w:pStyle w:val="Text"/>
        <w:tabs>
          <w:tab w:val="clear" w:pos="227"/>
        </w:tabs>
        <w:spacing w:before="0" w:after="0" w:line="276" w:lineRule="auto"/>
      </w:pPr>
      <w:r w:rsidRPr="00333A6D">
        <w:t xml:space="preserve">  </w:t>
      </w:r>
      <w:r w:rsidR="005C7755" w:rsidRPr="00333A6D">
        <w:t>_______</w:t>
      </w:r>
      <w:r w:rsidR="00125A8A" w:rsidRPr="00333A6D">
        <w:t>_______________________________</w:t>
      </w:r>
      <w:r w:rsidR="005C7755" w:rsidRPr="00333A6D">
        <w:t xml:space="preserve"> </w:t>
      </w:r>
      <w:r w:rsidR="001A629B" w:rsidRPr="00333A6D">
        <w:t>.</w:t>
      </w:r>
    </w:p>
    <w:p w14:paraId="2501B392" w14:textId="06E4DE3C" w:rsidR="00333A6D" w:rsidRPr="00333A6D" w:rsidRDefault="002C5023" w:rsidP="00333A6D">
      <w:pPr>
        <w:pStyle w:val="Text"/>
        <w:tabs>
          <w:tab w:val="clear" w:pos="227"/>
        </w:tabs>
        <w:spacing w:before="0" w:after="0" w:line="276" w:lineRule="auto"/>
      </w:pPr>
      <w:r w:rsidRPr="00333A6D">
        <w:rPr>
          <w:b/>
        </w:rPr>
        <w:t>3</w:t>
      </w:r>
      <w:r w:rsidRPr="00333A6D">
        <w:t xml:space="preserve"> </w:t>
      </w:r>
      <w:r w:rsidR="00333A6D" w:rsidRPr="00333A6D">
        <w:rPr>
          <w:lang w:val="en-US"/>
        </w:rPr>
        <w:t>never / bus / to / I / take / work / a</w:t>
      </w:r>
    </w:p>
    <w:p w14:paraId="2D42E7B0" w14:textId="1DEF7840" w:rsidR="00333A6D" w:rsidRPr="00333A6D" w:rsidRDefault="00333A6D" w:rsidP="00333A6D">
      <w:pPr>
        <w:pStyle w:val="Text"/>
        <w:tabs>
          <w:tab w:val="clear" w:pos="227"/>
        </w:tabs>
        <w:spacing w:before="0" w:after="0" w:line="276" w:lineRule="auto"/>
        <w:ind w:left="142" w:hanging="142"/>
      </w:pPr>
      <w:r w:rsidRPr="00333A6D">
        <w:t xml:space="preserve">  </w:t>
      </w:r>
      <w:r w:rsidR="002C5023" w:rsidRPr="00333A6D">
        <w:t>_______</w:t>
      </w:r>
      <w:r w:rsidR="00125A8A" w:rsidRPr="00333A6D">
        <w:t>_______________________________</w:t>
      </w:r>
      <w:r w:rsidR="002C5023" w:rsidRPr="00333A6D">
        <w:t xml:space="preserve"> .</w:t>
      </w:r>
    </w:p>
    <w:p w14:paraId="4268C0FC" w14:textId="35502D6B" w:rsidR="00333A6D" w:rsidRPr="00333A6D" w:rsidRDefault="000F5419" w:rsidP="00333A6D">
      <w:pPr>
        <w:pStyle w:val="Text"/>
        <w:tabs>
          <w:tab w:val="clear" w:pos="227"/>
        </w:tabs>
        <w:spacing w:before="0" w:after="0" w:line="276" w:lineRule="auto"/>
        <w:ind w:left="142" w:hanging="142"/>
      </w:pPr>
      <w:r w:rsidRPr="00333A6D">
        <w:rPr>
          <w:b/>
        </w:rPr>
        <w:t>4</w:t>
      </w:r>
      <w:r w:rsidRPr="00333A6D">
        <w:rPr>
          <w:b/>
        </w:rPr>
        <w:tab/>
      </w:r>
      <w:r w:rsidR="00333A6D" w:rsidRPr="00333A6D">
        <w:rPr>
          <w:lang w:val="en-US"/>
        </w:rPr>
        <w:t>every start / the / does / at / lesson / the / same / time / day</w:t>
      </w:r>
    </w:p>
    <w:p w14:paraId="327CDA47" w14:textId="77777777" w:rsidR="00333A6D" w:rsidRPr="00333A6D" w:rsidRDefault="00333A6D" w:rsidP="00333A6D">
      <w:pPr>
        <w:pStyle w:val="Text"/>
        <w:tabs>
          <w:tab w:val="clear" w:pos="227"/>
        </w:tabs>
        <w:spacing w:before="0" w:after="0" w:line="276" w:lineRule="auto"/>
        <w:ind w:left="142" w:hanging="142"/>
      </w:pPr>
      <w:r w:rsidRPr="00333A6D">
        <w:t xml:space="preserve">  </w:t>
      </w:r>
      <w:r w:rsidR="000F5419" w:rsidRPr="00333A6D">
        <w:t>_______</w:t>
      </w:r>
      <w:r w:rsidR="00125A8A" w:rsidRPr="00333A6D">
        <w:t>_______________________________</w:t>
      </w:r>
      <w:r w:rsidR="000F5419" w:rsidRPr="00333A6D">
        <w:t xml:space="preserve"> ?</w:t>
      </w:r>
    </w:p>
    <w:p w14:paraId="1B322D12" w14:textId="3371DECB" w:rsidR="00333A6D" w:rsidRPr="00333A6D" w:rsidRDefault="00290451" w:rsidP="00333A6D">
      <w:pPr>
        <w:pStyle w:val="Text"/>
        <w:tabs>
          <w:tab w:val="clear" w:pos="227"/>
        </w:tabs>
        <w:spacing w:before="0" w:after="0" w:line="276" w:lineRule="auto"/>
        <w:ind w:left="142" w:hanging="142"/>
      </w:pPr>
      <w:r w:rsidRPr="00333A6D">
        <w:rPr>
          <w:b/>
        </w:rPr>
        <w:t>5</w:t>
      </w:r>
      <w:r w:rsidR="006F0C7F" w:rsidRPr="00333A6D">
        <w:rPr>
          <w:b/>
        </w:rPr>
        <w:tab/>
      </w:r>
      <w:r w:rsidR="00333A6D" w:rsidRPr="00333A6D">
        <w:rPr>
          <w:lang w:val="en-US"/>
        </w:rPr>
        <w:t>I / are / their / people / who / for / respect / responsible / work.</w:t>
      </w:r>
    </w:p>
    <w:p w14:paraId="2B7A0947" w14:textId="77777777" w:rsidR="00333A6D" w:rsidRPr="00333A6D" w:rsidRDefault="00333A6D" w:rsidP="00333A6D">
      <w:pPr>
        <w:pStyle w:val="Text"/>
        <w:tabs>
          <w:tab w:val="clear" w:pos="227"/>
        </w:tabs>
        <w:spacing w:before="0" w:after="0" w:line="276" w:lineRule="auto"/>
        <w:ind w:left="142" w:hanging="142"/>
      </w:pPr>
      <w:r w:rsidRPr="00333A6D">
        <w:t xml:space="preserve">  </w:t>
      </w:r>
      <w:r w:rsidR="006F0C7F" w:rsidRPr="00333A6D">
        <w:t>_______</w:t>
      </w:r>
      <w:r w:rsidR="00125A8A" w:rsidRPr="00333A6D">
        <w:t>_______________________________</w:t>
      </w:r>
      <w:r w:rsidR="006F0C7F" w:rsidRPr="00333A6D">
        <w:t xml:space="preserve"> .</w:t>
      </w:r>
    </w:p>
    <w:p w14:paraId="7D3D26B1" w14:textId="5B6E2478" w:rsidR="00333A6D" w:rsidRPr="00333A6D" w:rsidRDefault="00290451" w:rsidP="00333A6D">
      <w:pPr>
        <w:pStyle w:val="Text"/>
        <w:tabs>
          <w:tab w:val="clear" w:pos="227"/>
        </w:tabs>
        <w:spacing w:before="0" w:after="0" w:line="276" w:lineRule="auto"/>
        <w:ind w:left="142" w:hanging="142"/>
      </w:pPr>
      <w:r w:rsidRPr="00333A6D">
        <w:rPr>
          <w:b/>
        </w:rPr>
        <w:t>6</w:t>
      </w:r>
      <w:r w:rsidR="004F1C4C" w:rsidRPr="00333A6D">
        <w:rPr>
          <w:b/>
        </w:rPr>
        <w:tab/>
      </w:r>
      <w:r w:rsidR="00333A6D" w:rsidRPr="00333A6D">
        <w:rPr>
          <w:lang w:val="en-US"/>
        </w:rPr>
        <w:t xml:space="preserve">among / book / least / them / the / interesting / is / ‘Treasure Island’. </w:t>
      </w:r>
    </w:p>
    <w:p w14:paraId="4548BC54" w14:textId="77777777" w:rsidR="00333A6D" w:rsidRPr="00333A6D" w:rsidRDefault="00333A6D" w:rsidP="00333A6D">
      <w:pPr>
        <w:pStyle w:val="Text"/>
        <w:tabs>
          <w:tab w:val="clear" w:pos="227"/>
        </w:tabs>
        <w:spacing w:before="0" w:after="0" w:line="276" w:lineRule="auto"/>
        <w:ind w:left="142" w:hanging="142"/>
      </w:pPr>
      <w:r w:rsidRPr="00333A6D">
        <w:t xml:space="preserve">  </w:t>
      </w:r>
      <w:r w:rsidR="004F1C4C" w:rsidRPr="00333A6D">
        <w:t>_______</w:t>
      </w:r>
      <w:r w:rsidR="00125A8A" w:rsidRPr="00333A6D">
        <w:t>_______________________________</w:t>
      </w:r>
      <w:r w:rsidR="004F1C4C" w:rsidRPr="00333A6D">
        <w:t xml:space="preserve"> </w:t>
      </w:r>
      <w:r w:rsidR="00532CD0" w:rsidRPr="00333A6D">
        <w:t>.</w:t>
      </w:r>
    </w:p>
    <w:p w14:paraId="08831CBD" w14:textId="522A8BF9" w:rsidR="00333A6D" w:rsidRPr="00333A6D" w:rsidRDefault="00C87359" w:rsidP="00333A6D">
      <w:pPr>
        <w:pStyle w:val="Text"/>
        <w:tabs>
          <w:tab w:val="clear" w:pos="227"/>
        </w:tabs>
        <w:spacing w:before="0" w:after="0" w:line="276" w:lineRule="auto"/>
        <w:ind w:left="142" w:hanging="142"/>
      </w:pPr>
      <w:r w:rsidRPr="00333A6D">
        <w:rPr>
          <w:b/>
        </w:rPr>
        <w:t>7</w:t>
      </w:r>
      <w:r w:rsidR="000F5419" w:rsidRPr="00333A6D">
        <w:rPr>
          <w:b/>
        </w:rPr>
        <w:tab/>
      </w:r>
      <w:bookmarkStart w:id="0" w:name="_Hlk178104718"/>
      <w:r w:rsidR="00333A6D" w:rsidRPr="00333A6D">
        <w:rPr>
          <w:lang w:val="en-US"/>
        </w:rPr>
        <w:t>visit / often / parents / do / they / their / how?</w:t>
      </w:r>
    </w:p>
    <w:bookmarkEnd w:id="0"/>
    <w:p w14:paraId="7A92FA26" w14:textId="54377D96" w:rsidR="000F5419" w:rsidRPr="00333A6D" w:rsidRDefault="00333A6D" w:rsidP="00333A6D">
      <w:pPr>
        <w:pStyle w:val="Text"/>
        <w:tabs>
          <w:tab w:val="clear" w:pos="227"/>
        </w:tabs>
        <w:spacing w:before="0" w:after="0" w:line="276" w:lineRule="auto"/>
        <w:ind w:left="142" w:hanging="142"/>
      </w:pPr>
      <w:r w:rsidRPr="00333A6D">
        <w:t xml:space="preserve">  </w:t>
      </w:r>
      <w:r w:rsidR="000F5419" w:rsidRPr="00333A6D">
        <w:t>_______</w:t>
      </w:r>
      <w:r w:rsidR="00125A8A" w:rsidRPr="00333A6D">
        <w:t>_______________________________</w:t>
      </w:r>
      <w:r w:rsidR="000F5419" w:rsidRPr="00333A6D">
        <w:t xml:space="preserve"> ?</w:t>
      </w:r>
    </w:p>
    <w:p w14:paraId="739375EB" w14:textId="77777777" w:rsidR="005F5C35" w:rsidRDefault="000C3677" w:rsidP="000C3677">
      <w:pPr>
        <w:pStyle w:val="ScoreBox"/>
      </w:pPr>
      <w:r>
        <w:t>/6</w:t>
      </w:r>
    </w:p>
    <w:p w14:paraId="7B1FAAC9" w14:textId="77777777" w:rsidR="00382F6D" w:rsidRPr="009B2EDE" w:rsidRDefault="00094BEA" w:rsidP="000C3677">
      <w:pPr>
        <w:pStyle w:val="Rubric"/>
        <w:rPr>
          <w:i/>
        </w:rPr>
      </w:pPr>
      <w:r>
        <w:t>5</w:t>
      </w:r>
      <w:r w:rsidR="000C3677">
        <w:tab/>
      </w:r>
      <w:r w:rsidR="00D96BDA" w:rsidRPr="00AD1C34">
        <w:t xml:space="preserve">Complete the sentences with the correct form of </w:t>
      </w:r>
      <w:r w:rsidR="0047775F">
        <w:t>the</w:t>
      </w:r>
      <w:r w:rsidR="00F73656">
        <w:t xml:space="preserve"> verb</w:t>
      </w:r>
      <w:r w:rsidR="0047775F">
        <w:t>s</w:t>
      </w:r>
      <w:r w:rsidR="00066D53">
        <w:t xml:space="preserve"> </w:t>
      </w:r>
      <w:r w:rsidR="0047775F">
        <w:t>in</w:t>
      </w:r>
      <w:r w:rsidR="00D96BDA" w:rsidRPr="00AD1C34">
        <w:t xml:space="preserve"> the box.</w:t>
      </w:r>
      <w:r w:rsidR="00066D53">
        <w:t xml:space="preserve"> </w:t>
      </w:r>
      <w:r w:rsidR="0047775F">
        <w:t>There is one extra verb</w:t>
      </w:r>
      <w:r w:rsidR="0036702C">
        <w:t>.</w:t>
      </w:r>
    </w:p>
    <w:p w14:paraId="08E7C8F3" w14:textId="43385485" w:rsidR="0087556C" w:rsidRDefault="00073738" w:rsidP="00E90416">
      <w:pPr>
        <w:pStyle w:val="WordBox"/>
        <w:ind w:left="0" w:firstLine="0"/>
      </w:pPr>
      <w:r w:rsidRPr="00333A6D">
        <w:rPr>
          <w:rStyle w:val="GapFillchr"/>
          <w:rFonts w:ascii="Arial" w:hAnsi="Arial" w:cs="Arial"/>
          <w:b/>
          <w:iCs/>
          <w:u w:val="none"/>
          <w:lang w:val="en-US"/>
        </w:rPr>
        <w:t xml:space="preserve">have </w:t>
      </w:r>
      <w:r>
        <w:rPr>
          <w:rStyle w:val="GapFillchr"/>
          <w:rFonts w:ascii="Arial" w:hAnsi="Arial" w:cs="Arial"/>
          <w:b/>
          <w:iCs/>
          <w:u w:val="none"/>
          <w:lang w:val="en-US"/>
        </w:rPr>
        <w:t xml:space="preserve">  </w:t>
      </w:r>
      <w:r w:rsidRPr="00333A6D">
        <w:rPr>
          <w:rStyle w:val="GapFillchr"/>
          <w:rFonts w:ascii="Arial" w:hAnsi="Arial" w:cs="Arial"/>
          <w:b/>
          <w:iCs/>
          <w:u w:val="none"/>
          <w:lang w:val="en-US"/>
        </w:rPr>
        <w:t>draw</w:t>
      </w:r>
      <w:r w:rsidRPr="00073738">
        <w:t xml:space="preserve">    </w:t>
      </w:r>
      <w:r w:rsidR="000C3677" w:rsidRPr="00F15219">
        <w:rPr>
          <w:strike/>
        </w:rPr>
        <w:t>go</w:t>
      </w:r>
      <w:r w:rsidR="00B30305">
        <w:t xml:space="preserve">    </w:t>
      </w:r>
      <w:r w:rsidRPr="00333A6D">
        <w:rPr>
          <w:rStyle w:val="GapFillchr"/>
          <w:rFonts w:ascii="Arial" w:hAnsi="Arial" w:cs="Arial"/>
          <w:b/>
          <w:iCs/>
          <w:u w:val="none"/>
          <w:lang w:val="en-US"/>
        </w:rPr>
        <w:t>start</w:t>
      </w:r>
      <w:r>
        <w:t xml:space="preserve">   </w:t>
      </w:r>
      <w:r w:rsidR="00B30305">
        <w:t xml:space="preserve">do  </w:t>
      </w:r>
      <w:r w:rsidR="000C3677">
        <w:t xml:space="preserve">  </w:t>
      </w:r>
      <w:proofErr w:type="gramStart"/>
      <w:r w:rsidRPr="00333A6D">
        <w:rPr>
          <w:rStyle w:val="GapFillchr"/>
          <w:rFonts w:ascii="Arial" w:hAnsi="Arial" w:cs="Arial"/>
          <w:b/>
          <w:iCs/>
          <w:u w:val="none"/>
          <w:lang w:val="en-US"/>
        </w:rPr>
        <w:t xml:space="preserve">make </w:t>
      </w:r>
      <w:r>
        <w:rPr>
          <w:rStyle w:val="GapFillchr"/>
          <w:rFonts w:ascii="Arial" w:hAnsi="Arial" w:cs="Arial"/>
          <w:b/>
          <w:iCs/>
          <w:u w:val="none"/>
          <w:lang w:val="en-US"/>
        </w:rPr>
        <w:t xml:space="preserve"> </w:t>
      </w:r>
      <w:r w:rsidRPr="00333A6D">
        <w:rPr>
          <w:rStyle w:val="GapFillchr"/>
          <w:rFonts w:ascii="Arial" w:hAnsi="Arial" w:cs="Arial"/>
          <w:b/>
          <w:iCs/>
          <w:u w:val="none"/>
          <w:lang w:val="en-US"/>
        </w:rPr>
        <w:t>see</w:t>
      </w:r>
      <w:proofErr w:type="gramEnd"/>
      <w:r w:rsidRPr="00F15219">
        <w:t xml:space="preserve"> </w:t>
      </w:r>
      <w:r>
        <w:t xml:space="preserve">  </w:t>
      </w:r>
      <w:r w:rsidR="000C3677" w:rsidRPr="00F15219">
        <w:t>take</w:t>
      </w:r>
    </w:p>
    <w:p w14:paraId="3F14C35B" w14:textId="77777777" w:rsidR="008D03B7" w:rsidRPr="00333A6D" w:rsidRDefault="004269BD" w:rsidP="00333A6D">
      <w:pPr>
        <w:pStyle w:val="Text"/>
        <w:spacing w:before="0" w:after="0" w:line="276" w:lineRule="auto"/>
        <w:ind w:left="170" w:hanging="170"/>
        <w:rPr>
          <w:bCs/>
        </w:rPr>
      </w:pPr>
      <w:r>
        <w:rPr>
          <w:b/>
        </w:rPr>
        <w:t>1</w:t>
      </w:r>
      <w:r w:rsidR="008D03B7" w:rsidRPr="00333A6D">
        <w:rPr>
          <w:b/>
        </w:rPr>
        <w:tab/>
      </w:r>
      <w:r w:rsidR="0019092E" w:rsidRPr="00333A6D">
        <w:rPr>
          <w:bCs/>
        </w:rPr>
        <w:t>Brigit</w:t>
      </w:r>
      <w:r w:rsidR="00A93117" w:rsidRPr="00333A6D">
        <w:rPr>
          <w:bCs/>
        </w:rPr>
        <w:t xml:space="preserve"> </w:t>
      </w:r>
      <w:r w:rsidR="00066D53" w:rsidRPr="00333A6D">
        <w:rPr>
          <w:bCs/>
          <w:i/>
          <w:u w:val="single"/>
        </w:rPr>
        <w:t xml:space="preserve"> </w:t>
      </w:r>
      <w:r w:rsidR="000C3677" w:rsidRPr="00333A6D">
        <w:rPr>
          <w:bCs/>
          <w:i/>
          <w:u w:val="single"/>
        </w:rPr>
        <w:t xml:space="preserve">  </w:t>
      </w:r>
      <w:r w:rsidRPr="00333A6D">
        <w:rPr>
          <w:bCs/>
          <w:i/>
          <w:u w:val="single"/>
        </w:rPr>
        <w:t>went</w:t>
      </w:r>
      <w:r w:rsidR="00066D53" w:rsidRPr="00333A6D">
        <w:rPr>
          <w:bCs/>
          <w:i/>
          <w:u w:val="single"/>
        </w:rPr>
        <w:t xml:space="preserve"> </w:t>
      </w:r>
      <w:r w:rsidR="000C3677" w:rsidRPr="00333A6D">
        <w:rPr>
          <w:bCs/>
          <w:i/>
          <w:u w:val="single"/>
        </w:rPr>
        <w:t xml:space="preserve">  </w:t>
      </w:r>
      <w:r w:rsidR="00A93117" w:rsidRPr="00333A6D">
        <w:rPr>
          <w:bCs/>
          <w:i/>
          <w:u w:val="single"/>
        </w:rPr>
        <w:t xml:space="preserve"> </w:t>
      </w:r>
      <w:r w:rsidRPr="00333A6D">
        <w:rPr>
          <w:bCs/>
          <w:i/>
        </w:rPr>
        <w:t xml:space="preserve"> </w:t>
      </w:r>
      <w:r w:rsidR="00B553CF" w:rsidRPr="00333A6D">
        <w:rPr>
          <w:bCs/>
        </w:rPr>
        <w:t xml:space="preserve">to Wales </w:t>
      </w:r>
      <w:r w:rsidR="0036702C" w:rsidRPr="00333A6D">
        <w:rPr>
          <w:bCs/>
        </w:rPr>
        <w:t xml:space="preserve">twice </w:t>
      </w:r>
      <w:r w:rsidR="00B553CF" w:rsidRPr="00333A6D">
        <w:rPr>
          <w:bCs/>
        </w:rPr>
        <w:t>last year.</w:t>
      </w:r>
    </w:p>
    <w:p w14:paraId="37C36A9F" w14:textId="630F5CB6" w:rsidR="00333A6D" w:rsidRPr="00333A6D" w:rsidRDefault="004269BD" w:rsidP="00333A6D">
      <w:pPr>
        <w:pStyle w:val="Text"/>
        <w:spacing w:before="0" w:after="0" w:line="276" w:lineRule="auto"/>
        <w:ind w:left="170" w:hanging="170"/>
        <w:rPr>
          <w:rStyle w:val="GapFillchr"/>
          <w:rFonts w:ascii="Arial" w:hAnsi="Arial"/>
          <w:b w:val="0"/>
          <w:iCs/>
          <w:u w:val="none"/>
          <w:lang w:val="en-US"/>
        </w:rPr>
      </w:pPr>
      <w:r w:rsidRPr="00333A6D">
        <w:rPr>
          <w:b/>
        </w:rPr>
        <w:t>2</w:t>
      </w:r>
      <w:r w:rsidRPr="00333A6D">
        <w:rPr>
          <w:b/>
        </w:rPr>
        <w:tab/>
      </w:r>
      <w:r w:rsidR="00333A6D" w:rsidRPr="00333A6D">
        <w:rPr>
          <w:bCs/>
          <w:lang w:val="en-US"/>
        </w:rPr>
        <w:t>I never</w:t>
      </w:r>
      <w:r w:rsidR="00333A6D" w:rsidRPr="00333A6D">
        <w:rPr>
          <w:b/>
          <w:lang w:val="en-US"/>
        </w:rPr>
        <w:t xml:space="preserve"> </w:t>
      </w:r>
      <w:r w:rsidR="00333A6D" w:rsidRPr="00333A6D">
        <w:rPr>
          <w:rStyle w:val="GapFillchr"/>
          <w:rFonts w:ascii="Arial" w:hAnsi="Arial"/>
          <w:b w:val="0"/>
          <w:iCs/>
          <w:u w:val="none"/>
          <w:lang w:val="en-US"/>
        </w:rPr>
        <w:t xml:space="preserve">________ Tim anymore. </w:t>
      </w:r>
    </w:p>
    <w:p w14:paraId="34ECF604" w14:textId="5F64AF9F" w:rsidR="00333A6D" w:rsidRPr="00333A6D" w:rsidRDefault="00C42ACC" w:rsidP="00333A6D">
      <w:pPr>
        <w:pStyle w:val="Text"/>
        <w:spacing w:before="0" w:after="0" w:line="276" w:lineRule="auto"/>
        <w:ind w:left="170" w:hanging="170"/>
        <w:rPr>
          <w:b/>
          <w:iCs/>
          <w:color w:val="000000"/>
          <w:u w:val="single" w:color="000000"/>
          <w:lang w:val="en-US"/>
        </w:rPr>
      </w:pPr>
      <w:r w:rsidRPr="00333A6D">
        <w:rPr>
          <w:b/>
        </w:rPr>
        <w:t>3</w:t>
      </w:r>
      <w:r w:rsidR="000A305D" w:rsidRPr="00333A6D">
        <w:rPr>
          <w:b/>
        </w:rPr>
        <w:tab/>
      </w:r>
      <w:r w:rsidR="00333A6D" w:rsidRPr="00333A6D">
        <w:rPr>
          <w:bCs/>
          <w:lang w:val="en-US"/>
        </w:rPr>
        <w:t xml:space="preserve">Ann </w:t>
      </w:r>
      <w:r w:rsidR="00333A6D" w:rsidRPr="00333A6D">
        <w:rPr>
          <w:rStyle w:val="GapFillchr"/>
          <w:rFonts w:ascii="Arial" w:hAnsi="Arial"/>
          <w:bCs/>
          <w:iCs/>
          <w:u w:val="none"/>
          <w:lang w:val="en-US"/>
        </w:rPr>
        <w:t>________</w:t>
      </w:r>
      <w:r w:rsidR="00073738">
        <w:rPr>
          <w:rStyle w:val="GapFillchr"/>
          <w:rFonts w:ascii="Arial" w:hAnsi="Arial"/>
          <w:b w:val="0"/>
          <w:iCs/>
          <w:u w:val="none"/>
          <w:lang w:val="en-US"/>
        </w:rPr>
        <w:t xml:space="preserve"> </w:t>
      </w:r>
      <w:r w:rsidR="00333A6D" w:rsidRPr="00333A6D">
        <w:rPr>
          <w:rStyle w:val="GapFillchr"/>
          <w:rFonts w:ascii="Arial" w:hAnsi="Arial"/>
          <w:b w:val="0"/>
          <w:iCs/>
          <w:u w:val="none"/>
          <w:lang w:val="en-US"/>
        </w:rPr>
        <w:t xml:space="preserve">more than 10 pictures since last month. </w:t>
      </w:r>
    </w:p>
    <w:p w14:paraId="53C42820" w14:textId="34B24A1E" w:rsidR="00333A6D" w:rsidRPr="00333A6D" w:rsidRDefault="00C42ACC" w:rsidP="00333A6D">
      <w:pPr>
        <w:pStyle w:val="Text"/>
        <w:spacing w:before="0" w:after="0" w:line="276" w:lineRule="auto"/>
        <w:ind w:left="170" w:hanging="170"/>
        <w:rPr>
          <w:rStyle w:val="GapFillchr"/>
          <w:rFonts w:ascii="Arial" w:hAnsi="Arial"/>
          <w:b w:val="0"/>
          <w:iCs/>
          <w:lang w:val="en-US"/>
        </w:rPr>
      </w:pPr>
      <w:r w:rsidRPr="00333A6D">
        <w:rPr>
          <w:b/>
        </w:rPr>
        <w:t>4</w:t>
      </w:r>
      <w:r w:rsidRPr="00333A6D">
        <w:rPr>
          <w:b/>
        </w:rPr>
        <w:tab/>
      </w:r>
      <w:r w:rsidR="00333A6D" w:rsidRPr="00333A6D">
        <w:rPr>
          <w:bCs/>
          <w:lang w:val="en-US"/>
        </w:rPr>
        <w:t xml:space="preserve">Don’t call him now. He </w:t>
      </w:r>
      <w:r w:rsidR="00333A6D" w:rsidRPr="00333A6D">
        <w:rPr>
          <w:rStyle w:val="GapFillchr"/>
          <w:rFonts w:ascii="Arial" w:hAnsi="Arial"/>
          <w:b w:val="0"/>
          <w:iCs/>
          <w:u w:val="none"/>
          <w:lang w:val="en-US"/>
        </w:rPr>
        <w:t>_______</w:t>
      </w:r>
      <w:proofErr w:type="gramStart"/>
      <w:r w:rsidR="00333A6D" w:rsidRPr="00333A6D">
        <w:rPr>
          <w:rStyle w:val="GapFillchr"/>
          <w:rFonts w:ascii="Arial" w:hAnsi="Arial"/>
          <w:b w:val="0"/>
          <w:iCs/>
          <w:u w:val="none"/>
          <w:lang w:val="en-US"/>
        </w:rPr>
        <w:t xml:space="preserve">_ </w:t>
      </w:r>
      <w:r w:rsidR="00073738">
        <w:rPr>
          <w:rStyle w:val="GapFillchr"/>
          <w:rFonts w:ascii="Arial" w:hAnsi="Arial"/>
          <w:b w:val="0"/>
          <w:iCs/>
          <w:u w:val="none"/>
          <w:lang w:val="en-US"/>
        </w:rPr>
        <w:t xml:space="preserve"> </w:t>
      </w:r>
      <w:r w:rsidR="00333A6D" w:rsidRPr="00333A6D">
        <w:rPr>
          <w:rStyle w:val="GapFillchr"/>
          <w:rFonts w:ascii="Arial" w:hAnsi="Arial"/>
          <w:b w:val="0"/>
          <w:iCs/>
          <w:u w:val="none"/>
          <w:lang w:val="en-US"/>
        </w:rPr>
        <w:t>dinner</w:t>
      </w:r>
      <w:proofErr w:type="gramEnd"/>
      <w:r w:rsidR="00333A6D" w:rsidRPr="00333A6D">
        <w:rPr>
          <w:rStyle w:val="GapFillchr"/>
          <w:rFonts w:ascii="Arial" w:hAnsi="Arial"/>
          <w:b w:val="0"/>
          <w:iCs/>
          <w:u w:val="none"/>
          <w:lang w:val="en-US"/>
        </w:rPr>
        <w:t xml:space="preserve"> with his family. </w:t>
      </w:r>
    </w:p>
    <w:p w14:paraId="4FF33BFD" w14:textId="5E859D76" w:rsidR="00333A6D" w:rsidRPr="00333A6D" w:rsidRDefault="0031439F" w:rsidP="00333A6D">
      <w:pPr>
        <w:pStyle w:val="Text"/>
        <w:spacing w:before="0" w:after="0" w:line="276" w:lineRule="auto"/>
        <w:ind w:left="170" w:hanging="170"/>
        <w:rPr>
          <w:rStyle w:val="GapFillchr"/>
          <w:rFonts w:ascii="Arial" w:hAnsi="Arial"/>
          <w:b w:val="0"/>
          <w:iCs/>
          <w:lang w:val="en-US"/>
        </w:rPr>
      </w:pPr>
      <w:r w:rsidRPr="00333A6D">
        <w:rPr>
          <w:b/>
        </w:rPr>
        <w:t>5</w:t>
      </w:r>
      <w:r w:rsidR="00F15219" w:rsidRPr="00333A6D">
        <w:rPr>
          <w:b/>
        </w:rPr>
        <w:tab/>
      </w:r>
      <w:r w:rsidR="00333A6D" w:rsidRPr="00333A6D">
        <w:rPr>
          <w:rStyle w:val="GapFillchr"/>
          <w:rFonts w:ascii="Arial" w:hAnsi="Arial"/>
          <w:b w:val="0"/>
          <w:iCs/>
          <w:u w:val="none"/>
          <w:lang w:val="en-US"/>
        </w:rPr>
        <w:t>_______</w:t>
      </w:r>
      <w:proofErr w:type="gramStart"/>
      <w:r w:rsidR="00333A6D" w:rsidRPr="00333A6D">
        <w:rPr>
          <w:rStyle w:val="GapFillchr"/>
          <w:rFonts w:ascii="Arial" w:hAnsi="Arial"/>
          <w:b w:val="0"/>
          <w:iCs/>
          <w:u w:val="none"/>
          <w:lang w:val="en-US"/>
        </w:rPr>
        <w:t xml:space="preserve">_ </w:t>
      </w:r>
      <w:r w:rsidR="00073738">
        <w:rPr>
          <w:rStyle w:val="GapFillchr"/>
          <w:rFonts w:ascii="Arial" w:hAnsi="Arial"/>
          <w:b w:val="0"/>
          <w:iCs/>
          <w:u w:val="none"/>
          <w:lang w:val="en-US"/>
        </w:rPr>
        <w:t xml:space="preserve"> </w:t>
      </w:r>
      <w:r w:rsidR="00333A6D" w:rsidRPr="00333A6D">
        <w:rPr>
          <w:rStyle w:val="GapFillchr"/>
          <w:rFonts w:ascii="Arial" w:hAnsi="Arial"/>
          <w:b w:val="0"/>
          <w:iCs/>
          <w:u w:val="none"/>
          <w:lang w:val="en-US"/>
        </w:rPr>
        <w:t>you</w:t>
      </w:r>
      <w:proofErr w:type="gramEnd"/>
      <w:r w:rsidR="00333A6D" w:rsidRPr="00333A6D">
        <w:rPr>
          <w:rStyle w:val="GapFillchr"/>
          <w:rFonts w:ascii="Arial" w:hAnsi="Arial"/>
          <w:b w:val="0"/>
          <w:iCs/>
          <w:u w:val="none"/>
          <w:lang w:val="en-US"/>
        </w:rPr>
        <w:t xml:space="preserve"> ________   your homework before you go to bed?</w:t>
      </w:r>
    </w:p>
    <w:p w14:paraId="6BFC96C1" w14:textId="36D23532" w:rsidR="00333A6D" w:rsidRPr="00333A6D" w:rsidRDefault="00F15219" w:rsidP="00333A6D">
      <w:pPr>
        <w:pStyle w:val="Text"/>
        <w:spacing w:before="0" w:after="0" w:line="276" w:lineRule="auto"/>
        <w:ind w:left="170" w:hanging="170"/>
        <w:rPr>
          <w:b/>
        </w:rPr>
      </w:pPr>
      <w:r w:rsidRPr="00333A6D">
        <w:rPr>
          <w:b/>
        </w:rPr>
        <w:t>6</w:t>
      </w:r>
      <w:r w:rsidR="007005D7" w:rsidRPr="00333A6D">
        <w:rPr>
          <w:b/>
        </w:rPr>
        <w:tab/>
      </w:r>
      <w:r w:rsidR="00333A6D" w:rsidRPr="00333A6D">
        <w:rPr>
          <w:bCs/>
          <w:lang w:val="en-US"/>
        </w:rPr>
        <w:t xml:space="preserve">The children </w:t>
      </w:r>
      <w:r w:rsidR="00333A6D" w:rsidRPr="00333A6D">
        <w:rPr>
          <w:rStyle w:val="GapFillchr"/>
          <w:rFonts w:ascii="Arial" w:hAnsi="Arial"/>
          <w:b w:val="0"/>
          <w:iCs/>
          <w:u w:val="none"/>
          <w:lang w:val="en-US"/>
        </w:rPr>
        <w:t>_______</w:t>
      </w:r>
      <w:proofErr w:type="gramStart"/>
      <w:r w:rsidR="00333A6D" w:rsidRPr="00333A6D">
        <w:rPr>
          <w:rStyle w:val="GapFillchr"/>
          <w:rFonts w:ascii="Arial" w:hAnsi="Arial"/>
          <w:b w:val="0"/>
          <w:iCs/>
          <w:u w:val="none"/>
          <w:lang w:val="en-US"/>
        </w:rPr>
        <w:t xml:space="preserve">_ </w:t>
      </w:r>
      <w:r w:rsidR="00073738">
        <w:rPr>
          <w:rStyle w:val="GapFillchr"/>
          <w:rFonts w:ascii="Arial" w:hAnsi="Arial"/>
          <w:b w:val="0"/>
          <w:iCs/>
          <w:u w:val="none"/>
          <w:lang w:val="en-US"/>
        </w:rPr>
        <w:t xml:space="preserve"> </w:t>
      </w:r>
      <w:r w:rsidR="00333A6D" w:rsidRPr="00333A6D">
        <w:rPr>
          <w:rStyle w:val="GapFillchr"/>
          <w:rFonts w:ascii="Arial" w:hAnsi="Arial"/>
          <w:b w:val="0"/>
          <w:iCs/>
          <w:u w:val="none"/>
          <w:lang w:val="en-US"/>
        </w:rPr>
        <w:t>a</w:t>
      </w:r>
      <w:proofErr w:type="gramEnd"/>
      <w:r w:rsidR="00333A6D" w:rsidRPr="00333A6D">
        <w:rPr>
          <w:rStyle w:val="GapFillchr"/>
          <w:rFonts w:ascii="Arial" w:hAnsi="Arial"/>
          <w:b w:val="0"/>
          <w:iCs/>
          <w:u w:val="none"/>
          <w:lang w:val="en-US"/>
        </w:rPr>
        <w:t xml:space="preserve"> sandcastle on the beach last week. </w:t>
      </w:r>
    </w:p>
    <w:p w14:paraId="5C370305" w14:textId="394F7FE7" w:rsidR="00F15219" w:rsidRPr="00333A6D" w:rsidRDefault="00F15219" w:rsidP="00333A6D">
      <w:pPr>
        <w:pStyle w:val="Text"/>
        <w:spacing w:before="0" w:after="0" w:line="276" w:lineRule="auto"/>
        <w:ind w:left="170" w:hanging="170"/>
        <w:rPr>
          <w:b/>
        </w:rPr>
      </w:pPr>
      <w:r w:rsidRPr="00333A6D">
        <w:rPr>
          <w:b/>
        </w:rPr>
        <w:t xml:space="preserve">7 </w:t>
      </w:r>
      <w:r w:rsidR="00333A6D" w:rsidRPr="00333A6D">
        <w:rPr>
          <w:bCs/>
          <w:lang w:val="en-US"/>
        </w:rPr>
        <w:t xml:space="preserve">Helen is </w:t>
      </w:r>
      <w:r w:rsidR="00333A6D" w:rsidRPr="00333A6D">
        <w:rPr>
          <w:rStyle w:val="GapFillchr"/>
          <w:rFonts w:ascii="Arial" w:hAnsi="Arial"/>
          <w:bCs/>
          <w:iCs/>
          <w:u w:val="none"/>
          <w:lang w:val="en-US"/>
        </w:rPr>
        <w:t>_______</w:t>
      </w:r>
      <w:proofErr w:type="gramStart"/>
      <w:r w:rsidR="00333A6D" w:rsidRPr="00333A6D">
        <w:rPr>
          <w:rStyle w:val="GapFillchr"/>
          <w:rFonts w:ascii="Arial" w:hAnsi="Arial"/>
          <w:bCs/>
          <w:iCs/>
          <w:u w:val="none"/>
          <w:lang w:val="en-US"/>
        </w:rPr>
        <w:t>_</w:t>
      </w:r>
      <w:r w:rsidR="00073738">
        <w:rPr>
          <w:rStyle w:val="GapFillchr"/>
          <w:rFonts w:ascii="Arial" w:hAnsi="Arial"/>
          <w:bCs/>
          <w:iCs/>
          <w:u w:val="none"/>
          <w:lang w:val="en-US"/>
        </w:rPr>
        <w:t xml:space="preserve"> </w:t>
      </w:r>
      <w:r w:rsidR="00333A6D">
        <w:rPr>
          <w:rStyle w:val="GapFillchr"/>
          <w:rFonts w:ascii="Arial" w:hAnsi="Arial"/>
          <w:bCs/>
          <w:iCs/>
          <w:u w:val="none"/>
          <w:lang w:val="en-US"/>
        </w:rPr>
        <w:t xml:space="preserve"> </w:t>
      </w:r>
      <w:r w:rsidR="00333A6D" w:rsidRPr="00333A6D">
        <w:rPr>
          <w:rStyle w:val="GapFillchr"/>
          <w:rFonts w:ascii="Arial" w:hAnsi="Arial"/>
          <w:b w:val="0"/>
          <w:iCs/>
          <w:u w:val="none"/>
          <w:lang w:val="en-US"/>
        </w:rPr>
        <w:t>her</w:t>
      </w:r>
      <w:proofErr w:type="gramEnd"/>
      <w:r w:rsidR="00333A6D" w:rsidRPr="00333A6D">
        <w:rPr>
          <w:rStyle w:val="GapFillchr"/>
          <w:rFonts w:ascii="Arial" w:hAnsi="Arial"/>
          <w:b w:val="0"/>
          <w:iCs/>
          <w:u w:val="none"/>
          <w:lang w:val="en-US"/>
        </w:rPr>
        <w:t xml:space="preserve"> course soon. </w:t>
      </w:r>
    </w:p>
    <w:p w14:paraId="457BC197" w14:textId="77777777" w:rsidR="002C5023" w:rsidRPr="00003360" w:rsidRDefault="00A93117" w:rsidP="00A93117">
      <w:pPr>
        <w:pStyle w:val="ScoreBox"/>
      </w:pPr>
      <w:r>
        <w:t>/6</w:t>
      </w:r>
    </w:p>
    <w:p w14:paraId="37BE917A" w14:textId="77777777" w:rsidR="00B43218" w:rsidRPr="009B2EDE" w:rsidRDefault="00094BEA" w:rsidP="00A93117">
      <w:pPr>
        <w:pStyle w:val="Rubric"/>
      </w:pPr>
      <w:r>
        <w:t>6</w:t>
      </w:r>
      <w:r w:rsidR="00A93117">
        <w:tab/>
      </w:r>
      <w:r w:rsidR="002826D5">
        <w:t>Complete the sentences with</w:t>
      </w:r>
      <w:r w:rsidR="008D4ED2">
        <w:t xml:space="preserve"> the </w:t>
      </w:r>
      <w:r w:rsidR="00F15219">
        <w:t>correct</w:t>
      </w:r>
      <w:r w:rsidR="001602C9">
        <w:t xml:space="preserve"> words</w:t>
      </w:r>
      <w:r w:rsidR="004009A1">
        <w:t>, a</w:t>
      </w:r>
      <w:r w:rsidR="000A2A30">
        <w:t xml:space="preserve"> or</w:t>
      </w:r>
      <w:r w:rsidR="004009A1">
        <w:t xml:space="preserve"> b.</w:t>
      </w:r>
    </w:p>
    <w:p w14:paraId="24DFC412" w14:textId="77777777" w:rsidR="00411152" w:rsidRPr="003D1175" w:rsidRDefault="00411152" w:rsidP="003D1175">
      <w:pPr>
        <w:pStyle w:val="Text"/>
        <w:spacing w:before="0" w:after="0" w:line="276" w:lineRule="auto"/>
        <w:ind w:left="142" w:hanging="142"/>
      </w:pPr>
      <w:r>
        <w:rPr>
          <w:b/>
        </w:rPr>
        <w:t>1</w:t>
      </w:r>
      <w:r>
        <w:rPr>
          <w:b/>
        </w:rPr>
        <w:tab/>
      </w:r>
      <w:r w:rsidR="002826D5">
        <w:t xml:space="preserve">It was </w:t>
      </w:r>
      <w:proofErr w:type="gramStart"/>
      <w:r w:rsidR="002826D5">
        <w:t>the</w:t>
      </w:r>
      <w:r w:rsidR="002826D5" w:rsidRPr="009B2EDE">
        <w:rPr>
          <w:rStyle w:val="GapFillchr"/>
        </w:rPr>
        <w:t> </w:t>
      </w:r>
      <w:r w:rsidR="00A140DB">
        <w:rPr>
          <w:rStyle w:val="GapFillchr"/>
        </w:rPr>
        <w:t xml:space="preserve"> </w:t>
      </w:r>
      <w:r w:rsidR="002826D5">
        <w:rPr>
          <w:i/>
          <w:u w:val="single"/>
        </w:rPr>
        <w:t>b</w:t>
      </w:r>
      <w:proofErr w:type="gramEnd"/>
      <w:r w:rsidR="002826D5" w:rsidRPr="009B2EDE">
        <w:rPr>
          <w:rStyle w:val="GapFillchr"/>
        </w:rPr>
        <w:t>  </w:t>
      </w:r>
      <w:r>
        <w:t xml:space="preserve"> book I’ve ever read.</w:t>
      </w:r>
      <w:r w:rsidR="00A93117">
        <w:br/>
      </w:r>
      <w:proofErr w:type="spellStart"/>
      <w:r>
        <w:rPr>
          <w:b/>
        </w:rPr>
        <w:t>a</w:t>
      </w:r>
      <w:proofErr w:type="spellEnd"/>
      <w:r w:rsidR="00A93117">
        <w:rPr>
          <w:b/>
        </w:rPr>
        <w:t xml:space="preserve"> </w:t>
      </w:r>
      <w:r w:rsidRPr="003D1175">
        <w:t>exciting</w:t>
      </w:r>
      <w:r w:rsidRPr="003D1175">
        <w:tab/>
      </w:r>
      <w:r w:rsidRPr="003D1175">
        <w:rPr>
          <w:b/>
        </w:rPr>
        <w:t>b</w:t>
      </w:r>
      <w:r w:rsidR="00A93117" w:rsidRPr="003D1175">
        <w:rPr>
          <w:b/>
        </w:rPr>
        <w:t xml:space="preserve"> </w:t>
      </w:r>
      <w:r w:rsidRPr="003D1175">
        <w:t>most exciting</w:t>
      </w:r>
    </w:p>
    <w:p w14:paraId="32E1C3CC" w14:textId="77777777" w:rsidR="00073738" w:rsidRPr="003D1175" w:rsidRDefault="0067518B" w:rsidP="003D1175">
      <w:pPr>
        <w:pStyle w:val="Text"/>
        <w:spacing w:before="0" w:after="0" w:line="276" w:lineRule="auto"/>
        <w:ind w:left="142" w:hanging="142"/>
        <w:rPr>
          <w:lang w:val="en-US"/>
        </w:rPr>
      </w:pPr>
      <w:r w:rsidRPr="003D1175">
        <w:rPr>
          <w:b/>
        </w:rPr>
        <w:t>2</w:t>
      </w:r>
      <w:r w:rsidR="00A93117" w:rsidRPr="003D1175">
        <w:rPr>
          <w:b/>
        </w:rPr>
        <w:tab/>
      </w:r>
      <w:r w:rsidR="00073738" w:rsidRPr="003D1175">
        <w:rPr>
          <w:lang w:val="en-US"/>
        </w:rPr>
        <w:t xml:space="preserve">They aren’t ___ free at the weekend.   </w:t>
      </w:r>
    </w:p>
    <w:p w14:paraId="3771BCB5" w14:textId="02E0EB0D" w:rsidR="00F15219" w:rsidRPr="003D1175" w:rsidRDefault="00073738" w:rsidP="003D1175">
      <w:pPr>
        <w:pStyle w:val="Text"/>
        <w:spacing w:before="0" w:after="0" w:line="276" w:lineRule="auto"/>
        <w:ind w:left="142" w:hanging="142"/>
      </w:pPr>
      <w:r w:rsidRPr="003D1175">
        <w:rPr>
          <w:b/>
          <w:lang w:val="en-US"/>
        </w:rPr>
        <w:t xml:space="preserve">   </w:t>
      </w:r>
      <w:r w:rsidRPr="003D1175">
        <w:rPr>
          <w:lang w:val="en-US"/>
        </w:rPr>
        <w:t>a hardly ever       b usually</w:t>
      </w:r>
    </w:p>
    <w:p w14:paraId="0EFD5CC9" w14:textId="33B7532E" w:rsidR="003D1175" w:rsidRPr="003D1175" w:rsidRDefault="00411152" w:rsidP="003D1175">
      <w:pPr>
        <w:spacing w:before="0" w:after="0" w:line="276" w:lineRule="auto"/>
        <w:jc w:val="both"/>
        <w:rPr>
          <w:rFonts w:ascii="Arial" w:hAnsi="Arial" w:cs="Arial"/>
          <w:sz w:val="18"/>
          <w:szCs w:val="18"/>
          <w:lang w:val="en-US"/>
        </w:rPr>
      </w:pPr>
      <w:r w:rsidRPr="003D1175">
        <w:rPr>
          <w:rFonts w:ascii="Arial" w:hAnsi="Arial" w:cs="Arial"/>
          <w:b/>
          <w:sz w:val="18"/>
          <w:szCs w:val="18"/>
        </w:rPr>
        <w:t>3</w:t>
      </w:r>
      <w:r w:rsidRPr="003D1175">
        <w:rPr>
          <w:rFonts w:ascii="Arial" w:hAnsi="Arial" w:cs="Arial"/>
          <w:b/>
          <w:sz w:val="18"/>
          <w:szCs w:val="18"/>
        </w:rPr>
        <w:tab/>
      </w:r>
      <w:r w:rsidR="003D1175" w:rsidRPr="003D1175">
        <w:rPr>
          <w:rFonts w:ascii="Arial" w:hAnsi="Arial" w:cs="Arial"/>
          <w:sz w:val="18"/>
          <w:szCs w:val="18"/>
          <w:lang w:val="en-US"/>
        </w:rPr>
        <w:t xml:space="preserve">You travel a lot. Have you been to ___ countries? </w:t>
      </w:r>
      <w:r w:rsidR="003D1175">
        <w:rPr>
          <w:rFonts w:ascii="Arial" w:hAnsi="Arial" w:cs="Arial"/>
          <w:sz w:val="18"/>
          <w:szCs w:val="18"/>
          <w:lang w:val="en-US"/>
        </w:rPr>
        <w:t>a</w:t>
      </w:r>
      <w:r w:rsidR="003D1175" w:rsidRPr="003D1175">
        <w:rPr>
          <w:rFonts w:ascii="Arial" w:hAnsi="Arial" w:cs="Arial"/>
          <w:sz w:val="18"/>
          <w:szCs w:val="18"/>
          <w:lang w:val="en-US"/>
        </w:rPr>
        <w:t xml:space="preserve"> few        b many</w:t>
      </w:r>
    </w:p>
    <w:p w14:paraId="2B10F165" w14:textId="1C5B8497" w:rsidR="00411152" w:rsidRDefault="00411152" w:rsidP="003D1175">
      <w:pPr>
        <w:spacing w:before="0" w:after="0" w:line="276" w:lineRule="auto"/>
        <w:jc w:val="both"/>
        <w:rPr>
          <w:rFonts w:ascii="Arial" w:hAnsi="Arial" w:cs="Arial"/>
          <w:sz w:val="18"/>
          <w:szCs w:val="18"/>
          <w:lang w:val="en-US"/>
        </w:rPr>
      </w:pPr>
      <w:r w:rsidRPr="003D1175">
        <w:rPr>
          <w:rFonts w:ascii="Arial" w:hAnsi="Arial" w:cs="Arial"/>
          <w:b/>
          <w:sz w:val="18"/>
          <w:szCs w:val="18"/>
        </w:rPr>
        <w:t>4</w:t>
      </w:r>
      <w:r w:rsidRPr="003D1175">
        <w:rPr>
          <w:rFonts w:ascii="Arial" w:hAnsi="Arial" w:cs="Arial"/>
          <w:b/>
          <w:sz w:val="18"/>
          <w:szCs w:val="18"/>
        </w:rPr>
        <w:tab/>
      </w:r>
      <w:r w:rsidR="003D1175" w:rsidRPr="003D1175">
        <w:rPr>
          <w:rFonts w:ascii="Arial" w:hAnsi="Arial" w:cs="Arial"/>
          <w:sz w:val="18"/>
          <w:szCs w:val="18"/>
          <w:lang w:val="en-US"/>
        </w:rPr>
        <w:t>Holly and Jess are tall, but Jess is ___ than Holly.</w:t>
      </w:r>
    </w:p>
    <w:p w14:paraId="0A0584E5" w14:textId="20BA60FE" w:rsidR="003D1175" w:rsidRPr="003D1175" w:rsidRDefault="003D1175" w:rsidP="003D1175">
      <w:pPr>
        <w:spacing w:before="0" w:after="0" w:line="276" w:lineRule="auto"/>
        <w:jc w:val="both"/>
        <w:rPr>
          <w:rFonts w:ascii="Arial" w:hAnsi="Arial" w:cs="Arial"/>
          <w:bCs/>
          <w:sz w:val="18"/>
          <w:szCs w:val="18"/>
          <w:lang w:val="en-US"/>
        </w:rPr>
      </w:pPr>
      <w:r>
        <w:rPr>
          <w:rFonts w:ascii="Arial" w:hAnsi="Arial" w:cs="Arial"/>
          <w:b/>
          <w:sz w:val="18"/>
          <w:szCs w:val="18"/>
          <w:lang w:val="en-US"/>
        </w:rPr>
        <w:t xml:space="preserve">   </w:t>
      </w:r>
      <w:r>
        <w:rPr>
          <w:rFonts w:ascii="Arial" w:hAnsi="Arial" w:cs="Arial"/>
          <w:bCs/>
          <w:sz w:val="18"/>
          <w:szCs w:val="18"/>
          <w:lang w:val="en-US"/>
        </w:rPr>
        <w:t>a</w:t>
      </w:r>
      <w:r w:rsidRPr="003D1175">
        <w:rPr>
          <w:rFonts w:ascii="Arial" w:hAnsi="Arial" w:cs="Arial"/>
          <w:bCs/>
          <w:sz w:val="18"/>
          <w:szCs w:val="18"/>
          <w:lang w:val="en-US"/>
        </w:rPr>
        <w:t xml:space="preserve"> tallest            b taller</w:t>
      </w:r>
    </w:p>
    <w:p w14:paraId="2197B767" w14:textId="73E55232" w:rsidR="003D1175" w:rsidRPr="003D1175" w:rsidRDefault="00411152" w:rsidP="003D1175">
      <w:pPr>
        <w:pStyle w:val="Text"/>
        <w:spacing w:before="0" w:after="0" w:line="276" w:lineRule="auto"/>
        <w:ind w:left="142" w:hanging="142"/>
        <w:rPr>
          <w:b/>
        </w:rPr>
      </w:pPr>
      <w:r w:rsidRPr="003D1175">
        <w:rPr>
          <w:b/>
        </w:rPr>
        <w:t>5</w:t>
      </w:r>
      <w:r w:rsidR="009D46C4" w:rsidRPr="003D1175">
        <w:rPr>
          <w:b/>
        </w:rPr>
        <w:tab/>
      </w:r>
      <w:r w:rsidR="003D1175" w:rsidRPr="003D1175">
        <w:rPr>
          <w:b/>
          <w:bCs/>
          <w:lang w:val="en-US"/>
        </w:rPr>
        <w:t>A:</w:t>
      </w:r>
      <w:r w:rsidR="003D1175" w:rsidRPr="003D1175">
        <w:rPr>
          <w:lang w:val="en-US"/>
        </w:rPr>
        <w:t xml:space="preserve"> I can’t find my keys. </w:t>
      </w:r>
      <w:r w:rsidR="003D1175" w:rsidRPr="00143F36">
        <w:rPr>
          <w:b/>
          <w:bCs/>
          <w:lang w:val="en-US"/>
        </w:rPr>
        <w:t>B:</w:t>
      </w:r>
      <w:r w:rsidR="003D1175" w:rsidRPr="003D1175">
        <w:rPr>
          <w:lang w:val="en-US"/>
        </w:rPr>
        <w:t xml:space="preserve"> I ___ you look for them. </w:t>
      </w:r>
      <w:r w:rsidR="003D1175">
        <w:rPr>
          <w:lang w:val="en-US"/>
        </w:rPr>
        <w:t>a</w:t>
      </w:r>
      <w:r w:rsidR="003D1175" w:rsidRPr="003D1175">
        <w:rPr>
          <w:lang w:val="en-US"/>
        </w:rPr>
        <w:t xml:space="preserve"> help   </w:t>
      </w:r>
      <w:r w:rsidR="003D1175">
        <w:rPr>
          <w:lang w:val="en-US"/>
        </w:rPr>
        <w:t xml:space="preserve">   </w:t>
      </w:r>
      <w:r w:rsidR="003D1175" w:rsidRPr="003D1175">
        <w:rPr>
          <w:lang w:val="en-US"/>
        </w:rPr>
        <w:t xml:space="preserve"> b will help</w:t>
      </w:r>
      <w:r w:rsidR="003D1175" w:rsidRPr="003D1175">
        <w:rPr>
          <w:b/>
        </w:rPr>
        <w:t xml:space="preserve"> </w:t>
      </w:r>
    </w:p>
    <w:p w14:paraId="5F73961C" w14:textId="77777777" w:rsidR="003D1175" w:rsidRDefault="00411152" w:rsidP="003D1175">
      <w:pPr>
        <w:pStyle w:val="Text"/>
        <w:spacing w:before="0" w:after="0" w:line="276" w:lineRule="auto"/>
        <w:ind w:left="142" w:hanging="142"/>
        <w:rPr>
          <w:lang w:val="en-US"/>
        </w:rPr>
      </w:pPr>
      <w:r w:rsidRPr="003D1175">
        <w:rPr>
          <w:b/>
        </w:rPr>
        <w:t>6</w:t>
      </w:r>
      <w:r w:rsidR="0050591E" w:rsidRPr="003D1175">
        <w:rPr>
          <w:b/>
        </w:rPr>
        <w:tab/>
      </w:r>
      <w:r w:rsidR="003D1175" w:rsidRPr="003D1175">
        <w:rPr>
          <w:lang w:val="en-US"/>
        </w:rPr>
        <w:t xml:space="preserve">This is </w:t>
      </w:r>
      <w:proofErr w:type="spellStart"/>
      <w:r w:rsidR="003D1175" w:rsidRPr="003D1175">
        <w:rPr>
          <w:lang w:val="en-US"/>
        </w:rPr>
        <w:t>Mr</w:t>
      </w:r>
      <w:proofErr w:type="spellEnd"/>
      <w:r w:rsidR="003D1175" w:rsidRPr="003D1175">
        <w:rPr>
          <w:lang w:val="en-US"/>
        </w:rPr>
        <w:t xml:space="preserve"> Green, ___ I think you met yesterday.  </w:t>
      </w:r>
    </w:p>
    <w:p w14:paraId="71D2593F" w14:textId="2BE756D2" w:rsidR="003D1175" w:rsidRPr="003D1175" w:rsidRDefault="003D1175" w:rsidP="003D1175">
      <w:pPr>
        <w:pStyle w:val="Text"/>
        <w:spacing w:before="0" w:after="0" w:line="276" w:lineRule="auto"/>
        <w:ind w:left="142" w:hanging="142"/>
        <w:rPr>
          <w:b/>
        </w:rPr>
      </w:pPr>
      <w:r>
        <w:rPr>
          <w:b/>
        </w:rPr>
        <w:t xml:space="preserve">   </w:t>
      </w:r>
      <w:proofErr w:type="spellStart"/>
      <w:r>
        <w:rPr>
          <w:lang w:val="en-US"/>
        </w:rPr>
        <w:t>a</w:t>
      </w:r>
      <w:proofErr w:type="spellEnd"/>
      <w:r w:rsidRPr="003D1175">
        <w:rPr>
          <w:lang w:val="en-US"/>
        </w:rPr>
        <w:t xml:space="preserve"> which       b who</w:t>
      </w:r>
    </w:p>
    <w:p w14:paraId="2673B693" w14:textId="77777777" w:rsidR="00143F36" w:rsidRDefault="000F460C" w:rsidP="003D1175">
      <w:pPr>
        <w:pStyle w:val="Text"/>
        <w:spacing w:before="0" w:after="0" w:line="276" w:lineRule="auto"/>
        <w:ind w:left="142" w:hanging="142"/>
        <w:rPr>
          <w:lang w:val="en-US"/>
        </w:rPr>
      </w:pPr>
      <w:r w:rsidRPr="003D1175">
        <w:rPr>
          <w:b/>
        </w:rPr>
        <w:t>7</w:t>
      </w:r>
      <w:r w:rsidRPr="003D1175">
        <w:rPr>
          <w:b/>
        </w:rPr>
        <w:tab/>
      </w:r>
      <w:r w:rsidR="003D1175" w:rsidRPr="003D1175">
        <w:rPr>
          <w:lang w:val="en-US"/>
        </w:rPr>
        <w:t xml:space="preserve">This chocolate ___ a bit sweeter than the other one. </w:t>
      </w:r>
    </w:p>
    <w:p w14:paraId="424D7C64" w14:textId="0A9D7477" w:rsidR="000F460C" w:rsidRPr="003D1175" w:rsidRDefault="00143F36" w:rsidP="003D1175">
      <w:pPr>
        <w:pStyle w:val="Text"/>
        <w:spacing w:before="0" w:after="0" w:line="276" w:lineRule="auto"/>
        <w:ind w:left="142" w:hanging="142"/>
      </w:pPr>
      <w:r>
        <w:rPr>
          <w:b/>
        </w:rPr>
        <w:t xml:space="preserve">   </w:t>
      </w:r>
      <w:r>
        <w:rPr>
          <w:lang w:val="en-US"/>
        </w:rPr>
        <w:t>a</w:t>
      </w:r>
      <w:r w:rsidR="003D1175" w:rsidRPr="003D1175">
        <w:rPr>
          <w:lang w:val="en-US"/>
        </w:rPr>
        <w:t xml:space="preserve"> is like     b tastes</w:t>
      </w:r>
    </w:p>
    <w:p w14:paraId="31A9DA27" w14:textId="1E31E7BD" w:rsidR="00F15219" w:rsidRDefault="00F15219" w:rsidP="003D1175">
      <w:pPr>
        <w:pStyle w:val="Text"/>
        <w:spacing w:before="0" w:after="0" w:line="276" w:lineRule="auto"/>
        <w:ind w:left="142" w:hanging="142"/>
        <w:rPr>
          <w:lang w:val="en-US"/>
        </w:rPr>
      </w:pPr>
      <w:r w:rsidRPr="003D1175">
        <w:rPr>
          <w:b/>
        </w:rPr>
        <w:t xml:space="preserve">8 </w:t>
      </w:r>
      <w:r w:rsidR="00143F36" w:rsidRPr="003D1175">
        <w:rPr>
          <w:lang w:val="en-US"/>
        </w:rPr>
        <w:t>__</w:t>
      </w:r>
      <w:proofErr w:type="gramStart"/>
      <w:r w:rsidR="00143F36" w:rsidRPr="003D1175">
        <w:rPr>
          <w:lang w:val="en-US"/>
        </w:rPr>
        <w:t xml:space="preserve">_ </w:t>
      </w:r>
      <w:r w:rsidR="003D1175" w:rsidRPr="003D1175">
        <w:rPr>
          <w:lang w:val="en-US"/>
        </w:rPr>
        <w:t xml:space="preserve"> off</w:t>
      </w:r>
      <w:proofErr w:type="gramEnd"/>
      <w:r w:rsidR="003D1175" w:rsidRPr="003D1175">
        <w:rPr>
          <w:lang w:val="en-US"/>
        </w:rPr>
        <w:t xml:space="preserve"> your mobile phone!</w:t>
      </w:r>
    </w:p>
    <w:p w14:paraId="7717CC0E" w14:textId="2C168499" w:rsidR="00143F36" w:rsidRPr="00143F36" w:rsidRDefault="00143F36" w:rsidP="003D1175">
      <w:pPr>
        <w:pStyle w:val="Text"/>
        <w:spacing w:before="0" w:after="0" w:line="276" w:lineRule="auto"/>
        <w:ind w:left="142" w:hanging="142"/>
        <w:rPr>
          <w:bCs/>
          <w:lang w:val="en-US"/>
        </w:rPr>
      </w:pPr>
      <w:r>
        <w:rPr>
          <w:b/>
          <w:lang w:val="en-US"/>
        </w:rPr>
        <w:t xml:space="preserve">   </w:t>
      </w:r>
      <w:r>
        <w:rPr>
          <w:bCs/>
          <w:lang w:val="en-US"/>
        </w:rPr>
        <w:t>a</w:t>
      </w:r>
      <w:r w:rsidRPr="00143F36">
        <w:rPr>
          <w:bCs/>
          <w:lang w:val="en-US"/>
        </w:rPr>
        <w:t xml:space="preserve"> turn         b to turn</w:t>
      </w:r>
    </w:p>
    <w:p w14:paraId="5C22CB21" w14:textId="7E4C80F9" w:rsidR="00B143C7" w:rsidRDefault="00843A9A" w:rsidP="003D1175">
      <w:pPr>
        <w:pStyle w:val="Text"/>
        <w:spacing w:before="0" w:after="0" w:line="276" w:lineRule="auto"/>
        <w:ind w:left="142" w:hanging="142"/>
        <w:rPr>
          <w:lang w:val="en-US"/>
        </w:rPr>
      </w:pPr>
      <w:r w:rsidRPr="003D1175">
        <w:rPr>
          <w:b/>
        </w:rPr>
        <w:t>9</w:t>
      </w:r>
      <w:r w:rsidRPr="003D1175">
        <w:rPr>
          <w:b/>
        </w:rPr>
        <w:tab/>
      </w:r>
      <w:r w:rsidR="003D1175" w:rsidRPr="003D1175">
        <w:rPr>
          <w:lang w:val="en-US"/>
        </w:rPr>
        <w:t xml:space="preserve">It’s an incredible film. You </w:t>
      </w:r>
      <w:r w:rsidR="00143F36" w:rsidRPr="003D1175">
        <w:rPr>
          <w:lang w:val="en-US"/>
        </w:rPr>
        <w:t xml:space="preserve">___ </w:t>
      </w:r>
      <w:r w:rsidR="003D1175" w:rsidRPr="003D1175">
        <w:rPr>
          <w:lang w:val="en-US"/>
        </w:rPr>
        <w:t>watch it.</w:t>
      </w:r>
    </w:p>
    <w:p w14:paraId="19DAA9C3" w14:textId="0D4A7910" w:rsidR="00143F36" w:rsidRPr="00143F36" w:rsidRDefault="00143F36" w:rsidP="003D1175">
      <w:pPr>
        <w:pStyle w:val="Text"/>
        <w:spacing w:before="0" w:after="0" w:line="276" w:lineRule="auto"/>
        <w:ind w:left="142" w:hanging="142"/>
        <w:rPr>
          <w:bCs/>
        </w:rPr>
      </w:pPr>
      <w:r>
        <w:rPr>
          <w:b/>
        </w:rPr>
        <w:t xml:space="preserve"> </w:t>
      </w:r>
      <w:r w:rsidRPr="00143F36">
        <w:rPr>
          <w:bCs/>
        </w:rPr>
        <w:t xml:space="preserve">  </w:t>
      </w:r>
      <w:r>
        <w:rPr>
          <w:bCs/>
        </w:rPr>
        <w:t>a</w:t>
      </w:r>
      <w:r w:rsidRPr="00143F36">
        <w:rPr>
          <w:bCs/>
        </w:rPr>
        <w:t xml:space="preserve"> should            </w:t>
      </w:r>
      <w:proofErr w:type="spellStart"/>
      <w:r w:rsidRPr="00143F36">
        <w:rPr>
          <w:bCs/>
        </w:rPr>
        <w:t>b</w:t>
      </w:r>
      <w:proofErr w:type="spellEnd"/>
      <w:r w:rsidRPr="00143F36">
        <w:rPr>
          <w:bCs/>
        </w:rPr>
        <w:t xml:space="preserve"> shouldn’t </w:t>
      </w:r>
    </w:p>
    <w:p w14:paraId="3DD79D56" w14:textId="77777777" w:rsidR="00C11B2E" w:rsidRDefault="00A93117" w:rsidP="00A93117">
      <w:pPr>
        <w:pStyle w:val="ScoreBox"/>
      </w:pPr>
      <w:r>
        <w:t>/8</w:t>
      </w:r>
    </w:p>
    <w:p w14:paraId="13BBB8BF" w14:textId="77777777" w:rsidR="00C011B4" w:rsidRPr="009B2EDE" w:rsidRDefault="00C011B4" w:rsidP="00A93117">
      <w:pPr>
        <w:pStyle w:val="HeadASection"/>
        <w:rPr>
          <w:sz w:val="20"/>
          <w:szCs w:val="20"/>
        </w:rPr>
      </w:pPr>
      <w:r w:rsidRPr="009B2EDE">
        <w:lastRenderedPageBreak/>
        <w:t>Vocabulary</w:t>
      </w:r>
    </w:p>
    <w:p w14:paraId="23AB3C53" w14:textId="77777777" w:rsidR="00A66539" w:rsidRDefault="00094BEA" w:rsidP="00A93117">
      <w:pPr>
        <w:pStyle w:val="Rubric"/>
      </w:pPr>
      <w:r>
        <w:t>7</w:t>
      </w:r>
      <w:r w:rsidR="00A93117">
        <w:tab/>
      </w:r>
      <w:r w:rsidR="0047775F">
        <w:t xml:space="preserve">Complete the phrases with </w:t>
      </w:r>
      <w:r w:rsidR="006949CF">
        <w:t xml:space="preserve">the </w:t>
      </w:r>
      <w:r w:rsidR="0047775F">
        <w:t>words in the box</w:t>
      </w:r>
      <w:r w:rsidR="00BB46E1">
        <w:t>.</w:t>
      </w:r>
    </w:p>
    <w:p w14:paraId="7B35F3D2" w14:textId="48C06B61" w:rsidR="00A66539" w:rsidRDefault="0079479D" w:rsidP="00E90416">
      <w:pPr>
        <w:pStyle w:val="WordBox"/>
        <w:ind w:left="0" w:firstLine="0"/>
      </w:pPr>
      <w:proofErr w:type="gramStart"/>
      <w:r>
        <w:t>ask</w:t>
      </w:r>
      <w:r w:rsidR="00B30305">
        <w:t xml:space="preserve">  </w:t>
      </w:r>
      <w:r w:rsidRPr="00455588">
        <w:rPr>
          <w:rFonts w:cs="Arial"/>
          <w:lang w:val="en-US"/>
        </w:rPr>
        <w:t>spend</w:t>
      </w:r>
      <w:proofErr w:type="gramEnd"/>
      <w:r>
        <w:rPr>
          <w:rFonts w:cs="Arial"/>
          <w:lang w:val="en-US"/>
        </w:rPr>
        <w:t xml:space="preserve">  </w:t>
      </w:r>
      <w:r w:rsidRPr="00455588">
        <w:rPr>
          <w:rFonts w:cs="Arial"/>
          <w:lang w:val="en-US"/>
        </w:rPr>
        <w:t xml:space="preserve"> </w:t>
      </w:r>
      <w:r w:rsidR="00B30305">
        <w:t xml:space="preserve">go  have  </w:t>
      </w:r>
      <w:r w:rsidR="00A93117" w:rsidRPr="0047775F">
        <w:t xml:space="preserve"> </w:t>
      </w:r>
      <w:r w:rsidRPr="00455588">
        <w:rPr>
          <w:rFonts w:cs="Arial"/>
          <w:lang w:val="en-US"/>
        </w:rPr>
        <w:t xml:space="preserve">play </w:t>
      </w:r>
      <w:r>
        <w:rPr>
          <w:rFonts w:cs="Arial"/>
          <w:lang w:val="en-US"/>
        </w:rPr>
        <w:t xml:space="preserve"> </w:t>
      </w:r>
      <w:r w:rsidR="00A93117" w:rsidRPr="0047775F">
        <w:rPr>
          <w:strike/>
        </w:rPr>
        <w:t>take</w:t>
      </w:r>
      <w:r w:rsidR="00B30305">
        <w:t xml:space="preserve"> </w:t>
      </w:r>
      <w:r w:rsidR="00A93117" w:rsidRPr="0047775F">
        <w:t xml:space="preserve">  </w:t>
      </w:r>
      <w:r>
        <w:t>read</w:t>
      </w:r>
      <w:r w:rsidR="00B30305">
        <w:t xml:space="preserve">   </w:t>
      </w:r>
      <w:r w:rsidRPr="00455588">
        <w:rPr>
          <w:rFonts w:cs="Arial"/>
          <w:lang w:val="en-US"/>
        </w:rPr>
        <w:t>iron</w:t>
      </w:r>
    </w:p>
    <w:p w14:paraId="239D06C8" w14:textId="77777777" w:rsidR="0079479D" w:rsidRDefault="00013F61" w:rsidP="0079479D">
      <w:pPr>
        <w:pStyle w:val="Text"/>
        <w:tabs>
          <w:tab w:val="clear" w:pos="227"/>
          <w:tab w:val="left" w:pos="1134"/>
        </w:tabs>
        <w:spacing w:before="0" w:after="0" w:line="276" w:lineRule="auto"/>
        <w:ind w:left="170" w:hanging="170"/>
      </w:pPr>
      <w:r w:rsidRPr="00061396">
        <w:rPr>
          <w:b/>
        </w:rPr>
        <w:t>1</w:t>
      </w:r>
      <w:proofErr w:type="gramStart"/>
      <w:r w:rsidR="00290B3E" w:rsidRPr="00061396">
        <w:rPr>
          <w:b/>
        </w:rPr>
        <w:tab/>
      </w:r>
      <w:r w:rsidR="008726C7" w:rsidRPr="00061396">
        <w:rPr>
          <w:i/>
          <w:u w:val="single"/>
        </w:rPr>
        <w:t xml:space="preserve">  take</w:t>
      </w:r>
      <w:proofErr w:type="gramEnd"/>
      <w:r w:rsidR="00066D53">
        <w:rPr>
          <w:i/>
          <w:u w:val="single"/>
        </w:rPr>
        <w:t xml:space="preserve">  </w:t>
      </w:r>
      <w:r w:rsidR="00A93117">
        <w:rPr>
          <w:i/>
          <w:u w:val="single"/>
        </w:rPr>
        <w:t xml:space="preserve">   </w:t>
      </w:r>
      <w:r w:rsidR="00290B3E" w:rsidRPr="00061396">
        <w:rPr>
          <w:b/>
        </w:rPr>
        <w:tab/>
      </w:r>
      <w:r w:rsidR="008726C7" w:rsidRPr="00061396">
        <w:t>some</w:t>
      </w:r>
      <w:r w:rsidR="00A93117">
        <w:t xml:space="preserve"> </w:t>
      </w:r>
      <w:r w:rsidR="00290B3E" w:rsidRPr="00061396">
        <w:t>time off</w:t>
      </w:r>
      <w:r w:rsidR="00A93117">
        <w:t xml:space="preserve"> </w:t>
      </w:r>
      <w:r w:rsidR="000636EF">
        <w:t>/</w:t>
      </w:r>
      <w:r w:rsidR="00A93117">
        <w:t xml:space="preserve"> </w:t>
      </w:r>
      <w:r w:rsidR="0023359E" w:rsidRPr="00061396">
        <w:t>a break</w:t>
      </w:r>
      <w:r w:rsidR="00A93117">
        <w:t xml:space="preserve"> </w:t>
      </w:r>
      <w:r w:rsidR="000636EF">
        <w:t>/</w:t>
      </w:r>
      <w:r w:rsidR="00A93117">
        <w:t xml:space="preserve"> </w:t>
      </w:r>
      <w:r w:rsidR="00CA5935" w:rsidRPr="00061396">
        <w:t>a picture</w:t>
      </w:r>
    </w:p>
    <w:p w14:paraId="57764DD8" w14:textId="213609A1" w:rsidR="00143F36" w:rsidRPr="0079479D" w:rsidRDefault="00013F61" w:rsidP="0079479D">
      <w:pPr>
        <w:pStyle w:val="Text"/>
        <w:tabs>
          <w:tab w:val="clear" w:pos="227"/>
          <w:tab w:val="left" w:pos="1134"/>
        </w:tabs>
        <w:spacing w:before="0" w:after="0" w:line="276" w:lineRule="auto"/>
        <w:ind w:left="170" w:hanging="170"/>
      </w:pPr>
      <w:r w:rsidRPr="00061396">
        <w:rPr>
          <w:b/>
        </w:rPr>
        <w:t>2</w:t>
      </w:r>
      <w:r w:rsidR="00A93117">
        <w:rPr>
          <w:b/>
        </w:rPr>
        <w:tab/>
      </w:r>
      <w:r w:rsidR="00066D53" w:rsidRPr="00BF7E4B">
        <w:rPr>
          <w:rStyle w:val="GapFillchr"/>
          <w:b w:val="0"/>
          <w:u w:val="none"/>
        </w:rPr>
        <w:t>________</w:t>
      </w:r>
      <w:r w:rsidR="00066D53">
        <w:rPr>
          <w:rStyle w:val="GapFillchr"/>
          <w:b w:val="0"/>
          <w:u w:val="none"/>
        </w:rPr>
        <w:tab/>
      </w:r>
      <w:r w:rsidR="00143F36" w:rsidRPr="00455588">
        <w:rPr>
          <w:lang w:val="en-US"/>
        </w:rPr>
        <w:t xml:space="preserve">a competition / good communication </w:t>
      </w:r>
      <w:proofErr w:type="gramStart"/>
      <w:r w:rsidR="00143F36" w:rsidRPr="00455588">
        <w:rPr>
          <w:lang w:val="en-US"/>
        </w:rPr>
        <w:t>skills</w:t>
      </w:r>
      <w:proofErr w:type="gramEnd"/>
    </w:p>
    <w:p w14:paraId="6753EFE3" w14:textId="311C25A1" w:rsidR="0079479D" w:rsidRDefault="00013F61" w:rsidP="0079479D">
      <w:pPr>
        <w:pStyle w:val="Text"/>
        <w:tabs>
          <w:tab w:val="clear" w:pos="227"/>
          <w:tab w:val="left" w:pos="1134"/>
          <w:tab w:val="left" w:pos="1276"/>
        </w:tabs>
        <w:spacing w:before="0" w:after="0" w:line="276" w:lineRule="auto"/>
        <w:ind w:left="170" w:hanging="170"/>
        <w:rPr>
          <w:lang w:val="en-US"/>
        </w:rPr>
      </w:pPr>
      <w:r w:rsidRPr="00061396">
        <w:rPr>
          <w:b/>
        </w:rPr>
        <w:t>3</w:t>
      </w:r>
      <w:r w:rsidR="00CA5935" w:rsidRPr="00061396">
        <w:rPr>
          <w:b/>
        </w:rPr>
        <w:tab/>
      </w:r>
      <w:r w:rsidR="00066D53" w:rsidRPr="00BF7E4B">
        <w:rPr>
          <w:rStyle w:val="GapFillchr"/>
          <w:b w:val="0"/>
          <w:u w:val="none"/>
        </w:rPr>
        <w:t>________</w:t>
      </w:r>
      <w:r w:rsidR="00A93117">
        <w:tab/>
      </w:r>
      <w:r w:rsidR="0079479D" w:rsidRPr="00455588">
        <w:rPr>
          <w:lang w:val="en-US"/>
        </w:rPr>
        <w:t>for a discount / money / help</w:t>
      </w:r>
    </w:p>
    <w:p w14:paraId="1722A8BD" w14:textId="24CB9AD3" w:rsidR="00462E14" w:rsidRPr="0079479D" w:rsidRDefault="00013F61" w:rsidP="0079479D">
      <w:pPr>
        <w:pStyle w:val="Text"/>
        <w:tabs>
          <w:tab w:val="clear" w:pos="227"/>
          <w:tab w:val="left" w:pos="1134"/>
          <w:tab w:val="left" w:pos="1276"/>
        </w:tabs>
        <w:spacing w:before="0" w:after="0" w:line="276" w:lineRule="auto"/>
        <w:ind w:left="170" w:hanging="170"/>
      </w:pPr>
      <w:r w:rsidRPr="005652B5">
        <w:rPr>
          <w:b/>
        </w:rPr>
        <w:t>4</w:t>
      </w:r>
      <w:r w:rsidR="00462E14" w:rsidRPr="005652B5">
        <w:rPr>
          <w:b/>
        </w:rPr>
        <w:tab/>
      </w:r>
      <w:r w:rsidR="00066D53" w:rsidRPr="00BF7E4B">
        <w:rPr>
          <w:rStyle w:val="GapFillchr"/>
          <w:b w:val="0"/>
          <w:u w:val="none"/>
        </w:rPr>
        <w:t>________</w:t>
      </w:r>
      <w:r w:rsidR="00A93117">
        <w:tab/>
      </w:r>
      <w:r w:rsidR="0079479D" w:rsidRPr="00455588">
        <w:rPr>
          <w:lang w:val="en-US"/>
        </w:rPr>
        <w:t>reviews / a book / a newspaper</w:t>
      </w:r>
    </w:p>
    <w:p w14:paraId="27B00BF7" w14:textId="1C2162B5" w:rsidR="007F088F" w:rsidRDefault="00013F61" w:rsidP="0079479D">
      <w:pPr>
        <w:pStyle w:val="Text"/>
        <w:tabs>
          <w:tab w:val="clear" w:pos="227"/>
          <w:tab w:val="left" w:pos="1134"/>
          <w:tab w:val="left" w:pos="1276"/>
        </w:tabs>
        <w:spacing w:before="0" w:after="0" w:line="276" w:lineRule="auto"/>
        <w:ind w:left="170" w:hanging="170"/>
      </w:pPr>
      <w:r w:rsidRPr="005652B5">
        <w:rPr>
          <w:b/>
        </w:rPr>
        <w:t>5</w:t>
      </w:r>
      <w:r w:rsidR="007F088F" w:rsidRPr="005652B5">
        <w:rPr>
          <w:b/>
        </w:rPr>
        <w:tab/>
      </w:r>
      <w:r w:rsidR="00066D53" w:rsidRPr="00BF7E4B">
        <w:rPr>
          <w:rStyle w:val="GapFillchr"/>
          <w:b w:val="0"/>
          <w:u w:val="none"/>
        </w:rPr>
        <w:t>________</w:t>
      </w:r>
      <w:r w:rsidR="00A93117">
        <w:tab/>
      </w:r>
      <w:r w:rsidR="0079479D" w:rsidRPr="00455588">
        <w:rPr>
          <w:lang w:val="en-US"/>
        </w:rPr>
        <w:t>cards / video games</w:t>
      </w:r>
    </w:p>
    <w:p w14:paraId="27C7CA24" w14:textId="37C31650" w:rsidR="008726C7" w:rsidRPr="00290B3E" w:rsidRDefault="00013F61" w:rsidP="0079479D">
      <w:pPr>
        <w:pStyle w:val="Text"/>
        <w:tabs>
          <w:tab w:val="clear" w:pos="227"/>
          <w:tab w:val="left" w:pos="1134"/>
          <w:tab w:val="left" w:pos="1276"/>
        </w:tabs>
        <w:spacing w:before="0" w:after="0" w:line="276" w:lineRule="auto"/>
        <w:ind w:left="170" w:hanging="170"/>
      </w:pPr>
      <w:r w:rsidRPr="005652B5">
        <w:rPr>
          <w:b/>
        </w:rPr>
        <w:t>6</w:t>
      </w:r>
      <w:r w:rsidR="008726C7" w:rsidRPr="005652B5">
        <w:rPr>
          <w:b/>
        </w:rPr>
        <w:tab/>
      </w:r>
      <w:r w:rsidR="00066D53" w:rsidRPr="00BF7E4B">
        <w:rPr>
          <w:rStyle w:val="GapFillchr"/>
          <w:b w:val="0"/>
          <w:u w:val="none"/>
        </w:rPr>
        <w:t>________</w:t>
      </w:r>
      <w:r w:rsidR="00A93117">
        <w:tab/>
      </w:r>
      <w:r w:rsidR="0079479D" w:rsidRPr="00455588">
        <w:rPr>
          <w:lang w:val="en-US"/>
        </w:rPr>
        <w:t>time / money / energy</w:t>
      </w:r>
    </w:p>
    <w:p w14:paraId="36A27E87" w14:textId="276FE8CF" w:rsidR="007D7851" w:rsidRDefault="00013F61" w:rsidP="0079479D">
      <w:pPr>
        <w:pStyle w:val="Text"/>
        <w:tabs>
          <w:tab w:val="clear" w:pos="227"/>
          <w:tab w:val="left" w:pos="1134"/>
          <w:tab w:val="left" w:pos="1276"/>
        </w:tabs>
        <w:spacing w:before="0" w:after="0" w:line="276" w:lineRule="auto"/>
        <w:ind w:left="170" w:hanging="170"/>
      </w:pPr>
      <w:r w:rsidRPr="00A34566">
        <w:rPr>
          <w:b/>
        </w:rPr>
        <w:t>7</w:t>
      </w:r>
      <w:r w:rsidR="007D7851" w:rsidRPr="00A34566">
        <w:rPr>
          <w:b/>
        </w:rPr>
        <w:tab/>
      </w:r>
      <w:r w:rsidR="00066D53" w:rsidRPr="00BF7E4B">
        <w:rPr>
          <w:rStyle w:val="GapFillchr"/>
          <w:b w:val="0"/>
          <w:u w:val="none"/>
        </w:rPr>
        <w:t>________</w:t>
      </w:r>
      <w:r w:rsidR="00A93117">
        <w:tab/>
      </w:r>
      <w:r w:rsidR="0079479D" w:rsidRPr="00455588">
        <w:rPr>
          <w:lang w:val="en-US"/>
        </w:rPr>
        <w:t>to the gym / fishing</w:t>
      </w:r>
    </w:p>
    <w:p w14:paraId="12DCC468" w14:textId="6CB4BE7C" w:rsidR="008726C7" w:rsidRDefault="00013F61" w:rsidP="0079479D">
      <w:pPr>
        <w:pStyle w:val="Text"/>
        <w:tabs>
          <w:tab w:val="clear" w:pos="227"/>
          <w:tab w:val="left" w:pos="1134"/>
          <w:tab w:val="left" w:pos="1276"/>
        </w:tabs>
        <w:spacing w:before="0" w:after="0" w:line="276" w:lineRule="auto"/>
        <w:ind w:left="170" w:hanging="170"/>
      </w:pPr>
      <w:r w:rsidRPr="005652B5">
        <w:rPr>
          <w:b/>
        </w:rPr>
        <w:t>8</w:t>
      </w:r>
      <w:r w:rsidR="008726C7" w:rsidRPr="005652B5">
        <w:rPr>
          <w:b/>
        </w:rPr>
        <w:tab/>
      </w:r>
      <w:r w:rsidR="00066D53" w:rsidRPr="00BF7E4B">
        <w:rPr>
          <w:rStyle w:val="GapFillchr"/>
          <w:b w:val="0"/>
          <w:u w:val="none"/>
        </w:rPr>
        <w:t>________</w:t>
      </w:r>
      <w:r w:rsidR="00A93117">
        <w:tab/>
      </w:r>
      <w:r w:rsidR="0079479D" w:rsidRPr="00455588">
        <w:rPr>
          <w:lang w:val="en-US"/>
        </w:rPr>
        <w:t>the shirt / all the clothes</w:t>
      </w:r>
    </w:p>
    <w:p w14:paraId="6256152F" w14:textId="32380FAD" w:rsidR="00125A8A" w:rsidRDefault="00A93117" w:rsidP="009F01F2">
      <w:pPr>
        <w:pStyle w:val="ScoreBox"/>
      </w:pPr>
      <w:r>
        <w:t>/7</w:t>
      </w:r>
    </w:p>
    <w:p w14:paraId="1B778C82" w14:textId="77777777" w:rsidR="000063EA" w:rsidRDefault="00094BEA" w:rsidP="00441B31">
      <w:pPr>
        <w:pStyle w:val="Rubric"/>
      </w:pPr>
      <w:r>
        <w:t>8</w:t>
      </w:r>
      <w:r w:rsidR="00441B31">
        <w:tab/>
      </w:r>
      <w:r w:rsidR="001602C9">
        <w:t>Choose</w:t>
      </w:r>
      <w:r w:rsidR="006C488E">
        <w:t xml:space="preserve"> the correct alternative</w:t>
      </w:r>
      <w:r w:rsidR="001602C9">
        <w:t>s</w:t>
      </w:r>
      <w:r w:rsidR="006C488E">
        <w:t>.</w:t>
      </w:r>
    </w:p>
    <w:p w14:paraId="6246574A" w14:textId="77777777" w:rsidR="0079479D" w:rsidRDefault="0067667F" w:rsidP="0079479D">
      <w:pPr>
        <w:pStyle w:val="Text"/>
        <w:spacing w:before="0"/>
        <w:ind w:left="142" w:hanging="142"/>
      </w:pPr>
      <w:r>
        <w:rPr>
          <w:b/>
        </w:rPr>
        <w:t>1</w:t>
      </w:r>
      <w:r w:rsidR="006C488E">
        <w:rPr>
          <w:b/>
        </w:rPr>
        <w:tab/>
      </w:r>
      <w:r w:rsidR="00791099">
        <w:t xml:space="preserve">Were you </w:t>
      </w:r>
      <w:r>
        <w:rPr>
          <w:i/>
        </w:rPr>
        <w:t>angry</w:t>
      </w:r>
      <w:r w:rsidR="00441B31">
        <w:rPr>
          <w:i/>
        </w:rPr>
        <w:t xml:space="preserve"> </w:t>
      </w:r>
      <w:r w:rsidR="000636EF" w:rsidRPr="007B3973">
        <w:t>/</w:t>
      </w:r>
      <w:r w:rsidR="00441B31">
        <w:t xml:space="preserve"> </w:t>
      </w:r>
      <w:r w:rsidRPr="0067667F">
        <w:rPr>
          <w:i/>
          <w:u w:val="single"/>
        </w:rPr>
        <w:t>happy</w:t>
      </w:r>
      <w:r w:rsidR="00441B31">
        <w:rPr>
          <w:i/>
          <w:u w:val="single"/>
        </w:rPr>
        <w:t xml:space="preserve"> </w:t>
      </w:r>
      <w:r>
        <w:t>when you won</w:t>
      </w:r>
      <w:r w:rsidR="0081690D">
        <w:t xml:space="preserve"> the race</w:t>
      </w:r>
      <w:r>
        <w:t>?</w:t>
      </w:r>
    </w:p>
    <w:p w14:paraId="582A2B69" w14:textId="4BFDCA4A" w:rsidR="0079479D" w:rsidRPr="0079479D" w:rsidRDefault="00061037" w:rsidP="0079479D">
      <w:pPr>
        <w:pStyle w:val="Text"/>
        <w:spacing w:before="0"/>
        <w:ind w:left="142" w:hanging="142"/>
      </w:pPr>
      <w:r w:rsidRPr="00B56A57">
        <w:rPr>
          <w:b/>
        </w:rPr>
        <w:t>2</w:t>
      </w:r>
      <w:r w:rsidR="003F79BF" w:rsidRPr="00B56A57">
        <w:rPr>
          <w:b/>
        </w:rPr>
        <w:tab/>
      </w:r>
      <w:r w:rsidR="0079479D" w:rsidRPr="00455588">
        <w:rPr>
          <w:lang w:val="en-US"/>
        </w:rPr>
        <w:t xml:space="preserve">The lecture is very important. Listen to it very </w:t>
      </w:r>
      <w:r w:rsidR="0079479D" w:rsidRPr="00455588">
        <w:rPr>
          <w:i/>
          <w:iCs/>
          <w:lang w:val="en-US"/>
        </w:rPr>
        <w:t>carefully / carelessly.</w:t>
      </w:r>
    </w:p>
    <w:p w14:paraId="3A3B3B04" w14:textId="46F9983E" w:rsidR="00271774" w:rsidRDefault="003F79BF" w:rsidP="00E90416">
      <w:pPr>
        <w:pStyle w:val="Text"/>
        <w:spacing w:before="0"/>
        <w:ind w:left="142" w:hanging="142"/>
      </w:pPr>
      <w:r>
        <w:rPr>
          <w:b/>
        </w:rPr>
        <w:t>3</w:t>
      </w:r>
      <w:r w:rsidR="00271774">
        <w:rPr>
          <w:b/>
        </w:rPr>
        <w:tab/>
      </w:r>
      <w:r w:rsidR="0079479D" w:rsidRPr="00455588">
        <w:rPr>
          <w:lang w:val="en-US"/>
        </w:rPr>
        <w:t xml:space="preserve">Let’s go for a </w:t>
      </w:r>
      <w:r w:rsidR="0079479D" w:rsidRPr="00455588">
        <w:rPr>
          <w:i/>
          <w:iCs/>
          <w:lang w:val="en-US"/>
        </w:rPr>
        <w:t>walk / work</w:t>
      </w:r>
      <w:r w:rsidR="0079479D" w:rsidRPr="00455588">
        <w:rPr>
          <w:lang w:val="en-US"/>
        </w:rPr>
        <w:t xml:space="preserve"> on the beach.</w:t>
      </w:r>
    </w:p>
    <w:p w14:paraId="0D53D136" w14:textId="77BE88B7" w:rsidR="0067667F" w:rsidRPr="004009A1" w:rsidRDefault="00271774" w:rsidP="00E90416">
      <w:pPr>
        <w:pStyle w:val="Text"/>
        <w:spacing w:before="0"/>
        <w:ind w:left="142" w:hanging="142"/>
      </w:pPr>
      <w:r>
        <w:rPr>
          <w:b/>
        </w:rPr>
        <w:t>4</w:t>
      </w:r>
      <w:r w:rsidR="0067667F">
        <w:rPr>
          <w:b/>
        </w:rPr>
        <w:tab/>
      </w:r>
      <w:r w:rsidR="0079479D" w:rsidRPr="00455588">
        <w:rPr>
          <w:lang w:val="en-US"/>
        </w:rPr>
        <w:t xml:space="preserve">The climbers felt </w:t>
      </w:r>
      <w:r w:rsidR="0079479D" w:rsidRPr="00455588">
        <w:rPr>
          <w:i/>
          <w:iCs/>
          <w:lang w:val="en-US"/>
        </w:rPr>
        <w:t>exhausted / exhausting.</w:t>
      </w:r>
    </w:p>
    <w:p w14:paraId="638DC667" w14:textId="4F9EEFFD" w:rsidR="003F79BF" w:rsidRPr="003F79BF" w:rsidRDefault="003F79BF" w:rsidP="00E90416">
      <w:pPr>
        <w:pStyle w:val="Text"/>
        <w:spacing w:before="0"/>
        <w:ind w:left="142" w:hanging="142"/>
        <w:rPr>
          <w:i/>
        </w:rPr>
      </w:pPr>
      <w:r w:rsidRPr="005652B5">
        <w:rPr>
          <w:b/>
        </w:rPr>
        <w:t>5</w:t>
      </w:r>
      <w:r w:rsidRPr="005652B5">
        <w:rPr>
          <w:b/>
        </w:rPr>
        <w:tab/>
      </w:r>
      <w:r w:rsidR="0079479D" w:rsidRPr="00455588">
        <w:rPr>
          <w:lang w:val="en-US"/>
        </w:rPr>
        <w:t xml:space="preserve">My mouth is burning. I tried Indian food which was really </w:t>
      </w:r>
      <w:r w:rsidR="0079479D" w:rsidRPr="00455588">
        <w:rPr>
          <w:i/>
          <w:iCs/>
          <w:lang w:val="en-US"/>
        </w:rPr>
        <w:t>hot / light.</w:t>
      </w:r>
    </w:p>
    <w:p w14:paraId="510149B0" w14:textId="12AFD9B3" w:rsidR="00612F7F" w:rsidRPr="00821102" w:rsidRDefault="00612F7F" w:rsidP="00E90416">
      <w:pPr>
        <w:pStyle w:val="Text"/>
        <w:spacing w:before="0"/>
        <w:ind w:left="142" w:hanging="142"/>
      </w:pPr>
      <w:r w:rsidRPr="00061396">
        <w:rPr>
          <w:b/>
        </w:rPr>
        <w:t>6</w:t>
      </w:r>
      <w:r w:rsidRPr="00061396">
        <w:rPr>
          <w:b/>
        </w:rPr>
        <w:tab/>
      </w:r>
      <w:r w:rsidR="0079479D" w:rsidRPr="00455588">
        <w:rPr>
          <w:lang w:val="en-US"/>
        </w:rPr>
        <w:t xml:space="preserve">The </w:t>
      </w:r>
      <w:r w:rsidR="0079479D" w:rsidRPr="00455588">
        <w:rPr>
          <w:i/>
          <w:iCs/>
          <w:lang w:val="en-US"/>
        </w:rPr>
        <w:t>campsite / resort</w:t>
      </w:r>
      <w:r w:rsidR="0079479D" w:rsidRPr="00455588">
        <w:rPr>
          <w:lang w:val="en-US"/>
        </w:rPr>
        <w:t xml:space="preserve"> is in a beautiful location next to the beach.</w:t>
      </w:r>
    </w:p>
    <w:p w14:paraId="3974D0D6" w14:textId="6C5C2BFA" w:rsidR="00501507" w:rsidRDefault="00501507" w:rsidP="00E90416">
      <w:pPr>
        <w:pStyle w:val="Text"/>
        <w:spacing w:before="0"/>
        <w:ind w:left="142" w:hanging="142"/>
      </w:pPr>
      <w:r w:rsidRPr="005652B5">
        <w:rPr>
          <w:b/>
        </w:rPr>
        <w:t>7</w:t>
      </w:r>
      <w:r w:rsidRPr="005652B5">
        <w:rPr>
          <w:b/>
        </w:rPr>
        <w:tab/>
      </w:r>
      <w:r w:rsidR="0079479D" w:rsidRPr="00455588">
        <w:rPr>
          <w:lang w:val="en-US"/>
        </w:rPr>
        <w:t xml:space="preserve">Our </w:t>
      </w:r>
      <w:r w:rsidR="0079479D" w:rsidRPr="00455588">
        <w:rPr>
          <w:i/>
          <w:iCs/>
          <w:lang w:val="en-US"/>
        </w:rPr>
        <w:t>team / coach</w:t>
      </w:r>
      <w:r w:rsidR="0079479D" w:rsidRPr="00455588">
        <w:rPr>
          <w:lang w:val="en-US"/>
        </w:rPr>
        <w:t xml:space="preserve"> came third in the competition.</w:t>
      </w:r>
    </w:p>
    <w:p w14:paraId="517C6ACC" w14:textId="1662A4A2" w:rsidR="00DC015F" w:rsidRDefault="00DC015F" w:rsidP="00E90416">
      <w:pPr>
        <w:pStyle w:val="Text"/>
        <w:spacing w:before="0"/>
        <w:ind w:left="142" w:hanging="142"/>
      </w:pPr>
      <w:r w:rsidRPr="00A34566">
        <w:rPr>
          <w:b/>
        </w:rPr>
        <w:t>8</w:t>
      </w:r>
      <w:r w:rsidRPr="00A34566">
        <w:rPr>
          <w:b/>
        </w:rPr>
        <w:tab/>
      </w:r>
      <w:r w:rsidR="0079479D" w:rsidRPr="00455588">
        <w:rPr>
          <w:lang w:val="en-US"/>
        </w:rPr>
        <w:t xml:space="preserve">Maria, a/an </w:t>
      </w:r>
      <w:r w:rsidR="0079479D" w:rsidRPr="00455588">
        <w:rPr>
          <w:i/>
          <w:iCs/>
          <w:lang w:val="en-US"/>
        </w:rPr>
        <w:t>estate agent / receptionist</w:t>
      </w:r>
      <w:r w:rsidR="0079479D" w:rsidRPr="00455588">
        <w:rPr>
          <w:lang w:val="en-US"/>
        </w:rPr>
        <w:t xml:space="preserve"> with Parker, showed us around the new block of flats.</w:t>
      </w:r>
    </w:p>
    <w:p w14:paraId="2D19F1C5" w14:textId="77777777" w:rsidR="00441B31" w:rsidRDefault="00441B31" w:rsidP="00441B31">
      <w:pPr>
        <w:pStyle w:val="ScoreBox"/>
      </w:pPr>
      <w:r>
        <w:t>/7</w:t>
      </w:r>
    </w:p>
    <w:p w14:paraId="575CEE5A" w14:textId="77777777" w:rsidR="00537A18" w:rsidRDefault="00094BEA" w:rsidP="00441B31">
      <w:pPr>
        <w:pStyle w:val="Rubric"/>
      </w:pPr>
      <w:r>
        <w:t>9</w:t>
      </w:r>
      <w:r w:rsidR="00441B31">
        <w:tab/>
      </w:r>
      <w:r w:rsidR="0047775F">
        <w:t>Complete each sentence with a phrase in the box</w:t>
      </w:r>
      <w:r w:rsidR="00537A18">
        <w:t>.</w:t>
      </w:r>
      <w:r w:rsidR="009E42A9">
        <w:t xml:space="preserve"> There are five extra </w:t>
      </w:r>
      <w:r w:rsidR="000914B0">
        <w:t>phrases</w:t>
      </w:r>
      <w:r w:rsidR="009E42A9">
        <w:t>.</w:t>
      </w:r>
    </w:p>
    <w:p w14:paraId="2330E018" w14:textId="2B339A95" w:rsidR="00537A18" w:rsidRDefault="00441B31" w:rsidP="00E90416">
      <w:pPr>
        <w:pStyle w:val="WordBox"/>
        <w:ind w:left="0" w:firstLine="0"/>
      </w:pPr>
      <w:r>
        <w:t xml:space="preserve"> double room     </w:t>
      </w:r>
      <w:r w:rsidR="0079479D">
        <w:t>chose a place</w:t>
      </w:r>
      <w:r w:rsidR="00A140DB">
        <w:t xml:space="preserve">     </w:t>
      </w:r>
      <w:r>
        <w:t xml:space="preserve">free parking     </w:t>
      </w:r>
      <w:r w:rsidRPr="00AD6E63">
        <w:rPr>
          <w:strike/>
        </w:rPr>
        <w:t>how long</w:t>
      </w:r>
      <w:r w:rsidR="00A140DB" w:rsidRPr="00A140DB">
        <w:t xml:space="preserve">    </w:t>
      </w:r>
      <w:r w:rsidR="0079479D">
        <w:t xml:space="preserve"> </w:t>
      </w:r>
      <w:r w:rsidR="00A140DB" w:rsidRPr="00A140DB">
        <w:t xml:space="preserve"> </w:t>
      </w:r>
      <w:r w:rsidR="0079479D">
        <w:t>well-paid job</w:t>
      </w:r>
      <w:r w:rsidR="00A140DB">
        <w:t xml:space="preserve">    prepare    </w:t>
      </w:r>
      <w:r w:rsidR="00591A22">
        <w:t>activities</w:t>
      </w:r>
      <w:r w:rsidR="00A140DB">
        <w:t xml:space="preserve">    </w:t>
      </w:r>
      <w:r>
        <w:t xml:space="preserve">room service     </w:t>
      </w:r>
      <w:r w:rsidRPr="008E3D08">
        <w:t>book</w:t>
      </w:r>
      <w:r w:rsidR="0079479D">
        <w:t>ed</w:t>
      </w:r>
      <w:r w:rsidR="00A140DB">
        <w:t xml:space="preserve">     two days ago    </w:t>
      </w:r>
      <w:r w:rsidR="00A140DB">
        <w:br/>
      </w:r>
      <w:r>
        <w:t>until 2017     whose</w:t>
      </w:r>
    </w:p>
    <w:p w14:paraId="2511B3B0" w14:textId="77777777" w:rsidR="00537A18" w:rsidRDefault="00537A18" w:rsidP="00591A22">
      <w:pPr>
        <w:pStyle w:val="Text"/>
        <w:spacing w:before="0" w:after="0" w:line="276" w:lineRule="auto"/>
        <w:ind w:left="170" w:hanging="170"/>
      </w:pPr>
      <w:r w:rsidRPr="00061396">
        <w:rPr>
          <w:b/>
        </w:rPr>
        <w:t>1</w:t>
      </w:r>
      <w:r w:rsidRPr="00061396">
        <w:rPr>
          <w:b/>
        </w:rPr>
        <w:tab/>
      </w:r>
      <w:r w:rsidR="007D6C6D" w:rsidRPr="00061396">
        <w:rPr>
          <w:i/>
          <w:u w:val="single"/>
        </w:rPr>
        <w:t xml:space="preserve">  </w:t>
      </w:r>
      <w:r w:rsidR="00A140DB">
        <w:rPr>
          <w:i/>
          <w:u w:val="single"/>
        </w:rPr>
        <w:t xml:space="preserve">   </w:t>
      </w:r>
      <w:r w:rsidR="007D6C6D" w:rsidRPr="00061396">
        <w:rPr>
          <w:i/>
          <w:u w:val="single"/>
        </w:rPr>
        <w:t xml:space="preserve"> How long </w:t>
      </w:r>
      <w:r w:rsidR="00A140DB">
        <w:rPr>
          <w:i/>
          <w:u w:val="single"/>
        </w:rPr>
        <w:t xml:space="preserve">    </w:t>
      </w:r>
      <w:r w:rsidR="007D6C6D" w:rsidRPr="00061396">
        <w:rPr>
          <w:i/>
          <w:u w:val="single"/>
        </w:rPr>
        <w:t xml:space="preserve">  </w:t>
      </w:r>
      <w:r w:rsidR="00A140DB" w:rsidRPr="00A140DB">
        <w:rPr>
          <w:i/>
        </w:rPr>
        <w:t xml:space="preserve"> </w:t>
      </w:r>
      <w:r w:rsidR="007D6C6D" w:rsidRPr="00061396">
        <w:t>have you worked for that company?</w:t>
      </w:r>
    </w:p>
    <w:p w14:paraId="33273EE8" w14:textId="2ECB695D" w:rsidR="00537A18" w:rsidRDefault="00C8219F" w:rsidP="00591A22">
      <w:pPr>
        <w:pStyle w:val="Text"/>
        <w:spacing w:before="0" w:after="0" w:line="276" w:lineRule="auto"/>
        <w:ind w:left="170" w:hanging="170"/>
      </w:pPr>
      <w:r w:rsidRPr="005652B5">
        <w:rPr>
          <w:b/>
        </w:rPr>
        <w:t>2</w:t>
      </w:r>
      <w:r w:rsidR="00537A18" w:rsidRPr="005652B5">
        <w:rPr>
          <w:b/>
        </w:rPr>
        <w:tab/>
      </w:r>
      <w:r w:rsidR="0079479D" w:rsidRPr="00455588">
        <w:rPr>
          <w:lang w:val="en-US"/>
        </w:rPr>
        <w:t xml:space="preserve">At last he found a </w:t>
      </w:r>
      <w:r w:rsidR="0079479D" w:rsidRPr="006C3039">
        <w:t>____________</w:t>
      </w:r>
      <w:r w:rsidR="0079479D">
        <w:t xml:space="preserve"> </w:t>
      </w:r>
      <w:r w:rsidR="0079479D" w:rsidRPr="00455588">
        <w:rPr>
          <w:lang w:val="en-US"/>
        </w:rPr>
        <w:t>that interested him</w:t>
      </w:r>
      <w:r w:rsidR="0079479D">
        <w:rPr>
          <w:lang w:val="en-US"/>
        </w:rPr>
        <w:t>.</w:t>
      </w:r>
    </w:p>
    <w:p w14:paraId="03A50734" w14:textId="739657E6" w:rsidR="00C8219F" w:rsidRDefault="00C8219F" w:rsidP="00591A22">
      <w:pPr>
        <w:pStyle w:val="Text"/>
        <w:spacing w:before="0" w:after="0" w:line="276" w:lineRule="auto"/>
        <w:ind w:left="170" w:hanging="170"/>
      </w:pPr>
      <w:r w:rsidRPr="005652B5">
        <w:rPr>
          <w:b/>
        </w:rPr>
        <w:t>3</w:t>
      </w:r>
      <w:r w:rsidRPr="005652B5">
        <w:rPr>
          <w:b/>
        </w:rPr>
        <w:tab/>
      </w:r>
      <w:r w:rsidR="0079479D" w:rsidRPr="00455588">
        <w:rPr>
          <w:lang w:val="en-US"/>
        </w:rPr>
        <w:t xml:space="preserve">They </w:t>
      </w:r>
      <w:r w:rsidR="0079479D" w:rsidRPr="006C3039">
        <w:t>____________</w:t>
      </w:r>
      <w:r w:rsidR="0079479D">
        <w:t xml:space="preserve"> </w:t>
      </w:r>
      <w:r w:rsidR="0079479D" w:rsidRPr="00455588">
        <w:rPr>
          <w:lang w:val="en-US"/>
        </w:rPr>
        <w:t>a DJ for their opening ceremony.</w:t>
      </w:r>
    </w:p>
    <w:p w14:paraId="6D11FCDA" w14:textId="60356118" w:rsidR="00537A18" w:rsidRPr="00537A18" w:rsidRDefault="00537A18" w:rsidP="00591A22">
      <w:pPr>
        <w:pStyle w:val="Text"/>
        <w:spacing w:before="0" w:after="0" w:line="276" w:lineRule="auto"/>
        <w:ind w:left="170" w:hanging="170"/>
      </w:pPr>
      <w:r w:rsidRPr="00061396">
        <w:rPr>
          <w:b/>
        </w:rPr>
        <w:t>4</w:t>
      </w:r>
      <w:r w:rsidRPr="00061396">
        <w:rPr>
          <w:b/>
        </w:rPr>
        <w:tab/>
      </w:r>
      <w:r w:rsidR="0079479D" w:rsidRPr="00455588">
        <w:rPr>
          <w:lang w:val="en-US"/>
        </w:rPr>
        <w:t xml:space="preserve">Katie </w:t>
      </w:r>
      <w:r w:rsidR="0079479D" w:rsidRPr="006C3039">
        <w:t>____________</w:t>
      </w:r>
      <w:r w:rsidR="0079479D">
        <w:t xml:space="preserve"> </w:t>
      </w:r>
      <w:r w:rsidR="0079479D" w:rsidRPr="00455588">
        <w:rPr>
          <w:lang w:val="en-US"/>
        </w:rPr>
        <w:t>to stay far away from work.</w:t>
      </w:r>
    </w:p>
    <w:p w14:paraId="661E226A" w14:textId="76B6A805" w:rsidR="00537A18" w:rsidRPr="00125A8A" w:rsidRDefault="00537A18" w:rsidP="00591A22">
      <w:pPr>
        <w:pStyle w:val="Text"/>
        <w:spacing w:before="0" w:after="0" w:line="276" w:lineRule="auto"/>
        <w:ind w:left="170" w:hanging="170"/>
        <w:rPr>
          <w:spacing w:val="-2"/>
        </w:rPr>
      </w:pPr>
      <w:r w:rsidRPr="005652B5">
        <w:rPr>
          <w:b/>
        </w:rPr>
        <w:t>5</w:t>
      </w:r>
      <w:r w:rsidRPr="005652B5">
        <w:rPr>
          <w:b/>
        </w:rPr>
        <w:tab/>
      </w:r>
      <w:r w:rsidR="00591A22" w:rsidRPr="00455588">
        <w:rPr>
          <w:lang w:val="en-US"/>
        </w:rPr>
        <w:t xml:space="preserve">The first floor has one </w:t>
      </w:r>
      <w:r w:rsidR="00591A22" w:rsidRPr="00A140DB">
        <w:rPr>
          <w:spacing w:val="-2"/>
        </w:rPr>
        <w:t>___________</w:t>
      </w:r>
      <w:proofErr w:type="gramStart"/>
      <w:r w:rsidR="00591A22" w:rsidRPr="00A140DB">
        <w:rPr>
          <w:spacing w:val="-2"/>
        </w:rPr>
        <w:t>_</w:t>
      </w:r>
      <w:r w:rsidR="00591A22">
        <w:rPr>
          <w:spacing w:val="-2"/>
        </w:rPr>
        <w:t xml:space="preserve"> .</w:t>
      </w:r>
      <w:proofErr w:type="gramEnd"/>
    </w:p>
    <w:p w14:paraId="2AB7A282" w14:textId="77777777" w:rsidR="00591A22" w:rsidRDefault="007D6C6D" w:rsidP="00591A22">
      <w:pPr>
        <w:pStyle w:val="Text"/>
        <w:spacing w:before="0" w:after="0" w:line="276" w:lineRule="auto"/>
        <w:ind w:left="170" w:hanging="170"/>
        <w:rPr>
          <w:spacing w:val="-2"/>
        </w:rPr>
      </w:pPr>
      <w:r w:rsidRPr="005652B5">
        <w:rPr>
          <w:b/>
        </w:rPr>
        <w:t>6</w:t>
      </w:r>
      <w:r w:rsidRPr="005652B5">
        <w:rPr>
          <w:b/>
        </w:rPr>
        <w:tab/>
      </w:r>
      <w:r w:rsidR="00591A22" w:rsidRPr="00455588">
        <w:rPr>
          <w:lang w:val="en-US"/>
        </w:rPr>
        <w:t>All the branches of ‘</w:t>
      </w:r>
      <w:proofErr w:type="spellStart"/>
      <w:r w:rsidR="00591A22" w:rsidRPr="00455588">
        <w:rPr>
          <w:lang w:val="en-US"/>
        </w:rPr>
        <w:t>Korzinka</w:t>
      </w:r>
      <w:proofErr w:type="spellEnd"/>
      <w:r w:rsidR="00591A22" w:rsidRPr="00455588">
        <w:rPr>
          <w:lang w:val="en-US"/>
        </w:rPr>
        <w:t>’ have</w:t>
      </w:r>
      <w:r w:rsidR="00591A22">
        <w:rPr>
          <w:lang w:val="en-US"/>
        </w:rPr>
        <w:t xml:space="preserve"> </w:t>
      </w:r>
      <w:r w:rsidR="00066D53" w:rsidRPr="00A140DB">
        <w:rPr>
          <w:spacing w:val="-2"/>
        </w:rPr>
        <w:t>__________</w:t>
      </w:r>
      <w:proofErr w:type="gramStart"/>
      <w:r w:rsidR="00066D53" w:rsidRPr="00A140DB">
        <w:rPr>
          <w:spacing w:val="-2"/>
        </w:rPr>
        <w:t xml:space="preserve">_ </w:t>
      </w:r>
      <w:r w:rsidR="0013154B" w:rsidRPr="00A140DB">
        <w:rPr>
          <w:spacing w:val="-2"/>
        </w:rPr>
        <w:t>.</w:t>
      </w:r>
      <w:proofErr w:type="gramEnd"/>
    </w:p>
    <w:p w14:paraId="088D6873" w14:textId="75BE20B7" w:rsidR="007D6C6D" w:rsidRPr="00591A22" w:rsidRDefault="007D6C6D" w:rsidP="00591A22">
      <w:pPr>
        <w:pStyle w:val="Text"/>
        <w:spacing w:before="0" w:after="0" w:line="276" w:lineRule="auto"/>
        <w:ind w:left="170" w:hanging="170"/>
        <w:rPr>
          <w:spacing w:val="-2"/>
        </w:rPr>
      </w:pPr>
      <w:r w:rsidRPr="005652B5">
        <w:rPr>
          <w:b/>
        </w:rPr>
        <w:t>7</w:t>
      </w:r>
      <w:r w:rsidRPr="005652B5">
        <w:rPr>
          <w:b/>
        </w:rPr>
        <w:tab/>
      </w:r>
      <w:r w:rsidR="00591A22" w:rsidRPr="00455588">
        <w:rPr>
          <w:lang w:val="en-US"/>
        </w:rPr>
        <w:t xml:space="preserve">I’ve </w:t>
      </w:r>
      <w:r w:rsidR="00591A22" w:rsidRPr="00591A22">
        <w:rPr>
          <w:lang w:val="en-US"/>
        </w:rPr>
        <w:t>planned</w:t>
      </w:r>
      <w:r w:rsidR="00591A22" w:rsidRPr="00455588">
        <w:rPr>
          <w:lang w:val="en-US"/>
        </w:rPr>
        <w:t xml:space="preserve"> some team-building </w:t>
      </w:r>
      <w:r w:rsidR="00591A22" w:rsidRPr="006C3039">
        <w:t>___________</w:t>
      </w:r>
      <w:proofErr w:type="gramStart"/>
      <w:r w:rsidR="00591A22" w:rsidRPr="006C3039">
        <w:t>_</w:t>
      </w:r>
      <w:r w:rsidR="00591A22">
        <w:t xml:space="preserve"> </w:t>
      </w:r>
      <w:r w:rsidR="00591A22" w:rsidRPr="00455588">
        <w:rPr>
          <w:lang w:val="en-US"/>
        </w:rPr>
        <w:t xml:space="preserve"> for</w:t>
      </w:r>
      <w:proofErr w:type="gramEnd"/>
      <w:r w:rsidR="00591A22" w:rsidRPr="00455588">
        <w:rPr>
          <w:lang w:val="en-US"/>
        </w:rPr>
        <w:t xml:space="preserve"> my colleagues.</w:t>
      </w:r>
    </w:p>
    <w:p w14:paraId="33ECB1B6" w14:textId="77777777" w:rsidR="00441B31" w:rsidRDefault="00441B31" w:rsidP="00441B31">
      <w:pPr>
        <w:pStyle w:val="ScoreBox"/>
      </w:pPr>
      <w:r>
        <w:t>/6</w:t>
      </w:r>
    </w:p>
    <w:p w14:paraId="061F77ED" w14:textId="77777777" w:rsidR="009F01F2" w:rsidRDefault="009F01F2" w:rsidP="00441B31">
      <w:pPr>
        <w:pStyle w:val="ScoreBox"/>
      </w:pPr>
    </w:p>
    <w:p w14:paraId="1A6A53DC" w14:textId="77777777" w:rsidR="00C011B4" w:rsidRPr="0057198F" w:rsidRDefault="00AE6716" w:rsidP="00441B31">
      <w:pPr>
        <w:pStyle w:val="HeadASection"/>
      </w:pPr>
      <w:r w:rsidRPr="0057198F">
        <w:t>F</w:t>
      </w:r>
      <w:r w:rsidR="00C011B4" w:rsidRPr="0057198F">
        <w:t>unction</w:t>
      </w:r>
    </w:p>
    <w:p w14:paraId="7C1FCFFF" w14:textId="77777777" w:rsidR="00B70FFE" w:rsidRPr="009B2EDE" w:rsidRDefault="00094BEA" w:rsidP="00A140DB">
      <w:pPr>
        <w:pStyle w:val="Rubric"/>
        <w:tabs>
          <w:tab w:val="left" w:pos="284"/>
        </w:tabs>
        <w:ind w:left="284" w:hanging="284"/>
        <w:rPr>
          <w:i/>
        </w:rPr>
      </w:pPr>
      <w:r>
        <w:t>10</w:t>
      </w:r>
      <w:r w:rsidR="00441B31">
        <w:t xml:space="preserve"> </w:t>
      </w:r>
      <w:r w:rsidR="00A140DB">
        <w:tab/>
      </w:r>
      <w:r w:rsidR="00266D4C">
        <w:t>Match sentences 1–</w:t>
      </w:r>
      <w:r w:rsidR="00333442">
        <w:t>7</w:t>
      </w:r>
      <w:r w:rsidR="00266D4C">
        <w:t xml:space="preserve"> with responses a–</w:t>
      </w:r>
      <w:r w:rsidR="0047775F">
        <w:t>h</w:t>
      </w:r>
      <w:r w:rsidR="00266D4C">
        <w:t xml:space="preserve">. There </w:t>
      </w:r>
      <w:r w:rsidR="00F10D96">
        <w:t>is</w:t>
      </w:r>
      <w:r w:rsidR="00066D53">
        <w:t xml:space="preserve"> </w:t>
      </w:r>
      <w:r w:rsidR="00F10D96">
        <w:t>one extra response</w:t>
      </w:r>
      <w:r w:rsidR="00266D4C">
        <w:t>.</w:t>
      </w:r>
    </w:p>
    <w:p w14:paraId="6B7B68DD" w14:textId="77777777" w:rsidR="00266D4C" w:rsidRPr="0065356B" w:rsidRDefault="00266D4C" w:rsidP="00E90416">
      <w:pPr>
        <w:pStyle w:val="Text"/>
        <w:tabs>
          <w:tab w:val="left" w:pos="3828"/>
        </w:tabs>
        <w:spacing w:before="0"/>
        <w:ind w:left="142" w:hanging="142"/>
        <w:rPr>
          <w:u w:val="single"/>
        </w:rPr>
      </w:pPr>
      <w:r w:rsidRPr="00D339D6">
        <w:rPr>
          <w:b/>
        </w:rPr>
        <w:t>1</w:t>
      </w:r>
      <w:r w:rsidRPr="00D339D6">
        <w:rPr>
          <w:b/>
        </w:rPr>
        <w:tab/>
      </w:r>
      <w:r w:rsidR="003E0C39" w:rsidRPr="00D339D6">
        <w:t>Which one is it</w:t>
      </w:r>
      <w:r w:rsidR="00F77C89">
        <w:t>?</w:t>
      </w:r>
      <w:r w:rsidR="0065356B" w:rsidRPr="00D339D6">
        <w:tab/>
      </w:r>
      <w:r w:rsidR="00441B31" w:rsidRPr="00441B31">
        <w:rPr>
          <w:u w:val="single"/>
        </w:rPr>
        <w:t xml:space="preserve">  </w:t>
      </w:r>
      <w:r w:rsidR="00D148BC" w:rsidRPr="00D339D6">
        <w:rPr>
          <w:i/>
          <w:u w:val="single"/>
        </w:rPr>
        <w:t>e</w:t>
      </w:r>
      <w:r w:rsidR="0065356B">
        <w:rPr>
          <w:u w:val="single"/>
        </w:rPr>
        <w:t xml:space="preserve">   </w:t>
      </w:r>
    </w:p>
    <w:p w14:paraId="7872D09B" w14:textId="6DC865FD" w:rsidR="00266D4C" w:rsidRDefault="00266D4C" w:rsidP="00E90416">
      <w:pPr>
        <w:pStyle w:val="Text"/>
        <w:tabs>
          <w:tab w:val="left" w:pos="3828"/>
        </w:tabs>
        <w:spacing w:before="0"/>
        <w:ind w:left="142" w:hanging="142"/>
      </w:pPr>
      <w:r w:rsidRPr="00D339D6">
        <w:rPr>
          <w:b/>
        </w:rPr>
        <w:t>2</w:t>
      </w:r>
      <w:r w:rsidRPr="00D339D6">
        <w:rPr>
          <w:b/>
        </w:rPr>
        <w:tab/>
      </w:r>
      <w:r w:rsidR="003F1428" w:rsidRPr="00E9397A">
        <w:rPr>
          <w:lang w:val="en-US"/>
        </w:rPr>
        <w:t>Do you have any ideas?  </w:t>
      </w:r>
      <w:r w:rsidR="000E0B15" w:rsidRPr="00D339D6">
        <w:tab/>
        <w:t>___</w:t>
      </w:r>
    </w:p>
    <w:p w14:paraId="67B9C0EB" w14:textId="4003A9AA" w:rsidR="00266D4C" w:rsidRDefault="00266D4C" w:rsidP="00E90416">
      <w:pPr>
        <w:pStyle w:val="Text"/>
        <w:tabs>
          <w:tab w:val="left" w:pos="3828"/>
        </w:tabs>
        <w:spacing w:before="0"/>
        <w:ind w:left="142" w:hanging="142"/>
      </w:pPr>
      <w:r w:rsidRPr="00D339D6">
        <w:rPr>
          <w:b/>
        </w:rPr>
        <w:t>3</w:t>
      </w:r>
      <w:r w:rsidRPr="00D339D6">
        <w:rPr>
          <w:b/>
        </w:rPr>
        <w:tab/>
      </w:r>
      <w:r w:rsidR="003F1428" w:rsidRPr="00E9397A">
        <w:rPr>
          <w:lang w:val="en-US"/>
        </w:rPr>
        <w:t>If the weather stays nice, I'd like to go to the beach.</w:t>
      </w:r>
      <w:r w:rsidR="000E0B15" w:rsidRPr="00D339D6">
        <w:tab/>
        <w:t>___</w:t>
      </w:r>
    </w:p>
    <w:p w14:paraId="5C2AE5E4" w14:textId="2BE49F90" w:rsidR="00266D4C" w:rsidRPr="00537A18" w:rsidRDefault="00266D4C" w:rsidP="00E90416">
      <w:pPr>
        <w:pStyle w:val="Text"/>
        <w:tabs>
          <w:tab w:val="left" w:pos="3828"/>
        </w:tabs>
        <w:spacing w:before="0"/>
        <w:ind w:left="142" w:hanging="142"/>
      </w:pPr>
      <w:r w:rsidRPr="00D339D6">
        <w:rPr>
          <w:b/>
        </w:rPr>
        <w:t>4</w:t>
      </w:r>
      <w:r w:rsidRPr="00D339D6">
        <w:rPr>
          <w:b/>
        </w:rPr>
        <w:tab/>
      </w:r>
      <w:r w:rsidR="003F1428" w:rsidRPr="00E9397A">
        <w:rPr>
          <w:lang w:val="en-US"/>
        </w:rPr>
        <w:t xml:space="preserve">Why don't you come with me? </w:t>
      </w:r>
      <w:r w:rsidR="003F1428">
        <w:rPr>
          <w:lang w:val="en-US"/>
        </w:rPr>
        <w:t xml:space="preserve"> </w:t>
      </w:r>
      <w:r w:rsidR="000E0B15" w:rsidRPr="00D339D6">
        <w:tab/>
        <w:t>___</w:t>
      </w:r>
    </w:p>
    <w:p w14:paraId="74C23298" w14:textId="7025F008" w:rsidR="00266D4C" w:rsidRDefault="00266D4C" w:rsidP="00E90416">
      <w:pPr>
        <w:pStyle w:val="Text"/>
        <w:tabs>
          <w:tab w:val="left" w:pos="3828"/>
        </w:tabs>
        <w:spacing w:before="0"/>
        <w:ind w:left="142" w:hanging="142"/>
      </w:pPr>
      <w:r w:rsidRPr="00D339D6">
        <w:rPr>
          <w:b/>
        </w:rPr>
        <w:t>5</w:t>
      </w:r>
      <w:r w:rsidRPr="00D339D6">
        <w:rPr>
          <w:b/>
        </w:rPr>
        <w:tab/>
      </w:r>
      <w:r w:rsidR="003F1428" w:rsidRPr="00E9397A">
        <w:rPr>
          <w:lang w:val="en-US"/>
        </w:rPr>
        <w:t xml:space="preserve">What time are you leaving?  </w:t>
      </w:r>
      <w:r w:rsidR="000E0B15" w:rsidRPr="00D339D6">
        <w:tab/>
        <w:t>___</w:t>
      </w:r>
    </w:p>
    <w:p w14:paraId="591BD818" w14:textId="0DB5217A" w:rsidR="00266D4C" w:rsidRDefault="00266D4C" w:rsidP="00E90416">
      <w:pPr>
        <w:pStyle w:val="Text"/>
        <w:tabs>
          <w:tab w:val="left" w:pos="3828"/>
        </w:tabs>
        <w:spacing w:before="0"/>
        <w:ind w:left="142" w:hanging="142"/>
      </w:pPr>
      <w:r w:rsidRPr="00D339D6">
        <w:rPr>
          <w:b/>
        </w:rPr>
        <w:t>6</w:t>
      </w:r>
      <w:r w:rsidRPr="00D339D6">
        <w:rPr>
          <w:b/>
        </w:rPr>
        <w:tab/>
      </w:r>
      <w:r w:rsidR="003F1428" w:rsidRPr="00E9397A">
        <w:rPr>
          <w:lang w:val="en-US"/>
        </w:rPr>
        <w:t>I am really looking forward to Saturday.</w:t>
      </w:r>
      <w:r w:rsidR="000E0B15" w:rsidRPr="00D339D6">
        <w:tab/>
        <w:t>___</w:t>
      </w:r>
    </w:p>
    <w:p w14:paraId="2A7F9573" w14:textId="77777777" w:rsidR="003F1428" w:rsidRDefault="009D7D07" w:rsidP="00E90416">
      <w:pPr>
        <w:pStyle w:val="Text"/>
        <w:tabs>
          <w:tab w:val="left" w:pos="3828"/>
        </w:tabs>
        <w:spacing w:before="0"/>
        <w:ind w:left="142" w:hanging="142"/>
        <w:rPr>
          <w:lang w:val="en-US"/>
        </w:rPr>
      </w:pPr>
      <w:r w:rsidRPr="00D339D6">
        <w:rPr>
          <w:b/>
        </w:rPr>
        <w:t>7</w:t>
      </w:r>
      <w:r w:rsidR="00153CBA" w:rsidRPr="00D339D6">
        <w:rPr>
          <w:b/>
        </w:rPr>
        <w:tab/>
      </w:r>
      <w:r w:rsidR="003F1428" w:rsidRPr="00E9397A">
        <w:rPr>
          <w:lang w:val="en-US"/>
        </w:rPr>
        <w:t xml:space="preserve">Thank you for inviting me to the beach with </w:t>
      </w:r>
    </w:p>
    <w:p w14:paraId="1C3DF9B2" w14:textId="2620BFCA" w:rsidR="00153CBA" w:rsidRDefault="003F1428" w:rsidP="00E90416">
      <w:pPr>
        <w:pStyle w:val="Text"/>
        <w:tabs>
          <w:tab w:val="left" w:pos="3828"/>
        </w:tabs>
        <w:spacing w:before="0"/>
        <w:ind w:left="142" w:hanging="142"/>
      </w:pPr>
      <w:r>
        <w:rPr>
          <w:b/>
        </w:rPr>
        <w:t xml:space="preserve">  </w:t>
      </w:r>
      <w:r w:rsidRPr="00E9397A">
        <w:rPr>
          <w:lang w:val="en-US"/>
        </w:rPr>
        <w:t>you.</w:t>
      </w:r>
      <w:r w:rsidR="000E0B15" w:rsidRPr="00D339D6">
        <w:tab/>
        <w:t>___</w:t>
      </w:r>
    </w:p>
    <w:p w14:paraId="07DDD812" w14:textId="77777777" w:rsidR="00125A8A" w:rsidRDefault="00125A8A" w:rsidP="009F01F2">
      <w:pPr>
        <w:pStyle w:val="Text"/>
        <w:spacing w:before="0"/>
        <w:rPr>
          <w:b/>
        </w:rPr>
      </w:pPr>
    </w:p>
    <w:p w14:paraId="076B4F53" w14:textId="29FBD65A" w:rsidR="003F1428" w:rsidRPr="00E9397A" w:rsidRDefault="003F1428" w:rsidP="003F1428">
      <w:pPr>
        <w:spacing w:before="0" w:after="0" w:line="276" w:lineRule="auto"/>
        <w:ind w:left="0" w:firstLine="0"/>
        <w:jc w:val="both"/>
        <w:rPr>
          <w:rFonts w:ascii="Arial" w:hAnsi="Arial" w:cs="Arial"/>
          <w:sz w:val="18"/>
          <w:szCs w:val="18"/>
          <w:lang w:val="en-US"/>
        </w:rPr>
      </w:pPr>
      <w:r>
        <w:rPr>
          <w:b/>
        </w:rPr>
        <w:t xml:space="preserve">a </w:t>
      </w:r>
      <w:r w:rsidRPr="00E9397A">
        <w:rPr>
          <w:rFonts w:ascii="Arial" w:hAnsi="Arial" w:cs="Arial"/>
          <w:sz w:val="18"/>
          <w:szCs w:val="18"/>
          <w:lang w:val="en-US"/>
        </w:rPr>
        <w:t xml:space="preserve">That would be a good choice. </w:t>
      </w:r>
    </w:p>
    <w:p w14:paraId="5A849BED" w14:textId="68A2EF49" w:rsidR="003F1428" w:rsidRPr="00E9397A" w:rsidRDefault="003F1428" w:rsidP="003F1428">
      <w:pPr>
        <w:spacing w:before="0" w:after="0" w:line="276" w:lineRule="auto"/>
        <w:ind w:left="0" w:firstLine="0"/>
        <w:jc w:val="both"/>
        <w:rPr>
          <w:rFonts w:ascii="Arial" w:hAnsi="Arial" w:cs="Arial"/>
          <w:sz w:val="18"/>
          <w:szCs w:val="18"/>
          <w:lang w:val="en-US"/>
        </w:rPr>
      </w:pPr>
      <w:r>
        <w:rPr>
          <w:b/>
        </w:rPr>
        <w:t xml:space="preserve">b </w:t>
      </w:r>
      <w:r>
        <w:rPr>
          <w:rFonts w:ascii="Arial" w:hAnsi="Arial" w:cs="Arial"/>
          <w:sz w:val="18"/>
          <w:szCs w:val="18"/>
          <w:lang w:val="en-US"/>
        </w:rPr>
        <w:t>Nowhere without you.</w:t>
      </w:r>
    </w:p>
    <w:p w14:paraId="73BA0640" w14:textId="44C082BF" w:rsidR="003F1428" w:rsidRDefault="003F1428" w:rsidP="003F1428">
      <w:pPr>
        <w:spacing w:before="0" w:after="0" w:line="276" w:lineRule="auto"/>
        <w:ind w:left="0" w:firstLine="0"/>
        <w:jc w:val="both"/>
        <w:rPr>
          <w:rFonts w:ascii="Arial" w:hAnsi="Arial" w:cs="Arial"/>
          <w:sz w:val="18"/>
          <w:szCs w:val="18"/>
          <w:lang w:val="en-US"/>
        </w:rPr>
      </w:pPr>
      <w:r>
        <w:rPr>
          <w:b/>
        </w:rPr>
        <w:t xml:space="preserve">c </w:t>
      </w:r>
      <w:r w:rsidRPr="00E9397A">
        <w:rPr>
          <w:rFonts w:ascii="Arial" w:hAnsi="Arial" w:cs="Arial"/>
          <w:sz w:val="18"/>
          <w:szCs w:val="18"/>
          <w:lang w:val="en-US"/>
        </w:rPr>
        <w:t xml:space="preserve">Hey, that would be perfect! </w:t>
      </w:r>
    </w:p>
    <w:p w14:paraId="7426ABB7" w14:textId="3CCBEC42" w:rsidR="003F1428" w:rsidRPr="007405DA" w:rsidRDefault="003F1428" w:rsidP="003F1428">
      <w:pPr>
        <w:spacing w:before="0" w:after="0" w:line="276" w:lineRule="auto"/>
        <w:ind w:left="0" w:firstLine="0"/>
        <w:jc w:val="both"/>
        <w:rPr>
          <w:rFonts w:ascii="Arial" w:hAnsi="Arial" w:cs="Arial"/>
          <w:sz w:val="18"/>
          <w:szCs w:val="18"/>
          <w:lang w:val="en-US"/>
        </w:rPr>
      </w:pPr>
      <w:r>
        <w:rPr>
          <w:b/>
        </w:rPr>
        <w:t xml:space="preserve">d </w:t>
      </w:r>
      <w:r>
        <w:rPr>
          <w:rFonts w:ascii="Arial" w:hAnsi="Arial" w:cs="Arial"/>
          <w:sz w:val="18"/>
          <w:szCs w:val="18"/>
          <w:lang w:val="en-US"/>
        </w:rPr>
        <w:t>See you then.</w:t>
      </w:r>
    </w:p>
    <w:p w14:paraId="2A122E8B" w14:textId="77777777" w:rsidR="003F1428" w:rsidRDefault="00333442" w:rsidP="003F1428">
      <w:pPr>
        <w:pStyle w:val="Text"/>
        <w:tabs>
          <w:tab w:val="clear" w:pos="227"/>
        </w:tabs>
        <w:spacing w:before="0" w:after="0" w:line="276" w:lineRule="auto"/>
      </w:pPr>
      <w:r w:rsidRPr="00D339D6">
        <w:rPr>
          <w:b/>
        </w:rPr>
        <w:t xml:space="preserve">e </w:t>
      </w:r>
      <w:r w:rsidRPr="006949CF">
        <w:rPr>
          <w:strike/>
        </w:rPr>
        <w:t>It’s this one here</w:t>
      </w:r>
      <w:r w:rsidRPr="00D339D6">
        <w:t>.</w:t>
      </w:r>
    </w:p>
    <w:p w14:paraId="18E44677" w14:textId="2CEF79F7" w:rsidR="003F1428" w:rsidRDefault="003F1428" w:rsidP="003F1428">
      <w:pPr>
        <w:pStyle w:val="Text"/>
        <w:tabs>
          <w:tab w:val="clear" w:pos="227"/>
        </w:tabs>
        <w:spacing w:before="0" w:after="0" w:line="276" w:lineRule="auto"/>
        <w:rPr>
          <w:lang w:val="en-US"/>
        </w:rPr>
      </w:pPr>
      <w:r>
        <w:rPr>
          <w:b/>
        </w:rPr>
        <w:t xml:space="preserve">f </w:t>
      </w:r>
      <w:r w:rsidRPr="00E9397A">
        <w:rPr>
          <w:lang w:val="en-US"/>
        </w:rPr>
        <w:t>I have no idea.</w:t>
      </w:r>
    </w:p>
    <w:p w14:paraId="0DDC6471" w14:textId="3CB4105E" w:rsidR="00333442" w:rsidRDefault="003F1428" w:rsidP="003F1428">
      <w:pPr>
        <w:pStyle w:val="Text"/>
        <w:tabs>
          <w:tab w:val="clear" w:pos="227"/>
        </w:tabs>
        <w:spacing w:before="0" w:after="0" w:line="276" w:lineRule="auto"/>
      </w:pPr>
      <w:r>
        <w:rPr>
          <w:b/>
        </w:rPr>
        <w:t xml:space="preserve">g </w:t>
      </w:r>
      <w:r w:rsidRPr="00E9397A">
        <w:rPr>
          <w:lang w:val="en-US"/>
        </w:rPr>
        <w:t>Saturday morning around 8:00</w:t>
      </w:r>
      <w:r>
        <w:rPr>
          <w:lang w:val="en-US"/>
        </w:rPr>
        <w:t>.</w:t>
      </w:r>
    </w:p>
    <w:p w14:paraId="5B06074F" w14:textId="77777777" w:rsidR="00333442" w:rsidRDefault="00F10D96" w:rsidP="003F1428">
      <w:pPr>
        <w:pStyle w:val="Text"/>
        <w:tabs>
          <w:tab w:val="clear" w:pos="227"/>
        </w:tabs>
        <w:spacing w:before="0" w:after="0" w:line="276" w:lineRule="auto"/>
        <w:ind w:left="142" w:hanging="142"/>
      </w:pPr>
      <w:r>
        <w:rPr>
          <w:b/>
        </w:rPr>
        <w:t>h</w:t>
      </w:r>
      <w:r w:rsidR="00441B31">
        <w:rPr>
          <w:b/>
        </w:rPr>
        <w:tab/>
      </w:r>
      <w:r w:rsidR="00333442">
        <w:t>Who did you go with?</w:t>
      </w:r>
    </w:p>
    <w:p w14:paraId="11534DC0" w14:textId="77777777" w:rsidR="00543382" w:rsidRPr="00776126" w:rsidRDefault="00441B31" w:rsidP="00441B31">
      <w:pPr>
        <w:pStyle w:val="ScoreBox"/>
      </w:pPr>
      <w:r>
        <w:t>/6</w:t>
      </w:r>
    </w:p>
    <w:p w14:paraId="43DA6F61" w14:textId="77777777" w:rsidR="00C35E45" w:rsidRDefault="00094BEA" w:rsidP="00A140DB">
      <w:pPr>
        <w:pStyle w:val="Rubric"/>
        <w:ind w:left="284" w:hanging="284"/>
      </w:pPr>
      <w:r>
        <w:t>11</w:t>
      </w:r>
      <w:r w:rsidR="00441B31">
        <w:t xml:space="preserve"> </w:t>
      </w:r>
      <w:r w:rsidR="00A140DB">
        <w:tab/>
      </w:r>
      <w:r w:rsidR="001D1A50">
        <w:t xml:space="preserve">Complete the conversation with </w:t>
      </w:r>
      <w:r w:rsidR="001602C9">
        <w:t xml:space="preserve">the </w:t>
      </w:r>
      <w:r w:rsidR="001D1A50">
        <w:t xml:space="preserve">phrases </w:t>
      </w:r>
      <w:r w:rsidR="0047775F">
        <w:t>in</w:t>
      </w:r>
      <w:r w:rsidR="00441B31">
        <w:t xml:space="preserve"> </w:t>
      </w:r>
      <w:r w:rsidR="001D1A50">
        <w:t>the box</w:t>
      </w:r>
      <w:r w:rsidR="00250253">
        <w:t>.</w:t>
      </w:r>
    </w:p>
    <w:p w14:paraId="72263746" w14:textId="77777777" w:rsidR="003F1428" w:rsidRPr="00F83A50" w:rsidRDefault="003F1428" w:rsidP="003F1428">
      <w:pPr>
        <w:pStyle w:val="WordBox"/>
        <w:ind w:left="0" w:firstLine="0"/>
        <w:rPr>
          <w:rFonts w:cs="Arial"/>
          <w:lang w:val="en-US"/>
        </w:rPr>
      </w:pPr>
      <w:r w:rsidRPr="00F83A50">
        <w:rPr>
          <w:rFonts w:cs="Arial"/>
        </w:rPr>
        <w:t xml:space="preserve">How much is it     a good idea     </w:t>
      </w:r>
      <w:r w:rsidRPr="00F83A50">
        <w:rPr>
          <w:rFonts w:cs="Arial"/>
          <w:strike/>
          <w:lang w:val="en-US"/>
        </w:rPr>
        <w:t>finding a gift</w:t>
      </w:r>
      <w:r w:rsidRPr="00F83A50">
        <w:rPr>
          <w:rFonts w:cs="Arial"/>
        </w:rPr>
        <w:br/>
        <w:t>a great price     popular brand      a laptop</w:t>
      </w:r>
      <w:r w:rsidRPr="00F83A50">
        <w:rPr>
          <w:rFonts w:cs="Arial"/>
        </w:rPr>
        <w:br/>
        <w:t xml:space="preserve">plug it in    </w:t>
      </w:r>
      <w:r w:rsidRPr="00F83A50">
        <w:rPr>
          <w:rFonts w:cs="Arial"/>
          <w:lang w:val="en-US"/>
        </w:rPr>
        <w:t xml:space="preserve">How do you want to pay? </w:t>
      </w:r>
      <w:r w:rsidRPr="00F83A50">
        <w:rPr>
          <w:rFonts w:cs="Arial"/>
        </w:rPr>
        <w:br/>
        <w:t>computer needs     Here’s my VISA.</w:t>
      </w:r>
    </w:p>
    <w:p w14:paraId="3F2373FD"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xml:space="preserve"> I need help </w:t>
      </w:r>
      <w:proofErr w:type="gramStart"/>
      <w:r w:rsidRPr="00535219">
        <w:rPr>
          <w:rFonts w:ascii="Arial" w:hAnsi="Arial" w:cs="Arial"/>
          <w:sz w:val="18"/>
          <w:szCs w:val="18"/>
          <w:vertAlign w:val="superscript"/>
          <w:lang w:val="en-US"/>
        </w:rPr>
        <w:t>1</w:t>
      </w:r>
      <w:r w:rsidRPr="00535219">
        <w:rPr>
          <w:rFonts w:ascii="Arial" w:hAnsi="Arial" w:cs="Arial"/>
          <w:sz w:val="18"/>
          <w:szCs w:val="18"/>
          <w:u w:val="single"/>
          <w:vertAlign w:val="superscript"/>
          <w:lang w:val="en-US"/>
        </w:rPr>
        <w:t xml:space="preserve"> </w:t>
      </w:r>
      <w:r w:rsidRPr="00535219">
        <w:rPr>
          <w:rFonts w:ascii="Arial" w:hAnsi="Arial" w:cs="Arial"/>
          <w:sz w:val="18"/>
          <w:szCs w:val="18"/>
          <w:u w:val="single"/>
          <w:lang w:val="en-US"/>
        </w:rPr>
        <w:t xml:space="preserve"> </w:t>
      </w:r>
      <w:r w:rsidRPr="00BD0F79">
        <w:rPr>
          <w:rFonts w:ascii="Arial" w:hAnsi="Arial" w:cs="Arial"/>
          <w:i/>
          <w:iCs/>
          <w:sz w:val="18"/>
          <w:szCs w:val="18"/>
          <w:u w:val="single"/>
          <w:lang w:val="en-US"/>
        </w:rPr>
        <w:t>finding</w:t>
      </w:r>
      <w:proofErr w:type="gramEnd"/>
      <w:r w:rsidRPr="00BD0F79">
        <w:rPr>
          <w:rFonts w:ascii="Arial" w:hAnsi="Arial" w:cs="Arial"/>
          <w:i/>
          <w:iCs/>
          <w:sz w:val="18"/>
          <w:szCs w:val="18"/>
          <w:u w:val="single"/>
          <w:lang w:val="en-US"/>
        </w:rPr>
        <w:t xml:space="preserve"> a gift</w:t>
      </w:r>
      <w:r w:rsidRPr="00535219">
        <w:rPr>
          <w:rFonts w:ascii="Arial" w:hAnsi="Arial" w:cs="Arial"/>
          <w:sz w:val="18"/>
          <w:szCs w:val="18"/>
          <w:u w:val="single"/>
          <w:lang w:val="en-US"/>
        </w:rPr>
        <w:t xml:space="preserve">   </w:t>
      </w:r>
      <w:r w:rsidRPr="00535219">
        <w:rPr>
          <w:rFonts w:ascii="Arial" w:hAnsi="Arial" w:cs="Arial"/>
          <w:sz w:val="18"/>
          <w:szCs w:val="18"/>
          <w:lang w:val="en-US"/>
        </w:rPr>
        <w:t xml:space="preserve">for my daughter. </w:t>
      </w:r>
    </w:p>
    <w:p w14:paraId="4E25789E"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Would she like</w:t>
      </w:r>
      <w:r w:rsidRPr="00F83A50">
        <w:rPr>
          <w:rFonts w:ascii="Arial" w:hAnsi="Arial" w:cs="Arial"/>
          <w:sz w:val="18"/>
          <w:szCs w:val="18"/>
          <w:vertAlign w:val="superscript"/>
          <w:lang w:val="en-US"/>
        </w:rPr>
        <w:t xml:space="preserve"> 2</w:t>
      </w:r>
      <w:r>
        <w:rPr>
          <w:rFonts w:ascii="Arial" w:hAnsi="Arial" w:cs="Arial"/>
          <w:sz w:val="18"/>
          <w:szCs w:val="18"/>
          <w:lang w:val="en-US"/>
        </w:rPr>
        <w:t>__________</w:t>
      </w:r>
      <w:proofErr w:type="gramStart"/>
      <w:r>
        <w:rPr>
          <w:rFonts w:ascii="Arial" w:hAnsi="Arial" w:cs="Arial"/>
          <w:sz w:val="18"/>
          <w:szCs w:val="18"/>
          <w:lang w:val="en-US"/>
        </w:rPr>
        <w:t xml:space="preserve">_ </w:t>
      </w:r>
      <w:r w:rsidRPr="00535219">
        <w:rPr>
          <w:rFonts w:ascii="Arial" w:hAnsi="Arial" w:cs="Arial"/>
          <w:sz w:val="18"/>
          <w:szCs w:val="18"/>
          <w:lang w:val="en-US"/>
        </w:rPr>
        <w:t>?</w:t>
      </w:r>
      <w:proofErr w:type="gramEnd"/>
      <w:r w:rsidRPr="00535219">
        <w:rPr>
          <w:rFonts w:ascii="Arial" w:hAnsi="Arial" w:cs="Arial"/>
          <w:sz w:val="18"/>
          <w:szCs w:val="18"/>
          <w:lang w:val="en-US"/>
        </w:rPr>
        <w:t xml:space="preserve"> </w:t>
      </w:r>
    </w:p>
    <w:p w14:paraId="0E9118B9" w14:textId="77777777" w:rsidR="003F1428" w:rsidRPr="00535219" w:rsidRDefault="003F1428" w:rsidP="003F1428">
      <w:pPr>
        <w:spacing w:before="0" w:after="0" w:line="276" w:lineRule="auto"/>
        <w:ind w:firstLine="709"/>
        <w:jc w:val="both"/>
        <w:rPr>
          <w:rFonts w:ascii="Arial" w:hAnsi="Arial" w:cs="Arial"/>
          <w:sz w:val="18"/>
          <w:szCs w:val="18"/>
          <w:lang w:val="en-US"/>
        </w:rPr>
      </w:pPr>
    </w:p>
    <w:p w14:paraId="6F6E2415"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xml:space="preserve"> That sounds like </w:t>
      </w:r>
      <w:r w:rsidRPr="00F83A50">
        <w:rPr>
          <w:rFonts w:ascii="Arial" w:hAnsi="Arial" w:cs="Arial"/>
          <w:sz w:val="18"/>
          <w:szCs w:val="18"/>
          <w:vertAlign w:val="superscript"/>
          <w:lang w:val="en-US"/>
        </w:rPr>
        <w:t>3</w:t>
      </w:r>
      <w:r>
        <w:rPr>
          <w:rFonts w:ascii="Arial" w:hAnsi="Arial" w:cs="Arial"/>
          <w:sz w:val="18"/>
          <w:szCs w:val="18"/>
          <w:lang w:val="en-US"/>
        </w:rPr>
        <w:t>__________</w:t>
      </w:r>
      <w:proofErr w:type="gramStart"/>
      <w:r>
        <w:rPr>
          <w:rFonts w:ascii="Arial" w:hAnsi="Arial" w:cs="Arial"/>
          <w:sz w:val="18"/>
          <w:szCs w:val="18"/>
          <w:lang w:val="en-US"/>
        </w:rPr>
        <w:t xml:space="preserve">_ </w:t>
      </w:r>
      <w:r w:rsidRPr="00535219">
        <w:rPr>
          <w:rFonts w:ascii="Arial" w:hAnsi="Arial" w:cs="Arial"/>
          <w:sz w:val="18"/>
          <w:szCs w:val="18"/>
          <w:lang w:val="en-US"/>
        </w:rPr>
        <w:t>.</w:t>
      </w:r>
      <w:proofErr w:type="gramEnd"/>
      <w:r w:rsidRPr="00535219">
        <w:rPr>
          <w:rFonts w:ascii="Arial" w:hAnsi="Arial" w:cs="Arial"/>
          <w:sz w:val="18"/>
          <w:szCs w:val="18"/>
          <w:lang w:val="en-US"/>
        </w:rPr>
        <w:t xml:space="preserve"> </w:t>
      </w:r>
    </w:p>
    <w:p w14:paraId="6F6B2047"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A Mac is a very</w:t>
      </w:r>
      <w:r w:rsidRPr="00F83A50">
        <w:rPr>
          <w:rFonts w:ascii="Arial" w:hAnsi="Arial" w:cs="Arial"/>
          <w:sz w:val="18"/>
          <w:szCs w:val="18"/>
          <w:vertAlign w:val="superscript"/>
          <w:lang w:val="en-US"/>
        </w:rPr>
        <w:t xml:space="preserve"> 4</w:t>
      </w:r>
      <w:r>
        <w:rPr>
          <w:rFonts w:ascii="Arial" w:hAnsi="Arial" w:cs="Arial"/>
          <w:sz w:val="18"/>
          <w:szCs w:val="18"/>
          <w:lang w:val="en-US"/>
        </w:rPr>
        <w:t>__________</w:t>
      </w:r>
      <w:proofErr w:type="gramStart"/>
      <w:r>
        <w:rPr>
          <w:rFonts w:ascii="Arial" w:hAnsi="Arial" w:cs="Arial"/>
          <w:sz w:val="18"/>
          <w:szCs w:val="18"/>
          <w:lang w:val="en-US"/>
        </w:rPr>
        <w:t>_</w:t>
      </w:r>
      <w:r w:rsidRPr="00535219">
        <w:rPr>
          <w:rFonts w:ascii="Arial" w:hAnsi="Arial" w:cs="Arial"/>
          <w:sz w:val="18"/>
          <w:szCs w:val="18"/>
          <w:lang w:val="en-US"/>
        </w:rPr>
        <w:t>..</w:t>
      </w:r>
      <w:proofErr w:type="gramEnd"/>
      <w:r w:rsidRPr="00535219">
        <w:rPr>
          <w:rFonts w:ascii="Arial" w:hAnsi="Arial" w:cs="Arial"/>
          <w:sz w:val="18"/>
          <w:szCs w:val="18"/>
          <w:lang w:val="en-US"/>
        </w:rPr>
        <w:t xml:space="preserve"> </w:t>
      </w:r>
      <w:r>
        <w:rPr>
          <w:rFonts w:ascii="Arial" w:hAnsi="Arial" w:cs="Arial"/>
          <w:sz w:val="18"/>
          <w:szCs w:val="18"/>
          <w:lang w:val="en-US"/>
        </w:rPr>
        <w:t>.</w:t>
      </w:r>
    </w:p>
    <w:p w14:paraId="7BC23E4C" w14:textId="77777777" w:rsidR="003F1428" w:rsidRPr="00535219" w:rsidRDefault="003F1428" w:rsidP="003F1428">
      <w:pPr>
        <w:spacing w:before="0" w:after="0" w:line="276" w:lineRule="auto"/>
        <w:ind w:firstLine="709"/>
        <w:jc w:val="both"/>
        <w:rPr>
          <w:rFonts w:ascii="Arial" w:hAnsi="Arial" w:cs="Arial"/>
          <w:sz w:val="18"/>
          <w:szCs w:val="18"/>
          <w:lang w:val="en-US"/>
        </w:rPr>
      </w:pPr>
    </w:p>
    <w:p w14:paraId="65DCE936"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She mentioned a Mac.</w:t>
      </w:r>
      <w:r w:rsidRPr="00F83A50">
        <w:rPr>
          <w:rFonts w:ascii="Arial" w:hAnsi="Arial" w:cs="Arial"/>
          <w:sz w:val="18"/>
          <w:szCs w:val="18"/>
          <w:vertAlign w:val="superscript"/>
          <w:lang w:val="en-US"/>
        </w:rPr>
        <w:t xml:space="preserve"> 5</w:t>
      </w:r>
      <w:r>
        <w:rPr>
          <w:rFonts w:ascii="Arial" w:hAnsi="Arial" w:cs="Arial"/>
          <w:sz w:val="18"/>
          <w:szCs w:val="18"/>
          <w:lang w:val="en-US"/>
        </w:rPr>
        <w:t>___________</w:t>
      </w:r>
      <w:r w:rsidRPr="00535219">
        <w:rPr>
          <w:rFonts w:ascii="Arial" w:hAnsi="Arial" w:cs="Arial"/>
          <w:sz w:val="18"/>
          <w:szCs w:val="18"/>
          <w:lang w:val="en-US"/>
        </w:rPr>
        <w:t xml:space="preserve">? </w:t>
      </w:r>
    </w:p>
    <w:p w14:paraId="66EBA358"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A 15-inch Pro model is $2,100 plus tax. </w:t>
      </w:r>
    </w:p>
    <w:p w14:paraId="78E641EE" w14:textId="77777777" w:rsidR="003F1428" w:rsidRPr="00535219" w:rsidRDefault="003F1428" w:rsidP="003F1428">
      <w:pPr>
        <w:spacing w:before="0" w:after="0" w:line="276" w:lineRule="auto"/>
        <w:ind w:firstLine="709"/>
        <w:jc w:val="both"/>
        <w:rPr>
          <w:rFonts w:ascii="Arial" w:hAnsi="Arial" w:cs="Arial"/>
          <w:sz w:val="18"/>
          <w:szCs w:val="18"/>
          <w:lang w:val="en-US"/>
        </w:rPr>
      </w:pPr>
    </w:p>
    <w:p w14:paraId="347C34EF" w14:textId="77777777" w:rsidR="003F1428" w:rsidRPr="00535219" w:rsidRDefault="003F1428" w:rsidP="003F1428">
      <w:pPr>
        <w:spacing w:before="0" w:after="0" w:line="276" w:lineRule="auto"/>
        <w:ind w:left="0" w:firstLine="0"/>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That sounds like</w:t>
      </w:r>
      <w:r w:rsidRPr="00F83A50">
        <w:rPr>
          <w:rFonts w:ascii="Arial" w:hAnsi="Arial" w:cs="Arial"/>
          <w:sz w:val="18"/>
          <w:szCs w:val="18"/>
          <w:vertAlign w:val="superscript"/>
          <w:lang w:val="en-US"/>
        </w:rPr>
        <w:t xml:space="preserve"> 6</w:t>
      </w:r>
      <w:r>
        <w:rPr>
          <w:rFonts w:ascii="Arial" w:hAnsi="Arial" w:cs="Arial"/>
          <w:sz w:val="18"/>
          <w:szCs w:val="18"/>
          <w:lang w:val="en-US"/>
        </w:rPr>
        <w:t>__________</w:t>
      </w:r>
      <w:proofErr w:type="gramStart"/>
      <w:r>
        <w:rPr>
          <w:rFonts w:ascii="Arial" w:hAnsi="Arial" w:cs="Arial"/>
          <w:sz w:val="18"/>
          <w:szCs w:val="18"/>
          <w:lang w:val="en-US"/>
        </w:rPr>
        <w:t>_</w:t>
      </w:r>
      <w:r w:rsidRPr="00535219">
        <w:rPr>
          <w:rFonts w:ascii="Arial" w:hAnsi="Arial" w:cs="Arial"/>
          <w:sz w:val="18"/>
          <w:szCs w:val="18"/>
          <w:lang w:val="en-US"/>
        </w:rPr>
        <w:t>..</w:t>
      </w:r>
      <w:proofErr w:type="gramEnd"/>
      <w:r w:rsidRPr="00535219">
        <w:rPr>
          <w:rFonts w:ascii="Arial" w:hAnsi="Arial" w:cs="Arial"/>
          <w:sz w:val="18"/>
          <w:szCs w:val="18"/>
          <w:lang w:val="en-US"/>
        </w:rPr>
        <w:t xml:space="preserve"> I'll take one. </w:t>
      </w:r>
    </w:p>
    <w:p w14:paraId="1C0776D7"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This is a gift she'll cherish for years. </w:t>
      </w:r>
      <w:r w:rsidRPr="00F83A50">
        <w:rPr>
          <w:rFonts w:ascii="Arial" w:hAnsi="Arial" w:cs="Arial"/>
          <w:sz w:val="18"/>
          <w:szCs w:val="18"/>
          <w:vertAlign w:val="superscript"/>
          <w:lang w:val="en-US"/>
        </w:rPr>
        <w:t>7</w:t>
      </w:r>
      <w:r>
        <w:rPr>
          <w:rFonts w:ascii="Arial" w:hAnsi="Arial" w:cs="Arial"/>
          <w:sz w:val="18"/>
          <w:szCs w:val="18"/>
          <w:lang w:val="en-US"/>
        </w:rPr>
        <w:t>__________</w:t>
      </w:r>
      <w:proofErr w:type="gramStart"/>
      <w:r>
        <w:rPr>
          <w:rFonts w:ascii="Arial" w:hAnsi="Arial" w:cs="Arial"/>
          <w:sz w:val="18"/>
          <w:szCs w:val="18"/>
          <w:lang w:val="en-US"/>
        </w:rPr>
        <w:t xml:space="preserve">_ </w:t>
      </w:r>
      <w:r w:rsidRPr="00535219">
        <w:rPr>
          <w:rFonts w:ascii="Arial" w:hAnsi="Arial" w:cs="Arial"/>
          <w:sz w:val="18"/>
          <w:szCs w:val="18"/>
          <w:lang w:val="en-US"/>
        </w:rPr>
        <w:t>.</w:t>
      </w:r>
      <w:proofErr w:type="gramEnd"/>
    </w:p>
    <w:p w14:paraId="6566CA8E" w14:textId="77777777" w:rsidR="003F1428" w:rsidRPr="00535219" w:rsidRDefault="003F1428" w:rsidP="003F1428">
      <w:pPr>
        <w:spacing w:before="0" w:after="0" w:line="276" w:lineRule="auto"/>
        <w:ind w:firstLine="709"/>
        <w:jc w:val="both"/>
        <w:rPr>
          <w:rFonts w:ascii="Arial" w:hAnsi="Arial" w:cs="Arial"/>
          <w:sz w:val="18"/>
          <w:szCs w:val="18"/>
          <w:lang w:val="en-US"/>
        </w:rPr>
      </w:pPr>
    </w:p>
    <w:p w14:paraId="3375891F"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w:t>
      </w:r>
      <w:r w:rsidRPr="00F83A50">
        <w:rPr>
          <w:rFonts w:ascii="Arial" w:hAnsi="Arial" w:cs="Arial"/>
          <w:sz w:val="18"/>
          <w:szCs w:val="18"/>
          <w:vertAlign w:val="superscript"/>
          <w:lang w:val="en-US"/>
        </w:rPr>
        <w:t>8</w:t>
      </w:r>
      <w:r>
        <w:rPr>
          <w:rFonts w:ascii="Arial" w:hAnsi="Arial" w:cs="Arial"/>
          <w:sz w:val="18"/>
          <w:szCs w:val="18"/>
          <w:lang w:val="en-US"/>
        </w:rPr>
        <w:t>__________</w:t>
      </w:r>
      <w:proofErr w:type="gramStart"/>
      <w:r>
        <w:rPr>
          <w:rFonts w:ascii="Arial" w:hAnsi="Arial" w:cs="Arial"/>
          <w:sz w:val="18"/>
          <w:szCs w:val="18"/>
          <w:lang w:val="en-US"/>
        </w:rPr>
        <w:t xml:space="preserve">_ </w:t>
      </w:r>
      <w:r w:rsidRPr="00535219">
        <w:rPr>
          <w:rFonts w:ascii="Arial" w:hAnsi="Arial" w:cs="Arial"/>
          <w:sz w:val="18"/>
          <w:szCs w:val="18"/>
          <w:lang w:val="en-US"/>
        </w:rPr>
        <w:t>.</w:t>
      </w:r>
      <w:proofErr w:type="gramEnd"/>
      <w:r w:rsidRPr="00535219">
        <w:rPr>
          <w:rFonts w:ascii="Arial" w:hAnsi="Arial" w:cs="Arial"/>
          <w:sz w:val="18"/>
          <w:szCs w:val="18"/>
          <w:lang w:val="en-US"/>
        </w:rPr>
        <w:t xml:space="preserve"> </w:t>
      </w:r>
    </w:p>
    <w:p w14:paraId="3F1A3471"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We're almost through. Just sign here, please. </w:t>
      </w:r>
    </w:p>
    <w:p w14:paraId="6B5AA625" w14:textId="77777777" w:rsidR="003F1428" w:rsidRPr="00535219" w:rsidRDefault="003F1428" w:rsidP="003F1428">
      <w:pPr>
        <w:spacing w:before="0" w:after="0" w:line="276" w:lineRule="auto"/>
        <w:ind w:firstLine="709"/>
        <w:jc w:val="both"/>
        <w:rPr>
          <w:rFonts w:ascii="Arial" w:hAnsi="Arial" w:cs="Arial"/>
          <w:sz w:val="18"/>
          <w:szCs w:val="18"/>
          <w:lang w:val="en-US"/>
        </w:rPr>
      </w:pPr>
    </w:p>
    <w:p w14:paraId="0FA4C424"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xml:space="preserve"> Just take it home and </w:t>
      </w:r>
      <w:r w:rsidRPr="00F83A50">
        <w:rPr>
          <w:rFonts w:ascii="Arial" w:hAnsi="Arial" w:cs="Arial"/>
          <w:sz w:val="18"/>
          <w:szCs w:val="18"/>
          <w:vertAlign w:val="superscript"/>
          <w:lang w:val="en-US"/>
        </w:rPr>
        <w:t>9</w:t>
      </w:r>
      <w:r>
        <w:rPr>
          <w:rFonts w:ascii="Arial" w:hAnsi="Arial" w:cs="Arial"/>
          <w:sz w:val="18"/>
          <w:szCs w:val="18"/>
          <w:lang w:val="en-US"/>
        </w:rPr>
        <w:t>__________</w:t>
      </w:r>
      <w:proofErr w:type="gramStart"/>
      <w:r>
        <w:rPr>
          <w:rFonts w:ascii="Arial" w:hAnsi="Arial" w:cs="Arial"/>
          <w:sz w:val="18"/>
          <w:szCs w:val="18"/>
          <w:lang w:val="en-US"/>
        </w:rPr>
        <w:t>_</w:t>
      </w:r>
      <w:r w:rsidRPr="00535219">
        <w:rPr>
          <w:rFonts w:ascii="Arial" w:hAnsi="Arial" w:cs="Arial"/>
          <w:sz w:val="18"/>
          <w:szCs w:val="18"/>
          <w:lang w:val="en-US"/>
        </w:rPr>
        <w:t>..?</w:t>
      </w:r>
      <w:proofErr w:type="gramEnd"/>
      <w:r w:rsidRPr="00535219">
        <w:rPr>
          <w:rFonts w:ascii="Arial" w:hAnsi="Arial" w:cs="Arial"/>
          <w:sz w:val="18"/>
          <w:szCs w:val="18"/>
          <w:lang w:val="en-US"/>
        </w:rPr>
        <w:t xml:space="preserve"> </w:t>
      </w:r>
    </w:p>
    <w:p w14:paraId="3F0565BB"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She'll be online 20 minutes after she opens the box. </w:t>
      </w:r>
    </w:p>
    <w:p w14:paraId="4D1C89CE" w14:textId="77777777" w:rsidR="003F1428" w:rsidRPr="00535219" w:rsidRDefault="003F1428" w:rsidP="003F1428">
      <w:pPr>
        <w:spacing w:before="0" w:after="0" w:line="276" w:lineRule="auto"/>
        <w:ind w:firstLine="709"/>
        <w:jc w:val="both"/>
        <w:rPr>
          <w:rFonts w:ascii="Arial" w:hAnsi="Arial" w:cs="Arial"/>
          <w:sz w:val="18"/>
          <w:szCs w:val="18"/>
          <w:lang w:val="en-US"/>
        </w:rPr>
      </w:pPr>
    </w:p>
    <w:p w14:paraId="5ADF79A1"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A:</w:t>
      </w:r>
      <w:r w:rsidRPr="00535219">
        <w:rPr>
          <w:rFonts w:ascii="Arial" w:hAnsi="Arial" w:cs="Arial"/>
          <w:sz w:val="18"/>
          <w:szCs w:val="18"/>
          <w:lang w:val="en-US"/>
        </w:rPr>
        <w:t xml:space="preserve"> She's going to be so pleased with this. </w:t>
      </w:r>
    </w:p>
    <w:p w14:paraId="4A49EE81" w14:textId="77777777" w:rsidR="003F1428" w:rsidRPr="00535219" w:rsidRDefault="003F1428" w:rsidP="003F1428">
      <w:pPr>
        <w:spacing w:before="0" w:after="0" w:line="276" w:lineRule="auto"/>
        <w:jc w:val="both"/>
        <w:rPr>
          <w:rFonts w:ascii="Arial" w:hAnsi="Arial" w:cs="Arial"/>
          <w:sz w:val="18"/>
          <w:szCs w:val="18"/>
          <w:lang w:val="en-US"/>
        </w:rPr>
      </w:pPr>
      <w:r w:rsidRPr="00535219">
        <w:rPr>
          <w:rFonts w:ascii="Arial" w:hAnsi="Arial" w:cs="Arial"/>
          <w:b/>
          <w:bCs/>
          <w:sz w:val="18"/>
          <w:szCs w:val="18"/>
          <w:lang w:val="en-US"/>
        </w:rPr>
        <w:t>B:</w:t>
      </w:r>
      <w:r w:rsidRPr="00535219">
        <w:rPr>
          <w:rFonts w:ascii="Arial" w:hAnsi="Arial" w:cs="Arial"/>
          <w:sz w:val="18"/>
          <w:szCs w:val="18"/>
          <w:lang w:val="en-US"/>
        </w:rPr>
        <w:t xml:space="preserve"> Remember us for all your </w:t>
      </w:r>
      <w:r w:rsidRPr="00F83A50">
        <w:rPr>
          <w:rFonts w:ascii="Arial" w:hAnsi="Arial" w:cs="Arial"/>
          <w:sz w:val="18"/>
          <w:szCs w:val="18"/>
          <w:vertAlign w:val="superscript"/>
          <w:lang w:val="en-US"/>
        </w:rPr>
        <w:t>10</w:t>
      </w:r>
      <w:r>
        <w:rPr>
          <w:rFonts w:ascii="Arial" w:hAnsi="Arial" w:cs="Arial"/>
          <w:sz w:val="18"/>
          <w:szCs w:val="18"/>
          <w:lang w:val="en-US"/>
        </w:rPr>
        <w:t>__________</w:t>
      </w:r>
      <w:proofErr w:type="gramStart"/>
      <w:r>
        <w:rPr>
          <w:rFonts w:ascii="Arial" w:hAnsi="Arial" w:cs="Arial"/>
          <w:sz w:val="18"/>
          <w:szCs w:val="18"/>
          <w:lang w:val="en-US"/>
        </w:rPr>
        <w:t xml:space="preserve">_ </w:t>
      </w:r>
      <w:r w:rsidRPr="00535219">
        <w:rPr>
          <w:rFonts w:ascii="Arial" w:hAnsi="Arial" w:cs="Arial"/>
          <w:sz w:val="18"/>
          <w:szCs w:val="18"/>
          <w:lang w:val="en-US"/>
        </w:rPr>
        <w:t>.</w:t>
      </w:r>
      <w:proofErr w:type="gramEnd"/>
    </w:p>
    <w:p w14:paraId="68B0593D" w14:textId="750FF234" w:rsidR="00FF6273" w:rsidRPr="009F01F2" w:rsidRDefault="00FF6273" w:rsidP="009F01F2">
      <w:pPr>
        <w:pStyle w:val="ScoreBox"/>
      </w:pPr>
      <w:r>
        <w:t>/9</w:t>
      </w:r>
    </w:p>
    <w:p w14:paraId="505C58D8" w14:textId="77777777" w:rsidR="00544D9F" w:rsidRPr="009B2EDE" w:rsidRDefault="00544D9F" w:rsidP="00FF6273">
      <w:pPr>
        <w:pStyle w:val="HeadASection"/>
      </w:pPr>
      <w:r w:rsidRPr="009B2EDE">
        <w:lastRenderedPageBreak/>
        <w:t>Reading</w:t>
      </w:r>
    </w:p>
    <w:p w14:paraId="77A1A87D" w14:textId="77777777" w:rsidR="00640A9D" w:rsidRDefault="00640A9D" w:rsidP="00640A9D">
      <w:pPr>
        <w:pStyle w:val="Rubric"/>
        <w:ind w:left="284" w:hanging="284"/>
      </w:pPr>
      <w:r>
        <w:t xml:space="preserve">12 </w:t>
      </w:r>
      <w:r>
        <w:tab/>
        <w:t>Read the text about the future of some jobs. Then answer questions 1–8.</w:t>
      </w:r>
    </w:p>
    <w:p w14:paraId="0FC9AF4F" w14:textId="77777777" w:rsidR="00640A9D" w:rsidRPr="0036533E" w:rsidRDefault="00640A9D" w:rsidP="00640A9D">
      <w:pPr>
        <w:spacing w:before="0" w:line="276" w:lineRule="auto"/>
        <w:rPr>
          <w:rFonts w:ascii="Arial" w:hAnsi="Arial" w:cs="Arial"/>
          <w:sz w:val="18"/>
          <w:szCs w:val="18"/>
          <w:lang w:val="en-US"/>
        </w:rPr>
      </w:pPr>
      <w:r w:rsidRPr="0036533E">
        <w:rPr>
          <w:rFonts w:ascii="Arial" w:hAnsi="Arial" w:cs="Arial"/>
          <w:sz w:val="18"/>
          <w:szCs w:val="18"/>
          <w:lang w:val="en-US"/>
        </w:rPr>
        <w:t>Choose your future career carefully – experts are predicting big changes in the jobs we’ll do in the next ten or twenty years. Some jobs might disappear, but others will become more important.</w:t>
      </w:r>
    </w:p>
    <w:p w14:paraId="475732C1" w14:textId="77777777" w:rsidR="00640A9D" w:rsidRPr="0036533E" w:rsidRDefault="00640A9D" w:rsidP="00640A9D">
      <w:pPr>
        <w:spacing w:before="0" w:line="276" w:lineRule="auto"/>
        <w:rPr>
          <w:rFonts w:ascii="Arial" w:hAnsi="Arial" w:cs="Arial"/>
          <w:sz w:val="18"/>
          <w:szCs w:val="18"/>
          <w:lang w:val="en-US"/>
        </w:rPr>
      </w:pPr>
      <w:r w:rsidRPr="0036533E">
        <w:rPr>
          <w:rFonts w:ascii="Arial" w:hAnsi="Arial" w:cs="Arial"/>
          <w:sz w:val="18"/>
          <w:szCs w:val="18"/>
          <w:lang w:val="en-US"/>
        </w:rPr>
        <w:t>The Internet will have a big effect. People already choose to do a lot of their shopping online, so there won’t be as many shops, and there won’t be many jobs for shop assistants. Some postmen and other post office staff might lose their jobs, because people will send everything by email.</w:t>
      </w:r>
    </w:p>
    <w:p w14:paraId="7742F3C5" w14:textId="77777777" w:rsidR="00640A9D" w:rsidRPr="0036533E" w:rsidRDefault="00640A9D" w:rsidP="00640A9D">
      <w:pPr>
        <w:spacing w:before="0" w:line="276" w:lineRule="auto"/>
        <w:rPr>
          <w:rFonts w:ascii="Arial" w:hAnsi="Arial" w:cs="Arial"/>
          <w:sz w:val="18"/>
          <w:szCs w:val="18"/>
          <w:lang w:val="en-US"/>
        </w:rPr>
      </w:pPr>
      <w:r w:rsidRPr="0036533E">
        <w:rPr>
          <w:rFonts w:ascii="Arial" w:hAnsi="Arial" w:cs="Arial"/>
          <w:sz w:val="18"/>
          <w:szCs w:val="18"/>
          <w:lang w:val="en-US"/>
        </w:rPr>
        <w:t>Another job that might disappear because of technology is photo processors – the people who print photos. This is because most of us keep our photos on our computers now and never print them. Also, there might not be as many jobs for builders as there are today. 3D printers will soon make parts of buildings or even whole buildings in just a few hours.</w:t>
      </w:r>
    </w:p>
    <w:p w14:paraId="5E8ECEB7" w14:textId="77777777" w:rsidR="00640A9D" w:rsidRPr="0036533E" w:rsidRDefault="00640A9D" w:rsidP="00640A9D">
      <w:pPr>
        <w:spacing w:before="0" w:line="276" w:lineRule="auto"/>
        <w:rPr>
          <w:rFonts w:ascii="Arial" w:hAnsi="Arial" w:cs="Arial"/>
          <w:sz w:val="18"/>
          <w:szCs w:val="18"/>
          <w:lang w:val="en-US"/>
        </w:rPr>
      </w:pPr>
      <w:r w:rsidRPr="0036533E">
        <w:rPr>
          <w:rFonts w:ascii="Arial" w:hAnsi="Arial" w:cs="Arial"/>
          <w:sz w:val="18"/>
          <w:szCs w:val="18"/>
          <w:lang w:val="en-US"/>
        </w:rPr>
        <w:t>So which jobs are safe?</w:t>
      </w:r>
    </w:p>
    <w:p w14:paraId="279D2FF4" w14:textId="77777777" w:rsidR="00640A9D" w:rsidRPr="0036533E" w:rsidRDefault="00640A9D" w:rsidP="00640A9D">
      <w:pPr>
        <w:spacing w:before="0" w:line="276" w:lineRule="auto"/>
        <w:rPr>
          <w:rFonts w:ascii="Arial" w:hAnsi="Arial" w:cs="Arial"/>
          <w:sz w:val="18"/>
          <w:szCs w:val="18"/>
          <w:lang w:val="en-US"/>
        </w:rPr>
      </w:pPr>
      <w:r w:rsidRPr="0036533E">
        <w:rPr>
          <w:rFonts w:ascii="Arial" w:hAnsi="Arial" w:cs="Arial"/>
          <w:sz w:val="18"/>
          <w:szCs w:val="18"/>
          <w:lang w:val="en-US"/>
        </w:rPr>
        <w:t xml:space="preserve">•   </w:t>
      </w:r>
      <w:r w:rsidRPr="00A35E41">
        <w:rPr>
          <w:rFonts w:ascii="Arial" w:hAnsi="Arial" w:cs="Arial"/>
          <w:b/>
          <w:bCs/>
          <w:sz w:val="18"/>
          <w:szCs w:val="18"/>
          <w:lang w:val="en-US"/>
        </w:rPr>
        <w:t>Computer programmers</w:t>
      </w:r>
      <w:r w:rsidRPr="0036533E">
        <w:rPr>
          <w:rFonts w:ascii="Arial" w:hAnsi="Arial" w:cs="Arial"/>
          <w:sz w:val="18"/>
          <w:szCs w:val="18"/>
          <w:lang w:val="en-US"/>
        </w:rPr>
        <w:t> – a hundred years ago there were none, but now there are lots of them and there will be even more in future because almost all jobs will need computers.</w:t>
      </w:r>
    </w:p>
    <w:p w14:paraId="54456594" w14:textId="77777777" w:rsidR="00640A9D" w:rsidRPr="0036533E" w:rsidRDefault="00640A9D" w:rsidP="00640A9D">
      <w:pPr>
        <w:spacing w:before="0" w:line="276" w:lineRule="auto"/>
        <w:rPr>
          <w:rFonts w:ascii="Arial" w:hAnsi="Arial" w:cs="Arial"/>
          <w:sz w:val="18"/>
          <w:szCs w:val="18"/>
          <w:lang w:val="en-US"/>
        </w:rPr>
      </w:pPr>
      <w:r w:rsidRPr="0036533E">
        <w:rPr>
          <w:rFonts w:ascii="Arial" w:hAnsi="Arial" w:cs="Arial"/>
          <w:sz w:val="18"/>
          <w:szCs w:val="18"/>
          <w:lang w:val="en-US"/>
        </w:rPr>
        <w:t xml:space="preserve">•   </w:t>
      </w:r>
      <w:r w:rsidRPr="00A35E41">
        <w:rPr>
          <w:rFonts w:ascii="Arial" w:hAnsi="Arial" w:cs="Arial"/>
          <w:b/>
          <w:bCs/>
          <w:sz w:val="18"/>
          <w:szCs w:val="18"/>
          <w:lang w:val="en-US"/>
        </w:rPr>
        <w:t>Environment protection officer</w:t>
      </w:r>
      <w:r w:rsidRPr="0036533E">
        <w:rPr>
          <w:rFonts w:ascii="Arial" w:hAnsi="Arial" w:cs="Arial"/>
          <w:sz w:val="18"/>
          <w:szCs w:val="18"/>
          <w:lang w:val="en-US"/>
        </w:rPr>
        <w:t> – there will be a lot of new ‘green’ jobs as environmental problems get more serious.</w:t>
      </w:r>
    </w:p>
    <w:p w14:paraId="0556B29D" w14:textId="77777777" w:rsidR="00640A9D" w:rsidRPr="0036533E" w:rsidRDefault="00640A9D" w:rsidP="00640A9D">
      <w:pPr>
        <w:spacing w:before="0" w:line="276" w:lineRule="auto"/>
        <w:rPr>
          <w:rFonts w:ascii="Arial" w:hAnsi="Arial" w:cs="Arial"/>
          <w:sz w:val="18"/>
          <w:szCs w:val="18"/>
          <w:lang w:val="en-US"/>
        </w:rPr>
      </w:pPr>
      <w:r w:rsidRPr="0036533E">
        <w:rPr>
          <w:rFonts w:ascii="Arial" w:hAnsi="Arial" w:cs="Arial"/>
          <w:sz w:val="18"/>
          <w:szCs w:val="18"/>
          <w:lang w:val="en-US"/>
        </w:rPr>
        <w:t xml:space="preserve">•   </w:t>
      </w:r>
      <w:r w:rsidRPr="00A35E41">
        <w:rPr>
          <w:rFonts w:ascii="Arial" w:hAnsi="Arial" w:cs="Arial"/>
          <w:b/>
          <w:bCs/>
          <w:sz w:val="18"/>
          <w:szCs w:val="18"/>
          <w:lang w:val="en-US"/>
        </w:rPr>
        <w:t>Carers </w:t>
      </w:r>
      <w:r w:rsidRPr="0036533E">
        <w:rPr>
          <w:rFonts w:ascii="Arial" w:hAnsi="Arial" w:cs="Arial"/>
          <w:sz w:val="18"/>
          <w:szCs w:val="18"/>
          <w:lang w:val="en-US"/>
        </w:rPr>
        <w:t>– people will live longer and we’ll need carers to look after us in old age.</w:t>
      </w:r>
    </w:p>
    <w:p w14:paraId="6A0EEE53" w14:textId="77777777" w:rsidR="00640A9D" w:rsidRPr="0036533E" w:rsidRDefault="00640A9D" w:rsidP="00640A9D">
      <w:pPr>
        <w:spacing w:before="0" w:line="276" w:lineRule="auto"/>
        <w:rPr>
          <w:rFonts w:ascii="Arial" w:hAnsi="Arial" w:cs="Arial"/>
          <w:sz w:val="18"/>
          <w:szCs w:val="18"/>
          <w:lang w:val="en-US"/>
        </w:rPr>
      </w:pPr>
      <w:r w:rsidRPr="0036533E">
        <w:rPr>
          <w:rFonts w:ascii="Arial" w:hAnsi="Arial" w:cs="Arial"/>
          <w:sz w:val="18"/>
          <w:szCs w:val="18"/>
          <w:lang w:val="en-US"/>
        </w:rPr>
        <w:t xml:space="preserve">•   </w:t>
      </w:r>
      <w:r w:rsidRPr="00A35E41">
        <w:rPr>
          <w:rFonts w:ascii="Arial" w:hAnsi="Arial" w:cs="Arial"/>
          <w:b/>
          <w:bCs/>
          <w:sz w:val="18"/>
          <w:szCs w:val="18"/>
          <w:lang w:val="en-US"/>
        </w:rPr>
        <w:t>Online education manager </w:t>
      </w:r>
      <w:r w:rsidRPr="0036533E">
        <w:rPr>
          <w:rFonts w:ascii="Arial" w:hAnsi="Arial" w:cs="Arial"/>
          <w:sz w:val="18"/>
          <w:szCs w:val="18"/>
          <w:lang w:val="en-US"/>
        </w:rPr>
        <w:t xml:space="preserve">– many students will take online courses. There will be jobs for people to create and </w:t>
      </w:r>
      <w:proofErr w:type="spellStart"/>
      <w:r w:rsidRPr="0036533E">
        <w:rPr>
          <w:rFonts w:ascii="Arial" w:hAnsi="Arial" w:cs="Arial"/>
          <w:sz w:val="18"/>
          <w:szCs w:val="18"/>
          <w:lang w:val="en-US"/>
        </w:rPr>
        <w:t>organise</w:t>
      </w:r>
      <w:proofErr w:type="spellEnd"/>
      <w:r w:rsidRPr="0036533E">
        <w:rPr>
          <w:rFonts w:ascii="Arial" w:hAnsi="Arial" w:cs="Arial"/>
          <w:sz w:val="18"/>
          <w:szCs w:val="18"/>
          <w:lang w:val="en-US"/>
        </w:rPr>
        <w:t xml:space="preserve"> the courses.</w:t>
      </w:r>
    </w:p>
    <w:p w14:paraId="59D9D652" w14:textId="77777777" w:rsidR="00640A9D" w:rsidRDefault="00640A9D" w:rsidP="00640A9D">
      <w:pPr>
        <w:spacing w:before="0" w:line="276" w:lineRule="auto"/>
        <w:rPr>
          <w:rFonts w:ascii="Arial" w:hAnsi="Arial" w:cs="Arial"/>
          <w:sz w:val="18"/>
          <w:szCs w:val="18"/>
          <w:lang w:val="en-US"/>
        </w:rPr>
      </w:pPr>
      <w:r w:rsidRPr="0036533E">
        <w:rPr>
          <w:rFonts w:ascii="Arial" w:hAnsi="Arial" w:cs="Arial"/>
          <w:sz w:val="18"/>
          <w:szCs w:val="18"/>
          <w:lang w:val="en-US"/>
        </w:rPr>
        <w:t>And of course, we will still need actors and musicians to entertain us, lawyers to argue and politicians to make the big decisions.</w:t>
      </w:r>
    </w:p>
    <w:p w14:paraId="14FFDE69" w14:textId="77777777" w:rsidR="00640A9D" w:rsidRDefault="00640A9D" w:rsidP="00640A9D">
      <w:pPr>
        <w:spacing w:before="0" w:line="276" w:lineRule="auto"/>
        <w:ind w:left="0" w:firstLine="0"/>
        <w:rPr>
          <w:sz w:val="20"/>
          <w:szCs w:val="20"/>
        </w:rPr>
      </w:pPr>
    </w:p>
    <w:p w14:paraId="370414B9" w14:textId="10F38513" w:rsidR="00640A9D" w:rsidRPr="00BD61BF" w:rsidRDefault="00640A9D" w:rsidP="00640A9D">
      <w:pPr>
        <w:spacing w:before="0" w:after="0" w:line="276" w:lineRule="auto"/>
        <w:rPr>
          <w:rFonts w:ascii="Arial" w:hAnsi="Arial" w:cs="Arial"/>
          <w:sz w:val="18"/>
          <w:szCs w:val="18"/>
          <w:lang w:val="en-US"/>
        </w:rPr>
      </w:pPr>
      <w:r w:rsidRPr="00BD61BF">
        <w:rPr>
          <w:rFonts w:ascii="Arial" w:hAnsi="Arial" w:cs="Arial"/>
          <w:sz w:val="18"/>
          <w:szCs w:val="18"/>
          <w:lang w:val="en-US"/>
        </w:rPr>
        <w:t>1 Who might people need to take care of the nature?</w:t>
      </w:r>
      <w:r>
        <w:rPr>
          <w:rFonts w:ascii="Arial" w:hAnsi="Arial" w:cs="Arial"/>
          <w:sz w:val="18"/>
          <w:szCs w:val="18"/>
          <w:lang w:val="en-US"/>
        </w:rPr>
        <w:t xml:space="preserve"> </w:t>
      </w:r>
      <w:r w:rsidR="00BD0F79" w:rsidRPr="003F0A83">
        <w:rPr>
          <w:rFonts w:ascii="Arial" w:hAnsi="Arial" w:cs="Arial"/>
          <w:i/>
          <w:iCs/>
          <w:sz w:val="18"/>
          <w:szCs w:val="18"/>
          <w:u w:val="single"/>
          <w:lang w:val="en-US"/>
        </w:rPr>
        <w:t>Environment protection officer</w:t>
      </w:r>
      <w:r w:rsidR="00BD0F79" w:rsidRPr="003F0A83">
        <w:rPr>
          <w:rFonts w:ascii="Arial" w:hAnsi="Arial" w:cs="Arial"/>
          <w:sz w:val="18"/>
          <w:szCs w:val="18"/>
          <w:u w:val="single"/>
        </w:rPr>
        <w:t xml:space="preserve">    </w:t>
      </w:r>
      <w:r w:rsidR="00BD0F79" w:rsidRPr="00BD61BF">
        <w:rPr>
          <w:rFonts w:ascii="Arial" w:hAnsi="Arial" w:cs="Arial"/>
          <w:sz w:val="18"/>
          <w:szCs w:val="18"/>
        </w:rPr>
        <w:t xml:space="preserve">     </w:t>
      </w:r>
    </w:p>
    <w:p w14:paraId="329BC7FD" w14:textId="77777777" w:rsidR="00640A9D" w:rsidRPr="00BD61BF" w:rsidRDefault="00640A9D" w:rsidP="00640A9D">
      <w:pPr>
        <w:spacing w:before="0" w:after="0" w:line="276" w:lineRule="auto"/>
        <w:rPr>
          <w:rFonts w:ascii="Arial" w:hAnsi="Arial" w:cs="Arial"/>
          <w:sz w:val="18"/>
          <w:szCs w:val="18"/>
          <w:lang w:val="en-US"/>
        </w:rPr>
      </w:pPr>
      <w:r w:rsidRPr="00BD61BF">
        <w:rPr>
          <w:rFonts w:ascii="Arial" w:hAnsi="Arial" w:cs="Arial"/>
          <w:sz w:val="18"/>
          <w:szCs w:val="18"/>
          <w:lang w:val="en-US"/>
        </w:rPr>
        <w:t xml:space="preserve">2 Who can help people more when life expectancy rises? </w:t>
      </w:r>
      <w:r w:rsidRPr="00BD61BF">
        <w:rPr>
          <w:rStyle w:val="GapFillchr"/>
          <w:rFonts w:ascii="Arial" w:hAnsi="Arial" w:cs="Arial"/>
          <w:b w:val="0"/>
          <w:szCs w:val="18"/>
          <w:u w:val="none"/>
        </w:rPr>
        <w:t>________</w:t>
      </w:r>
    </w:p>
    <w:p w14:paraId="1D53F307" w14:textId="77777777" w:rsidR="00640A9D" w:rsidRPr="00BD61BF" w:rsidRDefault="00640A9D" w:rsidP="00640A9D">
      <w:pPr>
        <w:spacing w:before="0" w:after="0" w:line="276" w:lineRule="auto"/>
        <w:rPr>
          <w:rFonts w:ascii="Arial" w:hAnsi="Arial" w:cs="Arial"/>
          <w:sz w:val="18"/>
          <w:szCs w:val="18"/>
          <w:lang w:val="en-US"/>
        </w:rPr>
      </w:pPr>
      <w:r w:rsidRPr="00BD61BF">
        <w:rPr>
          <w:rFonts w:ascii="Arial" w:hAnsi="Arial" w:cs="Arial"/>
          <w:sz w:val="18"/>
          <w:szCs w:val="18"/>
          <w:lang w:val="en-US"/>
        </w:rPr>
        <w:t xml:space="preserve">3 Who might people need so that they have fun?   </w:t>
      </w:r>
      <w:r w:rsidRPr="00BD61BF">
        <w:rPr>
          <w:rStyle w:val="GapFillchr"/>
          <w:rFonts w:ascii="Arial" w:hAnsi="Arial" w:cs="Arial"/>
          <w:b w:val="0"/>
          <w:szCs w:val="18"/>
          <w:u w:val="none"/>
        </w:rPr>
        <w:t>_______</w:t>
      </w:r>
      <w:proofErr w:type="gramStart"/>
      <w:r w:rsidRPr="00BD61BF">
        <w:rPr>
          <w:rStyle w:val="GapFillchr"/>
          <w:rFonts w:ascii="Arial" w:hAnsi="Arial" w:cs="Arial"/>
          <w:b w:val="0"/>
          <w:szCs w:val="18"/>
          <w:u w:val="none"/>
        </w:rPr>
        <w:t>_</w:t>
      </w:r>
      <w:r w:rsidRPr="00BD61BF">
        <w:rPr>
          <w:rFonts w:ascii="Arial" w:hAnsi="Arial" w:cs="Arial"/>
          <w:sz w:val="18"/>
          <w:szCs w:val="18"/>
        </w:rPr>
        <w:t xml:space="preserve">  </w:t>
      </w:r>
      <w:r w:rsidRPr="00BD61BF">
        <w:rPr>
          <w:rFonts w:ascii="Arial" w:hAnsi="Arial" w:cs="Arial"/>
          <w:sz w:val="18"/>
          <w:szCs w:val="18"/>
          <w:lang w:val="en-US"/>
        </w:rPr>
        <w:t>and</w:t>
      </w:r>
      <w:proofErr w:type="gramEnd"/>
      <w:r w:rsidRPr="00BD61BF">
        <w:rPr>
          <w:rFonts w:ascii="Arial" w:hAnsi="Arial" w:cs="Arial"/>
          <w:sz w:val="18"/>
          <w:szCs w:val="18"/>
          <w:lang w:val="en-US"/>
        </w:rPr>
        <w:t xml:space="preserve"> </w:t>
      </w:r>
      <w:r w:rsidRPr="00BD61BF">
        <w:rPr>
          <w:rFonts w:ascii="Arial" w:hAnsi="Arial" w:cs="Arial"/>
          <w:sz w:val="18"/>
          <w:szCs w:val="18"/>
          <w:vertAlign w:val="superscript"/>
          <w:lang w:val="en-US"/>
        </w:rPr>
        <w:t>4</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389F1D46" w14:textId="77777777" w:rsidR="00640A9D" w:rsidRPr="00BD61BF" w:rsidRDefault="00640A9D" w:rsidP="00640A9D">
      <w:pPr>
        <w:spacing w:before="0" w:after="0" w:line="276" w:lineRule="auto"/>
        <w:rPr>
          <w:rFonts w:ascii="Arial" w:hAnsi="Arial" w:cs="Arial"/>
          <w:sz w:val="18"/>
          <w:szCs w:val="18"/>
          <w:lang w:val="en-US"/>
        </w:rPr>
      </w:pPr>
      <w:r w:rsidRPr="00BD61BF">
        <w:rPr>
          <w:rFonts w:ascii="Arial" w:hAnsi="Arial" w:cs="Arial"/>
          <w:sz w:val="18"/>
          <w:szCs w:val="18"/>
          <w:lang w:val="en-US"/>
        </w:rPr>
        <w:t xml:space="preserve">5 Which of these jobs didn’t exist many more years ago? </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4B32D614" w14:textId="77777777" w:rsidR="00640A9D" w:rsidRPr="00BD61BF" w:rsidRDefault="00640A9D" w:rsidP="00640A9D">
      <w:pPr>
        <w:spacing w:before="0" w:after="0" w:line="276" w:lineRule="auto"/>
        <w:rPr>
          <w:rFonts w:ascii="Arial" w:hAnsi="Arial" w:cs="Arial"/>
          <w:sz w:val="18"/>
          <w:szCs w:val="18"/>
          <w:lang w:val="en-US"/>
        </w:rPr>
      </w:pPr>
      <w:r w:rsidRPr="00BD61BF">
        <w:rPr>
          <w:rFonts w:ascii="Arial" w:hAnsi="Arial" w:cs="Arial"/>
          <w:sz w:val="18"/>
          <w:szCs w:val="18"/>
          <w:lang w:val="en-US"/>
        </w:rPr>
        <w:t xml:space="preserve">6 Who might students need to take courses in the future? </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784B9A53" w14:textId="77777777" w:rsidR="00640A9D" w:rsidRPr="00BD61BF" w:rsidRDefault="00640A9D" w:rsidP="00640A9D">
      <w:pPr>
        <w:spacing w:before="0" w:after="0" w:line="276" w:lineRule="auto"/>
        <w:rPr>
          <w:rFonts w:ascii="Arial" w:hAnsi="Arial" w:cs="Arial"/>
          <w:sz w:val="18"/>
          <w:szCs w:val="18"/>
          <w:lang w:val="en-US"/>
        </w:rPr>
      </w:pPr>
      <w:r w:rsidRPr="00BD61BF">
        <w:rPr>
          <w:rFonts w:ascii="Arial" w:hAnsi="Arial" w:cs="Arial"/>
          <w:sz w:val="18"/>
          <w:szCs w:val="18"/>
          <w:lang w:val="en-US"/>
        </w:rPr>
        <w:t xml:space="preserve">7 Which of the workers might lose their jobs because of e-mails? </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076C52EC" w14:textId="77777777" w:rsidR="00640A9D" w:rsidRPr="00BD61BF" w:rsidRDefault="00640A9D" w:rsidP="00640A9D">
      <w:pPr>
        <w:spacing w:before="0" w:after="0" w:line="276" w:lineRule="auto"/>
        <w:rPr>
          <w:rFonts w:ascii="Arial" w:hAnsi="Arial" w:cs="Arial"/>
          <w:sz w:val="18"/>
          <w:szCs w:val="18"/>
          <w:lang w:val="en-US"/>
        </w:rPr>
      </w:pPr>
      <w:r w:rsidRPr="00BD61BF">
        <w:rPr>
          <w:rFonts w:ascii="Arial" w:hAnsi="Arial" w:cs="Arial"/>
          <w:sz w:val="18"/>
          <w:szCs w:val="18"/>
          <w:lang w:val="en-US"/>
        </w:rPr>
        <w:t xml:space="preserve">8 The more storage the gadget has, the worse it is for what job? </w:t>
      </w:r>
      <w:r w:rsidRPr="00BD61BF">
        <w:rPr>
          <w:rStyle w:val="GapFillchr"/>
          <w:rFonts w:ascii="Arial" w:hAnsi="Arial" w:cs="Arial"/>
          <w:b w:val="0"/>
          <w:szCs w:val="18"/>
          <w:u w:val="none"/>
        </w:rPr>
        <w:t>________</w:t>
      </w:r>
      <w:r w:rsidRPr="00BD61BF">
        <w:rPr>
          <w:rFonts w:ascii="Arial" w:hAnsi="Arial" w:cs="Arial"/>
          <w:sz w:val="18"/>
          <w:szCs w:val="18"/>
        </w:rPr>
        <w:t xml:space="preserve">      </w:t>
      </w:r>
    </w:p>
    <w:p w14:paraId="61B5E972" w14:textId="77777777" w:rsidR="00640A9D" w:rsidRDefault="00640A9D" w:rsidP="00640A9D">
      <w:pPr>
        <w:spacing w:after="0"/>
        <w:rPr>
          <w:rFonts w:ascii="Arial" w:hAnsi="Arial" w:cs="Arial"/>
          <w:sz w:val="18"/>
          <w:szCs w:val="18"/>
          <w:lang w:val="en-US"/>
        </w:rPr>
      </w:pPr>
    </w:p>
    <w:p w14:paraId="5645C9D6" w14:textId="77777777" w:rsidR="00BD0F79" w:rsidRPr="00BD61BF" w:rsidRDefault="00BD0F79" w:rsidP="00BD0F79">
      <w:pPr>
        <w:spacing w:after="0"/>
        <w:rPr>
          <w:rFonts w:ascii="Arial" w:hAnsi="Arial" w:cs="Arial"/>
          <w:b/>
          <w:bCs/>
          <w:sz w:val="18"/>
          <w:szCs w:val="18"/>
          <w:lang w:val="en-US"/>
        </w:rPr>
      </w:pPr>
      <w:r w:rsidRPr="00BD61BF">
        <w:rPr>
          <w:rFonts w:ascii="Arial" w:hAnsi="Arial" w:cs="Arial"/>
          <w:b/>
          <w:bCs/>
          <w:sz w:val="18"/>
          <w:szCs w:val="18"/>
          <w:lang w:val="en-US"/>
        </w:rPr>
        <w:t>Fill the gaps</w:t>
      </w:r>
      <w:r>
        <w:rPr>
          <w:rFonts w:ascii="Arial" w:hAnsi="Arial" w:cs="Arial"/>
          <w:b/>
          <w:bCs/>
          <w:sz w:val="18"/>
          <w:szCs w:val="18"/>
          <w:lang w:val="en-US"/>
        </w:rPr>
        <w:t xml:space="preserve"> with one/two words.</w:t>
      </w:r>
    </w:p>
    <w:p w14:paraId="4E5CF992" w14:textId="77777777" w:rsidR="00BD0F79" w:rsidRDefault="00BD0F79" w:rsidP="00BD0F79">
      <w:pPr>
        <w:spacing w:after="0"/>
        <w:rPr>
          <w:rFonts w:ascii="Arial" w:hAnsi="Arial" w:cs="Arial"/>
          <w:sz w:val="18"/>
          <w:szCs w:val="18"/>
          <w:lang w:val="en-US"/>
        </w:rPr>
      </w:pPr>
      <w:r>
        <w:rPr>
          <w:rFonts w:ascii="Arial" w:hAnsi="Arial" w:cs="Arial"/>
          <w:sz w:val="18"/>
          <w:szCs w:val="18"/>
          <w:lang w:val="en-US"/>
        </w:rPr>
        <w:t xml:space="preserve">9 The </w:t>
      </w:r>
      <w:r w:rsidRPr="00BF7E4B">
        <w:rPr>
          <w:rStyle w:val="GapFillchr"/>
          <w:b w:val="0"/>
          <w:u w:val="none"/>
        </w:rPr>
        <w:t>________</w:t>
      </w:r>
      <w:r>
        <w:rPr>
          <w:rFonts w:ascii="Arial" w:hAnsi="Arial" w:cs="Arial"/>
          <w:sz w:val="18"/>
          <w:szCs w:val="18"/>
          <w:lang w:val="en-US"/>
        </w:rPr>
        <w:t xml:space="preserve"> will have a big effect on some jobs.</w:t>
      </w:r>
    </w:p>
    <w:p w14:paraId="5FDF4648" w14:textId="77777777" w:rsidR="00BD0F79" w:rsidRDefault="00BD0F79" w:rsidP="00BD0F79">
      <w:pPr>
        <w:spacing w:after="0"/>
        <w:rPr>
          <w:rFonts w:ascii="Arial" w:hAnsi="Arial" w:cs="Arial"/>
          <w:sz w:val="18"/>
          <w:szCs w:val="18"/>
          <w:lang w:val="en-US"/>
        </w:rPr>
      </w:pPr>
      <w:r>
        <w:rPr>
          <w:rFonts w:ascii="Arial" w:hAnsi="Arial" w:cs="Arial"/>
          <w:sz w:val="18"/>
          <w:szCs w:val="18"/>
          <w:lang w:val="en-US"/>
        </w:rPr>
        <w:t xml:space="preserve">10 As people do a lot of shopping online, there might not be many jobs for </w:t>
      </w:r>
      <w:r w:rsidRPr="00BF7E4B">
        <w:rPr>
          <w:rStyle w:val="GapFillchr"/>
          <w:b w:val="0"/>
          <w:u w:val="none"/>
        </w:rPr>
        <w:t>_______</w:t>
      </w:r>
      <w:proofErr w:type="gramStart"/>
      <w:r w:rsidRPr="00BF7E4B">
        <w:rPr>
          <w:rStyle w:val="GapFillchr"/>
          <w:b w:val="0"/>
          <w:u w:val="none"/>
        </w:rPr>
        <w:t>_</w:t>
      </w:r>
      <w:r>
        <w:t xml:space="preserve"> .</w:t>
      </w:r>
      <w:proofErr w:type="gramEnd"/>
    </w:p>
    <w:p w14:paraId="139815BF" w14:textId="77777777" w:rsidR="00BD0F79" w:rsidRPr="0055054F" w:rsidRDefault="00BD0F79" w:rsidP="00BD0F79">
      <w:pPr>
        <w:spacing w:after="0"/>
        <w:rPr>
          <w:rFonts w:ascii="Arial" w:hAnsi="Arial" w:cs="Arial"/>
          <w:sz w:val="18"/>
          <w:szCs w:val="18"/>
          <w:lang w:val="en-US"/>
        </w:rPr>
      </w:pPr>
      <w:r>
        <w:rPr>
          <w:rFonts w:ascii="Arial" w:hAnsi="Arial" w:cs="Arial"/>
          <w:sz w:val="18"/>
          <w:szCs w:val="18"/>
          <w:lang w:val="en-US"/>
        </w:rPr>
        <w:t xml:space="preserve">11 3D printers might reduce the number of </w:t>
      </w:r>
      <w:r w:rsidRPr="00BF7E4B">
        <w:rPr>
          <w:rStyle w:val="GapFillchr"/>
          <w:b w:val="0"/>
          <w:u w:val="none"/>
        </w:rPr>
        <w:t>______</w:t>
      </w:r>
      <w:proofErr w:type="gramStart"/>
      <w:r w:rsidRPr="00BF7E4B">
        <w:rPr>
          <w:rStyle w:val="GapFillchr"/>
          <w:b w:val="0"/>
          <w:u w:val="none"/>
        </w:rPr>
        <w:t>_</w:t>
      </w:r>
      <w:r>
        <w:rPr>
          <w:rStyle w:val="GapFillchr"/>
          <w:b w:val="0"/>
          <w:u w:val="none"/>
        </w:rPr>
        <w:t xml:space="preserve"> .</w:t>
      </w:r>
      <w:proofErr w:type="gramEnd"/>
    </w:p>
    <w:p w14:paraId="7899C873" w14:textId="77777777" w:rsidR="00307378" w:rsidRPr="009B2EDE" w:rsidRDefault="00FF6273" w:rsidP="00FF6273">
      <w:pPr>
        <w:pStyle w:val="ScoreBox"/>
      </w:pPr>
      <w:r>
        <w:t>/10</w:t>
      </w:r>
    </w:p>
    <w:p w14:paraId="3EABD4FF" w14:textId="77777777" w:rsidR="00617EC3" w:rsidRDefault="00617EC3" w:rsidP="00A140DB">
      <w:pPr>
        <w:pStyle w:val="Rubric"/>
        <w:ind w:left="284" w:hanging="284"/>
      </w:pPr>
      <w:r>
        <w:t>1</w:t>
      </w:r>
      <w:r w:rsidR="00094BEA">
        <w:t>3</w:t>
      </w:r>
      <w:r w:rsidR="00D70207">
        <w:t xml:space="preserve"> </w:t>
      </w:r>
      <w:r w:rsidR="00A140DB">
        <w:tab/>
      </w:r>
      <w:r>
        <w:t>Read th</w:t>
      </w:r>
      <w:r w:rsidR="0047775F">
        <w:t>e</w:t>
      </w:r>
      <w:r>
        <w:t xml:space="preserve"> application letter. Then write </w:t>
      </w:r>
      <w:r w:rsidR="00A140DB">
        <w:br/>
      </w:r>
      <w:r w:rsidR="0047775F">
        <w:t xml:space="preserve">true (T), </w:t>
      </w:r>
      <w:r w:rsidR="0047775F" w:rsidRPr="009B2EDE">
        <w:t>false (F)</w:t>
      </w:r>
      <w:r>
        <w:t xml:space="preserve"> or </w:t>
      </w:r>
      <w:r w:rsidR="007E78A5">
        <w:t>(N</w:t>
      </w:r>
      <w:r w:rsidR="0047775F">
        <w:t xml:space="preserve">) </w:t>
      </w:r>
      <w:r>
        <w:t>if there is no information</w:t>
      </w:r>
      <w:r w:rsidR="0047775F">
        <w:t xml:space="preserve"> given</w:t>
      </w:r>
      <w:r w:rsidR="00EC23C3">
        <w:t xml:space="preserve"> in the letter</w:t>
      </w:r>
      <w:r>
        <w:t>.</w:t>
      </w:r>
    </w:p>
    <w:p w14:paraId="204EAA74" w14:textId="77777777" w:rsidR="006360E7" w:rsidRPr="00A12A4E" w:rsidRDefault="006360E7" w:rsidP="006360E7">
      <w:pPr>
        <w:pBdr>
          <w:top w:val="single" w:sz="4" w:space="1" w:color="auto"/>
          <w:left w:val="single" w:sz="4" w:space="4" w:color="auto"/>
          <w:bottom w:val="single" w:sz="4" w:space="1" w:color="auto"/>
          <w:right w:val="single" w:sz="4" w:space="4" w:color="auto"/>
        </w:pBdr>
        <w:tabs>
          <w:tab w:val="left" w:pos="567"/>
        </w:tabs>
        <w:jc w:val="both"/>
        <w:rPr>
          <w:rFonts w:ascii="Arial" w:hAnsi="Arial" w:cs="Arial"/>
          <w:sz w:val="18"/>
          <w:szCs w:val="18"/>
        </w:rPr>
      </w:pPr>
      <w:r w:rsidRPr="00A12A4E">
        <w:rPr>
          <w:rFonts w:ascii="Arial" w:hAnsi="Arial" w:cs="Arial"/>
          <w:sz w:val="18"/>
          <w:szCs w:val="18"/>
        </w:rPr>
        <w:t>Dear Sir,</w:t>
      </w:r>
    </w:p>
    <w:p w14:paraId="04EDEC00" w14:textId="77777777" w:rsidR="006360E7" w:rsidRPr="00A12A4E" w:rsidRDefault="006360E7" w:rsidP="006360E7">
      <w:pPr>
        <w:pBdr>
          <w:top w:val="single" w:sz="4" w:space="1" w:color="auto"/>
          <w:left w:val="single" w:sz="4" w:space="4" w:color="auto"/>
          <w:bottom w:val="single" w:sz="4" w:space="1" w:color="auto"/>
          <w:right w:val="single" w:sz="4" w:space="4" w:color="auto"/>
        </w:pBdr>
        <w:tabs>
          <w:tab w:val="left" w:pos="567"/>
        </w:tabs>
        <w:jc w:val="both"/>
        <w:rPr>
          <w:rFonts w:ascii="Arial" w:hAnsi="Arial" w:cs="Arial"/>
          <w:sz w:val="18"/>
          <w:szCs w:val="18"/>
        </w:rPr>
      </w:pPr>
      <w:r w:rsidRPr="00A12A4E">
        <w:rPr>
          <w:rFonts w:ascii="Arial" w:hAnsi="Arial" w:cs="Arial"/>
          <w:sz w:val="18"/>
          <w:szCs w:val="18"/>
        </w:rPr>
        <w:t>This is to state that my son, Matt Stuart is currently studying in UK and will be five years old by the end of this academic year. I am willing for his admission in class in your school, once he completes his session.</w:t>
      </w:r>
    </w:p>
    <w:p w14:paraId="368376E5" w14:textId="77777777" w:rsidR="006360E7" w:rsidRPr="00A12A4E" w:rsidRDefault="006360E7" w:rsidP="006360E7">
      <w:pPr>
        <w:pBdr>
          <w:top w:val="single" w:sz="4" w:space="1" w:color="auto"/>
          <w:left w:val="single" w:sz="4" w:space="4" w:color="auto"/>
          <w:bottom w:val="single" w:sz="4" w:space="1" w:color="auto"/>
          <w:right w:val="single" w:sz="4" w:space="4" w:color="auto"/>
        </w:pBdr>
        <w:tabs>
          <w:tab w:val="left" w:pos="567"/>
        </w:tabs>
        <w:jc w:val="both"/>
        <w:rPr>
          <w:rFonts w:ascii="Arial" w:hAnsi="Arial" w:cs="Arial"/>
          <w:sz w:val="18"/>
          <w:szCs w:val="18"/>
        </w:rPr>
      </w:pPr>
      <w:r w:rsidRPr="00A12A4E">
        <w:rPr>
          <w:rFonts w:ascii="Arial" w:hAnsi="Arial" w:cs="Arial"/>
          <w:sz w:val="18"/>
          <w:szCs w:val="18"/>
        </w:rPr>
        <w:t>My son is a decent student so far and his behaviour is pretty good. He takes efforts to learn new things and he is interested in sports as well. I consider your school will provide him enough scope to grow in future and get mentioned by well-qualified teachers.</w:t>
      </w:r>
    </w:p>
    <w:p w14:paraId="6C750030" w14:textId="77777777" w:rsidR="006360E7" w:rsidRPr="00A12A4E" w:rsidRDefault="006360E7" w:rsidP="006360E7">
      <w:pPr>
        <w:pBdr>
          <w:top w:val="single" w:sz="4" w:space="1" w:color="auto"/>
          <w:left w:val="single" w:sz="4" w:space="4" w:color="auto"/>
          <w:bottom w:val="single" w:sz="4" w:space="1" w:color="auto"/>
          <w:right w:val="single" w:sz="4" w:space="4" w:color="auto"/>
        </w:pBdr>
        <w:tabs>
          <w:tab w:val="left" w:pos="567"/>
        </w:tabs>
        <w:jc w:val="both"/>
        <w:rPr>
          <w:rFonts w:ascii="Arial" w:hAnsi="Arial" w:cs="Arial"/>
          <w:sz w:val="18"/>
          <w:szCs w:val="18"/>
        </w:rPr>
      </w:pPr>
      <w:r w:rsidRPr="00A12A4E">
        <w:rPr>
          <w:rFonts w:ascii="Arial" w:hAnsi="Arial" w:cs="Arial"/>
          <w:sz w:val="18"/>
          <w:szCs w:val="18"/>
        </w:rPr>
        <w:t>I have attached his records of his nursery classes and my contact details with this letter. Please let me know when you can schedule his formal evaluation. Please contact me in case of any query.</w:t>
      </w:r>
    </w:p>
    <w:p w14:paraId="5F9518D6" w14:textId="77777777" w:rsidR="006360E7" w:rsidRPr="00A12A4E" w:rsidRDefault="006360E7" w:rsidP="006360E7">
      <w:pPr>
        <w:pBdr>
          <w:top w:val="single" w:sz="4" w:space="1" w:color="auto"/>
          <w:left w:val="single" w:sz="4" w:space="4" w:color="auto"/>
          <w:bottom w:val="single" w:sz="4" w:space="1" w:color="auto"/>
          <w:right w:val="single" w:sz="4" w:space="4" w:color="auto"/>
        </w:pBdr>
        <w:tabs>
          <w:tab w:val="left" w:pos="567"/>
        </w:tabs>
        <w:jc w:val="both"/>
        <w:rPr>
          <w:rFonts w:ascii="Arial" w:hAnsi="Arial" w:cs="Arial"/>
          <w:sz w:val="18"/>
          <w:szCs w:val="18"/>
        </w:rPr>
      </w:pPr>
      <w:r w:rsidRPr="00A12A4E">
        <w:rPr>
          <w:rFonts w:ascii="Arial" w:hAnsi="Arial" w:cs="Arial"/>
          <w:sz w:val="18"/>
          <w:szCs w:val="18"/>
        </w:rPr>
        <w:t>Sincerely,</w:t>
      </w:r>
    </w:p>
    <w:p w14:paraId="75E6BD0E" w14:textId="77777777" w:rsidR="006360E7" w:rsidRPr="00A12A4E" w:rsidRDefault="006360E7" w:rsidP="006360E7">
      <w:pPr>
        <w:pBdr>
          <w:top w:val="single" w:sz="4" w:space="1" w:color="auto"/>
          <w:left w:val="single" w:sz="4" w:space="4" w:color="auto"/>
          <w:bottom w:val="single" w:sz="4" w:space="1" w:color="auto"/>
          <w:right w:val="single" w:sz="4" w:space="4" w:color="auto"/>
        </w:pBdr>
        <w:tabs>
          <w:tab w:val="left" w:pos="567"/>
        </w:tabs>
        <w:jc w:val="both"/>
        <w:rPr>
          <w:rFonts w:ascii="Arial" w:hAnsi="Arial" w:cs="Arial"/>
          <w:sz w:val="18"/>
          <w:szCs w:val="18"/>
          <w:lang w:val="en-US"/>
        </w:rPr>
      </w:pPr>
      <w:r w:rsidRPr="00A12A4E">
        <w:rPr>
          <w:rFonts w:ascii="Arial" w:hAnsi="Arial" w:cs="Arial"/>
          <w:sz w:val="18"/>
          <w:szCs w:val="18"/>
        </w:rPr>
        <w:t>Riya Sharma</w:t>
      </w:r>
    </w:p>
    <w:p w14:paraId="2FEFB0D5" w14:textId="77777777" w:rsidR="006360E7" w:rsidRDefault="006360E7" w:rsidP="006360E7">
      <w:pPr>
        <w:pStyle w:val="Text"/>
        <w:tabs>
          <w:tab w:val="clear" w:pos="227"/>
          <w:tab w:val="left" w:pos="3686"/>
        </w:tabs>
        <w:spacing w:after="120"/>
        <w:ind w:left="142" w:hanging="142"/>
      </w:pPr>
      <w:r>
        <w:rPr>
          <w:b/>
        </w:rPr>
        <w:t>1</w:t>
      </w:r>
      <w:r>
        <w:rPr>
          <w:b/>
        </w:rPr>
        <w:tab/>
      </w:r>
      <w:r>
        <w:rPr>
          <w:lang w:val="en-US"/>
        </w:rPr>
        <w:t>Riya’s son is almost 5 years old.</w:t>
      </w:r>
      <w:r>
        <w:tab/>
      </w:r>
      <w:r>
        <w:rPr>
          <w:u w:val="single"/>
        </w:rPr>
        <w:t xml:space="preserve">  </w:t>
      </w:r>
      <w:r>
        <w:rPr>
          <w:i/>
          <w:u w:val="single"/>
        </w:rPr>
        <w:t xml:space="preserve">T </w:t>
      </w:r>
      <w:r>
        <w:rPr>
          <w:u w:val="single"/>
        </w:rPr>
        <w:t> </w:t>
      </w:r>
    </w:p>
    <w:p w14:paraId="195FA0D7" w14:textId="77777777" w:rsidR="006360E7" w:rsidRDefault="006360E7" w:rsidP="006360E7">
      <w:pPr>
        <w:pStyle w:val="Text"/>
        <w:tabs>
          <w:tab w:val="clear" w:pos="227"/>
          <w:tab w:val="left" w:pos="3686"/>
        </w:tabs>
        <w:spacing w:after="120"/>
        <w:ind w:left="142" w:hanging="142"/>
      </w:pPr>
      <w:r>
        <w:rPr>
          <w:b/>
        </w:rPr>
        <w:t>2</w:t>
      </w:r>
      <w:r>
        <w:rPr>
          <w:b/>
        </w:rPr>
        <w:tab/>
      </w:r>
      <w:r>
        <w:t>Riya is studying in UK now.</w:t>
      </w:r>
      <w:r>
        <w:tab/>
        <w:t>___</w:t>
      </w:r>
    </w:p>
    <w:p w14:paraId="04AA1A32" w14:textId="77777777" w:rsidR="006360E7" w:rsidRDefault="006360E7" w:rsidP="006360E7">
      <w:pPr>
        <w:pStyle w:val="Text"/>
        <w:tabs>
          <w:tab w:val="clear" w:pos="227"/>
          <w:tab w:val="left" w:pos="3686"/>
        </w:tabs>
        <w:spacing w:after="120"/>
        <w:ind w:left="142" w:hanging="142"/>
      </w:pPr>
      <w:r>
        <w:rPr>
          <w:b/>
        </w:rPr>
        <w:t>3</w:t>
      </w:r>
      <w:r>
        <w:rPr>
          <w:b/>
        </w:rPr>
        <w:tab/>
      </w:r>
      <w:r>
        <w:t xml:space="preserve">Riya’s husband helped her with their son’s behaviour. </w:t>
      </w:r>
      <w:r>
        <w:tab/>
        <w:t>___</w:t>
      </w:r>
    </w:p>
    <w:p w14:paraId="0CBBAB96" w14:textId="77777777" w:rsidR="006360E7" w:rsidRDefault="006360E7" w:rsidP="006360E7">
      <w:pPr>
        <w:pStyle w:val="Text"/>
        <w:tabs>
          <w:tab w:val="clear" w:pos="227"/>
          <w:tab w:val="left" w:pos="3686"/>
        </w:tabs>
        <w:spacing w:after="120"/>
        <w:ind w:left="142" w:hanging="142"/>
      </w:pPr>
      <w:r>
        <w:rPr>
          <w:b/>
        </w:rPr>
        <w:t>4</w:t>
      </w:r>
      <w:r>
        <w:rPr>
          <w:b/>
        </w:rPr>
        <w:tab/>
      </w:r>
      <w:r w:rsidRPr="008D761B">
        <w:rPr>
          <w:bCs/>
        </w:rPr>
        <w:t>Stuart is a well-behaved student.</w:t>
      </w:r>
      <w:r>
        <w:tab/>
        <w:t>___</w:t>
      </w:r>
    </w:p>
    <w:p w14:paraId="16B24E8B" w14:textId="77777777" w:rsidR="006360E7" w:rsidRDefault="006360E7" w:rsidP="006360E7">
      <w:pPr>
        <w:pStyle w:val="Text"/>
        <w:tabs>
          <w:tab w:val="clear" w:pos="227"/>
          <w:tab w:val="left" w:pos="3686"/>
        </w:tabs>
        <w:spacing w:after="120"/>
        <w:ind w:left="142" w:hanging="142"/>
      </w:pPr>
      <w:r>
        <w:rPr>
          <w:b/>
        </w:rPr>
        <w:t>5</w:t>
      </w:r>
      <w:r>
        <w:rPr>
          <w:b/>
        </w:rPr>
        <w:tab/>
      </w:r>
      <w:r>
        <w:t xml:space="preserve">Stuart is not really into </w:t>
      </w:r>
      <w:proofErr w:type="gramStart"/>
      <w:r>
        <w:t>sports..</w:t>
      </w:r>
      <w:proofErr w:type="gramEnd"/>
      <w:r>
        <w:tab/>
        <w:t>___</w:t>
      </w:r>
    </w:p>
    <w:p w14:paraId="4E317B8E" w14:textId="77777777" w:rsidR="006360E7" w:rsidRDefault="006360E7" w:rsidP="006360E7">
      <w:pPr>
        <w:pStyle w:val="Text"/>
        <w:tabs>
          <w:tab w:val="clear" w:pos="227"/>
          <w:tab w:val="left" w:pos="3686"/>
        </w:tabs>
        <w:spacing w:after="120"/>
        <w:ind w:left="142" w:hanging="142"/>
      </w:pPr>
      <w:r>
        <w:rPr>
          <w:b/>
        </w:rPr>
        <w:t>6</w:t>
      </w:r>
      <w:r>
        <w:rPr>
          <w:b/>
        </w:rPr>
        <w:tab/>
      </w:r>
      <w:r>
        <w:t>Riya’s phone numbers are attached to the</w:t>
      </w:r>
    </w:p>
    <w:p w14:paraId="517BF50D" w14:textId="651266C8" w:rsidR="006360E7" w:rsidRDefault="006360E7" w:rsidP="006360E7">
      <w:pPr>
        <w:pStyle w:val="Text"/>
        <w:tabs>
          <w:tab w:val="clear" w:pos="227"/>
          <w:tab w:val="left" w:pos="3686"/>
        </w:tabs>
        <w:spacing w:after="120"/>
        <w:ind w:left="142" w:hanging="142"/>
      </w:pPr>
      <w:r>
        <w:rPr>
          <w:b/>
        </w:rPr>
        <w:t xml:space="preserve">  </w:t>
      </w:r>
      <w:r>
        <w:t xml:space="preserve"> letter.                                                              ___</w:t>
      </w:r>
    </w:p>
    <w:p w14:paraId="614E5C50" w14:textId="5435BD62" w:rsidR="00617EC3" w:rsidRDefault="00D70207" w:rsidP="006360E7">
      <w:pPr>
        <w:pStyle w:val="ScoreBox"/>
      </w:pPr>
      <w:r>
        <w:t>/5</w:t>
      </w:r>
    </w:p>
    <w:p w14:paraId="16385E1A" w14:textId="77777777" w:rsidR="00D70207" w:rsidRDefault="00D70207" w:rsidP="00D70207">
      <w:pPr>
        <w:pStyle w:val="ScoreBox"/>
      </w:pPr>
    </w:p>
    <w:p w14:paraId="0B7EDAA6" w14:textId="77777777" w:rsidR="00D70207" w:rsidRDefault="00D70207" w:rsidP="00D70207">
      <w:pPr>
        <w:pStyle w:val="ScoreBox"/>
      </w:pPr>
    </w:p>
    <w:p w14:paraId="1C96C58F" w14:textId="77777777" w:rsidR="00125A8A" w:rsidRDefault="00125A8A" w:rsidP="00D70207">
      <w:pPr>
        <w:pStyle w:val="ScoreBox"/>
      </w:pPr>
    </w:p>
    <w:p w14:paraId="68768F85" w14:textId="77777777" w:rsidR="00640A9D" w:rsidRDefault="00640A9D" w:rsidP="00D70207">
      <w:pPr>
        <w:pStyle w:val="ScoreBox"/>
      </w:pPr>
    </w:p>
    <w:p w14:paraId="1414FF85" w14:textId="77777777" w:rsidR="00640A9D" w:rsidRDefault="00640A9D" w:rsidP="00D70207">
      <w:pPr>
        <w:pStyle w:val="ScoreBox"/>
      </w:pPr>
    </w:p>
    <w:p w14:paraId="5784E50F" w14:textId="77777777" w:rsidR="00640A9D" w:rsidRDefault="00640A9D" w:rsidP="00D70207">
      <w:pPr>
        <w:pStyle w:val="ScoreBox"/>
      </w:pPr>
    </w:p>
    <w:p w14:paraId="5D84A11D" w14:textId="77777777" w:rsidR="00640A9D" w:rsidRDefault="00640A9D" w:rsidP="00D70207">
      <w:pPr>
        <w:pStyle w:val="ScoreBox"/>
      </w:pPr>
    </w:p>
    <w:p w14:paraId="759D5DD8" w14:textId="77777777" w:rsidR="00640A9D" w:rsidRDefault="00640A9D" w:rsidP="00D70207">
      <w:pPr>
        <w:pStyle w:val="ScoreBox"/>
      </w:pPr>
    </w:p>
    <w:p w14:paraId="5F25BBB7" w14:textId="77777777" w:rsidR="00125A8A" w:rsidRDefault="00125A8A" w:rsidP="00D70207">
      <w:pPr>
        <w:pStyle w:val="ScoreBox"/>
      </w:pPr>
    </w:p>
    <w:p w14:paraId="459F413C" w14:textId="77777777" w:rsidR="00125A8A" w:rsidRDefault="00125A8A" w:rsidP="00D70207">
      <w:pPr>
        <w:pStyle w:val="ScoreBox"/>
      </w:pPr>
    </w:p>
    <w:p w14:paraId="099667E7" w14:textId="77777777" w:rsidR="00544D9F" w:rsidRPr="009B2EDE" w:rsidRDefault="00544D9F" w:rsidP="00D70207">
      <w:pPr>
        <w:pStyle w:val="HeadASection"/>
      </w:pPr>
      <w:r w:rsidRPr="009B2EDE">
        <w:lastRenderedPageBreak/>
        <w:t>Writing</w:t>
      </w:r>
    </w:p>
    <w:p w14:paraId="6A1CB8DF" w14:textId="77777777" w:rsidR="0096198E" w:rsidRDefault="00544D9F" w:rsidP="00A140DB">
      <w:pPr>
        <w:pStyle w:val="Rubric"/>
        <w:ind w:left="284" w:hanging="284"/>
      </w:pPr>
      <w:r w:rsidRPr="00D70207">
        <w:t>14</w:t>
      </w:r>
      <w:r w:rsidR="00D70207">
        <w:t xml:space="preserve"> </w:t>
      </w:r>
      <w:r w:rsidR="004D5742">
        <w:tab/>
      </w:r>
      <w:r w:rsidR="001602C9" w:rsidRPr="00D70207">
        <w:t>Choose</w:t>
      </w:r>
      <w:r w:rsidR="008122B9" w:rsidRPr="00D70207">
        <w:t xml:space="preserve"> the correct</w:t>
      </w:r>
      <w:r w:rsidR="008122B9">
        <w:t xml:space="preserve"> alternative</w:t>
      </w:r>
      <w:r w:rsidR="00786616">
        <w:t>s</w:t>
      </w:r>
      <w:r w:rsidR="008F2BBE">
        <w:t>.</w:t>
      </w:r>
    </w:p>
    <w:tbl>
      <w:tblPr>
        <w:tblW w:w="4253"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53"/>
      </w:tblGrid>
      <w:tr w:rsidR="0096198E" w14:paraId="2BF5D742" w14:textId="77777777" w:rsidTr="00786616">
        <w:trPr>
          <w:trHeight w:val="221"/>
        </w:trPr>
        <w:tc>
          <w:tcPr>
            <w:tcW w:w="4253" w:type="dxa"/>
            <w:tcBorders>
              <w:top w:val="single" w:sz="4" w:space="0" w:color="auto"/>
              <w:left w:val="single" w:sz="4" w:space="0" w:color="auto"/>
              <w:right w:val="single" w:sz="4" w:space="0" w:color="auto"/>
            </w:tcBorders>
          </w:tcPr>
          <w:p w14:paraId="53E7E5AD" w14:textId="77777777" w:rsidR="00551878" w:rsidRDefault="00551878" w:rsidP="00551878">
            <w:pPr>
              <w:pStyle w:val="Text"/>
              <w:spacing w:after="0" w:line="276" w:lineRule="auto"/>
              <w:rPr>
                <w:bCs/>
              </w:rPr>
            </w:pPr>
            <w:r w:rsidRPr="00593AD3">
              <w:rPr>
                <w:bCs/>
              </w:rPr>
              <w:t>Dear Richard and Judy,</w:t>
            </w:r>
          </w:p>
          <w:p w14:paraId="026305A1" w14:textId="77777777" w:rsidR="00551878" w:rsidRDefault="00551878" w:rsidP="00551878">
            <w:pPr>
              <w:pStyle w:val="Text"/>
              <w:spacing w:after="0" w:line="276" w:lineRule="auto"/>
              <w:ind w:firstLine="34"/>
              <w:rPr>
                <w:bCs/>
              </w:rPr>
            </w:pPr>
            <w:r>
              <w:rPr>
                <w:bCs/>
              </w:rPr>
              <w:t>The Christmas party you invited us to on December 18</w:t>
            </w:r>
            <w:r w:rsidRPr="00593AD3">
              <w:rPr>
                <w:bCs/>
                <w:vertAlign w:val="superscript"/>
              </w:rPr>
              <w:t>th</w:t>
            </w:r>
            <w:r>
              <w:rPr>
                <w:bCs/>
              </w:rPr>
              <w:t xml:space="preserve"> sounds </w:t>
            </w:r>
            <w:r w:rsidRPr="00BD0F79">
              <w:rPr>
                <w:bCs/>
                <w:u w:val="single"/>
                <w:vertAlign w:val="superscript"/>
              </w:rPr>
              <w:t>1</w:t>
            </w:r>
            <w:r w:rsidRPr="00BD0F79">
              <w:rPr>
                <w:bCs/>
                <w:i/>
                <w:iCs/>
                <w:u w:val="single"/>
              </w:rPr>
              <w:t>lovely</w:t>
            </w:r>
            <w:r w:rsidRPr="005F124A">
              <w:rPr>
                <w:bCs/>
                <w:i/>
                <w:iCs/>
              </w:rPr>
              <w:t xml:space="preserve"> / love.</w:t>
            </w:r>
          </w:p>
          <w:p w14:paraId="2BDB948E" w14:textId="77777777" w:rsidR="00551878" w:rsidRDefault="00551878" w:rsidP="00551878">
            <w:pPr>
              <w:pStyle w:val="Text"/>
              <w:spacing w:after="0" w:line="276" w:lineRule="auto"/>
              <w:ind w:firstLine="34"/>
              <w:rPr>
                <w:bCs/>
              </w:rPr>
            </w:pPr>
            <w:r w:rsidRPr="005F124A">
              <w:rPr>
                <w:bCs/>
                <w:i/>
                <w:iCs/>
                <w:vertAlign w:val="superscript"/>
              </w:rPr>
              <w:t>2</w:t>
            </w:r>
            <w:r w:rsidRPr="005F124A">
              <w:rPr>
                <w:bCs/>
                <w:i/>
                <w:iCs/>
              </w:rPr>
              <w:t>Hopefully / Unfortunately</w:t>
            </w:r>
            <w:r>
              <w:rPr>
                <w:bCs/>
              </w:rPr>
              <w:t xml:space="preserve">, I cannot make it as it is John’s mother’s birthday on that day and she is having a small family party to celebrate. She is -almost eighty years old and still as </w:t>
            </w:r>
            <w:r w:rsidRPr="005F124A">
              <w:rPr>
                <w:bCs/>
                <w:vertAlign w:val="superscript"/>
              </w:rPr>
              <w:t>3</w:t>
            </w:r>
            <w:r w:rsidRPr="005F124A">
              <w:rPr>
                <w:bCs/>
                <w:i/>
                <w:iCs/>
              </w:rPr>
              <w:t>strong / stronger</w:t>
            </w:r>
            <w:r>
              <w:rPr>
                <w:bCs/>
              </w:rPr>
              <w:t xml:space="preserve"> as ever – it is amazing.</w:t>
            </w:r>
          </w:p>
          <w:p w14:paraId="21DEE5BB" w14:textId="77777777" w:rsidR="00551878" w:rsidRDefault="00551878" w:rsidP="00551878">
            <w:pPr>
              <w:pStyle w:val="Text"/>
              <w:spacing w:after="0" w:line="276" w:lineRule="auto"/>
              <w:ind w:firstLine="34"/>
              <w:rPr>
                <w:bCs/>
              </w:rPr>
            </w:pPr>
            <w:r>
              <w:rPr>
                <w:bCs/>
              </w:rPr>
              <w:t xml:space="preserve">It is such a pity because we have not seen each other for </w:t>
            </w:r>
            <w:r w:rsidRPr="005F124A">
              <w:rPr>
                <w:bCs/>
                <w:vertAlign w:val="superscript"/>
              </w:rPr>
              <w:t>4</w:t>
            </w:r>
            <w:r w:rsidRPr="005F124A">
              <w:rPr>
                <w:bCs/>
                <w:i/>
                <w:iCs/>
              </w:rPr>
              <w:t>ages / times</w:t>
            </w:r>
            <w:r>
              <w:rPr>
                <w:bCs/>
              </w:rPr>
              <w:t xml:space="preserve">. You must give us a call so we can arrange to get together another time instead. Perhaps we will </w:t>
            </w:r>
            <w:r w:rsidRPr="005F124A">
              <w:rPr>
                <w:bCs/>
                <w:vertAlign w:val="superscript"/>
              </w:rPr>
              <w:t>5</w:t>
            </w:r>
            <w:r w:rsidRPr="005F124A">
              <w:rPr>
                <w:bCs/>
                <w:i/>
                <w:iCs/>
              </w:rPr>
              <w:t>throw / do</w:t>
            </w:r>
            <w:r>
              <w:rPr>
                <w:bCs/>
              </w:rPr>
              <w:t xml:space="preserve"> a party on New Year’s Eve so we can see everyone. We will let you know.</w:t>
            </w:r>
          </w:p>
          <w:p w14:paraId="7F1FEEC0" w14:textId="77777777" w:rsidR="00551878" w:rsidRDefault="00551878" w:rsidP="00551878">
            <w:pPr>
              <w:pStyle w:val="Text"/>
              <w:spacing w:after="0" w:line="276" w:lineRule="auto"/>
              <w:ind w:firstLine="34"/>
              <w:rPr>
                <w:bCs/>
              </w:rPr>
            </w:pPr>
            <w:r>
              <w:rPr>
                <w:bCs/>
              </w:rPr>
              <w:t xml:space="preserve">Thanks for the invitation, and hope the party goes </w:t>
            </w:r>
            <w:r w:rsidRPr="005F124A">
              <w:rPr>
                <w:bCs/>
                <w:vertAlign w:val="superscript"/>
              </w:rPr>
              <w:t>6</w:t>
            </w:r>
            <w:r w:rsidRPr="005F124A">
              <w:rPr>
                <w:bCs/>
                <w:i/>
                <w:iCs/>
              </w:rPr>
              <w:t>well / good.</w:t>
            </w:r>
          </w:p>
          <w:p w14:paraId="07174852" w14:textId="77777777" w:rsidR="00551878" w:rsidRDefault="00551878" w:rsidP="00551878">
            <w:pPr>
              <w:pStyle w:val="Text"/>
              <w:spacing w:after="0" w:line="276" w:lineRule="auto"/>
              <w:ind w:firstLine="34"/>
              <w:rPr>
                <w:bCs/>
              </w:rPr>
            </w:pPr>
            <w:r>
              <w:rPr>
                <w:bCs/>
              </w:rPr>
              <w:t>Love,</w:t>
            </w:r>
          </w:p>
          <w:p w14:paraId="77BD15AF" w14:textId="20C4036A" w:rsidR="00551878" w:rsidRPr="0084592E" w:rsidRDefault="00551878" w:rsidP="00551878">
            <w:pPr>
              <w:pStyle w:val="Text"/>
              <w:spacing w:line="288" w:lineRule="auto"/>
              <w:ind w:firstLine="34"/>
              <w:rPr>
                <w:b/>
              </w:rPr>
            </w:pPr>
            <w:r>
              <w:rPr>
                <w:bCs/>
              </w:rPr>
              <w:t>Ann and John</w:t>
            </w:r>
            <w:r w:rsidRPr="0084592E">
              <w:rPr>
                <w:b/>
              </w:rPr>
              <w:t xml:space="preserve"> </w:t>
            </w:r>
          </w:p>
        </w:tc>
      </w:tr>
    </w:tbl>
    <w:p w14:paraId="114FBC0C" w14:textId="77777777" w:rsidR="002E007F" w:rsidRDefault="00D70207" w:rsidP="00D70207">
      <w:pPr>
        <w:pStyle w:val="ScoreBox"/>
      </w:pPr>
      <w:r>
        <w:t>/5</w:t>
      </w:r>
    </w:p>
    <w:p w14:paraId="3AEDCD42" w14:textId="77777777" w:rsidR="005430D7" w:rsidRDefault="00544D9F" w:rsidP="00B30305">
      <w:pPr>
        <w:pStyle w:val="Rubric"/>
        <w:ind w:left="284" w:hanging="284"/>
      </w:pPr>
      <w:r w:rsidRPr="009B2EDE">
        <w:t>1</w:t>
      </w:r>
      <w:r>
        <w:t>5</w:t>
      </w:r>
      <w:r w:rsidR="00C81100">
        <w:t xml:space="preserve"> </w:t>
      </w:r>
      <w:r w:rsidR="004D5742">
        <w:tab/>
      </w:r>
      <w:r w:rsidR="0042208E">
        <w:t>Write an essay. Choose either topic A or topic B, t</w:t>
      </w:r>
      <w:r w:rsidR="00106AA7">
        <w:t>hen follow steps</w:t>
      </w:r>
      <w:r w:rsidR="00183A7B">
        <w:t xml:space="preserve"> 1</w:t>
      </w:r>
      <w:r w:rsidR="00183A7B" w:rsidRPr="00786616">
        <w:t>–</w:t>
      </w:r>
      <w:r w:rsidR="00183A7B">
        <w:t>3</w:t>
      </w:r>
      <w:r w:rsidR="0042208E">
        <w:t xml:space="preserve"> below</w:t>
      </w:r>
      <w:r w:rsidR="00106AA7">
        <w:t>.</w:t>
      </w:r>
    </w:p>
    <w:tbl>
      <w:tblPr>
        <w:tblW w:w="4253"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53"/>
      </w:tblGrid>
      <w:tr w:rsidR="00893D85" w14:paraId="1BEA71D3" w14:textId="77777777" w:rsidTr="009251CF">
        <w:trPr>
          <w:trHeight w:val="221"/>
        </w:trPr>
        <w:tc>
          <w:tcPr>
            <w:tcW w:w="4253" w:type="dxa"/>
            <w:tcBorders>
              <w:top w:val="single" w:sz="4" w:space="0" w:color="auto"/>
              <w:left w:val="single" w:sz="4" w:space="0" w:color="auto"/>
              <w:right w:val="single" w:sz="4" w:space="0" w:color="auto"/>
            </w:tcBorders>
          </w:tcPr>
          <w:p w14:paraId="4FE83FF5" w14:textId="77777777" w:rsidR="00DA7104" w:rsidRPr="0084592E" w:rsidRDefault="00DA7104" w:rsidP="0056679D">
            <w:pPr>
              <w:pStyle w:val="Text"/>
              <w:spacing w:line="288" w:lineRule="auto"/>
              <w:ind w:left="1026" w:hanging="992"/>
              <w:rPr>
                <w:b/>
              </w:rPr>
            </w:pPr>
            <w:r w:rsidRPr="00DA7104">
              <w:rPr>
                <w:b/>
              </w:rPr>
              <w:t>Topic A</w:t>
            </w:r>
            <w:r w:rsidR="0056679D">
              <w:rPr>
                <w:b/>
              </w:rPr>
              <w:tab/>
            </w:r>
            <w:r w:rsidR="0084592E" w:rsidRPr="0096198E">
              <w:rPr>
                <w:bCs/>
              </w:rPr>
              <w:t xml:space="preserve">What was the best hotel you </w:t>
            </w:r>
            <w:r w:rsidR="008E528B" w:rsidRPr="0096198E">
              <w:rPr>
                <w:bCs/>
              </w:rPr>
              <w:t xml:space="preserve">have </w:t>
            </w:r>
            <w:r w:rsidR="0084592E" w:rsidRPr="0096198E">
              <w:rPr>
                <w:bCs/>
              </w:rPr>
              <w:t>ever stayed in? Where was it, when and how long did you stay there, and why was it so good?</w:t>
            </w:r>
          </w:p>
        </w:tc>
      </w:tr>
    </w:tbl>
    <w:p w14:paraId="0C1D5AA3" w14:textId="77777777" w:rsidR="00DA7104" w:rsidRPr="00B30305" w:rsidRDefault="00DA7104" w:rsidP="00B30305">
      <w:pPr>
        <w:spacing w:before="0" w:after="0"/>
        <w:rPr>
          <w:sz w:val="20"/>
          <w:szCs w:val="20"/>
        </w:rPr>
      </w:pPr>
    </w:p>
    <w:tbl>
      <w:tblPr>
        <w:tblW w:w="4253" w:type="dxa"/>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4253"/>
      </w:tblGrid>
      <w:tr w:rsidR="00DA7104" w14:paraId="4E3DC958" w14:textId="77777777" w:rsidTr="00DA7104">
        <w:trPr>
          <w:trHeight w:val="221"/>
        </w:trPr>
        <w:tc>
          <w:tcPr>
            <w:tcW w:w="4253" w:type="dxa"/>
            <w:tcBorders>
              <w:top w:val="single" w:sz="4" w:space="0" w:color="auto"/>
              <w:left w:val="single" w:sz="4" w:space="0" w:color="auto"/>
              <w:right w:val="single" w:sz="4" w:space="0" w:color="auto"/>
            </w:tcBorders>
          </w:tcPr>
          <w:p w14:paraId="5D2ACE6B" w14:textId="77777777" w:rsidR="00DA7104" w:rsidRDefault="0084592E" w:rsidP="0056679D">
            <w:pPr>
              <w:pStyle w:val="Text"/>
              <w:spacing w:line="288" w:lineRule="auto"/>
              <w:ind w:left="1026" w:hanging="992"/>
            </w:pPr>
            <w:r w:rsidRPr="00DA7104">
              <w:rPr>
                <w:b/>
              </w:rPr>
              <w:t xml:space="preserve">Topic </w:t>
            </w:r>
            <w:r>
              <w:rPr>
                <w:b/>
              </w:rPr>
              <w:t>B</w:t>
            </w:r>
            <w:r w:rsidR="0056679D">
              <w:rPr>
                <w:b/>
              </w:rPr>
              <w:tab/>
            </w:r>
            <w:r w:rsidRPr="0096198E">
              <w:rPr>
                <w:bCs/>
              </w:rPr>
              <w:t xml:space="preserve">What was the </w:t>
            </w:r>
            <w:r w:rsidR="008E528B" w:rsidRPr="0096198E">
              <w:rPr>
                <w:bCs/>
              </w:rPr>
              <w:t>best</w:t>
            </w:r>
            <w:r w:rsidRPr="0096198E">
              <w:rPr>
                <w:bCs/>
              </w:rPr>
              <w:t xml:space="preserve"> party you </w:t>
            </w:r>
            <w:r w:rsidR="008E528B" w:rsidRPr="0096198E">
              <w:rPr>
                <w:bCs/>
              </w:rPr>
              <w:t>have ever been to</w:t>
            </w:r>
            <w:r w:rsidRPr="0096198E">
              <w:rPr>
                <w:bCs/>
              </w:rPr>
              <w:t xml:space="preserve">? Whose party was it, </w:t>
            </w:r>
            <w:r w:rsidR="002F5A75" w:rsidRPr="0096198E">
              <w:rPr>
                <w:bCs/>
              </w:rPr>
              <w:t xml:space="preserve">when and </w:t>
            </w:r>
            <w:r w:rsidRPr="0096198E">
              <w:rPr>
                <w:bCs/>
              </w:rPr>
              <w:t xml:space="preserve">where did it take place, and why was it so </w:t>
            </w:r>
            <w:r w:rsidR="002F5A75" w:rsidRPr="0096198E">
              <w:rPr>
                <w:bCs/>
              </w:rPr>
              <w:t>enjoyable</w:t>
            </w:r>
            <w:r w:rsidRPr="0096198E">
              <w:rPr>
                <w:bCs/>
              </w:rPr>
              <w:t>?</w:t>
            </w:r>
          </w:p>
        </w:tc>
      </w:tr>
    </w:tbl>
    <w:p w14:paraId="33621314" w14:textId="77777777" w:rsidR="00106AA7" w:rsidRPr="00786616" w:rsidRDefault="00735FB6" w:rsidP="00C81100">
      <w:pPr>
        <w:pStyle w:val="Rubric"/>
      </w:pPr>
      <w:r>
        <w:t>1</w:t>
      </w:r>
      <w:r w:rsidR="00106AA7" w:rsidRPr="00512E7F">
        <w:tab/>
      </w:r>
      <w:r w:rsidRPr="00786616">
        <w:t>Read the questions and make notes about the topic.</w:t>
      </w:r>
    </w:p>
    <w:p w14:paraId="5482C580" w14:textId="77777777" w:rsidR="00106AA7" w:rsidRPr="00786616" w:rsidRDefault="0042208E" w:rsidP="00C81100">
      <w:pPr>
        <w:pStyle w:val="Rubric"/>
      </w:pPr>
      <w:r w:rsidRPr="00786616">
        <w:t>2</w:t>
      </w:r>
      <w:r w:rsidR="00106AA7" w:rsidRPr="00786616">
        <w:tab/>
      </w:r>
      <w:r w:rsidR="000B13D7" w:rsidRPr="00786616">
        <w:t>Decide how you will organise your ideas.</w:t>
      </w:r>
    </w:p>
    <w:p w14:paraId="37DF942B" w14:textId="77777777" w:rsidR="00106AA7" w:rsidRPr="00786616" w:rsidRDefault="0042208E" w:rsidP="00C81100">
      <w:pPr>
        <w:pStyle w:val="Rubric"/>
      </w:pPr>
      <w:r w:rsidRPr="00786616">
        <w:t>3</w:t>
      </w:r>
      <w:r w:rsidR="00106AA7" w:rsidRPr="00786616">
        <w:tab/>
      </w:r>
      <w:r w:rsidR="000B13D7" w:rsidRPr="00786616">
        <w:t xml:space="preserve">Write </w:t>
      </w:r>
      <w:r w:rsidR="000654D5" w:rsidRPr="00786616">
        <w:t>80–</w:t>
      </w:r>
      <w:r w:rsidR="00FE5DC9" w:rsidRPr="00786616">
        <w:t>120</w:t>
      </w:r>
      <w:r w:rsidR="000B13D7" w:rsidRPr="00786616">
        <w:t xml:space="preserve"> words</w:t>
      </w:r>
      <w:r w:rsidR="00106AA7" w:rsidRPr="00786616">
        <w:t>.</w:t>
      </w:r>
    </w:p>
    <w:p w14:paraId="17441934" w14:textId="77777777" w:rsidR="00106AA7" w:rsidRDefault="00106AA7" w:rsidP="00106AA7"/>
    <w:p w14:paraId="2A87A2BA" w14:textId="77777777" w:rsidR="003D6266" w:rsidRDefault="003D6266" w:rsidP="00106AA7"/>
    <w:p w14:paraId="307A944F" w14:textId="77777777" w:rsidR="003D6266" w:rsidRDefault="003D6266" w:rsidP="00106AA7"/>
    <w:p w14:paraId="69987343" w14:textId="77777777" w:rsidR="003D6266" w:rsidRDefault="003D6266" w:rsidP="00106AA7"/>
    <w:p w14:paraId="188AC602" w14:textId="77777777" w:rsidR="003D6266" w:rsidRDefault="003D6266" w:rsidP="00106AA7"/>
    <w:p w14:paraId="1EDAE716" w14:textId="77777777" w:rsidR="003D6266" w:rsidRDefault="003D6266" w:rsidP="00106AA7"/>
    <w:p w14:paraId="4EDFFED9" w14:textId="77777777" w:rsidR="003D6266" w:rsidRDefault="003D6266" w:rsidP="00106AA7"/>
    <w:p w14:paraId="725DEE06" w14:textId="77777777" w:rsidR="00125A8A" w:rsidRDefault="00125A8A" w:rsidP="003D6266">
      <w:pPr>
        <w:pStyle w:val="Text"/>
        <w:spacing w:line="360" w:lineRule="auto"/>
        <w:rPr>
          <w:rStyle w:val="GapFillchr"/>
        </w:rPr>
      </w:pPr>
    </w:p>
    <w:p w14:paraId="188158FA" w14:textId="77777777" w:rsidR="003D6266" w:rsidRPr="00374769" w:rsidRDefault="003D6266" w:rsidP="003D6266">
      <w:pPr>
        <w:pStyle w:val="Text"/>
        <w:spacing w:line="360" w:lineRule="auto"/>
      </w:pPr>
      <w:r w:rsidRPr="00374769">
        <w:rPr>
          <w:rStyle w:val="GapFillchr"/>
        </w:rPr>
        <w:t>                                                                                             </w:t>
      </w:r>
    </w:p>
    <w:p w14:paraId="353F2332" w14:textId="77777777" w:rsidR="003D6266" w:rsidRPr="00374769" w:rsidRDefault="003D6266" w:rsidP="003D6266">
      <w:pPr>
        <w:pStyle w:val="Text"/>
        <w:spacing w:line="360" w:lineRule="auto"/>
      </w:pPr>
      <w:r w:rsidRPr="00374769">
        <w:rPr>
          <w:rStyle w:val="GapFillchr"/>
        </w:rPr>
        <w:t>                                                                                             </w:t>
      </w:r>
    </w:p>
    <w:p w14:paraId="52360DBB" w14:textId="77777777" w:rsidR="003D6266" w:rsidRPr="00374769" w:rsidRDefault="003D6266" w:rsidP="003D6266">
      <w:pPr>
        <w:pStyle w:val="Text"/>
        <w:spacing w:line="360" w:lineRule="auto"/>
      </w:pPr>
      <w:r w:rsidRPr="00374769">
        <w:rPr>
          <w:rStyle w:val="GapFillchr"/>
        </w:rPr>
        <w:t>                                                                                             </w:t>
      </w:r>
    </w:p>
    <w:p w14:paraId="7EB98D3B" w14:textId="77777777" w:rsidR="003D6266" w:rsidRPr="00374769" w:rsidRDefault="003D6266" w:rsidP="003D6266">
      <w:pPr>
        <w:pStyle w:val="Text"/>
        <w:spacing w:line="360" w:lineRule="auto"/>
      </w:pPr>
      <w:r w:rsidRPr="00374769">
        <w:rPr>
          <w:rStyle w:val="GapFillchr"/>
        </w:rPr>
        <w:t>                                                                                             </w:t>
      </w:r>
    </w:p>
    <w:p w14:paraId="2F6C0985" w14:textId="77777777" w:rsidR="003D6266" w:rsidRPr="00374769" w:rsidRDefault="003D6266" w:rsidP="003D6266">
      <w:pPr>
        <w:pStyle w:val="Text"/>
        <w:spacing w:line="360" w:lineRule="auto"/>
      </w:pPr>
      <w:r w:rsidRPr="00374769">
        <w:rPr>
          <w:rStyle w:val="GapFillchr"/>
        </w:rPr>
        <w:t>                                                                                             </w:t>
      </w:r>
    </w:p>
    <w:p w14:paraId="5EB5FB2C" w14:textId="77777777" w:rsidR="003D6266" w:rsidRPr="00374769" w:rsidRDefault="003D6266" w:rsidP="003D6266">
      <w:pPr>
        <w:pStyle w:val="Text"/>
        <w:spacing w:line="360" w:lineRule="auto"/>
      </w:pPr>
      <w:r w:rsidRPr="00374769">
        <w:rPr>
          <w:rStyle w:val="GapFillchr"/>
        </w:rPr>
        <w:t>                                                                                             </w:t>
      </w:r>
    </w:p>
    <w:p w14:paraId="0671A83F" w14:textId="77777777" w:rsidR="003D6266" w:rsidRPr="00374769" w:rsidRDefault="003D6266" w:rsidP="003D6266">
      <w:pPr>
        <w:pStyle w:val="Text"/>
        <w:spacing w:line="360" w:lineRule="auto"/>
      </w:pPr>
      <w:r w:rsidRPr="00374769">
        <w:rPr>
          <w:rStyle w:val="GapFillchr"/>
        </w:rPr>
        <w:t>                                                                                             </w:t>
      </w:r>
    </w:p>
    <w:p w14:paraId="51502385" w14:textId="77777777" w:rsidR="003D6266" w:rsidRPr="00374769" w:rsidRDefault="003D6266" w:rsidP="003D6266">
      <w:pPr>
        <w:pStyle w:val="Text"/>
        <w:spacing w:line="360" w:lineRule="auto"/>
      </w:pPr>
      <w:r w:rsidRPr="00374769">
        <w:rPr>
          <w:rStyle w:val="GapFillchr"/>
        </w:rPr>
        <w:t>                                                                                             </w:t>
      </w:r>
    </w:p>
    <w:p w14:paraId="0A6F8CB9" w14:textId="77777777" w:rsidR="003D6266" w:rsidRPr="00374769" w:rsidRDefault="003D6266" w:rsidP="003D6266">
      <w:pPr>
        <w:pStyle w:val="Text"/>
        <w:spacing w:line="360" w:lineRule="auto"/>
      </w:pPr>
      <w:r w:rsidRPr="00374769">
        <w:rPr>
          <w:rStyle w:val="GapFillchr"/>
        </w:rPr>
        <w:t>                                                                                             </w:t>
      </w:r>
    </w:p>
    <w:p w14:paraId="74763BCB" w14:textId="77777777" w:rsidR="003D6266" w:rsidRPr="00374769" w:rsidRDefault="003D6266" w:rsidP="003D6266">
      <w:pPr>
        <w:pStyle w:val="Text"/>
        <w:spacing w:line="360" w:lineRule="auto"/>
      </w:pPr>
      <w:r w:rsidRPr="00374769">
        <w:rPr>
          <w:rStyle w:val="GapFillchr"/>
        </w:rPr>
        <w:t>                                                                                             </w:t>
      </w:r>
    </w:p>
    <w:p w14:paraId="76E0C97D" w14:textId="77777777" w:rsidR="003D6266" w:rsidRPr="00374769" w:rsidRDefault="003D6266" w:rsidP="003D6266">
      <w:pPr>
        <w:pStyle w:val="Text"/>
        <w:spacing w:line="360" w:lineRule="auto"/>
      </w:pPr>
      <w:r w:rsidRPr="00374769">
        <w:rPr>
          <w:rStyle w:val="GapFillchr"/>
        </w:rPr>
        <w:t>                                                                                             </w:t>
      </w:r>
    </w:p>
    <w:p w14:paraId="289EAC3C" w14:textId="77777777" w:rsidR="003D6266" w:rsidRPr="00374769" w:rsidRDefault="003D6266" w:rsidP="003D6266">
      <w:pPr>
        <w:pStyle w:val="Text"/>
        <w:spacing w:line="360" w:lineRule="auto"/>
      </w:pPr>
      <w:r w:rsidRPr="00374769">
        <w:rPr>
          <w:rStyle w:val="GapFillchr"/>
        </w:rPr>
        <w:t>                                                                                             </w:t>
      </w:r>
    </w:p>
    <w:p w14:paraId="6A423BF5" w14:textId="77777777" w:rsidR="003D6266" w:rsidRPr="00374769" w:rsidRDefault="003D6266" w:rsidP="003D6266">
      <w:pPr>
        <w:pStyle w:val="Text"/>
        <w:spacing w:line="360" w:lineRule="auto"/>
      </w:pPr>
      <w:r w:rsidRPr="00374769">
        <w:rPr>
          <w:rStyle w:val="GapFillchr"/>
        </w:rPr>
        <w:t>                                                                                             </w:t>
      </w:r>
    </w:p>
    <w:p w14:paraId="0A030EC2" w14:textId="77777777" w:rsidR="003D6266" w:rsidRPr="00374769" w:rsidRDefault="003D6266" w:rsidP="003D6266">
      <w:pPr>
        <w:pStyle w:val="Text"/>
        <w:spacing w:line="360" w:lineRule="auto"/>
      </w:pPr>
      <w:r w:rsidRPr="00374769">
        <w:rPr>
          <w:rStyle w:val="GapFillchr"/>
        </w:rPr>
        <w:t>                                                                                             </w:t>
      </w:r>
    </w:p>
    <w:p w14:paraId="3259D968" w14:textId="77777777" w:rsidR="003D6266" w:rsidRPr="00374769" w:rsidRDefault="003D6266" w:rsidP="003D6266">
      <w:pPr>
        <w:pStyle w:val="Text"/>
        <w:spacing w:line="360" w:lineRule="auto"/>
      </w:pPr>
      <w:r w:rsidRPr="00374769">
        <w:rPr>
          <w:rStyle w:val="GapFillchr"/>
        </w:rPr>
        <w:t>                                                                                             </w:t>
      </w:r>
    </w:p>
    <w:p w14:paraId="3BF635B6" w14:textId="77777777" w:rsidR="003D6266" w:rsidRPr="00374769" w:rsidRDefault="003D6266" w:rsidP="003D6266">
      <w:pPr>
        <w:pStyle w:val="Text"/>
        <w:spacing w:line="360" w:lineRule="auto"/>
      </w:pPr>
      <w:r w:rsidRPr="00374769">
        <w:rPr>
          <w:rStyle w:val="GapFillchr"/>
        </w:rPr>
        <w:t>                                                                                             </w:t>
      </w:r>
    </w:p>
    <w:p w14:paraId="6F77532B" w14:textId="77777777" w:rsidR="003D6266" w:rsidRPr="00374769" w:rsidRDefault="003D6266" w:rsidP="003D6266">
      <w:pPr>
        <w:pStyle w:val="Text"/>
        <w:spacing w:line="360" w:lineRule="auto"/>
      </w:pPr>
      <w:r w:rsidRPr="00374769">
        <w:rPr>
          <w:rStyle w:val="GapFillchr"/>
        </w:rPr>
        <w:t>                                                                                             </w:t>
      </w:r>
    </w:p>
    <w:p w14:paraId="4FBE8079" w14:textId="77777777" w:rsidR="003D6266" w:rsidRPr="00374769" w:rsidRDefault="003D6266" w:rsidP="003D6266">
      <w:pPr>
        <w:pStyle w:val="Text"/>
        <w:spacing w:line="360" w:lineRule="auto"/>
      </w:pPr>
      <w:r w:rsidRPr="00374769">
        <w:rPr>
          <w:rStyle w:val="GapFillchr"/>
        </w:rPr>
        <w:t>                                                                                             </w:t>
      </w:r>
    </w:p>
    <w:p w14:paraId="5A537281" w14:textId="77777777" w:rsidR="003D6266" w:rsidRPr="00374769" w:rsidRDefault="003D6266" w:rsidP="003D6266">
      <w:pPr>
        <w:pStyle w:val="Text"/>
        <w:spacing w:line="360" w:lineRule="auto"/>
      </w:pPr>
      <w:r w:rsidRPr="00374769">
        <w:rPr>
          <w:rStyle w:val="GapFillchr"/>
        </w:rPr>
        <w:t>                                                                                             </w:t>
      </w:r>
    </w:p>
    <w:p w14:paraId="4E5CA2D1" w14:textId="77777777" w:rsidR="003D6266" w:rsidRPr="00374769" w:rsidRDefault="003D6266" w:rsidP="003D6266">
      <w:pPr>
        <w:pStyle w:val="Text"/>
        <w:spacing w:line="360" w:lineRule="auto"/>
      </w:pPr>
      <w:r w:rsidRPr="00374769">
        <w:rPr>
          <w:rStyle w:val="GapFillchr"/>
        </w:rPr>
        <w:t>                                                                                             </w:t>
      </w:r>
    </w:p>
    <w:p w14:paraId="52DF119A" w14:textId="77777777" w:rsidR="003D6266" w:rsidRPr="00374769" w:rsidRDefault="003D6266" w:rsidP="003D6266">
      <w:pPr>
        <w:pStyle w:val="Text"/>
        <w:spacing w:line="360" w:lineRule="auto"/>
      </w:pPr>
      <w:r w:rsidRPr="00374769">
        <w:rPr>
          <w:rStyle w:val="GapFillchr"/>
        </w:rPr>
        <w:t>                                                                                             </w:t>
      </w:r>
    </w:p>
    <w:p w14:paraId="52B32D71" w14:textId="77777777" w:rsidR="003D6266" w:rsidRPr="00374769" w:rsidRDefault="003D6266" w:rsidP="003D6266">
      <w:pPr>
        <w:pStyle w:val="Text"/>
        <w:spacing w:line="360" w:lineRule="auto"/>
      </w:pPr>
      <w:r w:rsidRPr="00374769">
        <w:rPr>
          <w:rStyle w:val="GapFillchr"/>
        </w:rPr>
        <w:t>                                                                                             </w:t>
      </w:r>
    </w:p>
    <w:p w14:paraId="3EE3227D" w14:textId="77777777" w:rsidR="003D6266" w:rsidRPr="00374769" w:rsidRDefault="003D6266" w:rsidP="003D6266">
      <w:pPr>
        <w:pStyle w:val="Text"/>
        <w:spacing w:line="360" w:lineRule="auto"/>
      </w:pPr>
      <w:r w:rsidRPr="00374769">
        <w:rPr>
          <w:rStyle w:val="GapFillchr"/>
        </w:rPr>
        <w:t>                                                                                             </w:t>
      </w:r>
    </w:p>
    <w:p w14:paraId="2AAEF878" w14:textId="77777777" w:rsidR="003D6266" w:rsidRPr="00374769" w:rsidRDefault="003D6266" w:rsidP="003D6266">
      <w:pPr>
        <w:pStyle w:val="Text"/>
        <w:spacing w:line="360" w:lineRule="auto"/>
      </w:pPr>
      <w:r w:rsidRPr="00374769">
        <w:rPr>
          <w:rStyle w:val="GapFillchr"/>
        </w:rPr>
        <w:t>                                                                                             </w:t>
      </w:r>
    </w:p>
    <w:p w14:paraId="157ECC05" w14:textId="77777777" w:rsidR="003D6266" w:rsidRPr="00374769" w:rsidRDefault="003D6266" w:rsidP="003D6266">
      <w:pPr>
        <w:pStyle w:val="Text"/>
        <w:spacing w:line="360" w:lineRule="auto"/>
      </w:pPr>
      <w:r w:rsidRPr="00374769">
        <w:rPr>
          <w:rStyle w:val="GapFillchr"/>
        </w:rPr>
        <w:t>                                                                                             </w:t>
      </w:r>
    </w:p>
    <w:p w14:paraId="3C6586AD" w14:textId="77777777" w:rsidR="003D6266" w:rsidRPr="00374769" w:rsidRDefault="003D6266" w:rsidP="003D6266">
      <w:pPr>
        <w:pStyle w:val="Text"/>
        <w:spacing w:line="360" w:lineRule="auto"/>
      </w:pPr>
      <w:r w:rsidRPr="00374769">
        <w:rPr>
          <w:rStyle w:val="GapFillchr"/>
        </w:rPr>
        <w:t>                                                                                             </w:t>
      </w:r>
    </w:p>
    <w:p w14:paraId="1DEC70CB" w14:textId="77777777" w:rsidR="003D6266" w:rsidRPr="00374769" w:rsidRDefault="003D6266" w:rsidP="003D6266">
      <w:pPr>
        <w:pStyle w:val="Text"/>
        <w:spacing w:line="360" w:lineRule="auto"/>
      </w:pPr>
      <w:r w:rsidRPr="00374769">
        <w:rPr>
          <w:rStyle w:val="GapFillchr"/>
        </w:rPr>
        <w:t>                                                                                             </w:t>
      </w:r>
    </w:p>
    <w:p w14:paraId="12AFDC56" w14:textId="77777777" w:rsidR="003D6266" w:rsidRDefault="003D6266" w:rsidP="003D6266">
      <w:pPr>
        <w:pStyle w:val="ScoreBox"/>
      </w:pPr>
      <w:r>
        <w:t>/10</w:t>
      </w:r>
    </w:p>
    <w:p w14:paraId="7FA498BE" w14:textId="77777777" w:rsidR="003D6266" w:rsidRDefault="003D6266" w:rsidP="003D6266">
      <w:pPr>
        <w:pStyle w:val="ScoreBox"/>
      </w:pPr>
    </w:p>
    <w:p w14:paraId="6884B87E" w14:textId="77777777" w:rsidR="00893D85" w:rsidRPr="00374769" w:rsidRDefault="003D6266" w:rsidP="00B30305">
      <w:pPr>
        <w:pStyle w:val="ScoreBox"/>
      </w:pPr>
      <w:r>
        <w:t>/100</w:t>
      </w:r>
    </w:p>
    <w:p w14:paraId="46A6A333" w14:textId="77777777" w:rsidR="00176908" w:rsidRPr="007556B5" w:rsidRDefault="00176908" w:rsidP="00893D85">
      <w:pPr>
        <w:pStyle w:val="Text"/>
        <w:rPr>
          <w:sz w:val="2"/>
        </w:rPr>
      </w:pPr>
    </w:p>
    <w:sectPr w:rsidR="00176908" w:rsidRPr="007556B5" w:rsidSect="00125A8A">
      <w:headerReference w:type="default" r:id="rId8"/>
      <w:footerReference w:type="even" r:id="rId9"/>
      <w:footerReference w:type="default" r:id="rId10"/>
      <w:type w:val="continuous"/>
      <w:pgSz w:w="11906" w:h="16838"/>
      <w:pgMar w:top="1440" w:right="1361" w:bottom="567" w:left="1418" w:header="709" w:footer="516"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AB4CE" w14:textId="77777777" w:rsidR="00086BDE" w:rsidRDefault="00086BDE" w:rsidP="009F2FB3">
      <w:r>
        <w:separator/>
      </w:r>
    </w:p>
  </w:endnote>
  <w:endnote w:type="continuationSeparator" w:id="0">
    <w:p w14:paraId="67FC85E1" w14:textId="77777777" w:rsidR="00086BDE" w:rsidRDefault="00086BDE" w:rsidP="009F2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Lucida Grande">
    <w:altName w:val="Lucida Sans Unicode"/>
    <w:charset w:val="00"/>
    <w:family w:val="auto"/>
    <w:pitch w:val="variable"/>
    <w:sig w:usb0="03000003" w:usb1="00000000" w:usb2="00000000" w:usb3="00000000" w:csb0="00000001" w:csb1="00000000"/>
  </w:font>
  <w:font w:name="Charis SIL">
    <w:charset w:val="00"/>
    <w:family w:val="auto"/>
    <w:pitch w:val="variable"/>
    <w:sig w:usb0="A00002FF" w:usb1="5200A1FF" w:usb2="02000009"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0D637" w14:textId="77777777" w:rsidR="00FF6273" w:rsidRDefault="00AE0E80" w:rsidP="009F2FB3">
    <w:pPr>
      <w:pStyle w:val="a3"/>
      <w:rPr>
        <w:rStyle w:val="a5"/>
      </w:rPr>
    </w:pPr>
    <w:r>
      <w:rPr>
        <w:rStyle w:val="a5"/>
      </w:rPr>
      <w:fldChar w:fldCharType="begin"/>
    </w:r>
    <w:r w:rsidR="00FF6273">
      <w:rPr>
        <w:rStyle w:val="a5"/>
      </w:rPr>
      <w:instrText xml:space="preserve">PAGE  </w:instrText>
    </w:r>
    <w:r>
      <w:rPr>
        <w:rStyle w:val="a5"/>
      </w:rPr>
      <w:fldChar w:fldCharType="end"/>
    </w:r>
  </w:p>
  <w:p w14:paraId="4936E27B" w14:textId="77777777" w:rsidR="00FF6273" w:rsidRDefault="00FF6273" w:rsidP="009F2FB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0714099"/>
      <w:docPartObj>
        <w:docPartGallery w:val="Page Numbers (Bottom of Page)"/>
        <w:docPartUnique/>
      </w:docPartObj>
    </w:sdtPr>
    <w:sdtEndPr>
      <w:rPr>
        <w:noProof/>
      </w:rPr>
    </w:sdtEndPr>
    <w:sdtContent>
      <w:p w14:paraId="3BE86047" w14:textId="77777777" w:rsidR="00183A7B" w:rsidRPr="0017238A" w:rsidRDefault="00183A7B" w:rsidP="00183A7B">
        <w:pPr>
          <w:pStyle w:val="a3"/>
          <w:ind w:right="460"/>
          <w:jc w:val="center"/>
          <w:rPr>
            <w:sz w:val="18"/>
            <w:szCs w:val="18"/>
          </w:rPr>
        </w:pPr>
        <w:r w:rsidRPr="0017238A">
          <w:rPr>
            <w:rFonts w:cs="Arial"/>
            <w:sz w:val="18"/>
            <w:szCs w:val="18"/>
          </w:rPr>
          <w:t>©</w:t>
        </w:r>
        <w:r w:rsidRPr="0017238A">
          <w:rPr>
            <w:sz w:val="18"/>
            <w:szCs w:val="18"/>
          </w:rPr>
          <w:t xml:space="preserve"> Pearson Education Limited 2019</w:t>
        </w:r>
      </w:p>
      <w:p w14:paraId="5CC26AF8" w14:textId="77777777" w:rsidR="00FF6273" w:rsidRPr="00900C26" w:rsidRDefault="00183A7B" w:rsidP="00125A8A">
        <w:pPr>
          <w:pStyle w:val="a3"/>
          <w:jc w:val="right"/>
        </w:pPr>
        <w:r>
          <w:rPr>
            <w:noProof/>
          </w:rPr>
          <w:fldChar w:fldCharType="begin"/>
        </w:r>
        <w:r>
          <w:rPr>
            <w:noProof/>
          </w:rPr>
          <w:instrText xml:space="preserve"> PAGE   \* MERGEFORMAT </w:instrText>
        </w:r>
        <w:r>
          <w:rPr>
            <w:noProof/>
          </w:rPr>
          <w:fldChar w:fldCharType="separate"/>
        </w:r>
        <w:r w:rsidR="00C20FAC">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545EC8" w14:textId="77777777" w:rsidR="00086BDE" w:rsidRDefault="00086BDE" w:rsidP="009F2FB3">
      <w:r>
        <w:separator/>
      </w:r>
    </w:p>
  </w:footnote>
  <w:footnote w:type="continuationSeparator" w:id="0">
    <w:p w14:paraId="2CDC4B16" w14:textId="77777777" w:rsidR="00086BDE" w:rsidRDefault="00086BDE" w:rsidP="009F2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FE7C4" w14:textId="53A1C31B" w:rsidR="00FF6273" w:rsidRPr="00125A8A" w:rsidRDefault="00FF6273" w:rsidP="00125A8A">
    <w:pPr>
      <w:pStyle w:val="a6"/>
    </w:pPr>
    <w:r w:rsidRPr="009F69EA">
      <w:rPr>
        <w:rFonts w:ascii="Arial" w:hAnsi="Arial"/>
        <w:b/>
        <w:position w:val="40"/>
        <w:sz w:val="52"/>
        <w:szCs w:val="52"/>
      </w:rPr>
      <w:t>ROADMAP</w:t>
    </w:r>
    <w:r w:rsidRPr="009F69EA">
      <w:rPr>
        <w:rFonts w:ascii="Arial" w:hAnsi="Arial" w:cs="Arial"/>
        <w:b/>
        <w:position w:val="40"/>
        <w:sz w:val="44"/>
        <w:szCs w:val="44"/>
        <w:vertAlign w:val="superscript"/>
      </w:rPr>
      <w:t>™</w:t>
    </w:r>
    <w:r>
      <w:rPr>
        <w:rFonts w:ascii="Arial" w:hAnsi="Arial"/>
        <w:position w:val="40"/>
        <w:sz w:val="27"/>
        <w:szCs w:val="27"/>
      </w:rPr>
      <w:tab/>
    </w:r>
    <w:r w:rsidRPr="00472458">
      <w:rPr>
        <w:rFonts w:ascii="Arial" w:hAnsi="Arial"/>
        <w:b/>
        <w:position w:val="40"/>
        <w:sz w:val="27"/>
        <w:szCs w:val="27"/>
      </w:rPr>
      <w:t xml:space="preserve">A2+ </w:t>
    </w:r>
    <w:r>
      <w:rPr>
        <w:rFonts w:ascii="Arial" w:hAnsi="Arial"/>
        <w:b/>
        <w:position w:val="40"/>
        <w:sz w:val="27"/>
        <w:szCs w:val="27"/>
      </w:rPr>
      <w:t xml:space="preserve">Mid-course test </w:t>
    </w:r>
    <w:r w:rsidR="00AA37B1">
      <w:rPr>
        <w:rFonts w:ascii="Arial" w:hAnsi="Arial"/>
        <w:b/>
        <w:position w:val="40"/>
        <w:sz w:val="27"/>
        <w:szCs w:val="27"/>
      </w:rPr>
      <w:t xml:space="preserve">V4 </w:t>
    </w:r>
    <w:r>
      <w:rPr>
        <w:rFonts w:ascii="Arial" w:hAnsi="Arial"/>
        <w:b/>
        <w:position w:val="40"/>
        <w:sz w:val="27"/>
        <w:szCs w:val="27"/>
      </w:rPr>
      <w:t>(Units 1</w:t>
    </w:r>
    <w:r w:rsidR="00183A7B">
      <w:rPr>
        <w:rFonts w:ascii="Arial" w:hAnsi="Arial"/>
        <w:b/>
        <w:position w:val="40"/>
        <w:sz w:val="27"/>
        <w:szCs w:val="27"/>
      </w:rPr>
      <w:t>–</w:t>
    </w:r>
    <w:r>
      <w:rPr>
        <w:rFonts w:ascii="Arial" w:hAnsi="Arial"/>
        <w:b/>
        <w:position w:val="40"/>
        <w:sz w:val="27"/>
        <w:szCs w:val="27"/>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B08A24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52D1D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1E4380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ACA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1C2A5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28F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D2E8A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4D8EDA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7A09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0E37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036F0"/>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1" w15:restartNumberingAfterBreak="0">
    <w:nsid w:val="020C3D18"/>
    <w:multiLevelType w:val="multilevel"/>
    <w:tmpl w:val="27DC6F60"/>
    <w:lvl w:ilvl="0">
      <w:start w:val="1"/>
      <w:numFmt w:val="lowerLetter"/>
      <w:lvlText w:val="%1"/>
      <w:lvlJc w:val="left"/>
      <w:pPr>
        <w:tabs>
          <w:tab w:val="num" w:pos="284"/>
        </w:tabs>
        <w:ind w:left="284" w:hanging="284"/>
      </w:pPr>
      <w:rPr>
        <w:rFonts w:ascii="Arial" w:hAnsi="Arial" w:hint="default"/>
        <w:b w:val="0"/>
        <w:i w:val="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28F56CF"/>
    <w:multiLevelType w:val="hybridMultilevel"/>
    <w:tmpl w:val="213EA332"/>
    <w:lvl w:ilvl="0" w:tplc="08090015">
      <w:start w:val="1"/>
      <w:numFmt w:val="upp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03CB3096"/>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52B745B"/>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6AC270D"/>
    <w:multiLevelType w:val="hybridMultilevel"/>
    <w:tmpl w:val="8D7C76A6"/>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6" w15:restartNumberingAfterBreak="0">
    <w:nsid w:val="082A5596"/>
    <w:multiLevelType w:val="hybridMultilevel"/>
    <w:tmpl w:val="22E4FDE8"/>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090A789B"/>
    <w:multiLevelType w:val="hybridMultilevel"/>
    <w:tmpl w:val="1B48F5D6"/>
    <w:lvl w:ilvl="0" w:tplc="C38E9E0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093E07"/>
    <w:multiLevelType w:val="hybridMultilevel"/>
    <w:tmpl w:val="C14AEC48"/>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4A772F1"/>
    <w:multiLevelType w:val="hybridMultilevel"/>
    <w:tmpl w:val="B9B610F2"/>
    <w:lvl w:ilvl="0" w:tplc="C684680E">
      <w:start w:val="1"/>
      <w:numFmt w:val="lowerLetter"/>
      <w:lvlText w:val="%1"/>
      <w:lvlJc w:val="left"/>
      <w:pPr>
        <w:tabs>
          <w:tab w:val="num" w:pos="284"/>
        </w:tabs>
        <w:ind w:left="284" w:hanging="284"/>
      </w:pPr>
      <w:rPr>
        <w:rFonts w:ascii="Arial" w:hAnsi="Arial" w:hint="default"/>
        <w:b w:val="0"/>
        <w:i w:val="0"/>
        <w:sz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195D4D9D"/>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1CF92C5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FCC0A89"/>
    <w:multiLevelType w:val="hybridMultilevel"/>
    <w:tmpl w:val="3A8219B0"/>
    <w:lvl w:ilvl="0" w:tplc="5A2E0E26">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2206FF7"/>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360"/>
        </w:tabs>
        <w:ind w:left="36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3745F4A"/>
    <w:multiLevelType w:val="hybridMultilevel"/>
    <w:tmpl w:val="C2D60186"/>
    <w:lvl w:ilvl="0" w:tplc="08090003">
      <w:start w:val="1"/>
      <w:numFmt w:val="bullet"/>
      <w:lvlText w:val="o"/>
      <w:lvlJc w:val="left"/>
      <w:pPr>
        <w:tabs>
          <w:tab w:val="num" w:pos="720"/>
        </w:tabs>
        <w:ind w:left="720" w:hanging="360"/>
      </w:pPr>
      <w:rPr>
        <w:rFonts w:ascii="Courier New" w:hAnsi="Courier New" w:cs="Courier"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A6C3D51"/>
    <w:multiLevelType w:val="hybridMultilevel"/>
    <w:tmpl w:val="47FE449E"/>
    <w:lvl w:ilvl="0" w:tplc="AA646C76">
      <w:start w:val="1"/>
      <w:numFmt w:val="lowerLetter"/>
      <w:lvlText w:val="%1)"/>
      <w:lvlJc w:val="left"/>
      <w:pPr>
        <w:ind w:left="537" w:hanging="360"/>
      </w:pPr>
      <w:rPr>
        <w:rFonts w:hint="default"/>
        <w:b/>
      </w:rPr>
    </w:lvl>
    <w:lvl w:ilvl="1" w:tplc="10090019" w:tentative="1">
      <w:start w:val="1"/>
      <w:numFmt w:val="lowerLetter"/>
      <w:lvlText w:val="%2."/>
      <w:lvlJc w:val="left"/>
      <w:pPr>
        <w:ind w:left="1257" w:hanging="360"/>
      </w:pPr>
    </w:lvl>
    <w:lvl w:ilvl="2" w:tplc="1009001B" w:tentative="1">
      <w:start w:val="1"/>
      <w:numFmt w:val="lowerRoman"/>
      <w:lvlText w:val="%3."/>
      <w:lvlJc w:val="right"/>
      <w:pPr>
        <w:ind w:left="1977" w:hanging="180"/>
      </w:pPr>
    </w:lvl>
    <w:lvl w:ilvl="3" w:tplc="1009000F" w:tentative="1">
      <w:start w:val="1"/>
      <w:numFmt w:val="decimal"/>
      <w:lvlText w:val="%4."/>
      <w:lvlJc w:val="left"/>
      <w:pPr>
        <w:ind w:left="2697" w:hanging="360"/>
      </w:pPr>
    </w:lvl>
    <w:lvl w:ilvl="4" w:tplc="10090019" w:tentative="1">
      <w:start w:val="1"/>
      <w:numFmt w:val="lowerLetter"/>
      <w:lvlText w:val="%5."/>
      <w:lvlJc w:val="left"/>
      <w:pPr>
        <w:ind w:left="3417" w:hanging="360"/>
      </w:pPr>
    </w:lvl>
    <w:lvl w:ilvl="5" w:tplc="1009001B" w:tentative="1">
      <w:start w:val="1"/>
      <w:numFmt w:val="lowerRoman"/>
      <w:lvlText w:val="%6."/>
      <w:lvlJc w:val="right"/>
      <w:pPr>
        <w:ind w:left="4137" w:hanging="180"/>
      </w:pPr>
    </w:lvl>
    <w:lvl w:ilvl="6" w:tplc="1009000F" w:tentative="1">
      <w:start w:val="1"/>
      <w:numFmt w:val="decimal"/>
      <w:lvlText w:val="%7."/>
      <w:lvlJc w:val="left"/>
      <w:pPr>
        <w:ind w:left="4857" w:hanging="360"/>
      </w:pPr>
    </w:lvl>
    <w:lvl w:ilvl="7" w:tplc="10090019" w:tentative="1">
      <w:start w:val="1"/>
      <w:numFmt w:val="lowerLetter"/>
      <w:lvlText w:val="%8."/>
      <w:lvlJc w:val="left"/>
      <w:pPr>
        <w:ind w:left="5577" w:hanging="360"/>
      </w:pPr>
    </w:lvl>
    <w:lvl w:ilvl="8" w:tplc="1009001B" w:tentative="1">
      <w:start w:val="1"/>
      <w:numFmt w:val="lowerRoman"/>
      <w:lvlText w:val="%9."/>
      <w:lvlJc w:val="right"/>
      <w:pPr>
        <w:ind w:left="6297" w:hanging="180"/>
      </w:pPr>
    </w:lvl>
  </w:abstractNum>
  <w:abstractNum w:abstractNumId="26" w15:restartNumberingAfterBreak="0">
    <w:nsid w:val="2DE7333F"/>
    <w:multiLevelType w:val="hybridMultilevel"/>
    <w:tmpl w:val="5E265BBC"/>
    <w:lvl w:ilvl="0" w:tplc="1C66D6AE">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E7E4C1D"/>
    <w:multiLevelType w:val="hybridMultilevel"/>
    <w:tmpl w:val="51EC2A58"/>
    <w:lvl w:ilvl="0" w:tplc="08090003">
      <w:start w:val="1"/>
      <w:numFmt w:val="bullet"/>
      <w:lvlText w:val="o"/>
      <w:lvlJc w:val="left"/>
      <w:pPr>
        <w:tabs>
          <w:tab w:val="num" w:pos="360"/>
        </w:tabs>
        <w:ind w:left="360" w:hanging="360"/>
      </w:pPr>
      <w:rPr>
        <w:rFonts w:ascii="Courier New" w:hAnsi="Courier New" w:cs="Courier" w:hint="default"/>
      </w:rPr>
    </w:lvl>
    <w:lvl w:ilvl="1" w:tplc="08090003">
      <w:start w:val="1"/>
      <w:numFmt w:val="bullet"/>
      <w:lvlText w:val="o"/>
      <w:lvlJc w:val="left"/>
      <w:pPr>
        <w:tabs>
          <w:tab w:val="num" w:pos="1080"/>
        </w:tabs>
        <w:ind w:left="1080" w:hanging="360"/>
      </w:pPr>
      <w:rPr>
        <w:rFonts w:ascii="Courier New" w:hAnsi="Courier New" w:cs="Courier"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500001F"/>
    <w:multiLevelType w:val="hybridMultilevel"/>
    <w:tmpl w:val="BD862F66"/>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A410F0F"/>
    <w:multiLevelType w:val="hybridMultilevel"/>
    <w:tmpl w:val="086ECE50"/>
    <w:lvl w:ilvl="0" w:tplc="5BD0A436">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800"/>
        </w:tabs>
        <w:ind w:left="1800" w:hanging="360"/>
      </w:pPr>
      <w:rPr>
        <w:rFonts w:ascii="Courier" w:hAnsi="Courier" w:hint="default"/>
      </w:rPr>
    </w:lvl>
    <w:lvl w:ilvl="2" w:tplc="00050409" w:tentative="1">
      <w:start w:val="1"/>
      <w:numFmt w:val="bullet"/>
      <w:lvlText w:val=""/>
      <w:lvlJc w:val="left"/>
      <w:pPr>
        <w:tabs>
          <w:tab w:val="num" w:pos="2520"/>
        </w:tabs>
        <w:ind w:left="2520" w:hanging="360"/>
      </w:pPr>
      <w:rPr>
        <w:rFonts w:ascii="Symbol" w:hAnsi="Symbol"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w:hAnsi="Courier" w:hint="default"/>
      </w:rPr>
    </w:lvl>
    <w:lvl w:ilvl="5" w:tplc="00050409" w:tentative="1">
      <w:start w:val="1"/>
      <w:numFmt w:val="bullet"/>
      <w:lvlText w:val=""/>
      <w:lvlJc w:val="left"/>
      <w:pPr>
        <w:tabs>
          <w:tab w:val="num" w:pos="4680"/>
        </w:tabs>
        <w:ind w:left="4680" w:hanging="360"/>
      </w:pPr>
      <w:rPr>
        <w:rFonts w:ascii="Symbol" w:hAnsi="Symbol"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w:hAnsi="Courier" w:hint="default"/>
      </w:rPr>
    </w:lvl>
    <w:lvl w:ilvl="8" w:tplc="00050409" w:tentative="1">
      <w:start w:val="1"/>
      <w:numFmt w:val="bullet"/>
      <w:lvlText w:val=""/>
      <w:lvlJc w:val="left"/>
      <w:pPr>
        <w:tabs>
          <w:tab w:val="num" w:pos="6840"/>
        </w:tabs>
        <w:ind w:left="6840" w:hanging="360"/>
      </w:pPr>
      <w:rPr>
        <w:rFonts w:ascii="Symbol" w:hAnsi="Symbol" w:hint="default"/>
      </w:rPr>
    </w:lvl>
  </w:abstractNum>
  <w:abstractNum w:abstractNumId="30" w15:restartNumberingAfterBreak="0">
    <w:nsid w:val="450C1FFE"/>
    <w:multiLevelType w:val="multilevel"/>
    <w:tmpl w:val="8D7C76A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1" w15:restartNumberingAfterBreak="0">
    <w:nsid w:val="468175FF"/>
    <w:multiLevelType w:val="hybridMultilevel"/>
    <w:tmpl w:val="DAF0D2FA"/>
    <w:lvl w:ilvl="0" w:tplc="51AEFBEE">
      <w:start w:val="1"/>
      <w:numFmt w:val="lowerLetter"/>
      <w:lvlText w:val="%1)"/>
      <w:lvlJc w:val="left"/>
      <w:pPr>
        <w:tabs>
          <w:tab w:val="num" w:pos="284"/>
        </w:tabs>
        <w:ind w:left="284" w:hanging="284"/>
      </w:pPr>
      <w:rPr>
        <w:rFonts w:ascii="Arial" w:eastAsia="Times New Roman" w:hAnsi="Arial" w:cs="Arial"/>
        <w:b w:val="0"/>
        <w:i w:val="0"/>
        <w:sz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2" w15:restartNumberingAfterBreak="0">
    <w:nsid w:val="486D3AA7"/>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3" w15:restartNumberingAfterBreak="0">
    <w:nsid w:val="4BAC5725"/>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5C77B13"/>
    <w:multiLevelType w:val="hybridMultilevel"/>
    <w:tmpl w:val="C444E946"/>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35" w15:restartNumberingAfterBreak="0">
    <w:nsid w:val="61BA62B3"/>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8E55DB5"/>
    <w:multiLevelType w:val="multilevel"/>
    <w:tmpl w:val="51EC2A58"/>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o"/>
      <w:lvlJc w:val="left"/>
      <w:pPr>
        <w:tabs>
          <w:tab w:val="num" w:pos="1440"/>
        </w:tabs>
        <w:ind w:left="1440" w:hanging="360"/>
      </w:pPr>
      <w:rPr>
        <w:rFonts w:ascii="Courier New" w:hAnsi="Courier New" w:cs="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48143B4"/>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755D53"/>
    <w:multiLevelType w:val="hybridMultilevel"/>
    <w:tmpl w:val="D6FC2398"/>
    <w:lvl w:ilvl="0" w:tplc="08090001">
      <w:start w:val="1"/>
      <w:numFmt w:val="bullet"/>
      <w:lvlText w:val=""/>
      <w:lvlJc w:val="left"/>
      <w:pPr>
        <w:tabs>
          <w:tab w:val="num" w:pos="720"/>
        </w:tabs>
        <w:ind w:left="720" w:hanging="360"/>
      </w:pPr>
      <w:rPr>
        <w:rFonts w:ascii="Symbol" w:hAnsi="Symbol" w:hint="default"/>
      </w:rPr>
    </w:lvl>
    <w:lvl w:ilvl="1" w:tplc="FC9CB544">
      <w:start w:val="1"/>
      <w:numFmt w:val="decimal"/>
      <w:lvlText w:val="%2."/>
      <w:lvlJc w:val="left"/>
      <w:pPr>
        <w:tabs>
          <w:tab w:val="num" w:pos="360"/>
        </w:tabs>
        <w:ind w:left="360" w:hanging="360"/>
      </w:pPr>
      <w:rPr>
        <w:rFonts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3C1358"/>
    <w:multiLevelType w:val="hybridMultilevel"/>
    <w:tmpl w:val="8B5A958A"/>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EF5810"/>
    <w:multiLevelType w:val="hybridMultilevel"/>
    <w:tmpl w:val="C9C03D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086092">
    <w:abstractNumId w:val="31"/>
  </w:num>
  <w:num w:numId="2" w16cid:durableId="699940015">
    <w:abstractNumId w:val="11"/>
  </w:num>
  <w:num w:numId="3" w16cid:durableId="243951031">
    <w:abstractNumId w:val="19"/>
  </w:num>
  <w:num w:numId="4" w16cid:durableId="1804883367">
    <w:abstractNumId w:val="22"/>
  </w:num>
  <w:num w:numId="5" w16cid:durableId="2021197792">
    <w:abstractNumId w:val="26"/>
  </w:num>
  <w:num w:numId="6" w16cid:durableId="1067341134">
    <w:abstractNumId w:val="9"/>
  </w:num>
  <w:num w:numId="7" w16cid:durableId="1289628926">
    <w:abstractNumId w:val="7"/>
  </w:num>
  <w:num w:numId="8" w16cid:durableId="1225263757">
    <w:abstractNumId w:val="6"/>
  </w:num>
  <w:num w:numId="9" w16cid:durableId="1986004961">
    <w:abstractNumId w:val="5"/>
  </w:num>
  <w:num w:numId="10" w16cid:durableId="1533493041">
    <w:abstractNumId w:val="4"/>
  </w:num>
  <w:num w:numId="11" w16cid:durableId="520364722">
    <w:abstractNumId w:val="8"/>
  </w:num>
  <w:num w:numId="12" w16cid:durableId="652415668">
    <w:abstractNumId w:val="3"/>
  </w:num>
  <w:num w:numId="13" w16cid:durableId="113982617">
    <w:abstractNumId w:val="2"/>
  </w:num>
  <w:num w:numId="14" w16cid:durableId="456679619">
    <w:abstractNumId w:val="1"/>
  </w:num>
  <w:num w:numId="15" w16cid:durableId="252663672">
    <w:abstractNumId w:val="0"/>
  </w:num>
  <w:num w:numId="16" w16cid:durableId="420374483">
    <w:abstractNumId w:val="17"/>
  </w:num>
  <w:num w:numId="17" w16cid:durableId="1622687133">
    <w:abstractNumId w:val="25"/>
  </w:num>
  <w:num w:numId="18" w16cid:durableId="499203317">
    <w:abstractNumId w:val="40"/>
  </w:num>
  <w:num w:numId="19" w16cid:durableId="1507091146">
    <w:abstractNumId w:val="27"/>
  </w:num>
  <w:num w:numId="20" w16cid:durableId="1700817857">
    <w:abstractNumId w:val="36"/>
  </w:num>
  <w:num w:numId="21" w16cid:durableId="1745957442">
    <w:abstractNumId w:val="24"/>
  </w:num>
  <w:num w:numId="22" w16cid:durableId="188295873">
    <w:abstractNumId w:val="33"/>
  </w:num>
  <w:num w:numId="23" w16cid:durableId="632296663">
    <w:abstractNumId w:val="39"/>
  </w:num>
  <w:num w:numId="24" w16cid:durableId="22439546">
    <w:abstractNumId w:val="35"/>
  </w:num>
  <w:num w:numId="25" w16cid:durableId="1522010554">
    <w:abstractNumId w:val="28"/>
  </w:num>
  <w:num w:numId="26" w16cid:durableId="1187479204">
    <w:abstractNumId w:val="37"/>
  </w:num>
  <w:num w:numId="27" w16cid:durableId="426004691">
    <w:abstractNumId w:val="18"/>
  </w:num>
  <w:num w:numId="28" w16cid:durableId="1937515621">
    <w:abstractNumId w:val="38"/>
  </w:num>
  <w:num w:numId="29" w16cid:durableId="1989477429">
    <w:abstractNumId w:val="14"/>
  </w:num>
  <w:num w:numId="30" w16cid:durableId="894898861">
    <w:abstractNumId w:val="15"/>
  </w:num>
  <w:num w:numId="31" w16cid:durableId="602111040">
    <w:abstractNumId w:val="30"/>
  </w:num>
  <w:num w:numId="32" w16cid:durableId="1798064171">
    <w:abstractNumId w:val="16"/>
  </w:num>
  <w:num w:numId="33" w16cid:durableId="2051221257">
    <w:abstractNumId w:val="32"/>
  </w:num>
  <w:num w:numId="34" w16cid:durableId="1304852579">
    <w:abstractNumId w:val="34"/>
  </w:num>
  <w:num w:numId="35" w16cid:durableId="1877959087">
    <w:abstractNumId w:val="29"/>
  </w:num>
  <w:num w:numId="36" w16cid:durableId="247543064">
    <w:abstractNumId w:val="23"/>
  </w:num>
  <w:num w:numId="37" w16cid:durableId="1277173418">
    <w:abstractNumId w:val="10"/>
  </w:num>
  <w:num w:numId="38" w16cid:durableId="1880049560">
    <w:abstractNumId w:val="20"/>
  </w:num>
  <w:num w:numId="39" w16cid:durableId="460806589">
    <w:abstractNumId w:val="21"/>
  </w:num>
  <w:num w:numId="40" w16cid:durableId="675423679">
    <w:abstractNumId w:val="13"/>
  </w:num>
  <w:num w:numId="41" w16cid:durableId="12693116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attachedTemplate r:id="rId1"/>
  <w:linkStyles/>
  <w:doNotTrackFormatting/>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113F"/>
    <w:rsid w:val="000003C4"/>
    <w:rsid w:val="0000049A"/>
    <w:rsid w:val="000005B1"/>
    <w:rsid w:val="0000075B"/>
    <w:rsid w:val="00001024"/>
    <w:rsid w:val="0000145D"/>
    <w:rsid w:val="00001482"/>
    <w:rsid w:val="0000152D"/>
    <w:rsid w:val="00003218"/>
    <w:rsid w:val="00003360"/>
    <w:rsid w:val="00003998"/>
    <w:rsid w:val="00004BBE"/>
    <w:rsid w:val="00005C8D"/>
    <w:rsid w:val="00005E21"/>
    <w:rsid w:val="0000623F"/>
    <w:rsid w:val="000063EA"/>
    <w:rsid w:val="00007FB9"/>
    <w:rsid w:val="00010239"/>
    <w:rsid w:val="00010587"/>
    <w:rsid w:val="000118F0"/>
    <w:rsid w:val="0001228F"/>
    <w:rsid w:val="0001232E"/>
    <w:rsid w:val="000128CF"/>
    <w:rsid w:val="00012E66"/>
    <w:rsid w:val="00013A6B"/>
    <w:rsid w:val="00013F61"/>
    <w:rsid w:val="000146D8"/>
    <w:rsid w:val="0001580A"/>
    <w:rsid w:val="000176CE"/>
    <w:rsid w:val="000179C5"/>
    <w:rsid w:val="00017F95"/>
    <w:rsid w:val="00021C1E"/>
    <w:rsid w:val="000232D5"/>
    <w:rsid w:val="0002339B"/>
    <w:rsid w:val="0002389D"/>
    <w:rsid w:val="00023B40"/>
    <w:rsid w:val="0002643D"/>
    <w:rsid w:val="0002662C"/>
    <w:rsid w:val="00027233"/>
    <w:rsid w:val="00030102"/>
    <w:rsid w:val="00030156"/>
    <w:rsid w:val="00030843"/>
    <w:rsid w:val="00032FB3"/>
    <w:rsid w:val="000331E5"/>
    <w:rsid w:val="00033ECC"/>
    <w:rsid w:val="00034BE8"/>
    <w:rsid w:val="00034F08"/>
    <w:rsid w:val="00035F02"/>
    <w:rsid w:val="000366A7"/>
    <w:rsid w:val="000370D6"/>
    <w:rsid w:val="00037325"/>
    <w:rsid w:val="0003768D"/>
    <w:rsid w:val="00041900"/>
    <w:rsid w:val="00041968"/>
    <w:rsid w:val="00041D35"/>
    <w:rsid w:val="0004285F"/>
    <w:rsid w:val="00042E3E"/>
    <w:rsid w:val="0004387F"/>
    <w:rsid w:val="000466D1"/>
    <w:rsid w:val="0005012D"/>
    <w:rsid w:val="0005213A"/>
    <w:rsid w:val="0005279A"/>
    <w:rsid w:val="00052CED"/>
    <w:rsid w:val="0005367D"/>
    <w:rsid w:val="00053C5E"/>
    <w:rsid w:val="00054D9C"/>
    <w:rsid w:val="00055D4C"/>
    <w:rsid w:val="00057AAB"/>
    <w:rsid w:val="00057DBA"/>
    <w:rsid w:val="00060327"/>
    <w:rsid w:val="0006099A"/>
    <w:rsid w:val="00061037"/>
    <w:rsid w:val="00061295"/>
    <w:rsid w:val="00061396"/>
    <w:rsid w:val="000636EF"/>
    <w:rsid w:val="000654D5"/>
    <w:rsid w:val="00065D7F"/>
    <w:rsid w:val="000668F8"/>
    <w:rsid w:val="000669FF"/>
    <w:rsid w:val="00066A5A"/>
    <w:rsid w:val="00066A6C"/>
    <w:rsid w:val="00066ADD"/>
    <w:rsid w:val="00066B1D"/>
    <w:rsid w:val="00066D53"/>
    <w:rsid w:val="000678A9"/>
    <w:rsid w:val="00070B6B"/>
    <w:rsid w:val="00073738"/>
    <w:rsid w:val="00073EF7"/>
    <w:rsid w:val="000752DB"/>
    <w:rsid w:val="000759A7"/>
    <w:rsid w:val="00076D1C"/>
    <w:rsid w:val="00077D15"/>
    <w:rsid w:val="000807C9"/>
    <w:rsid w:val="00082E8F"/>
    <w:rsid w:val="000830A8"/>
    <w:rsid w:val="0008337E"/>
    <w:rsid w:val="00085F01"/>
    <w:rsid w:val="00085FC2"/>
    <w:rsid w:val="00086BDE"/>
    <w:rsid w:val="00090398"/>
    <w:rsid w:val="00090E12"/>
    <w:rsid w:val="000914B0"/>
    <w:rsid w:val="00091EA8"/>
    <w:rsid w:val="0009337F"/>
    <w:rsid w:val="00093814"/>
    <w:rsid w:val="00093DC0"/>
    <w:rsid w:val="0009487F"/>
    <w:rsid w:val="00094BEA"/>
    <w:rsid w:val="00094E96"/>
    <w:rsid w:val="000954A0"/>
    <w:rsid w:val="00096294"/>
    <w:rsid w:val="000962B8"/>
    <w:rsid w:val="000A11ED"/>
    <w:rsid w:val="000A1642"/>
    <w:rsid w:val="000A197F"/>
    <w:rsid w:val="000A2297"/>
    <w:rsid w:val="000A2727"/>
    <w:rsid w:val="000A2A30"/>
    <w:rsid w:val="000A305D"/>
    <w:rsid w:val="000A3E17"/>
    <w:rsid w:val="000A5DA0"/>
    <w:rsid w:val="000A667E"/>
    <w:rsid w:val="000A763A"/>
    <w:rsid w:val="000B13D7"/>
    <w:rsid w:val="000B1C84"/>
    <w:rsid w:val="000B1CF8"/>
    <w:rsid w:val="000B5251"/>
    <w:rsid w:val="000B5731"/>
    <w:rsid w:val="000B5E12"/>
    <w:rsid w:val="000B6D92"/>
    <w:rsid w:val="000B6F49"/>
    <w:rsid w:val="000B7475"/>
    <w:rsid w:val="000B78B9"/>
    <w:rsid w:val="000B7F00"/>
    <w:rsid w:val="000C1F68"/>
    <w:rsid w:val="000C332D"/>
    <w:rsid w:val="000C3414"/>
    <w:rsid w:val="000C3677"/>
    <w:rsid w:val="000C6A75"/>
    <w:rsid w:val="000C6E0B"/>
    <w:rsid w:val="000C72B6"/>
    <w:rsid w:val="000C7A3C"/>
    <w:rsid w:val="000D0366"/>
    <w:rsid w:val="000D0378"/>
    <w:rsid w:val="000D0547"/>
    <w:rsid w:val="000D2203"/>
    <w:rsid w:val="000D2A00"/>
    <w:rsid w:val="000D33D9"/>
    <w:rsid w:val="000D4225"/>
    <w:rsid w:val="000D5AF2"/>
    <w:rsid w:val="000D6C61"/>
    <w:rsid w:val="000D6C8E"/>
    <w:rsid w:val="000D734F"/>
    <w:rsid w:val="000D7D57"/>
    <w:rsid w:val="000E0507"/>
    <w:rsid w:val="000E0B15"/>
    <w:rsid w:val="000E141E"/>
    <w:rsid w:val="000E1C09"/>
    <w:rsid w:val="000E1ED2"/>
    <w:rsid w:val="000E23EE"/>
    <w:rsid w:val="000E3C60"/>
    <w:rsid w:val="000E5407"/>
    <w:rsid w:val="000E61B1"/>
    <w:rsid w:val="000E7B6B"/>
    <w:rsid w:val="000F00A5"/>
    <w:rsid w:val="000F05FC"/>
    <w:rsid w:val="000F1B42"/>
    <w:rsid w:val="000F26F5"/>
    <w:rsid w:val="000F2AC8"/>
    <w:rsid w:val="000F460C"/>
    <w:rsid w:val="000F468D"/>
    <w:rsid w:val="000F4D37"/>
    <w:rsid w:val="000F5419"/>
    <w:rsid w:val="000F5934"/>
    <w:rsid w:val="000F5E29"/>
    <w:rsid w:val="000F6C10"/>
    <w:rsid w:val="000F6DE8"/>
    <w:rsid w:val="00100286"/>
    <w:rsid w:val="00100428"/>
    <w:rsid w:val="001014B9"/>
    <w:rsid w:val="001027AD"/>
    <w:rsid w:val="0010303D"/>
    <w:rsid w:val="00103A65"/>
    <w:rsid w:val="00103E78"/>
    <w:rsid w:val="00104AA8"/>
    <w:rsid w:val="0010545C"/>
    <w:rsid w:val="00106AA7"/>
    <w:rsid w:val="00106AAF"/>
    <w:rsid w:val="00110EF1"/>
    <w:rsid w:val="00111D88"/>
    <w:rsid w:val="001120AF"/>
    <w:rsid w:val="00112469"/>
    <w:rsid w:val="00112EDE"/>
    <w:rsid w:val="00115C1A"/>
    <w:rsid w:val="00115D7E"/>
    <w:rsid w:val="00116DDC"/>
    <w:rsid w:val="00117A14"/>
    <w:rsid w:val="001229A3"/>
    <w:rsid w:val="00122C71"/>
    <w:rsid w:val="001230A1"/>
    <w:rsid w:val="00123292"/>
    <w:rsid w:val="001232DA"/>
    <w:rsid w:val="00125A8A"/>
    <w:rsid w:val="00126DCA"/>
    <w:rsid w:val="00127158"/>
    <w:rsid w:val="001311E5"/>
    <w:rsid w:val="0013154B"/>
    <w:rsid w:val="00132188"/>
    <w:rsid w:val="001333C5"/>
    <w:rsid w:val="00133510"/>
    <w:rsid w:val="00133962"/>
    <w:rsid w:val="00134202"/>
    <w:rsid w:val="00134648"/>
    <w:rsid w:val="001348BC"/>
    <w:rsid w:val="00134954"/>
    <w:rsid w:val="00136153"/>
    <w:rsid w:val="001361F0"/>
    <w:rsid w:val="00136D4B"/>
    <w:rsid w:val="0014035F"/>
    <w:rsid w:val="001405FD"/>
    <w:rsid w:val="001410A6"/>
    <w:rsid w:val="0014166B"/>
    <w:rsid w:val="00141690"/>
    <w:rsid w:val="001418BB"/>
    <w:rsid w:val="00143F36"/>
    <w:rsid w:val="00144215"/>
    <w:rsid w:val="00144663"/>
    <w:rsid w:val="00144E49"/>
    <w:rsid w:val="001459B9"/>
    <w:rsid w:val="00145BB5"/>
    <w:rsid w:val="001469C1"/>
    <w:rsid w:val="00146BC9"/>
    <w:rsid w:val="001504E6"/>
    <w:rsid w:val="0015076B"/>
    <w:rsid w:val="00150951"/>
    <w:rsid w:val="00153CBA"/>
    <w:rsid w:val="001541FF"/>
    <w:rsid w:val="00154713"/>
    <w:rsid w:val="00154FDF"/>
    <w:rsid w:val="00155667"/>
    <w:rsid w:val="00156C6C"/>
    <w:rsid w:val="00156ECF"/>
    <w:rsid w:val="00157395"/>
    <w:rsid w:val="001602C9"/>
    <w:rsid w:val="001604AF"/>
    <w:rsid w:val="0016090D"/>
    <w:rsid w:val="00161922"/>
    <w:rsid w:val="00161B90"/>
    <w:rsid w:val="00161E46"/>
    <w:rsid w:val="00162E45"/>
    <w:rsid w:val="00163245"/>
    <w:rsid w:val="00164844"/>
    <w:rsid w:val="00165D77"/>
    <w:rsid w:val="00170118"/>
    <w:rsid w:val="00173BE6"/>
    <w:rsid w:val="00173F5B"/>
    <w:rsid w:val="001741E3"/>
    <w:rsid w:val="0017428F"/>
    <w:rsid w:val="00174425"/>
    <w:rsid w:val="0017560E"/>
    <w:rsid w:val="00176908"/>
    <w:rsid w:val="00177258"/>
    <w:rsid w:val="00177D05"/>
    <w:rsid w:val="001800AD"/>
    <w:rsid w:val="001815BA"/>
    <w:rsid w:val="0018205F"/>
    <w:rsid w:val="0018342D"/>
    <w:rsid w:val="00183785"/>
    <w:rsid w:val="00183A7B"/>
    <w:rsid w:val="00184A78"/>
    <w:rsid w:val="0018546E"/>
    <w:rsid w:val="00185D82"/>
    <w:rsid w:val="0018661A"/>
    <w:rsid w:val="00186DBD"/>
    <w:rsid w:val="001873A3"/>
    <w:rsid w:val="00190646"/>
    <w:rsid w:val="0019092E"/>
    <w:rsid w:val="001912B6"/>
    <w:rsid w:val="00194D38"/>
    <w:rsid w:val="001960C9"/>
    <w:rsid w:val="00196531"/>
    <w:rsid w:val="00196740"/>
    <w:rsid w:val="001973E0"/>
    <w:rsid w:val="001A06C9"/>
    <w:rsid w:val="001A0B91"/>
    <w:rsid w:val="001A1874"/>
    <w:rsid w:val="001A5654"/>
    <w:rsid w:val="001A5DEA"/>
    <w:rsid w:val="001A60E9"/>
    <w:rsid w:val="001A629B"/>
    <w:rsid w:val="001A66DE"/>
    <w:rsid w:val="001A68DB"/>
    <w:rsid w:val="001A6C97"/>
    <w:rsid w:val="001A6EA0"/>
    <w:rsid w:val="001B09A3"/>
    <w:rsid w:val="001B0C54"/>
    <w:rsid w:val="001B1726"/>
    <w:rsid w:val="001B1C1D"/>
    <w:rsid w:val="001B29C0"/>
    <w:rsid w:val="001B3E71"/>
    <w:rsid w:val="001B3E90"/>
    <w:rsid w:val="001B3FB2"/>
    <w:rsid w:val="001B6C85"/>
    <w:rsid w:val="001B72BB"/>
    <w:rsid w:val="001C06F4"/>
    <w:rsid w:val="001C06FE"/>
    <w:rsid w:val="001C1880"/>
    <w:rsid w:val="001C4FEC"/>
    <w:rsid w:val="001C51B6"/>
    <w:rsid w:val="001C52EF"/>
    <w:rsid w:val="001C7A58"/>
    <w:rsid w:val="001C7BF8"/>
    <w:rsid w:val="001C7EE9"/>
    <w:rsid w:val="001D1A50"/>
    <w:rsid w:val="001D40B8"/>
    <w:rsid w:val="001D4936"/>
    <w:rsid w:val="001D5D3F"/>
    <w:rsid w:val="001E18DE"/>
    <w:rsid w:val="001E2803"/>
    <w:rsid w:val="001E315D"/>
    <w:rsid w:val="001E32FD"/>
    <w:rsid w:val="001E3491"/>
    <w:rsid w:val="001E3853"/>
    <w:rsid w:val="001E54C0"/>
    <w:rsid w:val="001E625B"/>
    <w:rsid w:val="001E6EB7"/>
    <w:rsid w:val="001E7353"/>
    <w:rsid w:val="001F000F"/>
    <w:rsid w:val="001F0DF3"/>
    <w:rsid w:val="001F0F95"/>
    <w:rsid w:val="001F14AD"/>
    <w:rsid w:val="001F284C"/>
    <w:rsid w:val="001F4378"/>
    <w:rsid w:val="001F4468"/>
    <w:rsid w:val="001F4791"/>
    <w:rsid w:val="001F5BF2"/>
    <w:rsid w:val="001F627B"/>
    <w:rsid w:val="001F67AD"/>
    <w:rsid w:val="001F7C77"/>
    <w:rsid w:val="0020069E"/>
    <w:rsid w:val="0020329D"/>
    <w:rsid w:val="00203369"/>
    <w:rsid w:val="002037D5"/>
    <w:rsid w:val="00203F3D"/>
    <w:rsid w:val="002041FD"/>
    <w:rsid w:val="00205EF1"/>
    <w:rsid w:val="00206688"/>
    <w:rsid w:val="00206A1B"/>
    <w:rsid w:val="00206EF5"/>
    <w:rsid w:val="00211B6E"/>
    <w:rsid w:val="002126EC"/>
    <w:rsid w:val="00214259"/>
    <w:rsid w:val="002158AC"/>
    <w:rsid w:val="00216A40"/>
    <w:rsid w:val="00217129"/>
    <w:rsid w:val="00217204"/>
    <w:rsid w:val="002172EE"/>
    <w:rsid w:val="00217B68"/>
    <w:rsid w:val="00217FD6"/>
    <w:rsid w:val="0022027F"/>
    <w:rsid w:val="002226EF"/>
    <w:rsid w:val="002259B5"/>
    <w:rsid w:val="002276F0"/>
    <w:rsid w:val="0023359E"/>
    <w:rsid w:val="00233E6A"/>
    <w:rsid w:val="00234B9A"/>
    <w:rsid w:val="00234C25"/>
    <w:rsid w:val="00235831"/>
    <w:rsid w:val="00236371"/>
    <w:rsid w:val="00236FD2"/>
    <w:rsid w:val="00237149"/>
    <w:rsid w:val="00237AFB"/>
    <w:rsid w:val="00240E49"/>
    <w:rsid w:val="00241709"/>
    <w:rsid w:val="002417E1"/>
    <w:rsid w:val="00243BAD"/>
    <w:rsid w:val="00244A03"/>
    <w:rsid w:val="00246F55"/>
    <w:rsid w:val="00247340"/>
    <w:rsid w:val="0024746C"/>
    <w:rsid w:val="00250253"/>
    <w:rsid w:val="00250494"/>
    <w:rsid w:val="0025177E"/>
    <w:rsid w:val="00253500"/>
    <w:rsid w:val="00253795"/>
    <w:rsid w:val="002557B3"/>
    <w:rsid w:val="00256538"/>
    <w:rsid w:val="00261665"/>
    <w:rsid w:val="00261809"/>
    <w:rsid w:val="00261F41"/>
    <w:rsid w:val="00261F54"/>
    <w:rsid w:val="0026307A"/>
    <w:rsid w:val="00263255"/>
    <w:rsid w:val="00263CE9"/>
    <w:rsid w:val="0026534C"/>
    <w:rsid w:val="00266D4C"/>
    <w:rsid w:val="00270C94"/>
    <w:rsid w:val="00271774"/>
    <w:rsid w:val="0027211D"/>
    <w:rsid w:val="002721D0"/>
    <w:rsid w:val="0027260E"/>
    <w:rsid w:val="00273805"/>
    <w:rsid w:val="00274F7E"/>
    <w:rsid w:val="0027517A"/>
    <w:rsid w:val="00275769"/>
    <w:rsid w:val="002761A2"/>
    <w:rsid w:val="002762FA"/>
    <w:rsid w:val="00276B36"/>
    <w:rsid w:val="00277403"/>
    <w:rsid w:val="00277420"/>
    <w:rsid w:val="00277B40"/>
    <w:rsid w:val="00281230"/>
    <w:rsid w:val="00282549"/>
    <w:rsid w:val="002826D5"/>
    <w:rsid w:val="002828E6"/>
    <w:rsid w:val="00282B84"/>
    <w:rsid w:val="00283B98"/>
    <w:rsid w:val="002843C0"/>
    <w:rsid w:val="00284C8C"/>
    <w:rsid w:val="00286165"/>
    <w:rsid w:val="0029024C"/>
    <w:rsid w:val="00290451"/>
    <w:rsid w:val="00290B3E"/>
    <w:rsid w:val="0029574A"/>
    <w:rsid w:val="002959E6"/>
    <w:rsid w:val="002963FA"/>
    <w:rsid w:val="002974D9"/>
    <w:rsid w:val="002A00A4"/>
    <w:rsid w:val="002A03B2"/>
    <w:rsid w:val="002A1F96"/>
    <w:rsid w:val="002A216B"/>
    <w:rsid w:val="002A29F7"/>
    <w:rsid w:val="002A3440"/>
    <w:rsid w:val="002A3C0F"/>
    <w:rsid w:val="002A3E9B"/>
    <w:rsid w:val="002A4142"/>
    <w:rsid w:val="002A41A5"/>
    <w:rsid w:val="002A47A9"/>
    <w:rsid w:val="002A48DD"/>
    <w:rsid w:val="002A5554"/>
    <w:rsid w:val="002A569D"/>
    <w:rsid w:val="002A57CA"/>
    <w:rsid w:val="002A5C91"/>
    <w:rsid w:val="002B20DE"/>
    <w:rsid w:val="002B22FC"/>
    <w:rsid w:val="002B51A9"/>
    <w:rsid w:val="002B58F3"/>
    <w:rsid w:val="002C06CD"/>
    <w:rsid w:val="002C0B35"/>
    <w:rsid w:val="002C0D80"/>
    <w:rsid w:val="002C1312"/>
    <w:rsid w:val="002C278F"/>
    <w:rsid w:val="002C4FB4"/>
    <w:rsid w:val="002C5023"/>
    <w:rsid w:val="002C5BB0"/>
    <w:rsid w:val="002C6617"/>
    <w:rsid w:val="002C6B05"/>
    <w:rsid w:val="002D1D29"/>
    <w:rsid w:val="002D20AE"/>
    <w:rsid w:val="002D34C2"/>
    <w:rsid w:val="002D44A3"/>
    <w:rsid w:val="002D4C99"/>
    <w:rsid w:val="002D5537"/>
    <w:rsid w:val="002D5983"/>
    <w:rsid w:val="002D5B94"/>
    <w:rsid w:val="002D6560"/>
    <w:rsid w:val="002E007F"/>
    <w:rsid w:val="002E073D"/>
    <w:rsid w:val="002E141F"/>
    <w:rsid w:val="002E1C71"/>
    <w:rsid w:val="002E275C"/>
    <w:rsid w:val="002E3FA1"/>
    <w:rsid w:val="002E4A71"/>
    <w:rsid w:val="002E505B"/>
    <w:rsid w:val="002E6E1C"/>
    <w:rsid w:val="002E76CE"/>
    <w:rsid w:val="002E77DA"/>
    <w:rsid w:val="002F003A"/>
    <w:rsid w:val="002F0D93"/>
    <w:rsid w:val="002F2E3C"/>
    <w:rsid w:val="002F2EE9"/>
    <w:rsid w:val="002F321F"/>
    <w:rsid w:val="002F3A44"/>
    <w:rsid w:val="002F5A75"/>
    <w:rsid w:val="002F6DB7"/>
    <w:rsid w:val="003004D0"/>
    <w:rsid w:val="00303558"/>
    <w:rsid w:val="00303A2F"/>
    <w:rsid w:val="00304369"/>
    <w:rsid w:val="0030533A"/>
    <w:rsid w:val="003055A3"/>
    <w:rsid w:val="003059B4"/>
    <w:rsid w:val="00307378"/>
    <w:rsid w:val="003102D3"/>
    <w:rsid w:val="00311088"/>
    <w:rsid w:val="00313582"/>
    <w:rsid w:val="00313949"/>
    <w:rsid w:val="0031439F"/>
    <w:rsid w:val="003143A7"/>
    <w:rsid w:val="003173F3"/>
    <w:rsid w:val="00317BBB"/>
    <w:rsid w:val="00320652"/>
    <w:rsid w:val="00321B80"/>
    <w:rsid w:val="00322C6E"/>
    <w:rsid w:val="00322E51"/>
    <w:rsid w:val="00323B02"/>
    <w:rsid w:val="00323EFA"/>
    <w:rsid w:val="00324B7F"/>
    <w:rsid w:val="00325C38"/>
    <w:rsid w:val="00325CB8"/>
    <w:rsid w:val="00325F6D"/>
    <w:rsid w:val="003264CE"/>
    <w:rsid w:val="00326A46"/>
    <w:rsid w:val="00327FFA"/>
    <w:rsid w:val="003325B6"/>
    <w:rsid w:val="00333393"/>
    <w:rsid w:val="00333442"/>
    <w:rsid w:val="00333A6D"/>
    <w:rsid w:val="003345B4"/>
    <w:rsid w:val="003346E4"/>
    <w:rsid w:val="00335E63"/>
    <w:rsid w:val="00336E6F"/>
    <w:rsid w:val="00337A33"/>
    <w:rsid w:val="00340B57"/>
    <w:rsid w:val="00341E9E"/>
    <w:rsid w:val="00343C63"/>
    <w:rsid w:val="00343CB5"/>
    <w:rsid w:val="0034447D"/>
    <w:rsid w:val="003446B2"/>
    <w:rsid w:val="003446DC"/>
    <w:rsid w:val="00344D04"/>
    <w:rsid w:val="003466DA"/>
    <w:rsid w:val="00347108"/>
    <w:rsid w:val="003503F2"/>
    <w:rsid w:val="003517D2"/>
    <w:rsid w:val="00351CCD"/>
    <w:rsid w:val="00351E51"/>
    <w:rsid w:val="00352034"/>
    <w:rsid w:val="003521C1"/>
    <w:rsid w:val="00352AF0"/>
    <w:rsid w:val="003537E2"/>
    <w:rsid w:val="00353C09"/>
    <w:rsid w:val="00353C96"/>
    <w:rsid w:val="00354D2D"/>
    <w:rsid w:val="00355B0F"/>
    <w:rsid w:val="00355F17"/>
    <w:rsid w:val="00356F76"/>
    <w:rsid w:val="003602BE"/>
    <w:rsid w:val="0036141C"/>
    <w:rsid w:val="00361FB0"/>
    <w:rsid w:val="003624D2"/>
    <w:rsid w:val="003628CA"/>
    <w:rsid w:val="00362C46"/>
    <w:rsid w:val="00363C93"/>
    <w:rsid w:val="003651F2"/>
    <w:rsid w:val="00365A4F"/>
    <w:rsid w:val="00366E56"/>
    <w:rsid w:val="00366F88"/>
    <w:rsid w:val="0036702C"/>
    <w:rsid w:val="00367CAF"/>
    <w:rsid w:val="00372CDF"/>
    <w:rsid w:val="003736F8"/>
    <w:rsid w:val="00373780"/>
    <w:rsid w:val="00373E01"/>
    <w:rsid w:val="00374769"/>
    <w:rsid w:val="00375A28"/>
    <w:rsid w:val="00375ABE"/>
    <w:rsid w:val="00375C2F"/>
    <w:rsid w:val="00375FAF"/>
    <w:rsid w:val="00376A6E"/>
    <w:rsid w:val="003804D7"/>
    <w:rsid w:val="00380819"/>
    <w:rsid w:val="00380D81"/>
    <w:rsid w:val="0038136C"/>
    <w:rsid w:val="00382F6D"/>
    <w:rsid w:val="00384330"/>
    <w:rsid w:val="00384A70"/>
    <w:rsid w:val="00384E99"/>
    <w:rsid w:val="003870B3"/>
    <w:rsid w:val="00390081"/>
    <w:rsid w:val="0039056C"/>
    <w:rsid w:val="003915A3"/>
    <w:rsid w:val="00391F8B"/>
    <w:rsid w:val="003921BC"/>
    <w:rsid w:val="003925AD"/>
    <w:rsid w:val="00394984"/>
    <w:rsid w:val="00395813"/>
    <w:rsid w:val="00395AF3"/>
    <w:rsid w:val="003960CA"/>
    <w:rsid w:val="00397087"/>
    <w:rsid w:val="003A14B0"/>
    <w:rsid w:val="003A2CA2"/>
    <w:rsid w:val="003A49E8"/>
    <w:rsid w:val="003A5236"/>
    <w:rsid w:val="003A53A8"/>
    <w:rsid w:val="003A5486"/>
    <w:rsid w:val="003A62F4"/>
    <w:rsid w:val="003A6539"/>
    <w:rsid w:val="003A6C3F"/>
    <w:rsid w:val="003A6CC4"/>
    <w:rsid w:val="003B1E9F"/>
    <w:rsid w:val="003B2697"/>
    <w:rsid w:val="003B3792"/>
    <w:rsid w:val="003B417B"/>
    <w:rsid w:val="003B4665"/>
    <w:rsid w:val="003B681C"/>
    <w:rsid w:val="003B6B9E"/>
    <w:rsid w:val="003B7147"/>
    <w:rsid w:val="003B76C2"/>
    <w:rsid w:val="003C0980"/>
    <w:rsid w:val="003C09AD"/>
    <w:rsid w:val="003C11E8"/>
    <w:rsid w:val="003C2C31"/>
    <w:rsid w:val="003C2E7D"/>
    <w:rsid w:val="003C39CA"/>
    <w:rsid w:val="003C3AE6"/>
    <w:rsid w:val="003C4053"/>
    <w:rsid w:val="003C42B4"/>
    <w:rsid w:val="003C46C0"/>
    <w:rsid w:val="003C4E91"/>
    <w:rsid w:val="003C52E0"/>
    <w:rsid w:val="003C5E89"/>
    <w:rsid w:val="003C60C7"/>
    <w:rsid w:val="003C71CA"/>
    <w:rsid w:val="003C72F6"/>
    <w:rsid w:val="003C769C"/>
    <w:rsid w:val="003C7BDF"/>
    <w:rsid w:val="003C7FD1"/>
    <w:rsid w:val="003D00BC"/>
    <w:rsid w:val="003D09BE"/>
    <w:rsid w:val="003D1175"/>
    <w:rsid w:val="003D2CEA"/>
    <w:rsid w:val="003D31D6"/>
    <w:rsid w:val="003D476C"/>
    <w:rsid w:val="003D48FA"/>
    <w:rsid w:val="003D53A6"/>
    <w:rsid w:val="003D6266"/>
    <w:rsid w:val="003D7EB1"/>
    <w:rsid w:val="003E04FB"/>
    <w:rsid w:val="003E0531"/>
    <w:rsid w:val="003E0C39"/>
    <w:rsid w:val="003E10AA"/>
    <w:rsid w:val="003E1A25"/>
    <w:rsid w:val="003E231C"/>
    <w:rsid w:val="003E27DF"/>
    <w:rsid w:val="003E3C72"/>
    <w:rsid w:val="003E43A4"/>
    <w:rsid w:val="003E444C"/>
    <w:rsid w:val="003E4852"/>
    <w:rsid w:val="003E4BFF"/>
    <w:rsid w:val="003E536E"/>
    <w:rsid w:val="003E5C95"/>
    <w:rsid w:val="003E5E35"/>
    <w:rsid w:val="003E5EB5"/>
    <w:rsid w:val="003E7F3B"/>
    <w:rsid w:val="003F117B"/>
    <w:rsid w:val="003F1428"/>
    <w:rsid w:val="003F1A39"/>
    <w:rsid w:val="003F1D00"/>
    <w:rsid w:val="003F1EE0"/>
    <w:rsid w:val="003F208F"/>
    <w:rsid w:val="003F2CF4"/>
    <w:rsid w:val="003F36A8"/>
    <w:rsid w:val="003F4AFF"/>
    <w:rsid w:val="003F5D70"/>
    <w:rsid w:val="003F6C38"/>
    <w:rsid w:val="003F73A9"/>
    <w:rsid w:val="003F79BF"/>
    <w:rsid w:val="004009A1"/>
    <w:rsid w:val="00401EC5"/>
    <w:rsid w:val="0040266E"/>
    <w:rsid w:val="004031A8"/>
    <w:rsid w:val="004033CC"/>
    <w:rsid w:val="00404D00"/>
    <w:rsid w:val="00405E07"/>
    <w:rsid w:val="004061B4"/>
    <w:rsid w:val="004079D4"/>
    <w:rsid w:val="0041039F"/>
    <w:rsid w:val="00410482"/>
    <w:rsid w:val="00410B72"/>
    <w:rsid w:val="00410CCF"/>
    <w:rsid w:val="00411152"/>
    <w:rsid w:val="004126EF"/>
    <w:rsid w:val="00412F66"/>
    <w:rsid w:val="004137A6"/>
    <w:rsid w:val="0041472D"/>
    <w:rsid w:val="00415C4B"/>
    <w:rsid w:val="00415D79"/>
    <w:rsid w:val="00417571"/>
    <w:rsid w:val="00420554"/>
    <w:rsid w:val="00421484"/>
    <w:rsid w:val="0042208E"/>
    <w:rsid w:val="004226AF"/>
    <w:rsid w:val="004253E9"/>
    <w:rsid w:val="004266AF"/>
    <w:rsid w:val="004269BD"/>
    <w:rsid w:val="0042756C"/>
    <w:rsid w:val="004302D3"/>
    <w:rsid w:val="00431093"/>
    <w:rsid w:val="00431621"/>
    <w:rsid w:val="00431783"/>
    <w:rsid w:val="00433074"/>
    <w:rsid w:val="0043325E"/>
    <w:rsid w:val="00433720"/>
    <w:rsid w:val="00434333"/>
    <w:rsid w:val="00434425"/>
    <w:rsid w:val="00436800"/>
    <w:rsid w:val="004416B8"/>
    <w:rsid w:val="00441B31"/>
    <w:rsid w:val="00443889"/>
    <w:rsid w:val="00443960"/>
    <w:rsid w:val="00443DC5"/>
    <w:rsid w:val="00443F74"/>
    <w:rsid w:val="00445268"/>
    <w:rsid w:val="00447618"/>
    <w:rsid w:val="004476A2"/>
    <w:rsid w:val="004500E3"/>
    <w:rsid w:val="0045091D"/>
    <w:rsid w:val="00450B55"/>
    <w:rsid w:val="00450EE5"/>
    <w:rsid w:val="00451D70"/>
    <w:rsid w:val="00452038"/>
    <w:rsid w:val="00452F54"/>
    <w:rsid w:val="00453F5D"/>
    <w:rsid w:val="004542D6"/>
    <w:rsid w:val="00455228"/>
    <w:rsid w:val="00456A66"/>
    <w:rsid w:val="0045734D"/>
    <w:rsid w:val="00457CFC"/>
    <w:rsid w:val="00460206"/>
    <w:rsid w:val="0046072A"/>
    <w:rsid w:val="0046127F"/>
    <w:rsid w:val="00461611"/>
    <w:rsid w:val="00462E14"/>
    <w:rsid w:val="00462FBF"/>
    <w:rsid w:val="00463B18"/>
    <w:rsid w:val="00464B8A"/>
    <w:rsid w:val="00464E5F"/>
    <w:rsid w:val="00465392"/>
    <w:rsid w:val="004660E0"/>
    <w:rsid w:val="00467880"/>
    <w:rsid w:val="004700C3"/>
    <w:rsid w:val="00470F54"/>
    <w:rsid w:val="00472068"/>
    <w:rsid w:val="004726FB"/>
    <w:rsid w:val="00473BE1"/>
    <w:rsid w:val="004752DB"/>
    <w:rsid w:val="004754A8"/>
    <w:rsid w:val="0047775F"/>
    <w:rsid w:val="00480EA2"/>
    <w:rsid w:val="00481768"/>
    <w:rsid w:val="00481A27"/>
    <w:rsid w:val="004820B6"/>
    <w:rsid w:val="00482C8E"/>
    <w:rsid w:val="004835C7"/>
    <w:rsid w:val="004839EA"/>
    <w:rsid w:val="00483E9E"/>
    <w:rsid w:val="00484CBB"/>
    <w:rsid w:val="00485004"/>
    <w:rsid w:val="00487400"/>
    <w:rsid w:val="00487E7D"/>
    <w:rsid w:val="004901DA"/>
    <w:rsid w:val="004902BC"/>
    <w:rsid w:val="00491CBE"/>
    <w:rsid w:val="00492399"/>
    <w:rsid w:val="00492E85"/>
    <w:rsid w:val="00492E90"/>
    <w:rsid w:val="00493F91"/>
    <w:rsid w:val="00494797"/>
    <w:rsid w:val="00495F96"/>
    <w:rsid w:val="00497DCF"/>
    <w:rsid w:val="004A0C6E"/>
    <w:rsid w:val="004A15C8"/>
    <w:rsid w:val="004A302C"/>
    <w:rsid w:val="004A32EE"/>
    <w:rsid w:val="004A73B2"/>
    <w:rsid w:val="004A77AD"/>
    <w:rsid w:val="004A7A46"/>
    <w:rsid w:val="004B165A"/>
    <w:rsid w:val="004B1B06"/>
    <w:rsid w:val="004B2C7B"/>
    <w:rsid w:val="004B2D84"/>
    <w:rsid w:val="004B485F"/>
    <w:rsid w:val="004B7C19"/>
    <w:rsid w:val="004B7C31"/>
    <w:rsid w:val="004B7D64"/>
    <w:rsid w:val="004C1884"/>
    <w:rsid w:val="004C66EF"/>
    <w:rsid w:val="004C67DB"/>
    <w:rsid w:val="004C6D72"/>
    <w:rsid w:val="004C7846"/>
    <w:rsid w:val="004D2D7E"/>
    <w:rsid w:val="004D36BB"/>
    <w:rsid w:val="004D3984"/>
    <w:rsid w:val="004D47E9"/>
    <w:rsid w:val="004D4F1A"/>
    <w:rsid w:val="004D5742"/>
    <w:rsid w:val="004D5EFA"/>
    <w:rsid w:val="004D5F70"/>
    <w:rsid w:val="004D653C"/>
    <w:rsid w:val="004D729A"/>
    <w:rsid w:val="004E0538"/>
    <w:rsid w:val="004E0CCD"/>
    <w:rsid w:val="004E175B"/>
    <w:rsid w:val="004E234F"/>
    <w:rsid w:val="004E53D3"/>
    <w:rsid w:val="004E6570"/>
    <w:rsid w:val="004E679E"/>
    <w:rsid w:val="004E6FD0"/>
    <w:rsid w:val="004E7CC1"/>
    <w:rsid w:val="004F1C4C"/>
    <w:rsid w:val="004F1FB9"/>
    <w:rsid w:val="004F2D07"/>
    <w:rsid w:val="004F2ED9"/>
    <w:rsid w:val="004F32B6"/>
    <w:rsid w:val="004F51A1"/>
    <w:rsid w:val="004F6981"/>
    <w:rsid w:val="004F7EE4"/>
    <w:rsid w:val="00500132"/>
    <w:rsid w:val="0050027B"/>
    <w:rsid w:val="0050044B"/>
    <w:rsid w:val="00501507"/>
    <w:rsid w:val="0050235D"/>
    <w:rsid w:val="00502725"/>
    <w:rsid w:val="005034A9"/>
    <w:rsid w:val="00503630"/>
    <w:rsid w:val="00503E2C"/>
    <w:rsid w:val="00503E6C"/>
    <w:rsid w:val="0050466B"/>
    <w:rsid w:val="0050591E"/>
    <w:rsid w:val="00507B91"/>
    <w:rsid w:val="00507FED"/>
    <w:rsid w:val="005103E1"/>
    <w:rsid w:val="0051129D"/>
    <w:rsid w:val="005119AB"/>
    <w:rsid w:val="005120B0"/>
    <w:rsid w:val="00512E7F"/>
    <w:rsid w:val="00513BB2"/>
    <w:rsid w:val="005147B1"/>
    <w:rsid w:val="00515488"/>
    <w:rsid w:val="00516AE4"/>
    <w:rsid w:val="00517BC5"/>
    <w:rsid w:val="005230B8"/>
    <w:rsid w:val="00523C35"/>
    <w:rsid w:val="005241DA"/>
    <w:rsid w:val="0052425D"/>
    <w:rsid w:val="00524DB8"/>
    <w:rsid w:val="00525D4B"/>
    <w:rsid w:val="005276C8"/>
    <w:rsid w:val="00530142"/>
    <w:rsid w:val="005303FC"/>
    <w:rsid w:val="00530415"/>
    <w:rsid w:val="00530B5C"/>
    <w:rsid w:val="00530DE6"/>
    <w:rsid w:val="00531070"/>
    <w:rsid w:val="00531890"/>
    <w:rsid w:val="00531AC2"/>
    <w:rsid w:val="005322B5"/>
    <w:rsid w:val="005322C5"/>
    <w:rsid w:val="005326D2"/>
    <w:rsid w:val="00532A5A"/>
    <w:rsid w:val="00532CD0"/>
    <w:rsid w:val="005331B1"/>
    <w:rsid w:val="005350F7"/>
    <w:rsid w:val="0053757B"/>
    <w:rsid w:val="00537A10"/>
    <w:rsid w:val="00537A18"/>
    <w:rsid w:val="00540419"/>
    <w:rsid w:val="005430D7"/>
    <w:rsid w:val="00543382"/>
    <w:rsid w:val="0054465B"/>
    <w:rsid w:val="0054473A"/>
    <w:rsid w:val="00544D9F"/>
    <w:rsid w:val="005459FC"/>
    <w:rsid w:val="00545E83"/>
    <w:rsid w:val="00546E19"/>
    <w:rsid w:val="00546EB8"/>
    <w:rsid w:val="00550273"/>
    <w:rsid w:val="00550A4C"/>
    <w:rsid w:val="00550C25"/>
    <w:rsid w:val="00551878"/>
    <w:rsid w:val="00551DF7"/>
    <w:rsid w:val="00551F27"/>
    <w:rsid w:val="00552039"/>
    <w:rsid w:val="00552B67"/>
    <w:rsid w:val="00552E47"/>
    <w:rsid w:val="00553FD2"/>
    <w:rsid w:val="00555B12"/>
    <w:rsid w:val="00556B82"/>
    <w:rsid w:val="00560293"/>
    <w:rsid w:val="005619EA"/>
    <w:rsid w:val="0056306F"/>
    <w:rsid w:val="005650C4"/>
    <w:rsid w:val="005652B5"/>
    <w:rsid w:val="0056679D"/>
    <w:rsid w:val="00570123"/>
    <w:rsid w:val="00570E76"/>
    <w:rsid w:val="0057181A"/>
    <w:rsid w:val="0057198F"/>
    <w:rsid w:val="00571C9A"/>
    <w:rsid w:val="00573C50"/>
    <w:rsid w:val="0057478F"/>
    <w:rsid w:val="00574832"/>
    <w:rsid w:val="00574A59"/>
    <w:rsid w:val="00574AB9"/>
    <w:rsid w:val="00576731"/>
    <w:rsid w:val="00580581"/>
    <w:rsid w:val="00581509"/>
    <w:rsid w:val="005815A9"/>
    <w:rsid w:val="00582898"/>
    <w:rsid w:val="00582A0C"/>
    <w:rsid w:val="00582B1D"/>
    <w:rsid w:val="00583F68"/>
    <w:rsid w:val="0058530D"/>
    <w:rsid w:val="005853A2"/>
    <w:rsid w:val="00590940"/>
    <w:rsid w:val="00591842"/>
    <w:rsid w:val="00591A22"/>
    <w:rsid w:val="00592255"/>
    <w:rsid w:val="00593C1A"/>
    <w:rsid w:val="0059459D"/>
    <w:rsid w:val="00594EF1"/>
    <w:rsid w:val="005952CA"/>
    <w:rsid w:val="00595434"/>
    <w:rsid w:val="00596926"/>
    <w:rsid w:val="00597E5B"/>
    <w:rsid w:val="00597F98"/>
    <w:rsid w:val="005A0596"/>
    <w:rsid w:val="005A11D3"/>
    <w:rsid w:val="005A15FC"/>
    <w:rsid w:val="005A3B35"/>
    <w:rsid w:val="005A3E7D"/>
    <w:rsid w:val="005A53C7"/>
    <w:rsid w:val="005A541E"/>
    <w:rsid w:val="005A6B3F"/>
    <w:rsid w:val="005A6C2A"/>
    <w:rsid w:val="005B04E4"/>
    <w:rsid w:val="005B0749"/>
    <w:rsid w:val="005B3D35"/>
    <w:rsid w:val="005B51AF"/>
    <w:rsid w:val="005B51FF"/>
    <w:rsid w:val="005B55C7"/>
    <w:rsid w:val="005B63C1"/>
    <w:rsid w:val="005B79A5"/>
    <w:rsid w:val="005B7D23"/>
    <w:rsid w:val="005C11C4"/>
    <w:rsid w:val="005C1B42"/>
    <w:rsid w:val="005C4177"/>
    <w:rsid w:val="005C4703"/>
    <w:rsid w:val="005C5179"/>
    <w:rsid w:val="005C57A1"/>
    <w:rsid w:val="005C59CB"/>
    <w:rsid w:val="005C7755"/>
    <w:rsid w:val="005C7C9B"/>
    <w:rsid w:val="005D3471"/>
    <w:rsid w:val="005D4757"/>
    <w:rsid w:val="005D4C34"/>
    <w:rsid w:val="005D6652"/>
    <w:rsid w:val="005D6B3F"/>
    <w:rsid w:val="005E0911"/>
    <w:rsid w:val="005E0E8F"/>
    <w:rsid w:val="005E1DCB"/>
    <w:rsid w:val="005E261D"/>
    <w:rsid w:val="005E26EC"/>
    <w:rsid w:val="005E3D5B"/>
    <w:rsid w:val="005E45E9"/>
    <w:rsid w:val="005E5BDD"/>
    <w:rsid w:val="005E5D92"/>
    <w:rsid w:val="005E7137"/>
    <w:rsid w:val="005E7850"/>
    <w:rsid w:val="005E7B6E"/>
    <w:rsid w:val="005F022F"/>
    <w:rsid w:val="005F07C9"/>
    <w:rsid w:val="005F34D3"/>
    <w:rsid w:val="005F455C"/>
    <w:rsid w:val="005F5C35"/>
    <w:rsid w:val="005F5DFB"/>
    <w:rsid w:val="005F7780"/>
    <w:rsid w:val="00600A67"/>
    <w:rsid w:val="00601828"/>
    <w:rsid w:val="00601899"/>
    <w:rsid w:val="00603194"/>
    <w:rsid w:val="00603C9D"/>
    <w:rsid w:val="00605018"/>
    <w:rsid w:val="00605AC5"/>
    <w:rsid w:val="00606B49"/>
    <w:rsid w:val="00607FC1"/>
    <w:rsid w:val="006118C2"/>
    <w:rsid w:val="00611DED"/>
    <w:rsid w:val="00612C89"/>
    <w:rsid w:val="00612F7F"/>
    <w:rsid w:val="006130E1"/>
    <w:rsid w:val="00613625"/>
    <w:rsid w:val="00613655"/>
    <w:rsid w:val="00613D4F"/>
    <w:rsid w:val="006159F9"/>
    <w:rsid w:val="00615A15"/>
    <w:rsid w:val="00615EB3"/>
    <w:rsid w:val="006161E5"/>
    <w:rsid w:val="006169FF"/>
    <w:rsid w:val="006174B7"/>
    <w:rsid w:val="00617CEF"/>
    <w:rsid w:val="00617EC3"/>
    <w:rsid w:val="00617FF2"/>
    <w:rsid w:val="006203BA"/>
    <w:rsid w:val="00620647"/>
    <w:rsid w:val="00620E3F"/>
    <w:rsid w:val="00621076"/>
    <w:rsid w:val="006217E0"/>
    <w:rsid w:val="0062221C"/>
    <w:rsid w:val="00622ECF"/>
    <w:rsid w:val="00624135"/>
    <w:rsid w:val="0062425F"/>
    <w:rsid w:val="006256D0"/>
    <w:rsid w:val="006264F1"/>
    <w:rsid w:val="0062740E"/>
    <w:rsid w:val="00631426"/>
    <w:rsid w:val="0063289D"/>
    <w:rsid w:val="00633C9D"/>
    <w:rsid w:val="00634349"/>
    <w:rsid w:val="006346E0"/>
    <w:rsid w:val="006360E7"/>
    <w:rsid w:val="00636840"/>
    <w:rsid w:val="00640A9D"/>
    <w:rsid w:val="00641C64"/>
    <w:rsid w:val="00641D2F"/>
    <w:rsid w:val="00641FE8"/>
    <w:rsid w:val="006441D4"/>
    <w:rsid w:val="00644994"/>
    <w:rsid w:val="00644E53"/>
    <w:rsid w:val="006451D6"/>
    <w:rsid w:val="0064570A"/>
    <w:rsid w:val="006465F6"/>
    <w:rsid w:val="00647A0C"/>
    <w:rsid w:val="00650DAC"/>
    <w:rsid w:val="00651A54"/>
    <w:rsid w:val="0065219A"/>
    <w:rsid w:val="0065291B"/>
    <w:rsid w:val="006530FB"/>
    <w:rsid w:val="0065356B"/>
    <w:rsid w:val="00653969"/>
    <w:rsid w:val="00653991"/>
    <w:rsid w:val="00654766"/>
    <w:rsid w:val="0065594B"/>
    <w:rsid w:val="0065680B"/>
    <w:rsid w:val="00657CA6"/>
    <w:rsid w:val="00657DB8"/>
    <w:rsid w:val="00660C59"/>
    <w:rsid w:val="00661368"/>
    <w:rsid w:val="00661F47"/>
    <w:rsid w:val="00662D03"/>
    <w:rsid w:val="00663CEE"/>
    <w:rsid w:val="00664472"/>
    <w:rsid w:val="00666414"/>
    <w:rsid w:val="006664B1"/>
    <w:rsid w:val="00667395"/>
    <w:rsid w:val="00667489"/>
    <w:rsid w:val="00670845"/>
    <w:rsid w:val="00670931"/>
    <w:rsid w:val="00671800"/>
    <w:rsid w:val="00671B2C"/>
    <w:rsid w:val="00671D98"/>
    <w:rsid w:val="00673CEC"/>
    <w:rsid w:val="0067518B"/>
    <w:rsid w:val="00675A9F"/>
    <w:rsid w:val="0067667F"/>
    <w:rsid w:val="00676791"/>
    <w:rsid w:val="00677B52"/>
    <w:rsid w:val="00680A47"/>
    <w:rsid w:val="0068187C"/>
    <w:rsid w:val="00681CB8"/>
    <w:rsid w:val="006821EE"/>
    <w:rsid w:val="006823E7"/>
    <w:rsid w:val="00682DDB"/>
    <w:rsid w:val="00683B60"/>
    <w:rsid w:val="00684B55"/>
    <w:rsid w:val="006851BA"/>
    <w:rsid w:val="00685AC8"/>
    <w:rsid w:val="0069110A"/>
    <w:rsid w:val="00691825"/>
    <w:rsid w:val="00691A53"/>
    <w:rsid w:val="00691FE8"/>
    <w:rsid w:val="006928D9"/>
    <w:rsid w:val="00692E8F"/>
    <w:rsid w:val="00693803"/>
    <w:rsid w:val="00694562"/>
    <w:rsid w:val="006949CF"/>
    <w:rsid w:val="006950EE"/>
    <w:rsid w:val="00695CB8"/>
    <w:rsid w:val="00697C39"/>
    <w:rsid w:val="006A2C43"/>
    <w:rsid w:val="006A2CC3"/>
    <w:rsid w:val="006A313F"/>
    <w:rsid w:val="006A479C"/>
    <w:rsid w:val="006A4B10"/>
    <w:rsid w:val="006A7A12"/>
    <w:rsid w:val="006B0022"/>
    <w:rsid w:val="006B1512"/>
    <w:rsid w:val="006B2B57"/>
    <w:rsid w:val="006B2C67"/>
    <w:rsid w:val="006B3A02"/>
    <w:rsid w:val="006B3D3A"/>
    <w:rsid w:val="006B4436"/>
    <w:rsid w:val="006B4868"/>
    <w:rsid w:val="006B5D7C"/>
    <w:rsid w:val="006B5E9D"/>
    <w:rsid w:val="006B6C62"/>
    <w:rsid w:val="006B75B9"/>
    <w:rsid w:val="006B77CA"/>
    <w:rsid w:val="006C01C9"/>
    <w:rsid w:val="006C488E"/>
    <w:rsid w:val="006C4EE8"/>
    <w:rsid w:val="006C4F04"/>
    <w:rsid w:val="006C5A47"/>
    <w:rsid w:val="006C5FBA"/>
    <w:rsid w:val="006C6570"/>
    <w:rsid w:val="006C67BD"/>
    <w:rsid w:val="006D029C"/>
    <w:rsid w:val="006D2E6B"/>
    <w:rsid w:val="006D3C35"/>
    <w:rsid w:val="006D496B"/>
    <w:rsid w:val="006D4AB3"/>
    <w:rsid w:val="006D655F"/>
    <w:rsid w:val="006D6997"/>
    <w:rsid w:val="006D7621"/>
    <w:rsid w:val="006E29CF"/>
    <w:rsid w:val="006E3421"/>
    <w:rsid w:val="006E35D3"/>
    <w:rsid w:val="006E492E"/>
    <w:rsid w:val="006E5179"/>
    <w:rsid w:val="006E56D4"/>
    <w:rsid w:val="006F0C7F"/>
    <w:rsid w:val="006F289D"/>
    <w:rsid w:val="006F3174"/>
    <w:rsid w:val="006F47AA"/>
    <w:rsid w:val="006F57B2"/>
    <w:rsid w:val="006F5DA8"/>
    <w:rsid w:val="006F65A6"/>
    <w:rsid w:val="006F7C99"/>
    <w:rsid w:val="007005D7"/>
    <w:rsid w:val="007047AF"/>
    <w:rsid w:val="00706215"/>
    <w:rsid w:val="0071089B"/>
    <w:rsid w:val="00710F19"/>
    <w:rsid w:val="00710F3D"/>
    <w:rsid w:val="00711B57"/>
    <w:rsid w:val="007122C5"/>
    <w:rsid w:val="00713286"/>
    <w:rsid w:val="0071397C"/>
    <w:rsid w:val="00714DAA"/>
    <w:rsid w:val="007160A0"/>
    <w:rsid w:val="007173C5"/>
    <w:rsid w:val="00717E9C"/>
    <w:rsid w:val="00722AE0"/>
    <w:rsid w:val="00722B54"/>
    <w:rsid w:val="0072391F"/>
    <w:rsid w:val="00726E9F"/>
    <w:rsid w:val="00726F54"/>
    <w:rsid w:val="00730D17"/>
    <w:rsid w:val="00733680"/>
    <w:rsid w:val="0073381D"/>
    <w:rsid w:val="00733B49"/>
    <w:rsid w:val="007352CF"/>
    <w:rsid w:val="00735D94"/>
    <w:rsid w:val="00735FB6"/>
    <w:rsid w:val="00736895"/>
    <w:rsid w:val="00736EDB"/>
    <w:rsid w:val="007371B1"/>
    <w:rsid w:val="007375C6"/>
    <w:rsid w:val="00740EDB"/>
    <w:rsid w:val="007421B4"/>
    <w:rsid w:val="00743D5C"/>
    <w:rsid w:val="00744266"/>
    <w:rsid w:val="00744631"/>
    <w:rsid w:val="007447BA"/>
    <w:rsid w:val="007447CC"/>
    <w:rsid w:val="00744C9B"/>
    <w:rsid w:val="00746525"/>
    <w:rsid w:val="00746754"/>
    <w:rsid w:val="007470C0"/>
    <w:rsid w:val="00747205"/>
    <w:rsid w:val="007476B3"/>
    <w:rsid w:val="007522FF"/>
    <w:rsid w:val="007526F9"/>
    <w:rsid w:val="00752FB3"/>
    <w:rsid w:val="00753B58"/>
    <w:rsid w:val="00754FCB"/>
    <w:rsid w:val="00755445"/>
    <w:rsid w:val="007556B5"/>
    <w:rsid w:val="00755A7E"/>
    <w:rsid w:val="00761BD8"/>
    <w:rsid w:val="007628C8"/>
    <w:rsid w:val="00763251"/>
    <w:rsid w:val="00763E4F"/>
    <w:rsid w:val="00764313"/>
    <w:rsid w:val="007649EB"/>
    <w:rsid w:val="00764C80"/>
    <w:rsid w:val="007654EA"/>
    <w:rsid w:val="0077089A"/>
    <w:rsid w:val="00770E33"/>
    <w:rsid w:val="0077168B"/>
    <w:rsid w:val="00771BB2"/>
    <w:rsid w:val="00771E20"/>
    <w:rsid w:val="00772CCF"/>
    <w:rsid w:val="0077381E"/>
    <w:rsid w:val="00773A94"/>
    <w:rsid w:val="00773E76"/>
    <w:rsid w:val="00775258"/>
    <w:rsid w:val="00776126"/>
    <w:rsid w:val="00776B34"/>
    <w:rsid w:val="00776ED5"/>
    <w:rsid w:val="00777600"/>
    <w:rsid w:val="0078056C"/>
    <w:rsid w:val="00780865"/>
    <w:rsid w:val="00781978"/>
    <w:rsid w:val="00781E52"/>
    <w:rsid w:val="00782042"/>
    <w:rsid w:val="00782B0C"/>
    <w:rsid w:val="00784AE5"/>
    <w:rsid w:val="00784BB0"/>
    <w:rsid w:val="0078591A"/>
    <w:rsid w:val="00786616"/>
    <w:rsid w:val="00786626"/>
    <w:rsid w:val="00787BC4"/>
    <w:rsid w:val="00790A18"/>
    <w:rsid w:val="00790DAF"/>
    <w:rsid w:val="00791099"/>
    <w:rsid w:val="007916E5"/>
    <w:rsid w:val="00791DB0"/>
    <w:rsid w:val="00791E08"/>
    <w:rsid w:val="007935E9"/>
    <w:rsid w:val="007946BB"/>
    <w:rsid w:val="0079479D"/>
    <w:rsid w:val="00795118"/>
    <w:rsid w:val="00797E15"/>
    <w:rsid w:val="007A0925"/>
    <w:rsid w:val="007A18DD"/>
    <w:rsid w:val="007A1BFC"/>
    <w:rsid w:val="007A2E00"/>
    <w:rsid w:val="007A358B"/>
    <w:rsid w:val="007A3CB4"/>
    <w:rsid w:val="007A3FD4"/>
    <w:rsid w:val="007A443A"/>
    <w:rsid w:val="007A581F"/>
    <w:rsid w:val="007A6750"/>
    <w:rsid w:val="007B09A4"/>
    <w:rsid w:val="007B1F7E"/>
    <w:rsid w:val="007B3973"/>
    <w:rsid w:val="007B429E"/>
    <w:rsid w:val="007B5904"/>
    <w:rsid w:val="007B5B35"/>
    <w:rsid w:val="007B5EA3"/>
    <w:rsid w:val="007B6D98"/>
    <w:rsid w:val="007B70E3"/>
    <w:rsid w:val="007B7A92"/>
    <w:rsid w:val="007C013D"/>
    <w:rsid w:val="007C05D9"/>
    <w:rsid w:val="007C188B"/>
    <w:rsid w:val="007C2FF9"/>
    <w:rsid w:val="007C44C9"/>
    <w:rsid w:val="007C602F"/>
    <w:rsid w:val="007C7100"/>
    <w:rsid w:val="007D020F"/>
    <w:rsid w:val="007D04C4"/>
    <w:rsid w:val="007D0C2C"/>
    <w:rsid w:val="007D1027"/>
    <w:rsid w:val="007D2901"/>
    <w:rsid w:val="007D3736"/>
    <w:rsid w:val="007D3AE0"/>
    <w:rsid w:val="007D46A0"/>
    <w:rsid w:val="007D6309"/>
    <w:rsid w:val="007D6608"/>
    <w:rsid w:val="007D6C6D"/>
    <w:rsid w:val="007D7851"/>
    <w:rsid w:val="007D7869"/>
    <w:rsid w:val="007E0089"/>
    <w:rsid w:val="007E0DBA"/>
    <w:rsid w:val="007E0E3D"/>
    <w:rsid w:val="007E133B"/>
    <w:rsid w:val="007E1631"/>
    <w:rsid w:val="007E22F5"/>
    <w:rsid w:val="007E2C4B"/>
    <w:rsid w:val="007E49FF"/>
    <w:rsid w:val="007E4ADE"/>
    <w:rsid w:val="007E4F33"/>
    <w:rsid w:val="007E540B"/>
    <w:rsid w:val="007E60C5"/>
    <w:rsid w:val="007E67E6"/>
    <w:rsid w:val="007E78A5"/>
    <w:rsid w:val="007F0182"/>
    <w:rsid w:val="007F088F"/>
    <w:rsid w:val="007F18AC"/>
    <w:rsid w:val="007F3001"/>
    <w:rsid w:val="007F3B1B"/>
    <w:rsid w:val="007F3BC2"/>
    <w:rsid w:val="007F48FA"/>
    <w:rsid w:val="007F4AF6"/>
    <w:rsid w:val="007F4E93"/>
    <w:rsid w:val="007F5848"/>
    <w:rsid w:val="007F6344"/>
    <w:rsid w:val="00800671"/>
    <w:rsid w:val="00802CF2"/>
    <w:rsid w:val="00803E8B"/>
    <w:rsid w:val="0080407E"/>
    <w:rsid w:val="00804885"/>
    <w:rsid w:val="00804A84"/>
    <w:rsid w:val="00805105"/>
    <w:rsid w:val="00805865"/>
    <w:rsid w:val="008064BE"/>
    <w:rsid w:val="00806C8C"/>
    <w:rsid w:val="00807069"/>
    <w:rsid w:val="0080743A"/>
    <w:rsid w:val="00810101"/>
    <w:rsid w:val="00810B5D"/>
    <w:rsid w:val="008114C2"/>
    <w:rsid w:val="008122B9"/>
    <w:rsid w:val="00812500"/>
    <w:rsid w:val="00812B3F"/>
    <w:rsid w:val="008137F6"/>
    <w:rsid w:val="0081389B"/>
    <w:rsid w:val="00815D73"/>
    <w:rsid w:val="008163DD"/>
    <w:rsid w:val="0081690D"/>
    <w:rsid w:val="00817649"/>
    <w:rsid w:val="008176E0"/>
    <w:rsid w:val="00821102"/>
    <w:rsid w:val="008225BE"/>
    <w:rsid w:val="0082352B"/>
    <w:rsid w:val="008237DB"/>
    <w:rsid w:val="00824806"/>
    <w:rsid w:val="008263E8"/>
    <w:rsid w:val="00826D72"/>
    <w:rsid w:val="0082798C"/>
    <w:rsid w:val="00830E95"/>
    <w:rsid w:val="00831ACD"/>
    <w:rsid w:val="008325D1"/>
    <w:rsid w:val="00832EDA"/>
    <w:rsid w:val="008334A7"/>
    <w:rsid w:val="00834E01"/>
    <w:rsid w:val="00837A95"/>
    <w:rsid w:val="00837DFC"/>
    <w:rsid w:val="0084005C"/>
    <w:rsid w:val="00840688"/>
    <w:rsid w:val="008412E6"/>
    <w:rsid w:val="008422BC"/>
    <w:rsid w:val="00842593"/>
    <w:rsid w:val="00842990"/>
    <w:rsid w:val="00843A9A"/>
    <w:rsid w:val="0084408C"/>
    <w:rsid w:val="0084508D"/>
    <w:rsid w:val="0084592E"/>
    <w:rsid w:val="00845B28"/>
    <w:rsid w:val="00845EE8"/>
    <w:rsid w:val="00850685"/>
    <w:rsid w:val="00850868"/>
    <w:rsid w:val="008513AE"/>
    <w:rsid w:val="008514B8"/>
    <w:rsid w:val="00851993"/>
    <w:rsid w:val="0085221A"/>
    <w:rsid w:val="008525D8"/>
    <w:rsid w:val="00855969"/>
    <w:rsid w:val="00855974"/>
    <w:rsid w:val="00857AE7"/>
    <w:rsid w:val="00860527"/>
    <w:rsid w:val="00861E23"/>
    <w:rsid w:val="00862505"/>
    <w:rsid w:val="0086269C"/>
    <w:rsid w:val="0086376C"/>
    <w:rsid w:val="00867049"/>
    <w:rsid w:val="00867094"/>
    <w:rsid w:val="00867234"/>
    <w:rsid w:val="00867BAD"/>
    <w:rsid w:val="00870A8C"/>
    <w:rsid w:val="008726C7"/>
    <w:rsid w:val="00874B8F"/>
    <w:rsid w:val="0087556C"/>
    <w:rsid w:val="00875F2D"/>
    <w:rsid w:val="008808DC"/>
    <w:rsid w:val="00880C16"/>
    <w:rsid w:val="0088338B"/>
    <w:rsid w:val="00883748"/>
    <w:rsid w:val="00885918"/>
    <w:rsid w:val="00886114"/>
    <w:rsid w:val="008866D9"/>
    <w:rsid w:val="0088680D"/>
    <w:rsid w:val="008878E3"/>
    <w:rsid w:val="00890127"/>
    <w:rsid w:val="00890500"/>
    <w:rsid w:val="00890A89"/>
    <w:rsid w:val="00891A4F"/>
    <w:rsid w:val="00892BD0"/>
    <w:rsid w:val="00892F2D"/>
    <w:rsid w:val="008933BA"/>
    <w:rsid w:val="00893B40"/>
    <w:rsid w:val="00893D85"/>
    <w:rsid w:val="008941AA"/>
    <w:rsid w:val="008949CF"/>
    <w:rsid w:val="008957D1"/>
    <w:rsid w:val="00895B2D"/>
    <w:rsid w:val="008967D7"/>
    <w:rsid w:val="00897B92"/>
    <w:rsid w:val="00897DA2"/>
    <w:rsid w:val="008A0CB9"/>
    <w:rsid w:val="008A1E75"/>
    <w:rsid w:val="008A36E0"/>
    <w:rsid w:val="008A3802"/>
    <w:rsid w:val="008A5042"/>
    <w:rsid w:val="008A5763"/>
    <w:rsid w:val="008A5916"/>
    <w:rsid w:val="008B043C"/>
    <w:rsid w:val="008B06D3"/>
    <w:rsid w:val="008B120A"/>
    <w:rsid w:val="008B178A"/>
    <w:rsid w:val="008B29E8"/>
    <w:rsid w:val="008B3F9E"/>
    <w:rsid w:val="008B59D8"/>
    <w:rsid w:val="008B62C5"/>
    <w:rsid w:val="008B65DF"/>
    <w:rsid w:val="008B7150"/>
    <w:rsid w:val="008C0224"/>
    <w:rsid w:val="008C07FB"/>
    <w:rsid w:val="008C1799"/>
    <w:rsid w:val="008C3A8D"/>
    <w:rsid w:val="008C45B9"/>
    <w:rsid w:val="008C46CA"/>
    <w:rsid w:val="008C4CFA"/>
    <w:rsid w:val="008C709A"/>
    <w:rsid w:val="008C7292"/>
    <w:rsid w:val="008D0082"/>
    <w:rsid w:val="008D03B7"/>
    <w:rsid w:val="008D12F9"/>
    <w:rsid w:val="008D22DC"/>
    <w:rsid w:val="008D4114"/>
    <w:rsid w:val="008D4ED2"/>
    <w:rsid w:val="008D52CA"/>
    <w:rsid w:val="008D5CB6"/>
    <w:rsid w:val="008D7B9D"/>
    <w:rsid w:val="008E0E34"/>
    <w:rsid w:val="008E12F7"/>
    <w:rsid w:val="008E26FE"/>
    <w:rsid w:val="008E2D35"/>
    <w:rsid w:val="008E3837"/>
    <w:rsid w:val="008E3D08"/>
    <w:rsid w:val="008E3DE2"/>
    <w:rsid w:val="008E3F81"/>
    <w:rsid w:val="008E528B"/>
    <w:rsid w:val="008E5A17"/>
    <w:rsid w:val="008E6E8A"/>
    <w:rsid w:val="008E7418"/>
    <w:rsid w:val="008E74C5"/>
    <w:rsid w:val="008F024B"/>
    <w:rsid w:val="008F1799"/>
    <w:rsid w:val="008F2B88"/>
    <w:rsid w:val="008F2BBE"/>
    <w:rsid w:val="008F5BF9"/>
    <w:rsid w:val="008F5E23"/>
    <w:rsid w:val="008F5E62"/>
    <w:rsid w:val="008F674A"/>
    <w:rsid w:val="008F6854"/>
    <w:rsid w:val="008F6C59"/>
    <w:rsid w:val="008F6D07"/>
    <w:rsid w:val="008F7004"/>
    <w:rsid w:val="008F7AE5"/>
    <w:rsid w:val="008F7C89"/>
    <w:rsid w:val="00900C26"/>
    <w:rsid w:val="0090146D"/>
    <w:rsid w:val="009015F5"/>
    <w:rsid w:val="009021BA"/>
    <w:rsid w:val="009034A4"/>
    <w:rsid w:val="009043EE"/>
    <w:rsid w:val="0090485F"/>
    <w:rsid w:val="009061E9"/>
    <w:rsid w:val="009070F1"/>
    <w:rsid w:val="009102BD"/>
    <w:rsid w:val="00911724"/>
    <w:rsid w:val="00911F9D"/>
    <w:rsid w:val="00912B4A"/>
    <w:rsid w:val="00912FF0"/>
    <w:rsid w:val="009141C3"/>
    <w:rsid w:val="00914482"/>
    <w:rsid w:val="00915B11"/>
    <w:rsid w:val="00916F36"/>
    <w:rsid w:val="00920A15"/>
    <w:rsid w:val="00920D4B"/>
    <w:rsid w:val="00920DAC"/>
    <w:rsid w:val="00921F25"/>
    <w:rsid w:val="009220A3"/>
    <w:rsid w:val="00922181"/>
    <w:rsid w:val="00922DA4"/>
    <w:rsid w:val="00922DEB"/>
    <w:rsid w:val="00923BD4"/>
    <w:rsid w:val="00923BDF"/>
    <w:rsid w:val="00923F55"/>
    <w:rsid w:val="009251CF"/>
    <w:rsid w:val="00925AAB"/>
    <w:rsid w:val="009260BA"/>
    <w:rsid w:val="009267CE"/>
    <w:rsid w:val="00926A5B"/>
    <w:rsid w:val="009273D4"/>
    <w:rsid w:val="00930D1C"/>
    <w:rsid w:val="00930FC7"/>
    <w:rsid w:val="00932A0A"/>
    <w:rsid w:val="00933AA3"/>
    <w:rsid w:val="00935E23"/>
    <w:rsid w:val="00936051"/>
    <w:rsid w:val="009364C4"/>
    <w:rsid w:val="00936D5D"/>
    <w:rsid w:val="00937258"/>
    <w:rsid w:val="00937512"/>
    <w:rsid w:val="009406D6"/>
    <w:rsid w:val="00940714"/>
    <w:rsid w:val="00940C1A"/>
    <w:rsid w:val="00941217"/>
    <w:rsid w:val="00941416"/>
    <w:rsid w:val="00941533"/>
    <w:rsid w:val="0094255A"/>
    <w:rsid w:val="00942FE4"/>
    <w:rsid w:val="00946D6D"/>
    <w:rsid w:val="00946DCA"/>
    <w:rsid w:val="00946DFB"/>
    <w:rsid w:val="00947C00"/>
    <w:rsid w:val="00947D3E"/>
    <w:rsid w:val="00950215"/>
    <w:rsid w:val="0095113F"/>
    <w:rsid w:val="00951284"/>
    <w:rsid w:val="009528E9"/>
    <w:rsid w:val="009531C4"/>
    <w:rsid w:val="00953CB4"/>
    <w:rsid w:val="009542A1"/>
    <w:rsid w:val="00955030"/>
    <w:rsid w:val="00957A82"/>
    <w:rsid w:val="009614E3"/>
    <w:rsid w:val="0096198E"/>
    <w:rsid w:val="00962016"/>
    <w:rsid w:val="00962437"/>
    <w:rsid w:val="00962ED6"/>
    <w:rsid w:val="0096490C"/>
    <w:rsid w:val="00964E3C"/>
    <w:rsid w:val="0096582F"/>
    <w:rsid w:val="00965859"/>
    <w:rsid w:val="00965B23"/>
    <w:rsid w:val="00970078"/>
    <w:rsid w:val="0097034E"/>
    <w:rsid w:val="00971625"/>
    <w:rsid w:val="009732F1"/>
    <w:rsid w:val="00975CA7"/>
    <w:rsid w:val="00976644"/>
    <w:rsid w:val="00977A5D"/>
    <w:rsid w:val="00980A09"/>
    <w:rsid w:val="00981043"/>
    <w:rsid w:val="00981A2D"/>
    <w:rsid w:val="0098464E"/>
    <w:rsid w:val="009867E8"/>
    <w:rsid w:val="009903EC"/>
    <w:rsid w:val="00991580"/>
    <w:rsid w:val="00992D75"/>
    <w:rsid w:val="00993702"/>
    <w:rsid w:val="0099527F"/>
    <w:rsid w:val="0099581A"/>
    <w:rsid w:val="009959B6"/>
    <w:rsid w:val="00995DAE"/>
    <w:rsid w:val="009963A7"/>
    <w:rsid w:val="00996598"/>
    <w:rsid w:val="009969E9"/>
    <w:rsid w:val="009A0019"/>
    <w:rsid w:val="009A20D3"/>
    <w:rsid w:val="009A285D"/>
    <w:rsid w:val="009A2864"/>
    <w:rsid w:val="009A31C6"/>
    <w:rsid w:val="009A52CC"/>
    <w:rsid w:val="009A584E"/>
    <w:rsid w:val="009A6444"/>
    <w:rsid w:val="009B01E4"/>
    <w:rsid w:val="009B0E44"/>
    <w:rsid w:val="009B16D7"/>
    <w:rsid w:val="009B1B9D"/>
    <w:rsid w:val="009B2EDE"/>
    <w:rsid w:val="009B4991"/>
    <w:rsid w:val="009B4B73"/>
    <w:rsid w:val="009B6227"/>
    <w:rsid w:val="009B63A7"/>
    <w:rsid w:val="009B6967"/>
    <w:rsid w:val="009C31AF"/>
    <w:rsid w:val="009C3CC0"/>
    <w:rsid w:val="009C4659"/>
    <w:rsid w:val="009C4CAF"/>
    <w:rsid w:val="009C5F9F"/>
    <w:rsid w:val="009C78CE"/>
    <w:rsid w:val="009C7FA8"/>
    <w:rsid w:val="009D074C"/>
    <w:rsid w:val="009D1633"/>
    <w:rsid w:val="009D1DE9"/>
    <w:rsid w:val="009D25D3"/>
    <w:rsid w:val="009D3CAD"/>
    <w:rsid w:val="009D46C4"/>
    <w:rsid w:val="009D5EE5"/>
    <w:rsid w:val="009D6B60"/>
    <w:rsid w:val="009D72AE"/>
    <w:rsid w:val="009D7D07"/>
    <w:rsid w:val="009D7FD3"/>
    <w:rsid w:val="009E21DD"/>
    <w:rsid w:val="009E42A9"/>
    <w:rsid w:val="009E5607"/>
    <w:rsid w:val="009F01F2"/>
    <w:rsid w:val="009F0D92"/>
    <w:rsid w:val="009F1E89"/>
    <w:rsid w:val="009F2379"/>
    <w:rsid w:val="009F2D70"/>
    <w:rsid w:val="009F2E98"/>
    <w:rsid w:val="009F2FB3"/>
    <w:rsid w:val="009F33EA"/>
    <w:rsid w:val="009F3604"/>
    <w:rsid w:val="009F3608"/>
    <w:rsid w:val="009F3AAC"/>
    <w:rsid w:val="009F4891"/>
    <w:rsid w:val="009F4F5C"/>
    <w:rsid w:val="009F60F8"/>
    <w:rsid w:val="00A0014A"/>
    <w:rsid w:val="00A0070F"/>
    <w:rsid w:val="00A022B5"/>
    <w:rsid w:val="00A036A8"/>
    <w:rsid w:val="00A03895"/>
    <w:rsid w:val="00A0429E"/>
    <w:rsid w:val="00A05F40"/>
    <w:rsid w:val="00A06E47"/>
    <w:rsid w:val="00A07034"/>
    <w:rsid w:val="00A0714C"/>
    <w:rsid w:val="00A07DEF"/>
    <w:rsid w:val="00A106AB"/>
    <w:rsid w:val="00A110FF"/>
    <w:rsid w:val="00A11BC7"/>
    <w:rsid w:val="00A12084"/>
    <w:rsid w:val="00A12A4E"/>
    <w:rsid w:val="00A12A68"/>
    <w:rsid w:val="00A12D3E"/>
    <w:rsid w:val="00A13090"/>
    <w:rsid w:val="00A13C33"/>
    <w:rsid w:val="00A140DB"/>
    <w:rsid w:val="00A14175"/>
    <w:rsid w:val="00A141F6"/>
    <w:rsid w:val="00A14472"/>
    <w:rsid w:val="00A15E0B"/>
    <w:rsid w:val="00A16941"/>
    <w:rsid w:val="00A16C9B"/>
    <w:rsid w:val="00A17230"/>
    <w:rsid w:val="00A1799C"/>
    <w:rsid w:val="00A200D8"/>
    <w:rsid w:val="00A21AD3"/>
    <w:rsid w:val="00A22183"/>
    <w:rsid w:val="00A22654"/>
    <w:rsid w:val="00A228C3"/>
    <w:rsid w:val="00A22C91"/>
    <w:rsid w:val="00A22E3F"/>
    <w:rsid w:val="00A258F0"/>
    <w:rsid w:val="00A25CD1"/>
    <w:rsid w:val="00A266F6"/>
    <w:rsid w:val="00A26797"/>
    <w:rsid w:val="00A27FCA"/>
    <w:rsid w:val="00A31F07"/>
    <w:rsid w:val="00A32C70"/>
    <w:rsid w:val="00A33009"/>
    <w:rsid w:val="00A3404A"/>
    <w:rsid w:val="00A34566"/>
    <w:rsid w:val="00A34F75"/>
    <w:rsid w:val="00A355B3"/>
    <w:rsid w:val="00A35E8E"/>
    <w:rsid w:val="00A36450"/>
    <w:rsid w:val="00A40236"/>
    <w:rsid w:val="00A404F9"/>
    <w:rsid w:val="00A40B93"/>
    <w:rsid w:val="00A412AC"/>
    <w:rsid w:val="00A41A30"/>
    <w:rsid w:val="00A41C1F"/>
    <w:rsid w:val="00A41C4C"/>
    <w:rsid w:val="00A41CE5"/>
    <w:rsid w:val="00A420A3"/>
    <w:rsid w:val="00A42A6D"/>
    <w:rsid w:val="00A42AE2"/>
    <w:rsid w:val="00A442AC"/>
    <w:rsid w:val="00A44B97"/>
    <w:rsid w:val="00A453AE"/>
    <w:rsid w:val="00A50CBA"/>
    <w:rsid w:val="00A51B9A"/>
    <w:rsid w:val="00A538F4"/>
    <w:rsid w:val="00A579BB"/>
    <w:rsid w:val="00A57D99"/>
    <w:rsid w:val="00A6137A"/>
    <w:rsid w:val="00A61A94"/>
    <w:rsid w:val="00A624FE"/>
    <w:rsid w:val="00A62AD2"/>
    <w:rsid w:val="00A65533"/>
    <w:rsid w:val="00A65609"/>
    <w:rsid w:val="00A65698"/>
    <w:rsid w:val="00A65E40"/>
    <w:rsid w:val="00A66263"/>
    <w:rsid w:val="00A66539"/>
    <w:rsid w:val="00A667A4"/>
    <w:rsid w:val="00A66807"/>
    <w:rsid w:val="00A66A7C"/>
    <w:rsid w:val="00A66BB7"/>
    <w:rsid w:val="00A6765E"/>
    <w:rsid w:val="00A70544"/>
    <w:rsid w:val="00A70A5D"/>
    <w:rsid w:val="00A71991"/>
    <w:rsid w:val="00A71ECF"/>
    <w:rsid w:val="00A72F88"/>
    <w:rsid w:val="00A73094"/>
    <w:rsid w:val="00A753E9"/>
    <w:rsid w:val="00A754F5"/>
    <w:rsid w:val="00A75DBE"/>
    <w:rsid w:val="00A76075"/>
    <w:rsid w:val="00A760C5"/>
    <w:rsid w:val="00A7717B"/>
    <w:rsid w:val="00A771F3"/>
    <w:rsid w:val="00A77847"/>
    <w:rsid w:val="00A77D04"/>
    <w:rsid w:val="00A805C6"/>
    <w:rsid w:val="00A80615"/>
    <w:rsid w:val="00A81ED9"/>
    <w:rsid w:val="00A8204A"/>
    <w:rsid w:val="00A82514"/>
    <w:rsid w:val="00A837B5"/>
    <w:rsid w:val="00A84420"/>
    <w:rsid w:val="00A84DC8"/>
    <w:rsid w:val="00A856AF"/>
    <w:rsid w:val="00A86E9A"/>
    <w:rsid w:val="00A87312"/>
    <w:rsid w:val="00A8786C"/>
    <w:rsid w:val="00A87F43"/>
    <w:rsid w:val="00A905E6"/>
    <w:rsid w:val="00A90D39"/>
    <w:rsid w:val="00A91AFE"/>
    <w:rsid w:val="00A91C82"/>
    <w:rsid w:val="00A92289"/>
    <w:rsid w:val="00A928F0"/>
    <w:rsid w:val="00A92E82"/>
    <w:rsid w:val="00A93117"/>
    <w:rsid w:val="00A94BD9"/>
    <w:rsid w:val="00A971D3"/>
    <w:rsid w:val="00A97B13"/>
    <w:rsid w:val="00A97D79"/>
    <w:rsid w:val="00AA06E1"/>
    <w:rsid w:val="00AA37B1"/>
    <w:rsid w:val="00AA3E45"/>
    <w:rsid w:val="00AA4660"/>
    <w:rsid w:val="00AA4B58"/>
    <w:rsid w:val="00AA4C05"/>
    <w:rsid w:val="00AA54FD"/>
    <w:rsid w:val="00AA60F7"/>
    <w:rsid w:val="00AA7186"/>
    <w:rsid w:val="00AA7935"/>
    <w:rsid w:val="00AB0022"/>
    <w:rsid w:val="00AB1FCB"/>
    <w:rsid w:val="00AB2D84"/>
    <w:rsid w:val="00AB305E"/>
    <w:rsid w:val="00AB398C"/>
    <w:rsid w:val="00AB4D8B"/>
    <w:rsid w:val="00AB645E"/>
    <w:rsid w:val="00AB72FA"/>
    <w:rsid w:val="00AB7475"/>
    <w:rsid w:val="00AC0B8C"/>
    <w:rsid w:val="00AC2AED"/>
    <w:rsid w:val="00AC2C21"/>
    <w:rsid w:val="00AC38F1"/>
    <w:rsid w:val="00AC3991"/>
    <w:rsid w:val="00AC3C95"/>
    <w:rsid w:val="00AC4197"/>
    <w:rsid w:val="00AC49D9"/>
    <w:rsid w:val="00AC5666"/>
    <w:rsid w:val="00AC5916"/>
    <w:rsid w:val="00AC5C3B"/>
    <w:rsid w:val="00AC6359"/>
    <w:rsid w:val="00AC739F"/>
    <w:rsid w:val="00AC76DF"/>
    <w:rsid w:val="00AC7B6A"/>
    <w:rsid w:val="00AD0528"/>
    <w:rsid w:val="00AD079C"/>
    <w:rsid w:val="00AD2EA7"/>
    <w:rsid w:val="00AD2FA6"/>
    <w:rsid w:val="00AD35F0"/>
    <w:rsid w:val="00AD363F"/>
    <w:rsid w:val="00AD4DB3"/>
    <w:rsid w:val="00AD4E39"/>
    <w:rsid w:val="00AD4E94"/>
    <w:rsid w:val="00AD6E63"/>
    <w:rsid w:val="00AD74F8"/>
    <w:rsid w:val="00AE0121"/>
    <w:rsid w:val="00AE0E80"/>
    <w:rsid w:val="00AE4A97"/>
    <w:rsid w:val="00AE4CD3"/>
    <w:rsid w:val="00AE505E"/>
    <w:rsid w:val="00AE526F"/>
    <w:rsid w:val="00AE6716"/>
    <w:rsid w:val="00AF0048"/>
    <w:rsid w:val="00AF116F"/>
    <w:rsid w:val="00AF1B35"/>
    <w:rsid w:val="00AF1E1C"/>
    <w:rsid w:val="00AF323D"/>
    <w:rsid w:val="00AF442B"/>
    <w:rsid w:val="00AF4977"/>
    <w:rsid w:val="00AF55C9"/>
    <w:rsid w:val="00AF56EC"/>
    <w:rsid w:val="00AF6448"/>
    <w:rsid w:val="00AF7EFE"/>
    <w:rsid w:val="00B000DA"/>
    <w:rsid w:val="00B0059B"/>
    <w:rsid w:val="00B00671"/>
    <w:rsid w:val="00B009B3"/>
    <w:rsid w:val="00B01A52"/>
    <w:rsid w:val="00B030B4"/>
    <w:rsid w:val="00B03779"/>
    <w:rsid w:val="00B0570E"/>
    <w:rsid w:val="00B1034C"/>
    <w:rsid w:val="00B10AF5"/>
    <w:rsid w:val="00B11FAE"/>
    <w:rsid w:val="00B12638"/>
    <w:rsid w:val="00B12C77"/>
    <w:rsid w:val="00B143C7"/>
    <w:rsid w:val="00B16C9C"/>
    <w:rsid w:val="00B16D43"/>
    <w:rsid w:val="00B16FBF"/>
    <w:rsid w:val="00B205D2"/>
    <w:rsid w:val="00B22029"/>
    <w:rsid w:val="00B232C5"/>
    <w:rsid w:val="00B2537A"/>
    <w:rsid w:val="00B268DC"/>
    <w:rsid w:val="00B27626"/>
    <w:rsid w:val="00B27723"/>
    <w:rsid w:val="00B30305"/>
    <w:rsid w:val="00B32224"/>
    <w:rsid w:val="00B3378E"/>
    <w:rsid w:val="00B34266"/>
    <w:rsid w:val="00B34E5D"/>
    <w:rsid w:val="00B357A6"/>
    <w:rsid w:val="00B35DB7"/>
    <w:rsid w:val="00B36165"/>
    <w:rsid w:val="00B365EE"/>
    <w:rsid w:val="00B37349"/>
    <w:rsid w:val="00B37C48"/>
    <w:rsid w:val="00B40243"/>
    <w:rsid w:val="00B40AED"/>
    <w:rsid w:val="00B40BC2"/>
    <w:rsid w:val="00B40E80"/>
    <w:rsid w:val="00B40FCB"/>
    <w:rsid w:val="00B4202E"/>
    <w:rsid w:val="00B42BC4"/>
    <w:rsid w:val="00B43218"/>
    <w:rsid w:val="00B43748"/>
    <w:rsid w:val="00B44B1C"/>
    <w:rsid w:val="00B44D80"/>
    <w:rsid w:val="00B45408"/>
    <w:rsid w:val="00B45DE0"/>
    <w:rsid w:val="00B503A9"/>
    <w:rsid w:val="00B51459"/>
    <w:rsid w:val="00B5193B"/>
    <w:rsid w:val="00B52E1E"/>
    <w:rsid w:val="00B5361A"/>
    <w:rsid w:val="00B54BDB"/>
    <w:rsid w:val="00B553CF"/>
    <w:rsid w:val="00B55697"/>
    <w:rsid w:val="00B56A57"/>
    <w:rsid w:val="00B56B0B"/>
    <w:rsid w:val="00B56CEE"/>
    <w:rsid w:val="00B5792F"/>
    <w:rsid w:val="00B6023A"/>
    <w:rsid w:val="00B604B1"/>
    <w:rsid w:val="00B60623"/>
    <w:rsid w:val="00B60758"/>
    <w:rsid w:val="00B60C1F"/>
    <w:rsid w:val="00B6192C"/>
    <w:rsid w:val="00B61AE4"/>
    <w:rsid w:val="00B62A1A"/>
    <w:rsid w:val="00B635E0"/>
    <w:rsid w:val="00B65BA9"/>
    <w:rsid w:val="00B670F5"/>
    <w:rsid w:val="00B700E8"/>
    <w:rsid w:val="00B70160"/>
    <w:rsid w:val="00B70660"/>
    <w:rsid w:val="00B70FDC"/>
    <w:rsid w:val="00B70FFE"/>
    <w:rsid w:val="00B7112D"/>
    <w:rsid w:val="00B71C00"/>
    <w:rsid w:val="00B72335"/>
    <w:rsid w:val="00B73880"/>
    <w:rsid w:val="00B739FC"/>
    <w:rsid w:val="00B755F1"/>
    <w:rsid w:val="00B76D8F"/>
    <w:rsid w:val="00B80BA5"/>
    <w:rsid w:val="00B81132"/>
    <w:rsid w:val="00B816B6"/>
    <w:rsid w:val="00B82AD8"/>
    <w:rsid w:val="00B82BE1"/>
    <w:rsid w:val="00B82E2D"/>
    <w:rsid w:val="00B838A8"/>
    <w:rsid w:val="00B83C35"/>
    <w:rsid w:val="00B84E0F"/>
    <w:rsid w:val="00B84E64"/>
    <w:rsid w:val="00B90F63"/>
    <w:rsid w:val="00B91564"/>
    <w:rsid w:val="00B916BB"/>
    <w:rsid w:val="00B919B8"/>
    <w:rsid w:val="00B92083"/>
    <w:rsid w:val="00B935D3"/>
    <w:rsid w:val="00B940A3"/>
    <w:rsid w:val="00B946CD"/>
    <w:rsid w:val="00B95275"/>
    <w:rsid w:val="00B95C63"/>
    <w:rsid w:val="00B95F84"/>
    <w:rsid w:val="00BA11D0"/>
    <w:rsid w:val="00BA1319"/>
    <w:rsid w:val="00BA1D81"/>
    <w:rsid w:val="00BA38D1"/>
    <w:rsid w:val="00BA3F0A"/>
    <w:rsid w:val="00BA5146"/>
    <w:rsid w:val="00BA55E4"/>
    <w:rsid w:val="00BA5E2A"/>
    <w:rsid w:val="00BA6FBF"/>
    <w:rsid w:val="00BB0D71"/>
    <w:rsid w:val="00BB1B1F"/>
    <w:rsid w:val="00BB2786"/>
    <w:rsid w:val="00BB46E1"/>
    <w:rsid w:val="00BB4FC0"/>
    <w:rsid w:val="00BB5477"/>
    <w:rsid w:val="00BB674D"/>
    <w:rsid w:val="00BB71D1"/>
    <w:rsid w:val="00BB771D"/>
    <w:rsid w:val="00BC113A"/>
    <w:rsid w:val="00BC1ABE"/>
    <w:rsid w:val="00BC2DEB"/>
    <w:rsid w:val="00BC2E29"/>
    <w:rsid w:val="00BC30B0"/>
    <w:rsid w:val="00BC39BF"/>
    <w:rsid w:val="00BC434D"/>
    <w:rsid w:val="00BC499D"/>
    <w:rsid w:val="00BC4F8C"/>
    <w:rsid w:val="00BC58EE"/>
    <w:rsid w:val="00BC74E9"/>
    <w:rsid w:val="00BD02FE"/>
    <w:rsid w:val="00BD0F79"/>
    <w:rsid w:val="00BD1ED8"/>
    <w:rsid w:val="00BD2682"/>
    <w:rsid w:val="00BD37EF"/>
    <w:rsid w:val="00BD3A9B"/>
    <w:rsid w:val="00BD4EAA"/>
    <w:rsid w:val="00BD7632"/>
    <w:rsid w:val="00BE198C"/>
    <w:rsid w:val="00BE1F09"/>
    <w:rsid w:val="00BE22CD"/>
    <w:rsid w:val="00BE27FB"/>
    <w:rsid w:val="00BE682D"/>
    <w:rsid w:val="00BE6C87"/>
    <w:rsid w:val="00BE74D7"/>
    <w:rsid w:val="00BE78D7"/>
    <w:rsid w:val="00BF35F9"/>
    <w:rsid w:val="00BF3E44"/>
    <w:rsid w:val="00BF3FAB"/>
    <w:rsid w:val="00BF5A92"/>
    <w:rsid w:val="00BF5DDF"/>
    <w:rsid w:val="00BF7E79"/>
    <w:rsid w:val="00C0113D"/>
    <w:rsid w:val="00C011B4"/>
    <w:rsid w:val="00C02834"/>
    <w:rsid w:val="00C02D02"/>
    <w:rsid w:val="00C03052"/>
    <w:rsid w:val="00C031D8"/>
    <w:rsid w:val="00C050BB"/>
    <w:rsid w:val="00C05958"/>
    <w:rsid w:val="00C066EC"/>
    <w:rsid w:val="00C1047B"/>
    <w:rsid w:val="00C11B2E"/>
    <w:rsid w:val="00C14D17"/>
    <w:rsid w:val="00C14FAE"/>
    <w:rsid w:val="00C15084"/>
    <w:rsid w:val="00C15BD6"/>
    <w:rsid w:val="00C16411"/>
    <w:rsid w:val="00C167D4"/>
    <w:rsid w:val="00C17217"/>
    <w:rsid w:val="00C17D13"/>
    <w:rsid w:val="00C204C9"/>
    <w:rsid w:val="00C20FAC"/>
    <w:rsid w:val="00C2205D"/>
    <w:rsid w:val="00C226A1"/>
    <w:rsid w:val="00C23A2B"/>
    <w:rsid w:val="00C23D0F"/>
    <w:rsid w:val="00C242FD"/>
    <w:rsid w:val="00C2699D"/>
    <w:rsid w:val="00C31418"/>
    <w:rsid w:val="00C31A4F"/>
    <w:rsid w:val="00C33804"/>
    <w:rsid w:val="00C34871"/>
    <w:rsid w:val="00C35090"/>
    <w:rsid w:val="00C35E45"/>
    <w:rsid w:val="00C372E0"/>
    <w:rsid w:val="00C40B25"/>
    <w:rsid w:val="00C416BA"/>
    <w:rsid w:val="00C42576"/>
    <w:rsid w:val="00C4262F"/>
    <w:rsid w:val="00C42ACC"/>
    <w:rsid w:val="00C431EE"/>
    <w:rsid w:val="00C44B11"/>
    <w:rsid w:val="00C45975"/>
    <w:rsid w:val="00C4739F"/>
    <w:rsid w:val="00C47E63"/>
    <w:rsid w:val="00C54107"/>
    <w:rsid w:val="00C622B4"/>
    <w:rsid w:val="00C62366"/>
    <w:rsid w:val="00C6353E"/>
    <w:rsid w:val="00C6396B"/>
    <w:rsid w:val="00C650D1"/>
    <w:rsid w:val="00C6658F"/>
    <w:rsid w:val="00C6671C"/>
    <w:rsid w:val="00C72805"/>
    <w:rsid w:val="00C730E9"/>
    <w:rsid w:val="00C73972"/>
    <w:rsid w:val="00C75DC1"/>
    <w:rsid w:val="00C76203"/>
    <w:rsid w:val="00C7674C"/>
    <w:rsid w:val="00C77171"/>
    <w:rsid w:val="00C77B34"/>
    <w:rsid w:val="00C8013C"/>
    <w:rsid w:val="00C802C5"/>
    <w:rsid w:val="00C81100"/>
    <w:rsid w:val="00C81F73"/>
    <w:rsid w:val="00C8219F"/>
    <w:rsid w:val="00C85056"/>
    <w:rsid w:val="00C86437"/>
    <w:rsid w:val="00C87359"/>
    <w:rsid w:val="00C877D2"/>
    <w:rsid w:val="00C91A87"/>
    <w:rsid w:val="00C91AE6"/>
    <w:rsid w:val="00C92AE7"/>
    <w:rsid w:val="00C93C0F"/>
    <w:rsid w:val="00C945B4"/>
    <w:rsid w:val="00C95AFE"/>
    <w:rsid w:val="00C95F33"/>
    <w:rsid w:val="00C97513"/>
    <w:rsid w:val="00C97B2D"/>
    <w:rsid w:val="00CA0201"/>
    <w:rsid w:val="00CA0E1C"/>
    <w:rsid w:val="00CA140E"/>
    <w:rsid w:val="00CA198F"/>
    <w:rsid w:val="00CA28C5"/>
    <w:rsid w:val="00CA2931"/>
    <w:rsid w:val="00CA3CED"/>
    <w:rsid w:val="00CA5935"/>
    <w:rsid w:val="00CA597C"/>
    <w:rsid w:val="00CA7AF7"/>
    <w:rsid w:val="00CA7B45"/>
    <w:rsid w:val="00CB0625"/>
    <w:rsid w:val="00CB086D"/>
    <w:rsid w:val="00CB1910"/>
    <w:rsid w:val="00CB2170"/>
    <w:rsid w:val="00CB3B76"/>
    <w:rsid w:val="00CB3EC0"/>
    <w:rsid w:val="00CB4444"/>
    <w:rsid w:val="00CB5009"/>
    <w:rsid w:val="00CB5C2F"/>
    <w:rsid w:val="00CB6F3B"/>
    <w:rsid w:val="00CB71D6"/>
    <w:rsid w:val="00CC0049"/>
    <w:rsid w:val="00CC0454"/>
    <w:rsid w:val="00CC24B6"/>
    <w:rsid w:val="00CC5E22"/>
    <w:rsid w:val="00CD0290"/>
    <w:rsid w:val="00CD067C"/>
    <w:rsid w:val="00CD109B"/>
    <w:rsid w:val="00CD2925"/>
    <w:rsid w:val="00CD319F"/>
    <w:rsid w:val="00CD3775"/>
    <w:rsid w:val="00CD4B15"/>
    <w:rsid w:val="00CD4D2D"/>
    <w:rsid w:val="00CD7593"/>
    <w:rsid w:val="00CE0E1E"/>
    <w:rsid w:val="00CE1AE3"/>
    <w:rsid w:val="00CE2226"/>
    <w:rsid w:val="00CE22A7"/>
    <w:rsid w:val="00CE26A5"/>
    <w:rsid w:val="00CE2A1E"/>
    <w:rsid w:val="00CE3565"/>
    <w:rsid w:val="00CE5A50"/>
    <w:rsid w:val="00CE6269"/>
    <w:rsid w:val="00CF0018"/>
    <w:rsid w:val="00CF10DB"/>
    <w:rsid w:val="00CF13D7"/>
    <w:rsid w:val="00CF33DD"/>
    <w:rsid w:val="00CF37D3"/>
    <w:rsid w:val="00CF4F5C"/>
    <w:rsid w:val="00CF5206"/>
    <w:rsid w:val="00CF6F73"/>
    <w:rsid w:val="00D00174"/>
    <w:rsid w:val="00D00A35"/>
    <w:rsid w:val="00D01143"/>
    <w:rsid w:val="00D017C0"/>
    <w:rsid w:val="00D02399"/>
    <w:rsid w:val="00D04AB7"/>
    <w:rsid w:val="00D059A0"/>
    <w:rsid w:val="00D05F7B"/>
    <w:rsid w:val="00D06B23"/>
    <w:rsid w:val="00D06F6E"/>
    <w:rsid w:val="00D07928"/>
    <w:rsid w:val="00D10688"/>
    <w:rsid w:val="00D10CA8"/>
    <w:rsid w:val="00D10ECF"/>
    <w:rsid w:val="00D10EE9"/>
    <w:rsid w:val="00D1118D"/>
    <w:rsid w:val="00D141EA"/>
    <w:rsid w:val="00D148BC"/>
    <w:rsid w:val="00D15995"/>
    <w:rsid w:val="00D20E37"/>
    <w:rsid w:val="00D21277"/>
    <w:rsid w:val="00D22073"/>
    <w:rsid w:val="00D2250D"/>
    <w:rsid w:val="00D226F1"/>
    <w:rsid w:val="00D23CFB"/>
    <w:rsid w:val="00D23E03"/>
    <w:rsid w:val="00D24545"/>
    <w:rsid w:val="00D2484C"/>
    <w:rsid w:val="00D25983"/>
    <w:rsid w:val="00D27430"/>
    <w:rsid w:val="00D27C87"/>
    <w:rsid w:val="00D3045C"/>
    <w:rsid w:val="00D30F0B"/>
    <w:rsid w:val="00D31488"/>
    <w:rsid w:val="00D31580"/>
    <w:rsid w:val="00D31A98"/>
    <w:rsid w:val="00D325BA"/>
    <w:rsid w:val="00D32CAA"/>
    <w:rsid w:val="00D32F5B"/>
    <w:rsid w:val="00D333EC"/>
    <w:rsid w:val="00D33666"/>
    <w:rsid w:val="00D339D6"/>
    <w:rsid w:val="00D34055"/>
    <w:rsid w:val="00D34082"/>
    <w:rsid w:val="00D3517B"/>
    <w:rsid w:val="00D40E90"/>
    <w:rsid w:val="00D4144A"/>
    <w:rsid w:val="00D41D19"/>
    <w:rsid w:val="00D42C79"/>
    <w:rsid w:val="00D42F4B"/>
    <w:rsid w:val="00D434E7"/>
    <w:rsid w:val="00D43C5C"/>
    <w:rsid w:val="00D43DEB"/>
    <w:rsid w:val="00D45AA4"/>
    <w:rsid w:val="00D46F39"/>
    <w:rsid w:val="00D51212"/>
    <w:rsid w:val="00D5201C"/>
    <w:rsid w:val="00D523F5"/>
    <w:rsid w:val="00D52688"/>
    <w:rsid w:val="00D53485"/>
    <w:rsid w:val="00D543F0"/>
    <w:rsid w:val="00D56123"/>
    <w:rsid w:val="00D565C4"/>
    <w:rsid w:val="00D57261"/>
    <w:rsid w:val="00D606FD"/>
    <w:rsid w:val="00D60827"/>
    <w:rsid w:val="00D60AAA"/>
    <w:rsid w:val="00D61CD1"/>
    <w:rsid w:val="00D61D3C"/>
    <w:rsid w:val="00D63E07"/>
    <w:rsid w:val="00D64BB4"/>
    <w:rsid w:val="00D66423"/>
    <w:rsid w:val="00D67EC6"/>
    <w:rsid w:val="00D70207"/>
    <w:rsid w:val="00D702B3"/>
    <w:rsid w:val="00D70D0F"/>
    <w:rsid w:val="00D70FA4"/>
    <w:rsid w:val="00D71CC2"/>
    <w:rsid w:val="00D727DF"/>
    <w:rsid w:val="00D73158"/>
    <w:rsid w:val="00D73BC2"/>
    <w:rsid w:val="00D73C48"/>
    <w:rsid w:val="00D7565A"/>
    <w:rsid w:val="00D75C8B"/>
    <w:rsid w:val="00D75EE7"/>
    <w:rsid w:val="00D76E3C"/>
    <w:rsid w:val="00D76F2C"/>
    <w:rsid w:val="00D770F6"/>
    <w:rsid w:val="00D77C0A"/>
    <w:rsid w:val="00D80785"/>
    <w:rsid w:val="00D807F9"/>
    <w:rsid w:val="00D80C3F"/>
    <w:rsid w:val="00D81910"/>
    <w:rsid w:val="00D8264E"/>
    <w:rsid w:val="00D84F1A"/>
    <w:rsid w:val="00D85C86"/>
    <w:rsid w:val="00D86CBB"/>
    <w:rsid w:val="00D86D32"/>
    <w:rsid w:val="00D8770A"/>
    <w:rsid w:val="00D877D8"/>
    <w:rsid w:val="00D9023F"/>
    <w:rsid w:val="00D912C7"/>
    <w:rsid w:val="00D91304"/>
    <w:rsid w:val="00D92BB4"/>
    <w:rsid w:val="00D92D46"/>
    <w:rsid w:val="00D92F2D"/>
    <w:rsid w:val="00D9320F"/>
    <w:rsid w:val="00D93725"/>
    <w:rsid w:val="00D93B97"/>
    <w:rsid w:val="00D94052"/>
    <w:rsid w:val="00D956E7"/>
    <w:rsid w:val="00D95849"/>
    <w:rsid w:val="00D958A7"/>
    <w:rsid w:val="00D961A5"/>
    <w:rsid w:val="00D96BDA"/>
    <w:rsid w:val="00D97629"/>
    <w:rsid w:val="00D9777D"/>
    <w:rsid w:val="00D9784F"/>
    <w:rsid w:val="00D97CC3"/>
    <w:rsid w:val="00DA1EA3"/>
    <w:rsid w:val="00DA2078"/>
    <w:rsid w:val="00DA340B"/>
    <w:rsid w:val="00DA3DF4"/>
    <w:rsid w:val="00DA5515"/>
    <w:rsid w:val="00DA67B4"/>
    <w:rsid w:val="00DA69DB"/>
    <w:rsid w:val="00DA6C3D"/>
    <w:rsid w:val="00DA7104"/>
    <w:rsid w:val="00DA76D0"/>
    <w:rsid w:val="00DA7DEC"/>
    <w:rsid w:val="00DB2D28"/>
    <w:rsid w:val="00DB2F6C"/>
    <w:rsid w:val="00DB3DCA"/>
    <w:rsid w:val="00DB423B"/>
    <w:rsid w:val="00DB57FD"/>
    <w:rsid w:val="00DB5A6C"/>
    <w:rsid w:val="00DB6214"/>
    <w:rsid w:val="00DB6499"/>
    <w:rsid w:val="00DB78D4"/>
    <w:rsid w:val="00DB7B76"/>
    <w:rsid w:val="00DC015F"/>
    <w:rsid w:val="00DC0845"/>
    <w:rsid w:val="00DC2C8F"/>
    <w:rsid w:val="00DC338D"/>
    <w:rsid w:val="00DC34E4"/>
    <w:rsid w:val="00DC4803"/>
    <w:rsid w:val="00DC4AE1"/>
    <w:rsid w:val="00DC4EB9"/>
    <w:rsid w:val="00DC6871"/>
    <w:rsid w:val="00DC7302"/>
    <w:rsid w:val="00DD08A6"/>
    <w:rsid w:val="00DD228B"/>
    <w:rsid w:val="00DD4EB7"/>
    <w:rsid w:val="00DD5AC9"/>
    <w:rsid w:val="00DD6660"/>
    <w:rsid w:val="00DD6820"/>
    <w:rsid w:val="00DD7341"/>
    <w:rsid w:val="00DD79CF"/>
    <w:rsid w:val="00DE0A56"/>
    <w:rsid w:val="00DE0A9C"/>
    <w:rsid w:val="00DE2017"/>
    <w:rsid w:val="00DE2BD5"/>
    <w:rsid w:val="00DE31A6"/>
    <w:rsid w:val="00DE43CE"/>
    <w:rsid w:val="00DE4620"/>
    <w:rsid w:val="00DE5BCF"/>
    <w:rsid w:val="00DE71E2"/>
    <w:rsid w:val="00DE7DCA"/>
    <w:rsid w:val="00DF0EB6"/>
    <w:rsid w:val="00DF0EDC"/>
    <w:rsid w:val="00DF4ADF"/>
    <w:rsid w:val="00DF5063"/>
    <w:rsid w:val="00DF5070"/>
    <w:rsid w:val="00DF532C"/>
    <w:rsid w:val="00DF681F"/>
    <w:rsid w:val="00E019AA"/>
    <w:rsid w:val="00E019C7"/>
    <w:rsid w:val="00E01EBF"/>
    <w:rsid w:val="00E02BBD"/>
    <w:rsid w:val="00E050EB"/>
    <w:rsid w:val="00E05568"/>
    <w:rsid w:val="00E0569D"/>
    <w:rsid w:val="00E057C8"/>
    <w:rsid w:val="00E058FD"/>
    <w:rsid w:val="00E05FD2"/>
    <w:rsid w:val="00E07803"/>
    <w:rsid w:val="00E10B9E"/>
    <w:rsid w:val="00E1114A"/>
    <w:rsid w:val="00E1179E"/>
    <w:rsid w:val="00E11945"/>
    <w:rsid w:val="00E11D0E"/>
    <w:rsid w:val="00E123E1"/>
    <w:rsid w:val="00E127CE"/>
    <w:rsid w:val="00E12981"/>
    <w:rsid w:val="00E13386"/>
    <w:rsid w:val="00E14515"/>
    <w:rsid w:val="00E1595C"/>
    <w:rsid w:val="00E15FEC"/>
    <w:rsid w:val="00E17F3A"/>
    <w:rsid w:val="00E22EEF"/>
    <w:rsid w:val="00E236BE"/>
    <w:rsid w:val="00E241F6"/>
    <w:rsid w:val="00E2430A"/>
    <w:rsid w:val="00E2455B"/>
    <w:rsid w:val="00E24F41"/>
    <w:rsid w:val="00E25B6A"/>
    <w:rsid w:val="00E25BF1"/>
    <w:rsid w:val="00E25F34"/>
    <w:rsid w:val="00E262EE"/>
    <w:rsid w:val="00E26977"/>
    <w:rsid w:val="00E26C50"/>
    <w:rsid w:val="00E2729E"/>
    <w:rsid w:val="00E27AA8"/>
    <w:rsid w:val="00E27B37"/>
    <w:rsid w:val="00E27EA9"/>
    <w:rsid w:val="00E30AE1"/>
    <w:rsid w:val="00E34450"/>
    <w:rsid w:val="00E344E8"/>
    <w:rsid w:val="00E35E00"/>
    <w:rsid w:val="00E40CAA"/>
    <w:rsid w:val="00E40CF1"/>
    <w:rsid w:val="00E41D34"/>
    <w:rsid w:val="00E42559"/>
    <w:rsid w:val="00E4399F"/>
    <w:rsid w:val="00E44C47"/>
    <w:rsid w:val="00E46BC1"/>
    <w:rsid w:val="00E47CF3"/>
    <w:rsid w:val="00E50366"/>
    <w:rsid w:val="00E50E2D"/>
    <w:rsid w:val="00E50F55"/>
    <w:rsid w:val="00E511AE"/>
    <w:rsid w:val="00E526E6"/>
    <w:rsid w:val="00E52F27"/>
    <w:rsid w:val="00E538D7"/>
    <w:rsid w:val="00E542A2"/>
    <w:rsid w:val="00E5476C"/>
    <w:rsid w:val="00E55BA7"/>
    <w:rsid w:val="00E57427"/>
    <w:rsid w:val="00E57A75"/>
    <w:rsid w:val="00E60845"/>
    <w:rsid w:val="00E60AA6"/>
    <w:rsid w:val="00E60CF3"/>
    <w:rsid w:val="00E61230"/>
    <w:rsid w:val="00E6136E"/>
    <w:rsid w:val="00E625A1"/>
    <w:rsid w:val="00E65A12"/>
    <w:rsid w:val="00E704FD"/>
    <w:rsid w:val="00E70A3B"/>
    <w:rsid w:val="00E712A5"/>
    <w:rsid w:val="00E7181D"/>
    <w:rsid w:val="00E71F33"/>
    <w:rsid w:val="00E72517"/>
    <w:rsid w:val="00E73288"/>
    <w:rsid w:val="00E739A7"/>
    <w:rsid w:val="00E74AAF"/>
    <w:rsid w:val="00E763E0"/>
    <w:rsid w:val="00E76ECD"/>
    <w:rsid w:val="00E770F7"/>
    <w:rsid w:val="00E80530"/>
    <w:rsid w:val="00E82C0B"/>
    <w:rsid w:val="00E83A34"/>
    <w:rsid w:val="00E84DFC"/>
    <w:rsid w:val="00E84F59"/>
    <w:rsid w:val="00E85498"/>
    <w:rsid w:val="00E85997"/>
    <w:rsid w:val="00E85BF0"/>
    <w:rsid w:val="00E87DB3"/>
    <w:rsid w:val="00E90416"/>
    <w:rsid w:val="00E90C23"/>
    <w:rsid w:val="00E91EA9"/>
    <w:rsid w:val="00E9247D"/>
    <w:rsid w:val="00E93584"/>
    <w:rsid w:val="00E93773"/>
    <w:rsid w:val="00E94593"/>
    <w:rsid w:val="00E94C79"/>
    <w:rsid w:val="00E9554E"/>
    <w:rsid w:val="00E95661"/>
    <w:rsid w:val="00E962F1"/>
    <w:rsid w:val="00E96C49"/>
    <w:rsid w:val="00EA0152"/>
    <w:rsid w:val="00EA01F9"/>
    <w:rsid w:val="00EA0A36"/>
    <w:rsid w:val="00EA1F00"/>
    <w:rsid w:val="00EA2452"/>
    <w:rsid w:val="00EA2BCF"/>
    <w:rsid w:val="00EA2F14"/>
    <w:rsid w:val="00EA4E2D"/>
    <w:rsid w:val="00EA56F9"/>
    <w:rsid w:val="00EA571A"/>
    <w:rsid w:val="00EA6C68"/>
    <w:rsid w:val="00EA71D0"/>
    <w:rsid w:val="00EA746B"/>
    <w:rsid w:val="00EA7EEC"/>
    <w:rsid w:val="00EB1269"/>
    <w:rsid w:val="00EB21DD"/>
    <w:rsid w:val="00EB2A83"/>
    <w:rsid w:val="00EB2A8B"/>
    <w:rsid w:val="00EB2D61"/>
    <w:rsid w:val="00EB32BC"/>
    <w:rsid w:val="00EB36E7"/>
    <w:rsid w:val="00EB4BEC"/>
    <w:rsid w:val="00EB5007"/>
    <w:rsid w:val="00EB5CB5"/>
    <w:rsid w:val="00EB6614"/>
    <w:rsid w:val="00EB6E24"/>
    <w:rsid w:val="00EC23C3"/>
    <w:rsid w:val="00EC5462"/>
    <w:rsid w:val="00EC57D1"/>
    <w:rsid w:val="00EC5C92"/>
    <w:rsid w:val="00ED0ACB"/>
    <w:rsid w:val="00ED2BF5"/>
    <w:rsid w:val="00ED2D61"/>
    <w:rsid w:val="00ED3E71"/>
    <w:rsid w:val="00ED54FE"/>
    <w:rsid w:val="00ED5F0C"/>
    <w:rsid w:val="00ED6868"/>
    <w:rsid w:val="00EE0164"/>
    <w:rsid w:val="00EE105D"/>
    <w:rsid w:val="00EE16CB"/>
    <w:rsid w:val="00EE3E27"/>
    <w:rsid w:val="00EE4211"/>
    <w:rsid w:val="00EE4892"/>
    <w:rsid w:val="00EE5066"/>
    <w:rsid w:val="00EE54C2"/>
    <w:rsid w:val="00EE6021"/>
    <w:rsid w:val="00EE62E8"/>
    <w:rsid w:val="00EE6C72"/>
    <w:rsid w:val="00EE790B"/>
    <w:rsid w:val="00EF18D7"/>
    <w:rsid w:val="00EF2D19"/>
    <w:rsid w:val="00EF33BA"/>
    <w:rsid w:val="00EF36D0"/>
    <w:rsid w:val="00EF3D05"/>
    <w:rsid w:val="00EF57BC"/>
    <w:rsid w:val="00EF635A"/>
    <w:rsid w:val="00EF751F"/>
    <w:rsid w:val="00F019BD"/>
    <w:rsid w:val="00F02D0C"/>
    <w:rsid w:val="00F0323C"/>
    <w:rsid w:val="00F03356"/>
    <w:rsid w:val="00F034BB"/>
    <w:rsid w:val="00F0368B"/>
    <w:rsid w:val="00F04CC0"/>
    <w:rsid w:val="00F10193"/>
    <w:rsid w:val="00F1074F"/>
    <w:rsid w:val="00F10D96"/>
    <w:rsid w:val="00F11867"/>
    <w:rsid w:val="00F11884"/>
    <w:rsid w:val="00F13F14"/>
    <w:rsid w:val="00F147E8"/>
    <w:rsid w:val="00F15219"/>
    <w:rsid w:val="00F15469"/>
    <w:rsid w:val="00F15513"/>
    <w:rsid w:val="00F15FF8"/>
    <w:rsid w:val="00F165FC"/>
    <w:rsid w:val="00F16B38"/>
    <w:rsid w:val="00F1785C"/>
    <w:rsid w:val="00F201E8"/>
    <w:rsid w:val="00F2022C"/>
    <w:rsid w:val="00F2151A"/>
    <w:rsid w:val="00F2281C"/>
    <w:rsid w:val="00F25FD6"/>
    <w:rsid w:val="00F262C4"/>
    <w:rsid w:val="00F270BC"/>
    <w:rsid w:val="00F2793C"/>
    <w:rsid w:val="00F30C23"/>
    <w:rsid w:val="00F31907"/>
    <w:rsid w:val="00F31FE5"/>
    <w:rsid w:val="00F33946"/>
    <w:rsid w:val="00F350C3"/>
    <w:rsid w:val="00F355B5"/>
    <w:rsid w:val="00F365D4"/>
    <w:rsid w:val="00F37C34"/>
    <w:rsid w:val="00F41E28"/>
    <w:rsid w:val="00F41E75"/>
    <w:rsid w:val="00F43AD7"/>
    <w:rsid w:val="00F440EA"/>
    <w:rsid w:val="00F46D78"/>
    <w:rsid w:val="00F47417"/>
    <w:rsid w:val="00F47D68"/>
    <w:rsid w:val="00F47DD3"/>
    <w:rsid w:val="00F500CC"/>
    <w:rsid w:val="00F52217"/>
    <w:rsid w:val="00F54149"/>
    <w:rsid w:val="00F555C0"/>
    <w:rsid w:val="00F573DD"/>
    <w:rsid w:val="00F579A1"/>
    <w:rsid w:val="00F60446"/>
    <w:rsid w:val="00F61925"/>
    <w:rsid w:val="00F61CB2"/>
    <w:rsid w:val="00F61D05"/>
    <w:rsid w:val="00F620C2"/>
    <w:rsid w:val="00F62757"/>
    <w:rsid w:val="00F64E0C"/>
    <w:rsid w:val="00F66D11"/>
    <w:rsid w:val="00F66D21"/>
    <w:rsid w:val="00F67EDA"/>
    <w:rsid w:val="00F703FA"/>
    <w:rsid w:val="00F70CC4"/>
    <w:rsid w:val="00F70E54"/>
    <w:rsid w:val="00F7102A"/>
    <w:rsid w:val="00F7179B"/>
    <w:rsid w:val="00F73656"/>
    <w:rsid w:val="00F73891"/>
    <w:rsid w:val="00F7427D"/>
    <w:rsid w:val="00F74642"/>
    <w:rsid w:val="00F74A38"/>
    <w:rsid w:val="00F766DB"/>
    <w:rsid w:val="00F768AE"/>
    <w:rsid w:val="00F76FE9"/>
    <w:rsid w:val="00F7759F"/>
    <w:rsid w:val="00F77C50"/>
    <w:rsid w:val="00F77C89"/>
    <w:rsid w:val="00F80C21"/>
    <w:rsid w:val="00F8600D"/>
    <w:rsid w:val="00F8754C"/>
    <w:rsid w:val="00F87D8B"/>
    <w:rsid w:val="00F93D3E"/>
    <w:rsid w:val="00F945ED"/>
    <w:rsid w:val="00F946CD"/>
    <w:rsid w:val="00F9493E"/>
    <w:rsid w:val="00F950D1"/>
    <w:rsid w:val="00F95113"/>
    <w:rsid w:val="00F95CB1"/>
    <w:rsid w:val="00F96B4A"/>
    <w:rsid w:val="00F979F1"/>
    <w:rsid w:val="00F97A5C"/>
    <w:rsid w:val="00FA12F2"/>
    <w:rsid w:val="00FA1DF2"/>
    <w:rsid w:val="00FA2E98"/>
    <w:rsid w:val="00FA31BF"/>
    <w:rsid w:val="00FA3B40"/>
    <w:rsid w:val="00FA44E9"/>
    <w:rsid w:val="00FA45CE"/>
    <w:rsid w:val="00FA46B8"/>
    <w:rsid w:val="00FA5A35"/>
    <w:rsid w:val="00FA5F89"/>
    <w:rsid w:val="00FA6847"/>
    <w:rsid w:val="00FA70F5"/>
    <w:rsid w:val="00FB0EC6"/>
    <w:rsid w:val="00FB14B9"/>
    <w:rsid w:val="00FB373E"/>
    <w:rsid w:val="00FB3867"/>
    <w:rsid w:val="00FB3A96"/>
    <w:rsid w:val="00FB3BAE"/>
    <w:rsid w:val="00FB4BB2"/>
    <w:rsid w:val="00FB5305"/>
    <w:rsid w:val="00FB573F"/>
    <w:rsid w:val="00FB5A7B"/>
    <w:rsid w:val="00FB65CD"/>
    <w:rsid w:val="00FB68BA"/>
    <w:rsid w:val="00FB6A8E"/>
    <w:rsid w:val="00FB6DFC"/>
    <w:rsid w:val="00FC094B"/>
    <w:rsid w:val="00FC0F40"/>
    <w:rsid w:val="00FC1473"/>
    <w:rsid w:val="00FC23D7"/>
    <w:rsid w:val="00FC2477"/>
    <w:rsid w:val="00FC26E2"/>
    <w:rsid w:val="00FC3041"/>
    <w:rsid w:val="00FC3573"/>
    <w:rsid w:val="00FC360D"/>
    <w:rsid w:val="00FC37E3"/>
    <w:rsid w:val="00FC45EB"/>
    <w:rsid w:val="00FC56F1"/>
    <w:rsid w:val="00FC6C52"/>
    <w:rsid w:val="00FD1142"/>
    <w:rsid w:val="00FD1DF2"/>
    <w:rsid w:val="00FD212A"/>
    <w:rsid w:val="00FD2352"/>
    <w:rsid w:val="00FD377F"/>
    <w:rsid w:val="00FD69F1"/>
    <w:rsid w:val="00FD76EE"/>
    <w:rsid w:val="00FD77D5"/>
    <w:rsid w:val="00FE0068"/>
    <w:rsid w:val="00FE01D3"/>
    <w:rsid w:val="00FE1D22"/>
    <w:rsid w:val="00FE3404"/>
    <w:rsid w:val="00FE3A87"/>
    <w:rsid w:val="00FE3BD3"/>
    <w:rsid w:val="00FE44B9"/>
    <w:rsid w:val="00FE4D2E"/>
    <w:rsid w:val="00FE4FBA"/>
    <w:rsid w:val="00FE5DC9"/>
    <w:rsid w:val="00FE63F6"/>
    <w:rsid w:val="00FE674C"/>
    <w:rsid w:val="00FE69F6"/>
    <w:rsid w:val="00FE73DE"/>
    <w:rsid w:val="00FF02D4"/>
    <w:rsid w:val="00FF0A8D"/>
    <w:rsid w:val="00FF1D5B"/>
    <w:rsid w:val="00FF2E55"/>
    <w:rsid w:val="00FF40AE"/>
    <w:rsid w:val="00FF5276"/>
    <w:rsid w:val="00FF5399"/>
    <w:rsid w:val="00FF6273"/>
    <w:rsid w:val="00FF722E"/>
    <w:rsid w:val="00FF74B9"/>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C4ADA3"/>
  <w15:docId w15:val="{7B9C06BF-5561-430B-B0BA-793076B31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5A8A"/>
    <w:pPr>
      <w:spacing w:before="120" w:after="60"/>
      <w:ind w:left="142" w:hanging="142"/>
    </w:pPr>
    <w:rPr>
      <w:sz w:val="24"/>
      <w:szCs w:val="24"/>
    </w:rPr>
  </w:style>
  <w:style w:type="paragraph" w:styleId="1">
    <w:name w:val="heading 1"/>
    <w:basedOn w:val="a"/>
    <w:next w:val="a"/>
    <w:link w:val="10"/>
    <w:qFormat/>
    <w:rsid w:val="00125A8A"/>
    <w:pPr>
      <w:keepNext/>
      <w:outlineLvl w:val="0"/>
    </w:pPr>
    <w:rPr>
      <w:b/>
      <w:bCs/>
      <w:color w:val="FF00FF"/>
    </w:rPr>
  </w:style>
  <w:style w:type="paragraph" w:styleId="2">
    <w:name w:val="heading 2"/>
    <w:aliases w:val="heading 3"/>
    <w:basedOn w:val="a"/>
    <w:next w:val="a"/>
    <w:link w:val="20"/>
    <w:qFormat/>
    <w:rsid w:val="00125A8A"/>
    <w:pPr>
      <w:keepNext/>
      <w:spacing w:before="240"/>
      <w:outlineLvl w:val="1"/>
    </w:pPr>
    <w:rPr>
      <w:rFonts w:ascii="Arial" w:hAnsi="Arial"/>
      <w:b/>
      <w:i/>
      <w:sz w:val="28"/>
      <w:szCs w:val="28"/>
      <w:lang w:val="en-US"/>
    </w:rPr>
  </w:style>
  <w:style w:type="paragraph" w:styleId="3">
    <w:name w:val="heading 3"/>
    <w:basedOn w:val="a"/>
    <w:next w:val="a"/>
    <w:link w:val="30"/>
    <w:qFormat/>
    <w:rsid w:val="00125A8A"/>
    <w:pPr>
      <w:keepNext/>
      <w:spacing w:before="100" w:beforeAutospacing="1" w:after="100" w:afterAutospacing="1"/>
      <w:ind w:left="360"/>
      <w:outlineLvl w:val="2"/>
    </w:pPr>
    <w:rPr>
      <w:b/>
      <w:bCs/>
      <w:color w:val="FF00FF"/>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125A8A"/>
    <w:pPr>
      <w:tabs>
        <w:tab w:val="center" w:pos="4153"/>
        <w:tab w:val="right" w:pos="8306"/>
      </w:tabs>
    </w:pPr>
    <w:rPr>
      <w:rFonts w:ascii="Arial" w:hAnsi="Arial"/>
      <w:sz w:val="23"/>
    </w:rPr>
  </w:style>
  <w:style w:type="character" w:styleId="a5">
    <w:name w:val="page number"/>
    <w:basedOn w:val="a0"/>
    <w:rsid w:val="001912B6"/>
  </w:style>
  <w:style w:type="paragraph" w:styleId="a6">
    <w:name w:val="header"/>
    <w:basedOn w:val="a"/>
    <w:link w:val="a7"/>
    <w:rsid w:val="00125A8A"/>
    <w:pPr>
      <w:tabs>
        <w:tab w:val="center" w:pos="4153"/>
        <w:tab w:val="right" w:pos="8306"/>
      </w:tabs>
    </w:pPr>
  </w:style>
  <w:style w:type="character" w:styleId="a8">
    <w:name w:val="annotation reference"/>
    <w:semiHidden/>
    <w:rsid w:val="00125A8A"/>
    <w:rPr>
      <w:sz w:val="16"/>
      <w:szCs w:val="16"/>
    </w:rPr>
  </w:style>
  <w:style w:type="paragraph" w:styleId="a9">
    <w:name w:val="annotation text"/>
    <w:basedOn w:val="a"/>
    <w:link w:val="aa"/>
    <w:semiHidden/>
    <w:rsid w:val="00125A8A"/>
    <w:rPr>
      <w:sz w:val="20"/>
      <w:szCs w:val="20"/>
    </w:rPr>
  </w:style>
  <w:style w:type="paragraph" w:styleId="ab">
    <w:name w:val="annotation subject"/>
    <w:basedOn w:val="a9"/>
    <w:next w:val="a9"/>
    <w:semiHidden/>
    <w:rsid w:val="00125A8A"/>
    <w:rPr>
      <w:sz w:val="24"/>
      <w:szCs w:val="24"/>
    </w:rPr>
  </w:style>
  <w:style w:type="paragraph" w:styleId="ac">
    <w:name w:val="Balloon Text"/>
    <w:basedOn w:val="a"/>
    <w:link w:val="ad"/>
    <w:semiHidden/>
    <w:rsid w:val="00125A8A"/>
    <w:rPr>
      <w:rFonts w:ascii="Lucida Grande" w:hAnsi="Lucida Grande"/>
      <w:sz w:val="18"/>
      <w:szCs w:val="18"/>
    </w:rPr>
  </w:style>
  <w:style w:type="paragraph" w:customStyle="1" w:styleId="Text">
    <w:name w:val="Text"/>
    <w:basedOn w:val="TextList"/>
    <w:link w:val="TextChar"/>
    <w:rsid w:val="00125A8A"/>
    <w:pPr>
      <w:ind w:left="0" w:firstLine="0"/>
    </w:pPr>
  </w:style>
  <w:style w:type="character" w:customStyle="1" w:styleId="TextChar">
    <w:name w:val="Text Char"/>
    <w:link w:val="Text"/>
    <w:rsid w:val="001912B6"/>
    <w:rPr>
      <w:rFonts w:ascii="Arial" w:hAnsi="Arial" w:cs="Arial"/>
      <w:sz w:val="18"/>
      <w:szCs w:val="18"/>
    </w:rPr>
  </w:style>
  <w:style w:type="paragraph" w:customStyle="1" w:styleId="Text2Col">
    <w:name w:val="Text 2 Col"/>
    <w:basedOn w:val="Text"/>
    <w:link w:val="Text2ColChar"/>
    <w:rsid w:val="001912B6"/>
    <w:pPr>
      <w:tabs>
        <w:tab w:val="left" w:pos="540"/>
        <w:tab w:val="left" w:pos="2340"/>
      </w:tabs>
    </w:pPr>
  </w:style>
  <w:style w:type="paragraph" w:customStyle="1" w:styleId="HeadASection">
    <w:name w:val="Head A Section"/>
    <w:basedOn w:val="a"/>
    <w:next w:val="a"/>
    <w:link w:val="HeadASectionChar"/>
    <w:rsid w:val="00125A8A"/>
    <w:pPr>
      <w:keepNext/>
      <w:shd w:val="clear" w:color="auto" w:fill="C0C0C0"/>
      <w:spacing w:before="60"/>
    </w:pPr>
    <w:rPr>
      <w:rFonts w:ascii="Arial" w:hAnsi="Arial" w:cs="Arial"/>
      <w:b/>
      <w:sz w:val="22"/>
      <w:szCs w:val="22"/>
    </w:rPr>
  </w:style>
  <w:style w:type="paragraph" w:customStyle="1" w:styleId="HeadBSubsection">
    <w:name w:val="Head B Subsection"/>
    <w:next w:val="Rubric"/>
    <w:rsid w:val="001912B6"/>
    <w:pPr>
      <w:spacing w:before="120" w:after="60"/>
    </w:pPr>
    <w:rPr>
      <w:rFonts w:cs="Arial"/>
      <w:sz w:val="24"/>
      <w:szCs w:val="24"/>
    </w:rPr>
  </w:style>
  <w:style w:type="paragraph" w:customStyle="1" w:styleId="Rubric">
    <w:name w:val="Rubric"/>
    <w:basedOn w:val="a"/>
    <w:link w:val="RubricChar"/>
    <w:rsid w:val="00125A8A"/>
    <w:pPr>
      <w:keepNext/>
    </w:pPr>
    <w:rPr>
      <w:rFonts w:ascii="Arial" w:hAnsi="Arial" w:cs="Arial"/>
      <w:b/>
      <w:sz w:val="18"/>
      <w:szCs w:val="18"/>
    </w:rPr>
  </w:style>
  <w:style w:type="paragraph" w:customStyle="1" w:styleId="TextBox">
    <w:name w:val="Text Box"/>
    <w:basedOn w:val="Text"/>
    <w:rsid w:val="001912B6"/>
    <w:pPr>
      <w:pBdr>
        <w:top w:val="single" w:sz="12" w:space="1" w:color="auto"/>
        <w:left w:val="single" w:sz="12" w:space="4" w:color="auto"/>
        <w:bottom w:val="single" w:sz="12" w:space="1" w:color="auto"/>
        <w:right w:val="single" w:sz="12" w:space="4" w:color="auto"/>
      </w:pBdr>
      <w:tabs>
        <w:tab w:val="left" w:pos="2160"/>
        <w:tab w:val="right" w:pos="4140"/>
      </w:tabs>
    </w:pPr>
  </w:style>
  <w:style w:type="paragraph" w:customStyle="1" w:styleId="TextList">
    <w:name w:val="Text List"/>
    <w:basedOn w:val="a"/>
    <w:link w:val="TextListChar"/>
    <w:rsid w:val="00125A8A"/>
    <w:pPr>
      <w:tabs>
        <w:tab w:val="left" w:pos="227"/>
      </w:tabs>
      <w:spacing w:line="240" w:lineRule="exact"/>
      <w:ind w:left="227" w:hanging="227"/>
    </w:pPr>
    <w:rPr>
      <w:rFonts w:ascii="Arial" w:hAnsi="Arial" w:cs="Arial"/>
      <w:sz w:val="18"/>
      <w:szCs w:val="18"/>
    </w:rPr>
  </w:style>
  <w:style w:type="paragraph" w:customStyle="1" w:styleId="TextDialogue">
    <w:name w:val="Text Dialogue"/>
    <w:basedOn w:val="TextList"/>
    <w:rsid w:val="001912B6"/>
    <w:pPr>
      <w:tabs>
        <w:tab w:val="left" w:pos="567"/>
      </w:tabs>
      <w:ind w:left="567" w:hanging="567"/>
    </w:pPr>
  </w:style>
  <w:style w:type="paragraph" w:customStyle="1" w:styleId="TextExample">
    <w:name w:val="Text Example"/>
    <w:basedOn w:val="TextList"/>
    <w:link w:val="TextExampleChar"/>
    <w:rsid w:val="001912B6"/>
    <w:rPr>
      <w:i/>
    </w:rPr>
  </w:style>
  <w:style w:type="paragraph" w:customStyle="1" w:styleId="WordChoiceBox">
    <w:name w:val="Word Choice Box"/>
    <w:basedOn w:val="Text"/>
    <w:link w:val="WordChoiceBoxChar"/>
    <w:rsid w:val="001912B6"/>
    <w:pPr>
      <w:pBdr>
        <w:top w:val="dashed" w:sz="4" w:space="1" w:color="auto"/>
        <w:left w:val="dashed" w:sz="4" w:space="4" w:color="auto"/>
        <w:bottom w:val="dashed" w:sz="4" w:space="1" w:color="auto"/>
        <w:right w:val="dashed" w:sz="4" w:space="4" w:color="auto"/>
      </w:pBdr>
      <w:spacing w:after="120"/>
      <w:ind w:left="170" w:right="170"/>
      <w:contextualSpacing/>
    </w:pPr>
  </w:style>
  <w:style w:type="paragraph" w:customStyle="1" w:styleId="GrammarBoxText">
    <w:name w:val="Grammar Box Text"/>
    <w:basedOn w:val="a"/>
    <w:rsid w:val="001912B6"/>
    <w:pPr>
      <w:pBdr>
        <w:top w:val="single" w:sz="4" w:space="1" w:color="000000"/>
        <w:left w:val="single" w:sz="4" w:space="4" w:color="000000"/>
        <w:bottom w:val="single" w:sz="4" w:space="1" w:color="000000"/>
        <w:right w:val="single" w:sz="4" w:space="4" w:color="000000"/>
      </w:pBdr>
      <w:tabs>
        <w:tab w:val="left" w:pos="540"/>
        <w:tab w:val="left" w:pos="4500"/>
      </w:tabs>
      <w:spacing w:after="120"/>
      <w:ind w:left="539" w:hanging="539"/>
      <w:contextualSpacing/>
    </w:pPr>
    <w:rPr>
      <w:rFonts w:ascii="Arial" w:hAnsi="Arial"/>
    </w:rPr>
  </w:style>
  <w:style w:type="paragraph" w:customStyle="1" w:styleId="GrammarBoxTitle">
    <w:name w:val="Grammar Box Title"/>
    <w:basedOn w:val="GrammarBoxText"/>
    <w:rsid w:val="001912B6"/>
    <w:rPr>
      <w:b/>
    </w:rPr>
  </w:style>
  <w:style w:type="paragraph" w:customStyle="1" w:styleId="TextTable">
    <w:name w:val="Text Table"/>
    <w:basedOn w:val="Text"/>
    <w:semiHidden/>
    <w:rsid w:val="001912B6"/>
  </w:style>
  <w:style w:type="character" w:customStyle="1" w:styleId="Phoneticschr">
    <w:name w:val="Phonetics chr"/>
    <w:rsid w:val="00125A8A"/>
    <w:rPr>
      <w:rFonts w:ascii="Charis SIL" w:hAnsi="Charis SIL"/>
      <w:sz w:val="18"/>
    </w:rPr>
  </w:style>
  <w:style w:type="character" w:customStyle="1" w:styleId="TextExamplechr">
    <w:name w:val="Text Example chr"/>
    <w:rsid w:val="001912B6"/>
    <w:rPr>
      <w:i/>
      <w:u w:val="single"/>
    </w:rPr>
  </w:style>
  <w:style w:type="character" w:customStyle="1" w:styleId="GapFillchr">
    <w:name w:val="Gap Fill chr"/>
    <w:rsid w:val="00125A8A"/>
    <w:rPr>
      <w:rFonts w:ascii="Times New Roman" w:hAnsi="Times New Roman"/>
      <w:b/>
      <w:color w:val="000000"/>
      <w:sz w:val="18"/>
      <w:u w:val="single" w:color="000000"/>
    </w:rPr>
  </w:style>
  <w:style w:type="paragraph" w:customStyle="1" w:styleId="BriefDesign">
    <w:name w:val="Brief Design"/>
    <w:basedOn w:val="Text"/>
    <w:rsid w:val="00125A8A"/>
    <w:rPr>
      <w:rFonts w:ascii="Times New Roman" w:hAnsi="Times New Roman"/>
      <w:i/>
      <w:color w:val="0000FF"/>
    </w:rPr>
  </w:style>
  <w:style w:type="paragraph" w:customStyle="1" w:styleId="BriefPhoto">
    <w:name w:val="Brief Photo"/>
    <w:rsid w:val="00125A8A"/>
    <w:pPr>
      <w:spacing w:before="120" w:after="120"/>
      <w:ind w:left="142" w:hanging="142"/>
    </w:pPr>
    <w:rPr>
      <w:i/>
      <w:color w:val="800080"/>
      <w:sz w:val="18"/>
      <w:szCs w:val="18"/>
    </w:rPr>
  </w:style>
  <w:style w:type="paragraph" w:customStyle="1" w:styleId="BriefArtwork">
    <w:name w:val="Brief Artwork"/>
    <w:basedOn w:val="BriefDesign"/>
    <w:rsid w:val="00125A8A"/>
    <w:rPr>
      <w:color w:val="800080"/>
    </w:rPr>
  </w:style>
  <w:style w:type="paragraph" w:customStyle="1" w:styleId="Audioscript">
    <w:name w:val="Audioscript"/>
    <w:basedOn w:val="TextDialogue"/>
    <w:rsid w:val="001912B6"/>
  </w:style>
  <w:style w:type="paragraph" w:customStyle="1" w:styleId="AnswerKey">
    <w:name w:val="Answer Key"/>
    <w:basedOn w:val="a"/>
    <w:rsid w:val="001912B6"/>
    <w:pPr>
      <w:tabs>
        <w:tab w:val="left" w:pos="567"/>
      </w:tabs>
      <w:ind w:left="567" w:hanging="567"/>
    </w:pPr>
    <w:rPr>
      <w:rFonts w:ascii="Arial" w:hAnsi="Arial"/>
    </w:rPr>
  </w:style>
  <w:style w:type="character" w:customStyle="1" w:styleId="Arrowchr">
    <w:name w:val="Arrow chr"/>
    <w:basedOn w:val="a0"/>
    <w:rsid w:val="00125A8A"/>
  </w:style>
  <w:style w:type="table" w:styleId="ae">
    <w:name w:val="Table Grid"/>
    <w:basedOn w:val="a1"/>
    <w:rsid w:val="00125A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character" w:styleId="af">
    <w:name w:val="Hyperlink"/>
    <w:rsid w:val="001912B6"/>
    <w:rPr>
      <w:color w:val="0000FF"/>
      <w:u w:val="single"/>
    </w:rPr>
  </w:style>
  <w:style w:type="paragraph" w:customStyle="1" w:styleId="BriefRealia">
    <w:name w:val="Brief Realia"/>
    <w:basedOn w:val="RealiaText"/>
    <w:rsid w:val="00125A8A"/>
    <w:pPr>
      <w:pBdr>
        <w:top w:val="dotted" w:sz="4" w:space="1" w:color="C0C0C0"/>
        <w:left w:val="dotted" w:sz="4" w:space="4" w:color="C0C0C0"/>
        <w:bottom w:val="dotted" w:sz="4" w:space="1" w:color="C0C0C0"/>
        <w:right w:val="dotted" w:sz="4" w:space="4" w:color="C0C0C0"/>
      </w:pBdr>
      <w:tabs>
        <w:tab w:val="left" w:pos="567"/>
      </w:tabs>
      <w:spacing w:after="240"/>
      <w:ind w:left="0" w:right="0"/>
    </w:pPr>
    <w:rPr>
      <w:rFonts w:ascii="Times New Roman" w:hAnsi="Times New Roman" w:cs="Times New Roman"/>
      <w:i/>
      <w:color w:val="003366"/>
    </w:rPr>
  </w:style>
  <w:style w:type="paragraph" w:customStyle="1" w:styleId="ScoreText">
    <w:name w:val="Score Text"/>
    <w:basedOn w:val="Text"/>
    <w:rsid w:val="001912B6"/>
    <w:pPr>
      <w:jc w:val="center"/>
    </w:pPr>
    <w:rPr>
      <w:b/>
      <w:sz w:val="24"/>
    </w:rPr>
  </w:style>
  <w:style w:type="paragraph" w:customStyle="1" w:styleId="Text3Col">
    <w:name w:val="Text 3 Col"/>
    <w:basedOn w:val="Text"/>
    <w:rsid w:val="001912B6"/>
    <w:pPr>
      <w:tabs>
        <w:tab w:val="left" w:pos="540"/>
        <w:tab w:val="left" w:pos="1980"/>
        <w:tab w:val="left" w:pos="3240"/>
      </w:tabs>
    </w:pPr>
  </w:style>
  <w:style w:type="paragraph" w:customStyle="1" w:styleId="Text4Col">
    <w:name w:val="Text 4 Col"/>
    <w:basedOn w:val="Text"/>
    <w:rsid w:val="001912B6"/>
    <w:pPr>
      <w:tabs>
        <w:tab w:val="left" w:pos="540"/>
        <w:tab w:val="left" w:pos="1440"/>
        <w:tab w:val="left" w:pos="2340"/>
        <w:tab w:val="left" w:pos="3240"/>
      </w:tabs>
    </w:pPr>
  </w:style>
  <w:style w:type="paragraph" w:customStyle="1" w:styleId="CellText">
    <w:name w:val="Cell Text"/>
    <w:rsid w:val="001912B6"/>
    <w:pPr>
      <w:jc w:val="center"/>
    </w:pPr>
    <w:rPr>
      <w:rFonts w:ascii="Arial" w:hAnsi="Arial" w:cs="Arial"/>
      <w:b/>
      <w:szCs w:val="24"/>
      <w:lang w:eastAsia="ko-KR"/>
    </w:rPr>
  </w:style>
  <w:style w:type="character" w:customStyle="1" w:styleId="WriteBoxchr">
    <w:name w:val="Write Box chr"/>
    <w:basedOn w:val="GapFillchr"/>
    <w:rsid w:val="001912B6"/>
    <w:rPr>
      <w:rFonts w:ascii="Times New Roman" w:hAnsi="Times New Roman"/>
      <w:b/>
      <w:i/>
      <w:color w:val="000000"/>
      <w:sz w:val="18"/>
      <w:u w:val="single" w:color="000000"/>
    </w:rPr>
  </w:style>
  <w:style w:type="paragraph" w:customStyle="1" w:styleId="WriteBox">
    <w:name w:val="Write Box"/>
    <w:basedOn w:val="TextBox"/>
    <w:rsid w:val="001912B6"/>
    <w:pPr>
      <w:pBdr>
        <w:top w:val="single" w:sz="12" w:space="6" w:color="auto"/>
        <w:bottom w:val="single" w:sz="12" w:space="4" w:color="auto"/>
      </w:pBdr>
      <w:spacing w:after="120"/>
    </w:pPr>
  </w:style>
  <w:style w:type="character" w:customStyle="1" w:styleId="TextListChar">
    <w:name w:val="Text List Char"/>
    <w:basedOn w:val="TextChar"/>
    <w:link w:val="TextList"/>
    <w:rsid w:val="001541FF"/>
    <w:rPr>
      <w:rFonts w:ascii="Arial" w:hAnsi="Arial" w:cs="Arial"/>
      <w:sz w:val="18"/>
      <w:szCs w:val="18"/>
    </w:rPr>
  </w:style>
  <w:style w:type="character" w:customStyle="1" w:styleId="TextExampleChar">
    <w:name w:val="Text Example Char"/>
    <w:link w:val="TextExample"/>
    <w:rsid w:val="001541FF"/>
    <w:rPr>
      <w:rFonts w:cs="Arial"/>
      <w:i/>
      <w:lang w:val="en-GB" w:eastAsia="en-GB" w:bidi="ar-SA"/>
    </w:rPr>
  </w:style>
  <w:style w:type="character" w:customStyle="1" w:styleId="Text2ColChar">
    <w:name w:val="Text 2 Col Char"/>
    <w:basedOn w:val="TextChar"/>
    <w:link w:val="Text2Col"/>
    <w:rsid w:val="00263CE9"/>
    <w:rPr>
      <w:rFonts w:ascii="Arial" w:hAnsi="Arial" w:cs="Arial"/>
      <w:sz w:val="18"/>
      <w:szCs w:val="18"/>
      <w:lang w:val="en-GB" w:eastAsia="en-GB" w:bidi="ar-SA"/>
    </w:rPr>
  </w:style>
  <w:style w:type="character" w:customStyle="1" w:styleId="WordChoiceBoxChar">
    <w:name w:val="Word Choice Box Char"/>
    <w:basedOn w:val="TextChar"/>
    <w:link w:val="WordChoiceBox"/>
    <w:rsid w:val="00FB68BA"/>
    <w:rPr>
      <w:rFonts w:ascii="Arial" w:hAnsi="Arial" w:cs="Arial"/>
      <w:sz w:val="18"/>
      <w:szCs w:val="18"/>
      <w:lang w:val="en-GB" w:eastAsia="en-GB" w:bidi="ar-SA"/>
    </w:rPr>
  </w:style>
  <w:style w:type="character" w:customStyle="1" w:styleId="RubricChar">
    <w:name w:val="Rubric Char"/>
    <w:link w:val="Rubric"/>
    <w:rsid w:val="00D434E7"/>
    <w:rPr>
      <w:rFonts w:ascii="Arial" w:hAnsi="Arial" w:cs="Arial"/>
      <w:b/>
      <w:sz w:val="18"/>
      <w:szCs w:val="18"/>
    </w:rPr>
  </w:style>
  <w:style w:type="character" w:customStyle="1" w:styleId="aa">
    <w:name w:val="Текст примечания Знак"/>
    <w:link w:val="a9"/>
    <w:semiHidden/>
    <w:rsid w:val="00125A8A"/>
  </w:style>
  <w:style w:type="paragraph" w:customStyle="1" w:styleId="ColorfulShading-Accent11">
    <w:name w:val="Colorful Shading - Accent 11"/>
    <w:hidden/>
    <w:uiPriority w:val="99"/>
    <w:semiHidden/>
    <w:rsid w:val="00850868"/>
    <w:rPr>
      <w:rFonts w:eastAsia="Batang"/>
      <w:sz w:val="24"/>
      <w:szCs w:val="24"/>
      <w:lang w:eastAsia="ko-KR"/>
    </w:rPr>
  </w:style>
  <w:style w:type="character" w:customStyle="1" w:styleId="20">
    <w:name w:val="Заголовок 2 Знак"/>
    <w:aliases w:val="heading 3 Знак"/>
    <w:basedOn w:val="a0"/>
    <w:link w:val="2"/>
    <w:rsid w:val="000E3C60"/>
    <w:rPr>
      <w:rFonts w:ascii="Arial" w:hAnsi="Arial"/>
      <w:b/>
      <w:i/>
      <w:sz w:val="28"/>
      <w:szCs w:val="28"/>
      <w:lang w:val="en-US"/>
    </w:rPr>
  </w:style>
  <w:style w:type="character" w:customStyle="1" w:styleId="30">
    <w:name w:val="Заголовок 3 Знак"/>
    <w:basedOn w:val="a0"/>
    <w:link w:val="3"/>
    <w:rsid w:val="000C3414"/>
    <w:rPr>
      <w:b/>
      <w:bCs/>
      <w:color w:val="FF00FF"/>
      <w:sz w:val="24"/>
      <w:szCs w:val="24"/>
      <w:lang w:val="en-US"/>
    </w:rPr>
  </w:style>
  <w:style w:type="paragraph" w:styleId="af0">
    <w:name w:val="Revision"/>
    <w:hidden/>
    <w:uiPriority w:val="71"/>
    <w:rsid w:val="00320652"/>
    <w:rPr>
      <w:rFonts w:cs="Arial"/>
    </w:rPr>
  </w:style>
  <w:style w:type="character" w:customStyle="1" w:styleId="a4">
    <w:name w:val="Нижний колонтитул Знак"/>
    <w:basedOn w:val="a0"/>
    <w:link w:val="a3"/>
    <w:rsid w:val="00900C26"/>
    <w:rPr>
      <w:rFonts w:ascii="Arial" w:hAnsi="Arial"/>
      <w:sz w:val="23"/>
      <w:szCs w:val="24"/>
    </w:rPr>
  </w:style>
  <w:style w:type="character" w:customStyle="1" w:styleId="a7">
    <w:name w:val="Верхний колонтитул Знак"/>
    <w:basedOn w:val="a0"/>
    <w:link w:val="a6"/>
    <w:rsid w:val="002B58F3"/>
    <w:rPr>
      <w:sz w:val="24"/>
      <w:szCs w:val="24"/>
    </w:rPr>
  </w:style>
  <w:style w:type="character" w:customStyle="1" w:styleId="ad">
    <w:name w:val="Текст выноски Знак"/>
    <w:link w:val="ac"/>
    <w:semiHidden/>
    <w:rsid w:val="00125A8A"/>
    <w:rPr>
      <w:rFonts w:ascii="Lucida Grande" w:hAnsi="Lucida Grande"/>
      <w:sz w:val="18"/>
      <w:szCs w:val="18"/>
    </w:rPr>
  </w:style>
  <w:style w:type="character" w:customStyle="1" w:styleId="10">
    <w:name w:val="Заголовок 1 Знак"/>
    <w:basedOn w:val="a0"/>
    <w:link w:val="1"/>
    <w:rsid w:val="00E5476C"/>
    <w:rPr>
      <w:b/>
      <w:bCs/>
      <w:color w:val="FF00FF"/>
      <w:sz w:val="24"/>
      <w:szCs w:val="24"/>
    </w:rPr>
  </w:style>
  <w:style w:type="paragraph" w:customStyle="1" w:styleId="ReadingHead">
    <w:name w:val="Reading Head"/>
    <w:basedOn w:val="a"/>
    <w:rsid w:val="00125A8A"/>
    <w:pPr>
      <w:pBdr>
        <w:top w:val="single" w:sz="4" w:space="1" w:color="auto"/>
        <w:left w:val="single" w:sz="4" w:space="4" w:color="auto"/>
        <w:bottom w:val="single" w:sz="4" w:space="3" w:color="auto"/>
        <w:right w:val="single" w:sz="4" w:space="4" w:color="auto"/>
      </w:pBdr>
      <w:shd w:val="solid" w:color="C0C0C0" w:fill="C0C0C0"/>
      <w:spacing w:before="180"/>
      <w:ind w:left="96" w:right="91"/>
      <w:jc w:val="center"/>
    </w:pPr>
    <w:rPr>
      <w:rFonts w:ascii="Times" w:hAnsi="Times"/>
      <w:b/>
      <w:sz w:val="18"/>
      <w:szCs w:val="18"/>
    </w:rPr>
  </w:style>
  <w:style w:type="character" w:customStyle="1" w:styleId="Briefchr">
    <w:name w:val="Brief chr"/>
    <w:rsid w:val="00125A8A"/>
    <w:rPr>
      <w:color w:val="0000FF"/>
    </w:rPr>
  </w:style>
  <w:style w:type="paragraph" w:customStyle="1" w:styleId="ReadingText">
    <w:name w:val="Reading Text"/>
    <w:basedOn w:val="a"/>
    <w:rsid w:val="00125A8A"/>
    <w:pPr>
      <w:pBdr>
        <w:top w:val="single" w:sz="4" w:space="1" w:color="auto"/>
        <w:left w:val="single" w:sz="4" w:space="4" w:color="auto"/>
        <w:bottom w:val="single" w:sz="4" w:space="3" w:color="auto"/>
        <w:right w:val="single" w:sz="4" w:space="4" w:color="auto"/>
      </w:pBdr>
      <w:shd w:val="clear" w:color="auto" w:fill="C0C0C0"/>
      <w:spacing w:after="120"/>
      <w:ind w:left="96" w:right="91"/>
      <w:contextualSpacing/>
    </w:pPr>
    <w:rPr>
      <w:rFonts w:ascii="Times" w:hAnsi="Times" w:cs="Arial"/>
      <w:sz w:val="18"/>
      <w:szCs w:val="18"/>
    </w:rPr>
  </w:style>
  <w:style w:type="paragraph" w:customStyle="1" w:styleId="RealiaText">
    <w:name w:val="Realia Text"/>
    <w:basedOn w:val="ReadingText"/>
    <w:rsid w:val="00125A8A"/>
    <w:pPr>
      <w:shd w:val="clear" w:color="auto" w:fill="auto"/>
    </w:pPr>
  </w:style>
  <w:style w:type="paragraph" w:customStyle="1" w:styleId="HeadUnit">
    <w:name w:val="Head Unit"/>
    <w:next w:val="a"/>
    <w:rsid w:val="00125A8A"/>
    <w:pPr>
      <w:pBdr>
        <w:bottom w:val="single" w:sz="4" w:space="1" w:color="auto"/>
      </w:pBdr>
      <w:spacing w:before="120" w:after="60"/>
      <w:ind w:left="142" w:hanging="142"/>
    </w:pPr>
    <w:rPr>
      <w:rFonts w:ascii="Arial" w:hAnsi="Arial" w:cs="Arial"/>
      <w:b/>
      <w:sz w:val="22"/>
      <w:szCs w:val="22"/>
    </w:rPr>
  </w:style>
  <w:style w:type="character" w:customStyle="1" w:styleId="HeadASectionChar">
    <w:name w:val="Head A Section Char"/>
    <w:link w:val="HeadASection"/>
    <w:rsid w:val="00125A8A"/>
    <w:rPr>
      <w:rFonts w:ascii="Arial" w:hAnsi="Arial" w:cs="Arial"/>
      <w:b/>
      <w:sz w:val="22"/>
      <w:szCs w:val="22"/>
      <w:shd w:val="clear" w:color="auto" w:fill="C0C0C0"/>
    </w:rPr>
  </w:style>
  <w:style w:type="paragraph" w:customStyle="1" w:styleId="RealiaHead">
    <w:name w:val="Realia Head"/>
    <w:basedOn w:val="ReadingHead"/>
    <w:rsid w:val="00125A8A"/>
    <w:pPr>
      <w:shd w:val="clear" w:color="auto" w:fill="auto"/>
    </w:pPr>
    <w:rPr>
      <w:caps/>
      <w:spacing w:val="20"/>
    </w:rPr>
  </w:style>
  <w:style w:type="paragraph" w:styleId="af1">
    <w:name w:val="No Spacing"/>
    <w:qFormat/>
    <w:rsid w:val="00125A8A"/>
    <w:pPr>
      <w:spacing w:before="120" w:after="60"/>
      <w:ind w:left="142" w:hanging="142"/>
    </w:pPr>
    <w:rPr>
      <w:sz w:val="24"/>
      <w:szCs w:val="24"/>
    </w:rPr>
  </w:style>
  <w:style w:type="paragraph" w:customStyle="1" w:styleId="WordBox">
    <w:name w:val="Word Box"/>
    <w:basedOn w:val="a"/>
    <w:rsid w:val="00125A8A"/>
    <w:pPr>
      <w:pBdr>
        <w:top w:val="single" w:sz="4" w:space="5" w:color="auto"/>
        <w:left w:val="single" w:sz="4" w:space="5" w:color="auto"/>
        <w:bottom w:val="single" w:sz="4" w:space="5" w:color="auto"/>
        <w:right w:val="single" w:sz="4" w:space="5" w:color="auto"/>
      </w:pBdr>
      <w:spacing w:before="60" w:line="240" w:lineRule="exact"/>
      <w:ind w:left="115" w:right="115"/>
    </w:pPr>
    <w:rPr>
      <w:rFonts w:ascii="Arial" w:hAnsi="Arial"/>
      <w:b/>
      <w:sz w:val="18"/>
      <w:szCs w:val="18"/>
    </w:rPr>
  </w:style>
  <w:style w:type="paragraph" w:customStyle="1" w:styleId="ScoreBox">
    <w:name w:val="Score Box"/>
    <w:rsid w:val="00125A8A"/>
    <w:pPr>
      <w:spacing w:before="60" w:after="60"/>
      <w:ind w:left="142" w:hanging="142"/>
      <w:jc w:val="right"/>
    </w:pPr>
    <w:rPr>
      <w:rFonts w:ascii="Arial" w:hAnsi="Arial" w:cs="Arial"/>
      <w:b/>
      <w:sz w:val="18"/>
      <w:szCs w:val="18"/>
      <w:shd w:val="clear" w:color="auto" w:fill="C0C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04517">
      <w:bodyDiv w:val="1"/>
      <w:marLeft w:val="0"/>
      <w:marRight w:val="0"/>
      <w:marTop w:val="0"/>
      <w:marBottom w:val="0"/>
      <w:divBdr>
        <w:top w:val="none" w:sz="0" w:space="0" w:color="auto"/>
        <w:left w:val="none" w:sz="0" w:space="0" w:color="auto"/>
        <w:bottom w:val="none" w:sz="0" w:space="0" w:color="auto"/>
        <w:right w:val="none" w:sz="0" w:space="0" w:color="auto"/>
      </w:divBdr>
    </w:div>
    <w:div w:id="195242225">
      <w:bodyDiv w:val="1"/>
      <w:marLeft w:val="0"/>
      <w:marRight w:val="0"/>
      <w:marTop w:val="0"/>
      <w:marBottom w:val="0"/>
      <w:divBdr>
        <w:top w:val="none" w:sz="0" w:space="0" w:color="auto"/>
        <w:left w:val="none" w:sz="0" w:space="0" w:color="auto"/>
        <w:bottom w:val="none" w:sz="0" w:space="0" w:color="auto"/>
        <w:right w:val="none" w:sz="0" w:space="0" w:color="auto"/>
      </w:divBdr>
    </w:div>
    <w:div w:id="266356271">
      <w:bodyDiv w:val="1"/>
      <w:marLeft w:val="0"/>
      <w:marRight w:val="0"/>
      <w:marTop w:val="0"/>
      <w:marBottom w:val="0"/>
      <w:divBdr>
        <w:top w:val="none" w:sz="0" w:space="0" w:color="auto"/>
        <w:left w:val="none" w:sz="0" w:space="0" w:color="auto"/>
        <w:bottom w:val="none" w:sz="0" w:space="0" w:color="auto"/>
        <w:right w:val="none" w:sz="0" w:space="0" w:color="auto"/>
      </w:divBdr>
    </w:div>
    <w:div w:id="404257513">
      <w:bodyDiv w:val="1"/>
      <w:marLeft w:val="0"/>
      <w:marRight w:val="0"/>
      <w:marTop w:val="0"/>
      <w:marBottom w:val="0"/>
      <w:divBdr>
        <w:top w:val="none" w:sz="0" w:space="0" w:color="auto"/>
        <w:left w:val="none" w:sz="0" w:space="0" w:color="auto"/>
        <w:bottom w:val="none" w:sz="0" w:space="0" w:color="auto"/>
        <w:right w:val="none" w:sz="0" w:space="0" w:color="auto"/>
      </w:divBdr>
    </w:div>
    <w:div w:id="496768442">
      <w:bodyDiv w:val="1"/>
      <w:marLeft w:val="0"/>
      <w:marRight w:val="0"/>
      <w:marTop w:val="0"/>
      <w:marBottom w:val="0"/>
      <w:divBdr>
        <w:top w:val="none" w:sz="0" w:space="0" w:color="auto"/>
        <w:left w:val="none" w:sz="0" w:space="0" w:color="auto"/>
        <w:bottom w:val="none" w:sz="0" w:space="0" w:color="auto"/>
        <w:right w:val="none" w:sz="0" w:space="0" w:color="auto"/>
      </w:divBdr>
    </w:div>
    <w:div w:id="549852044">
      <w:bodyDiv w:val="1"/>
      <w:marLeft w:val="0"/>
      <w:marRight w:val="0"/>
      <w:marTop w:val="0"/>
      <w:marBottom w:val="0"/>
      <w:divBdr>
        <w:top w:val="none" w:sz="0" w:space="0" w:color="auto"/>
        <w:left w:val="none" w:sz="0" w:space="0" w:color="auto"/>
        <w:bottom w:val="none" w:sz="0" w:space="0" w:color="auto"/>
        <w:right w:val="none" w:sz="0" w:space="0" w:color="auto"/>
      </w:divBdr>
    </w:div>
    <w:div w:id="599140928">
      <w:bodyDiv w:val="1"/>
      <w:marLeft w:val="0"/>
      <w:marRight w:val="0"/>
      <w:marTop w:val="0"/>
      <w:marBottom w:val="0"/>
      <w:divBdr>
        <w:top w:val="none" w:sz="0" w:space="0" w:color="auto"/>
        <w:left w:val="none" w:sz="0" w:space="0" w:color="auto"/>
        <w:bottom w:val="none" w:sz="0" w:space="0" w:color="auto"/>
        <w:right w:val="none" w:sz="0" w:space="0" w:color="auto"/>
      </w:divBdr>
    </w:div>
    <w:div w:id="740567825">
      <w:bodyDiv w:val="1"/>
      <w:marLeft w:val="0"/>
      <w:marRight w:val="0"/>
      <w:marTop w:val="0"/>
      <w:marBottom w:val="0"/>
      <w:divBdr>
        <w:top w:val="none" w:sz="0" w:space="0" w:color="auto"/>
        <w:left w:val="none" w:sz="0" w:space="0" w:color="auto"/>
        <w:bottom w:val="none" w:sz="0" w:space="0" w:color="auto"/>
        <w:right w:val="none" w:sz="0" w:space="0" w:color="auto"/>
      </w:divBdr>
    </w:div>
    <w:div w:id="836118298">
      <w:bodyDiv w:val="1"/>
      <w:marLeft w:val="0"/>
      <w:marRight w:val="0"/>
      <w:marTop w:val="0"/>
      <w:marBottom w:val="0"/>
      <w:divBdr>
        <w:top w:val="none" w:sz="0" w:space="0" w:color="auto"/>
        <w:left w:val="none" w:sz="0" w:space="0" w:color="auto"/>
        <w:bottom w:val="none" w:sz="0" w:space="0" w:color="auto"/>
        <w:right w:val="none" w:sz="0" w:space="0" w:color="auto"/>
      </w:divBdr>
    </w:div>
    <w:div w:id="1012225417">
      <w:bodyDiv w:val="1"/>
      <w:marLeft w:val="0"/>
      <w:marRight w:val="0"/>
      <w:marTop w:val="0"/>
      <w:marBottom w:val="0"/>
      <w:divBdr>
        <w:top w:val="none" w:sz="0" w:space="0" w:color="auto"/>
        <w:left w:val="none" w:sz="0" w:space="0" w:color="auto"/>
        <w:bottom w:val="none" w:sz="0" w:space="0" w:color="auto"/>
        <w:right w:val="none" w:sz="0" w:space="0" w:color="auto"/>
      </w:divBdr>
    </w:div>
    <w:div w:id="1180117935">
      <w:bodyDiv w:val="1"/>
      <w:marLeft w:val="0"/>
      <w:marRight w:val="0"/>
      <w:marTop w:val="0"/>
      <w:marBottom w:val="0"/>
      <w:divBdr>
        <w:top w:val="none" w:sz="0" w:space="0" w:color="auto"/>
        <w:left w:val="none" w:sz="0" w:space="0" w:color="auto"/>
        <w:bottom w:val="none" w:sz="0" w:space="0" w:color="auto"/>
        <w:right w:val="none" w:sz="0" w:space="0" w:color="auto"/>
      </w:divBdr>
    </w:div>
    <w:div w:id="1207529888">
      <w:bodyDiv w:val="1"/>
      <w:marLeft w:val="0"/>
      <w:marRight w:val="0"/>
      <w:marTop w:val="0"/>
      <w:marBottom w:val="0"/>
      <w:divBdr>
        <w:top w:val="none" w:sz="0" w:space="0" w:color="auto"/>
        <w:left w:val="none" w:sz="0" w:space="0" w:color="auto"/>
        <w:bottom w:val="none" w:sz="0" w:space="0" w:color="auto"/>
        <w:right w:val="none" w:sz="0" w:space="0" w:color="auto"/>
      </w:divBdr>
    </w:div>
    <w:div w:id="1444567867">
      <w:bodyDiv w:val="1"/>
      <w:marLeft w:val="0"/>
      <w:marRight w:val="0"/>
      <w:marTop w:val="0"/>
      <w:marBottom w:val="0"/>
      <w:divBdr>
        <w:top w:val="none" w:sz="0" w:space="0" w:color="auto"/>
        <w:left w:val="none" w:sz="0" w:space="0" w:color="auto"/>
        <w:bottom w:val="none" w:sz="0" w:space="0" w:color="auto"/>
        <w:right w:val="none" w:sz="0" w:space="0" w:color="auto"/>
      </w:divBdr>
    </w:div>
    <w:div w:id="1469977122">
      <w:bodyDiv w:val="1"/>
      <w:marLeft w:val="0"/>
      <w:marRight w:val="0"/>
      <w:marTop w:val="0"/>
      <w:marBottom w:val="0"/>
      <w:divBdr>
        <w:top w:val="none" w:sz="0" w:space="0" w:color="auto"/>
        <w:left w:val="none" w:sz="0" w:space="0" w:color="auto"/>
        <w:bottom w:val="none" w:sz="0" w:space="0" w:color="auto"/>
        <w:right w:val="none" w:sz="0" w:space="0" w:color="auto"/>
      </w:divBdr>
    </w:div>
    <w:div w:id="1528448115">
      <w:bodyDiv w:val="1"/>
      <w:marLeft w:val="0"/>
      <w:marRight w:val="0"/>
      <w:marTop w:val="0"/>
      <w:marBottom w:val="0"/>
      <w:divBdr>
        <w:top w:val="none" w:sz="0" w:space="0" w:color="auto"/>
        <w:left w:val="none" w:sz="0" w:space="0" w:color="auto"/>
        <w:bottom w:val="none" w:sz="0" w:space="0" w:color="auto"/>
        <w:right w:val="none" w:sz="0" w:space="0" w:color="auto"/>
      </w:divBdr>
    </w:div>
    <w:div w:id="1598833472">
      <w:bodyDiv w:val="1"/>
      <w:marLeft w:val="0"/>
      <w:marRight w:val="0"/>
      <w:marTop w:val="0"/>
      <w:marBottom w:val="0"/>
      <w:divBdr>
        <w:top w:val="none" w:sz="0" w:space="0" w:color="auto"/>
        <w:left w:val="none" w:sz="0" w:space="0" w:color="auto"/>
        <w:bottom w:val="none" w:sz="0" w:space="0" w:color="auto"/>
        <w:right w:val="none" w:sz="0" w:space="0" w:color="auto"/>
      </w:divBdr>
    </w:div>
    <w:div w:id="1776053045">
      <w:bodyDiv w:val="1"/>
      <w:marLeft w:val="0"/>
      <w:marRight w:val="0"/>
      <w:marTop w:val="0"/>
      <w:marBottom w:val="0"/>
      <w:divBdr>
        <w:top w:val="none" w:sz="0" w:space="0" w:color="auto"/>
        <w:left w:val="none" w:sz="0" w:space="0" w:color="auto"/>
        <w:bottom w:val="none" w:sz="0" w:space="0" w:color="auto"/>
        <w:right w:val="none" w:sz="0" w:space="0" w:color="auto"/>
      </w:divBdr>
    </w:div>
    <w:div w:id="190579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oadmap%20templating\Styling%20documents\Focus_GT_1-2_(branded)_Ed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2D128-E239-4BE4-92DF-0AFB4BC47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Focus_GT_1-2_(branded)_Ed1</Template>
  <TotalTime>217</TotalTime>
  <Pages>4</Pages>
  <Words>2070</Words>
  <Characters>11805</Characters>
  <Application>Microsoft Office Word</Application>
  <DocSecurity>0</DocSecurity>
  <Lines>98</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Talkback Quick Test 1A</vt:lpstr>
      <vt:lpstr>Talkback Quick Test 1A</vt:lpstr>
    </vt:vector>
  </TitlesOfParts>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Talkback Quick Test 1A</dc:title>
  <dc:creator>Jen</dc:creator>
  <cp:lastModifiedBy>Пользователь</cp:lastModifiedBy>
  <cp:revision>26</cp:revision>
  <cp:lastPrinted>2010-05-27T13:05:00Z</cp:lastPrinted>
  <dcterms:created xsi:type="dcterms:W3CDTF">2019-01-27T06:48:00Z</dcterms:created>
  <dcterms:modified xsi:type="dcterms:W3CDTF">2024-10-04T11:03:00Z</dcterms:modified>
</cp:coreProperties>
</file>