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81B84C" w14:textId="77777777" w:rsidR="00897B92" w:rsidRPr="00374769" w:rsidRDefault="00897B92" w:rsidP="0065680B">
      <w:pPr>
        <w:pStyle w:val="HeadASection"/>
      </w:pPr>
      <w:r w:rsidRPr="00374769">
        <w:t>Listening</w:t>
      </w:r>
    </w:p>
    <w:p w14:paraId="51239815" w14:textId="5E12DB8C" w:rsidR="00EF1230" w:rsidRDefault="00897B92" w:rsidP="004F3AA2">
      <w:pPr>
        <w:pStyle w:val="Rubric"/>
        <w:tabs>
          <w:tab w:val="left" w:pos="3686"/>
        </w:tabs>
      </w:pPr>
      <w:r w:rsidRPr="000C3414">
        <w:t>1</w:t>
      </w:r>
      <w:r w:rsidR="0065680B">
        <w:tab/>
      </w:r>
      <w:r w:rsidRPr="009B2EDE">
        <w:rPr>
          <w:bCs/>
          <w:i/>
        </w:rPr>
        <w:t xml:space="preserve">Recording </w:t>
      </w:r>
      <w:r>
        <w:rPr>
          <w:bCs/>
          <w:i/>
        </w:rPr>
        <w:t>1</w:t>
      </w:r>
      <w:r w:rsidR="0065680B">
        <w:rPr>
          <w:bCs/>
          <w:i/>
        </w:rPr>
        <w:t xml:space="preserve"> </w:t>
      </w:r>
      <w:r>
        <w:t xml:space="preserve">Listen to a woman </w:t>
      </w:r>
      <w:r w:rsidR="00EF1230">
        <w:t xml:space="preserve">talking about her job career. Fill the gaps with one </w:t>
      </w:r>
      <w:r w:rsidR="004A46D7">
        <w:t>and/</w:t>
      </w:r>
      <w:r w:rsidR="00EF1230">
        <w:t>or two words.</w:t>
      </w:r>
    </w:p>
    <w:p w14:paraId="3857E946" w14:textId="77777777" w:rsidR="00EF1230" w:rsidRDefault="00EF1230" w:rsidP="00EF1230">
      <w:pPr>
        <w:spacing w:after="0"/>
        <w:rPr>
          <w:rFonts w:ascii="Arial" w:hAnsi="Arial" w:cs="Arial"/>
          <w:sz w:val="18"/>
          <w:szCs w:val="18"/>
          <w:lang w:val="en-US"/>
        </w:rPr>
      </w:pPr>
      <w:r>
        <w:rPr>
          <w:rFonts w:ascii="Arial" w:hAnsi="Arial" w:cs="Arial"/>
          <w:sz w:val="18"/>
          <w:szCs w:val="18"/>
          <w:lang w:val="en-US"/>
        </w:rPr>
        <w:t xml:space="preserve">1 Because of  </w:t>
      </w:r>
      <w:r w:rsidRPr="00EF1230">
        <w:rPr>
          <w:rFonts w:ascii="Arial" w:hAnsi="Arial" w:cs="Arial"/>
          <w:i/>
          <w:iCs/>
          <w:sz w:val="18"/>
          <w:szCs w:val="18"/>
          <w:u w:val="single"/>
          <w:lang w:val="en-US"/>
        </w:rPr>
        <w:t xml:space="preserve">  unemployment </w:t>
      </w:r>
      <w:proofErr w:type="gramStart"/>
      <w:r w:rsidRPr="00EF1230">
        <w:rPr>
          <w:rFonts w:ascii="Arial" w:hAnsi="Arial" w:cs="Arial"/>
          <w:i/>
          <w:iCs/>
          <w:sz w:val="18"/>
          <w:szCs w:val="18"/>
          <w:u w:val="single"/>
          <w:lang w:val="en-US"/>
        </w:rPr>
        <w:t xml:space="preserve">  </w:t>
      </w:r>
      <w:r>
        <w:rPr>
          <w:rFonts w:ascii="Arial" w:hAnsi="Arial" w:cs="Arial"/>
          <w:sz w:val="18"/>
          <w:szCs w:val="18"/>
          <w:lang w:val="en-US"/>
        </w:rPr>
        <w:t>,</w:t>
      </w:r>
      <w:proofErr w:type="gramEnd"/>
      <w:r>
        <w:rPr>
          <w:rFonts w:ascii="Arial" w:hAnsi="Arial" w:cs="Arial"/>
          <w:sz w:val="18"/>
          <w:szCs w:val="18"/>
          <w:lang w:val="en-US"/>
        </w:rPr>
        <w:t xml:space="preserve"> it is difficult to get a job.</w:t>
      </w:r>
    </w:p>
    <w:p w14:paraId="757315D8" w14:textId="267196CD" w:rsidR="00EF1230" w:rsidRDefault="00EF1230" w:rsidP="00EF1230">
      <w:pPr>
        <w:spacing w:after="0"/>
        <w:rPr>
          <w:rFonts w:ascii="Arial" w:hAnsi="Arial" w:cs="Arial"/>
          <w:sz w:val="18"/>
          <w:szCs w:val="18"/>
          <w:lang w:val="en-US"/>
        </w:rPr>
      </w:pPr>
      <w:r>
        <w:rPr>
          <w:rFonts w:ascii="Arial" w:hAnsi="Arial" w:cs="Arial"/>
          <w:sz w:val="18"/>
          <w:szCs w:val="18"/>
          <w:lang w:val="en-US"/>
        </w:rPr>
        <w:t>2 She doesn’t have to wait too long to get a job because of her ___________</w:t>
      </w:r>
      <w:proofErr w:type="gramStart"/>
      <w:r>
        <w:rPr>
          <w:rFonts w:ascii="Arial" w:hAnsi="Arial" w:cs="Arial"/>
          <w:sz w:val="18"/>
          <w:szCs w:val="18"/>
          <w:lang w:val="en-US"/>
        </w:rPr>
        <w:t>_ .</w:t>
      </w:r>
      <w:proofErr w:type="gramEnd"/>
    </w:p>
    <w:p w14:paraId="5B19FCD3" w14:textId="1E5853CD" w:rsidR="00EF1230" w:rsidRDefault="00EF1230" w:rsidP="00EF1230">
      <w:pPr>
        <w:spacing w:after="0"/>
        <w:ind w:left="0" w:firstLine="0"/>
        <w:rPr>
          <w:rFonts w:ascii="Arial" w:hAnsi="Arial" w:cs="Arial"/>
          <w:sz w:val="18"/>
          <w:szCs w:val="18"/>
          <w:lang w:val="en-US"/>
        </w:rPr>
      </w:pPr>
      <w:r>
        <w:rPr>
          <w:rFonts w:ascii="Arial" w:hAnsi="Arial" w:cs="Arial"/>
          <w:sz w:val="18"/>
          <w:szCs w:val="18"/>
          <w:lang w:val="en-US"/>
        </w:rPr>
        <w:t>3 Working in the same ___________</w:t>
      </w:r>
      <w:proofErr w:type="gramStart"/>
      <w:r>
        <w:rPr>
          <w:rFonts w:ascii="Arial" w:hAnsi="Arial" w:cs="Arial"/>
          <w:sz w:val="18"/>
          <w:szCs w:val="18"/>
          <w:lang w:val="en-US"/>
        </w:rPr>
        <w:t>_  guarantees</w:t>
      </w:r>
      <w:proofErr w:type="gramEnd"/>
      <w:r>
        <w:rPr>
          <w:rFonts w:ascii="Arial" w:hAnsi="Arial" w:cs="Arial"/>
          <w:sz w:val="18"/>
          <w:szCs w:val="18"/>
          <w:lang w:val="en-US"/>
        </w:rPr>
        <w:t xml:space="preserve"> you to have enough work experience</w:t>
      </w:r>
    </w:p>
    <w:p w14:paraId="0F050026" w14:textId="253D8FFD" w:rsidR="00EF1230" w:rsidRDefault="00EF1230" w:rsidP="00EF1230">
      <w:pPr>
        <w:spacing w:after="0"/>
        <w:rPr>
          <w:rFonts w:ascii="Arial" w:hAnsi="Arial" w:cs="Arial"/>
          <w:sz w:val="18"/>
          <w:szCs w:val="18"/>
          <w:lang w:val="en-US"/>
        </w:rPr>
      </w:pPr>
      <w:r>
        <w:rPr>
          <w:rFonts w:ascii="Arial" w:hAnsi="Arial" w:cs="Arial"/>
          <w:sz w:val="18"/>
          <w:szCs w:val="18"/>
          <w:lang w:val="en-US"/>
        </w:rPr>
        <w:t>4 She has got an updated ___________</w:t>
      </w:r>
      <w:proofErr w:type="gramStart"/>
      <w:r>
        <w:rPr>
          <w:rFonts w:ascii="Arial" w:hAnsi="Arial" w:cs="Arial"/>
          <w:sz w:val="18"/>
          <w:szCs w:val="18"/>
          <w:lang w:val="en-US"/>
        </w:rPr>
        <w:t>_ .</w:t>
      </w:r>
      <w:proofErr w:type="gramEnd"/>
    </w:p>
    <w:p w14:paraId="4DE36EF2" w14:textId="535E61FF" w:rsidR="00EF1230" w:rsidRDefault="00EF1230" w:rsidP="00EF1230">
      <w:pPr>
        <w:spacing w:after="0"/>
        <w:rPr>
          <w:rFonts w:ascii="Arial" w:hAnsi="Arial" w:cs="Arial"/>
          <w:sz w:val="18"/>
          <w:szCs w:val="18"/>
          <w:lang w:val="en-US"/>
        </w:rPr>
      </w:pPr>
      <w:r>
        <w:rPr>
          <w:rFonts w:ascii="Arial" w:hAnsi="Arial" w:cs="Arial"/>
          <w:sz w:val="18"/>
          <w:szCs w:val="18"/>
          <w:lang w:val="en-US"/>
        </w:rPr>
        <w:t>5 You can find advertised charities on the ___________</w:t>
      </w:r>
      <w:proofErr w:type="gramStart"/>
      <w:r>
        <w:rPr>
          <w:rFonts w:ascii="Arial" w:hAnsi="Arial" w:cs="Arial"/>
          <w:sz w:val="18"/>
          <w:szCs w:val="18"/>
          <w:lang w:val="en-US"/>
        </w:rPr>
        <w:t>_  called</w:t>
      </w:r>
      <w:proofErr w:type="gramEnd"/>
      <w:r>
        <w:rPr>
          <w:rFonts w:ascii="Arial" w:hAnsi="Arial" w:cs="Arial"/>
          <w:sz w:val="18"/>
          <w:szCs w:val="18"/>
          <w:lang w:val="en-US"/>
        </w:rPr>
        <w:t xml:space="preserve"> “</w:t>
      </w:r>
      <w:proofErr w:type="spellStart"/>
      <w:r>
        <w:rPr>
          <w:rFonts w:ascii="Arial" w:hAnsi="Arial" w:cs="Arial"/>
          <w:sz w:val="18"/>
          <w:szCs w:val="18"/>
          <w:lang w:val="en-US"/>
        </w:rPr>
        <w:t>Charityjob</w:t>
      </w:r>
      <w:proofErr w:type="spellEnd"/>
      <w:r>
        <w:rPr>
          <w:rFonts w:ascii="Arial" w:hAnsi="Arial" w:cs="Arial"/>
          <w:sz w:val="18"/>
          <w:szCs w:val="18"/>
          <w:lang w:val="en-US"/>
        </w:rPr>
        <w:t>”.</w:t>
      </w:r>
    </w:p>
    <w:p w14:paraId="35FDF0BB" w14:textId="2FD00007" w:rsidR="00EF1230" w:rsidRPr="00CB74B8" w:rsidRDefault="00EF1230" w:rsidP="00CB74B8">
      <w:pPr>
        <w:spacing w:after="0"/>
        <w:ind w:left="0" w:firstLine="0"/>
        <w:rPr>
          <w:rFonts w:ascii="Arial" w:hAnsi="Arial" w:cs="Arial"/>
          <w:sz w:val="18"/>
          <w:szCs w:val="18"/>
          <w:lang w:val="en-US"/>
        </w:rPr>
      </w:pPr>
      <w:r>
        <w:rPr>
          <w:rFonts w:ascii="Arial" w:hAnsi="Arial" w:cs="Arial"/>
          <w:sz w:val="18"/>
          <w:szCs w:val="18"/>
          <w:lang w:val="en-US"/>
        </w:rPr>
        <w:t>6 It’s not easy to ___________</w:t>
      </w:r>
      <w:proofErr w:type="gramStart"/>
      <w:r>
        <w:rPr>
          <w:rFonts w:ascii="Arial" w:hAnsi="Arial" w:cs="Arial"/>
          <w:sz w:val="18"/>
          <w:szCs w:val="18"/>
          <w:lang w:val="en-US"/>
        </w:rPr>
        <w:t>_  oneself</w:t>
      </w:r>
      <w:proofErr w:type="gramEnd"/>
      <w:r>
        <w:rPr>
          <w:rFonts w:ascii="Arial" w:hAnsi="Arial" w:cs="Arial"/>
          <w:sz w:val="18"/>
          <w:szCs w:val="18"/>
          <w:lang w:val="en-US"/>
        </w:rPr>
        <w:t xml:space="preserve"> when one doesn’t have a clear structure for the day.</w:t>
      </w:r>
    </w:p>
    <w:p w14:paraId="64FA427A" w14:textId="77777777" w:rsidR="00897B92" w:rsidRPr="004476A2" w:rsidRDefault="0065680B" w:rsidP="0065680B">
      <w:pPr>
        <w:pStyle w:val="ScoreBox"/>
      </w:pPr>
      <w:r>
        <w:t>/5</w:t>
      </w:r>
    </w:p>
    <w:p w14:paraId="6FD51F87" w14:textId="51F11B4F" w:rsidR="00897B92" w:rsidRDefault="00897B92" w:rsidP="0065680B">
      <w:pPr>
        <w:pStyle w:val="Rubric"/>
      </w:pPr>
      <w:r>
        <w:t>2</w:t>
      </w:r>
      <w:r w:rsidR="0065680B">
        <w:tab/>
      </w:r>
      <w:bookmarkStart w:id="0" w:name="_Hlk178516775"/>
      <w:r w:rsidRPr="009B2EDE">
        <w:rPr>
          <w:bCs/>
          <w:i/>
        </w:rPr>
        <w:t xml:space="preserve">Recording </w:t>
      </w:r>
      <w:r>
        <w:rPr>
          <w:bCs/>
          <w:i/>
        </w:rPr>
        <w:t>2</w:t>
      </w:r>
      <w:r w:rsidR="0065680B">
        <w:rPr>
          <w:bCs/>
          <w:i/>
        </w:rPr>
        <w:t xml:space="preserve"> </w:t>
      </w:r>
      <w:r>
        <w:t xml:space="preserve">Listen to some people talk about </w:t>
      </w:r>
      <w:r w:rsidR="006F5600">
        <w:t>their first job</w:t>
      </w:r>
      <w:r>
        <w:t xml:space="preserve">. Where </w:t>
      </w:r>
      <w:r w:rsidR="006F5600">
        <w:t>was their first job</w:t>
      </w:r>
      <w:r>
        <w:t>?</w:t>
      </w:r>
    </w:p>
    <w:p w14:paraId="5E277CBF" w14:textId="7942F6BA" w:rsidR="00897B92" w:rsidRDefault="0078620C" w:rsidP="00125A8A">
      <w:pPr>
        <w:pStyle w:val="WordBox"/>
        <w:ind w:left="0" w:firstLine="0"/>
      </w:pPr>
      <w:r>
        <w:t>photographic kiosk</w:t>
      </w:r>
      <w:r w:rsidR="0065680B">
        <w:t xml:space="preserve">    </w:t>
      </w:r>
      <w:r>
        <w:t xml:space="preserve">    </w:t>
      </w:r>
      <w:r w:rsidR="0065680B">
        <w:t xml:space="preserve"> </w:t>
      </w:r>
      <w:r>
        <w:t>expensive restaurant</w:t>
      </w:r>
      <w:r w:rsidR="0065680B">
        <w:t xml:space="preserve">     </w:t>
      </w:r>
      <w:r w:rsidR="00D00716">
        <w:rPr>
          <w:strike/>
        </w:rPr>
        <w:t>smoked salmon factory</w:t>
      </w:r>
      <w:r w:rsidR="0065680B">
        <w:t xml:space="preserve">   </w:t>
      </w:r>
      <w:r>
        <w:t>toy store</w:t>
      </w:r>
      <w:r w:rsidR="0065680B">
        <w:t xml:space="preserve">    </w:t>
      </w:r>
      <w:r>
        <w:t>call centre</w:t>
      </w:r>
      <w:r w:rsidR="0065680B">
        <w:t xml:space="preserve">    </w:t>
      </w:r>
      <w:r>
        <w:t xml:space="preserve">fast food restaurant     language university      </w:t>
      </w:r>
    </w:p>
    <w:p w14:paraId="5B5A1A3B" w14:textId="780E78A4" w:rsidR="006F5600" w:rsidRDefault="00897B92" w:rsidP="00E90416">
      <w:pPr>
        <w:pStyle w:val="Text"/>
        <w:tabs>
          <w:tab w:val="left" w:pos="993"/>
          <w:tab w:val="left" w:pos="2268"/>
        </w:tabs>
        <w:spacing w:before="0"/>
        <w:ind w:left="170" w:hanging="170"/>
        <w:rPr>
          <w:i/>
          <w:u w:val="single"/>
        </w:rPr>
      </w:pPr>
      <w:r>
        <w:rPr>
          <w:b/>
        </w:rPr>
        <w:t>1</w:t>
      </w:r>
      <w:r>
        <w:tab/>
      </w:r>
      <w:r w:rsidR="006F5600">
        <w:t xml:space="preserve">Speaker 1 </w:t>
      </w:r>
      <w:r w:rsidR="00D00716">
        <w:t xml:space="preserve">         </w:t>
      </w:r>
      <w:r>
        <w:rPr>
          <w:i/>
          <w:u w:val="single"/>
        </w:rPr>
        <w:t xml:space="preserve"> </w:t>
      </w:r>
      <w:r w:rsidR="00D00716">
        <w:rPr>
          <w:i/>
          <w:u w:val="single"/>
        </w:rPr>
        <w:t>smoked salmon factory</w:t>
      </w:r>
      <w:r>
        <w:rPr>
          <w:i/>
          <w:u w:val="single"/>
        </w:rPr>
        <w:t xml:space="preserve"> </w:t>
      </w:r>
    </w:p>
    <w:p w14:paraId="2BE98B39" w14:textId="1F157AAA" w:rsidR="00897B92" w:rsidRDefault="006F5600" w:rsidP="00E90416">
      <w:pPr>
        <w:pStyle w:val="Text"/>
        <w:tabs>
          <w:tab w:val="left" w:pos="993"/>
          <w:tab w:val="left" w:pos="2268"/>
        </w:tabs>
        <w:spacing w:before="0"/>
        <w:ind w:left="170" w:hanging="170"/>
      </w:pPr>
      <w:r>
        <w:rPr>
          <w:b/>
        </w:rPr>
        <w:t xml:space="preserve">2 </w:t>
      </w:r>
      <w:r>
        <w:t xml:space="preserve">Speaker 2 </w:t>
      </w:r>
      <w:r w:rsidR="00D00716">
        <w:t xml:space="preserve">         </w:t>
      </w:r>
      <w:r w:rsidR="00066D53" w:rsidRPr="00BF7E4B">
        <w:rPr>
          <w:rStyle w:val="GapFillchr"/>
          <w:b w:val="0"/>
          <w:u w:val="none"/>
        </w:rPr>
        <w:t>___</w:t>
      </w:r>
      <w:r w:rsidR="00D00716">
        <w:rPr>
          <w:rStyle w:val="GapFillchr"/>
          <w:b w:val="0"/>
          <w:u w:val="none"/>
        </w:rPr>
        <w:t>_______</w:t>
      </w:r>
      <w:r w:rsidR="00066D53" w:rsidRPr="00BF7E4B">
        <w:rPr>
          <w:rStyle w:val="GapFillchr"/>
          <w:b w:val="0"/>
          <w:u w:val="none"/>
        </w:rPr>
        <w:t>_____</w:t>
      </w:r>
      <w:r>
        <w:rPr>
          <w:rStyle w:val="GapFillchr"/>
          <w:b w:val="0"/>
          <w:u w:val="none"/>
        </w:rPr>
        <w:t>___</w:t>
      </w:r>
      <w:r w:rsidR="00D00716">
        <w:rPr>
          <w:rStyle w:val="GapFillchr"/>
          <w:b w:val="0"/>
          <w:u w:val="none"/>
        </w:rPr>
        <w:t>___</w:t>
      </w:r>
    </w:p>
    <w:p w14:paraId="141896D0" w14:textId="1B6D1043" w:rsidR="006F5600" w:rsidRDefault="006F5600" w:rsidP="00E90416">
      <w:pPr>
        <w:pStyle w:val="Text"/>
        <w:tabs>
          <w:tab w:val="left" w:pos="993"/>
          <w:tab w:val="left" w:pos="2268"/>
        </w:tabs>
        <w:spacing w:before="0"/>
        <w:ind w:left="170" w:hanging="170"/>
      </w:pPr>
      <w:r>
        <w:rPr>
          <w:b/>
        </w:rPr>
        <w:t>3</w:t>
      </w:r>
      <w:r w:rsidR="00897B92">
        <w:tab/>
      </w:r>
      <w:r>
        <w:t xml:space="preserve">Speaker 3 </w:t>
      </w:r>
      <w:r w:rsidR="00D00716">
        <w:t xml:space="preserve">        </w:t>
      </w:r>
      <w:r w:rsidR="00D00716" w:rsidRPr="00BF7E4B">
        <w:rPr>
          <w:rStyle w:val="GapFillchr"/>
          <w:b w:val="0"/>
          <w:u w:val="none"/>
        </w:rPr>
        <w:t>___</w:t>
      </w:r>
      <w:r w:rsidR="00D00716">
        <w:rPr>
          <w:rStyle w:val="GapFillchr"/>
          <w:b w:val="0"/>
          <w:u w:val="none"/>
        </w:rPr>
        <w:t>_______</w:t>
      </w:r>
      <w:r w:rsidR="00D00716" w:rsidRPr="00BF7E4B">
        <w:rPr>
          <w:rStyle w:val="GapFillchr"/>
          <w:b w:val="0"/>
          <w:u w:val="none"/>
        </w:rPr>
        <w:t>_____</w:t>
      </w:r>
      <w:r w:rsidR="00D00716">
        <w:rPr>
          <w:rStyle w:val="GapFillchr"/>
          <w:b w:val="0"/>
          <w:u w:val="none"/>
        </w:rPr>
        <w:t>______</w:t>
      </w:r>
      <w:r w:rsidR="00E85BF0">
        <w:tab/>
      </w:r>
    </w:p>
    <w:p w14:paraId="398EC966" w14:textId="6AD3FEF4" w:rsidR="00897B92" w:rsidRDefault="006F5600" w:rsidP="00E90416">
      <w:pPr>
        <w:pStyle w:val="Text"/>
        <w:tabs>
          <w:tab w:val="left" w:pos="993"/>
          <w:tab w:val="left" w:pos="2268"/>
        </w:tabs>
        <w:spacing w:before="0"/>
        <w:ind w:left="170" w:hanging="170"/>
        <w:rPr>
          <w:rStyle w:val="GapFillchr"/>
          <w:b w:val="0"/>
          <w:u w:val="none"/>
        </w:rPr>
      </w:pPr>
      <w:r>
        <w:rPr>
          <w:b/>
        </w:rPr>
        <w:t>4</w:t>
      </w:r>
      <w:r w:rsidR="0065680B">
        <w:rPr>
          <w:b/>
        </w:rPr>
        <w:t xml:space="preserve"> </w:t>
      </w:r>
      <w:r>
        <w:t xml:space="preserve">Speaker 4 </w:t>
      </w:r>
      <w:r w:rsidR="00D00716">
        <w:t xml:space="preserve">        </w:t>
      </w:r>
      <w:r w:rsidR="00D00716" w:rsidRPr="00BF7E4B">
        <w:rPr>
          <w:rStyle w:val="GapFillchr"/>
          <w:b w:val="0"/>
          <w:u w:val="none"/>
        </w:rPr>
        <w:t>___</w:t>
      </w:r>
      <w:r w:rsidR="00D00716">
        <w:rPr>
          <w:rStyle w:val="GapFillchr"/>
          <w:b w:val="0"/>
          <w:u w:val="none"/>
        </w:rPr>
        <w:t>_______</w:t>
      </w:r>
      <w:r w:rsidR="00D00716" w:rsidRPr="00BF7E4B">
        <w:rPr>
          <w:rStyle w:val="GapFillchr"/>
          <w:b w:val="0"/>
          <w:u w:val="none"/>
        </w:rPr>
        <w:t>_____</w:t>
      </w:r>
      <w:r w:rsidR="00D00716">
        <w:rPr>
          <w:rStyle w:val="GapFillchr"/>
          <w:b w:val="0"/>
          <w:u w:val="none"/>
        </w:rPr>
        <w:t>______</w:t>
      </w:r>
    </w:p>
    <w:p w14:paraId="7EB14CEE" w14:textId="6B2BC661" w:rsidR="006F5600" w:rsidRDefault="006F5600" w:rsidP="00E90416">
      <w:pPr>
        <w:pStyle w:val="Text"/>
        <w:tabs>
          <w:tab w:val="left" w:pos="993"/>
          <w:tab w:val="left" w:pos="2268"/>
        </w:tabs>
        <w:spacing w:before="0"/>
        <w:ind w:left="170" w:hanging="170"/>
      </w:pPr>
      <w:r>
        <w:rPr>
          <w:b/>
        </w:rPr>
        <w:t xml:space="preserve">5 </w:t>
      </w:r>
      <w:r>
        <w:t xml:space="preserve">Speaker 5         </w:t>
      </w:r>
      <w:r w:rsidR="00D00716" w:rsidRPr="00BF7E4B">
        <w:rPr>
          <w:rStyle w:val="GapFillchr"/>
          <w:b w:val="0"/>
          <w:u w:val="none"/>
        </w:rPr>
        <w:t>___</w:t>
      </w:r>
      <w:r w:rsidR="00D00716">
        <w:rPr>
          <w:rStyle w:val="GapFillchr"/>
          <w:b w:val="0"/>
          <w:u w:val="none"/>
        </w:rPr>
        <w:t>_______</w:t>
      </w:r>
      <w:r w:rsidR="00D00716" w:rsidRPr="00BF7E4B">
        <w:rPr>
          <w:rStyle w:val="GapFillchr"/>
          <w:b w:val="0"/>
          <w:u w:val="none"/>
        </w:rPr>
        <w:t>_____</w:t>
      </w:r>
      <w:r w:rsidR="00D00716">
        <w:rPr>
          <w:rStyle w:val="GapFillchr"/>
          <w:b w:val="0"/>
          <w:u w:val="none"/>
        </w:rPr>
        <w:t>______</w:t>
      </w:r>
    </w:p>
    <w:p w14:paraId="35D110AB" w14:textId="1A6AF7D1" w:rsidR="00897B92" w:rsidRPr="009B2EDE" w:rsidRDefault="0065680B" w:rsidP="0065680B">
      <w:pPr>
        <w:pStyle w:val="ScoreBox"/>
      </w:pPr>
      <w:r>
        <w:t>/</w:t>
      </w:r>
      <w:r w:rsidR="006F5600">
        <w:t>4</w:t>
      </w:r>
    </w:p>
    <w:p w14:paraId="307935F5" w14:textId="77777777" w:rsidR="00897B92" w:rsidRDefault="00897B92" w:rsidP="0065680B">
      <w:pPr>
        <w:pStyle w:val="Rubric"/>
      </w:pPr>
      <w:r>
        <w:t>3</w:t>
      </w:r>
      <w:r w:rsidR="0065680B">
        <w:tab/>
      </w:r>
      <w:r>
        <w:t xml:space="preserve">Listen </w:t>
      </w:r>
      <w:r w:rsidR="00125A8A">
        <w:t xml:space="preserve">to </w:t>
      </w:r>
      <w:r w:rsidR="00125A8A" w:rsidRPr="00125A8A">
        <w:rPr>
          <w:i/>
        </w:rPr>
        <w:t>Recording 2</w:t>
      </w:r>
      <w:r w:rsidR="00125A8A">
        <w:t xml:space="preserve"> </w:t>
      </w:r>
      <w:r>
        <w:t xml:space="preserve">again. Write </w:t>
      </w:r>
      <w:r w:rsidR="0047775F" w:rsidRPr="009B2EDE">
        <w:t>true (T) or false (F)</w:t>
      </w:r>
      <w:r>
        <w:t>.</w:t>
      </w:r>
    </w:p>
    <w:p w14:paraId="2EA01A62" w14:textId="77777777" w:rsidR="003631A8" w:rsidRDefault="00897B92" w:rsidP="00E90416">
      <w:pPr>
        <w:pStyle w:val="Text"/>
        <w:tabs>
          <w:tab w:val="left" w:pos="851"/>
          <w:tab w:val="left" w:pos="3686"/>
        </w:tabs>
        <w:spacing w:before="0"/>
        <w:ind w:left="142" w:hanging="142"/>
      </w:pPr>
      <w:r>
        <w:rPr>
          <w:b/>
        </w:rPr>
        <w:t>1</w:t>
      </w:r>
      <w:r>
        <w:tab/>
      </w:r>
      <w:r w:rsidR="003631A8">
        <w:t xml:space="preserve">Speaker 1 worked only one day in the </w:t>
      </w:r>
    </w:p>
    <w:p w14:paraId="3517B692" w14:textId="50EBDFBD" w:rsidR="00897B92" w:rsidRDefault="003631A8" w:rsidP="00E90416">
      <w:pPr>
        <w:pStyle w:val="Text"/>
        <w:tabs>
          <w:tab w:val="left" w:pos="851"/>
          <w:tab w:val="left" w:pos="3686"/>
        </w:tabs>
        <w:spacing w:before="0"/>
        <w:ind w:left="142" w:hanging="142"/>
      </w:pPr>
      <w:r>
        <w:rPr>
          <w:b/>
        </w:rPr>
        <w:t xml:space="preserve">   </w:t>
      </w:r>
      <w:r>
        <w:t xml:space="preserve">first job.  </w:t>
      </w:r>
      <w:r w:rsidR="00897B92">
        <w:tab/>
      </w:r>
      <w:r w:rsidR="0065680B" w:rsidRPr="0065680B">
        <w:rPr>
          <w:u w:val="single"/>
        </w:rPr>
        <w:t xml:space="preserve">   </w:t>
      </w:r>
      <w:r w:rsidR="00897B92" w:rsidRPr="00F70CC4">
        <w:rPr>
          <w:i/>
          <w:u w:val="single"/>
        </w:rPr>
        <w:t>T</w:t>
      </w:r>
      <w:r w:rsidR="00A140DB">
        <w:rPr>
          <w:i/>
          <w:u w:val="single"/>
        </w:rPr>
        <w:t xml:space="preserve"> </w:t>
      </w:r>
      <w:r w:rsidR="00897B92">
        <w:rPr>
          <w:i/>
          <w:u w:val="single"/>
        </w:rPr>
        <w:t> </w:t>
      </w:r>
    </w:p>
    <w:p w14:paraId="69C3CC37" w14:textId="06CAC88E" w:rsidR="00897B92" w:rsidRDefault="00897B92" w:rsidP="00E90416">
      <w:pPr>
        <w:pStyle w:val="Text"/>
        <w:tabs>
          <w:tab w:val="left" w:pos="851"/>
          <w:tab w:val="left" w:pos="3686"/>
        </w:tabs>
        <w:spacing w:before="0"/>
        <w:ind w:left="142" w:hanging="142"/>
      </w:pPr>
      <w:r>
        <w:rPr>
          <w:b/>
        </w:rPr>
        <w:t>2</w:t>
      </w:r>
      <w:r>
        <w:tab/>
      </w:r>
      <w:r w:rsidR="003631A8">
        <w:t>Speaker 1 had the first job on holiday.</w:t>
      </w:r>
      <w:r w:rsidR="00A140DB">
        <w:tab/>
        <w:t>___</w:t>
      </w:r>
    </w:p>
    <w:p w14:paraId="08A61354" w14:textId="77777777" w:rsidR="003631A8" w:rsidRDefault="00897B92" w:rsidP="00E90416">
      <w:pPr>
        <w:pStyle w:val="Text"/>
        <w:tabs>
          <w:tab w:val="left" w:pos="851"/>
          <w:tab w:val="left" w:pos="3686"/>
        </w:tabs>
        <w:spacing w:before="0"/>
        <w:ind w:left="142" w:hanging="142"/>
      </w:pPr>
      <w:r w:rsidRPr="00C416BA">
        <w:rPr>
          <w:b/>
        </w:rPr>
        <w:t>3</w:t>
      </w:r>
      <w:r>
        <w:tab/>
      </w:r>
      <w:r w:rsidR="003631A8">
        <w:t xml:space="preserve">Speaker 1 earned </w:t>
      </w:r>
      <w:proofErr w:type="gramStart"/>
      <w:r w:rsidR="003631A8">
        <w:t>fifty three</w:t>
      </w:r>
      <w:proofErr w:type="gramEnd"/>
      <w:r w:rsidR="003631A8">
        <w:t xml:space="preserve"> pounds from </w:t>
      </w:r>
    </w:p>
    <w:p w14:paraId="177E3745" w14:textId="5CA194C9" w:rsidR="00897B92" w:rsidRDefault="003631A8" w:rsidP="00E90416">
      <w:pPr>
        <w:pStyle w:val="Text"/>
        <w:tabs>
          <w:tab w:val="left" w:pos="851"/>
          <w:tab w:val="left" w:pos="3686"/>
        </w:tabs>
        <w:spacing w:before="0"/>
        <w:ind w:left="142" w:hanging="142"/>
      </w:pPr>
      <w:r>
        <w:rPr>
          <w:b/>
        </w:rPr>
        <w:t xml:space="preserve">   </w:t>
      </w:r>
      <w:r>
        <w:t xml:space="preserve">the first job.         </w:t>
      </w:r>
      <w:r w:rsidR="00A140DB">
        <w:tab/>
        <w:t>__</w:t>
      </w:r>
      <w:r w:rsidR="00897B92">
        <w:t>_</w:t>
      </w:r>
    </w:p>
    <w:p w14:paraId="078CF11D" w14:textId="77777777" w:rsidR="003631A8" w:rsidRDefault="00897B92" w:rsidP="00E90416">
      <w:pPr>
        <w:pStyle w:val="Text"/>
        <w:tabs>
          <w:tab w:val="left" w:pos="851"/>
          <w:tab w:val="left" w:pos="3686"/>
        </w:tabs>
        <w:spacing w:before="0"/>
        <w:ind w:left="142" w:hanging="142"/>
      </w:pPr>
      <w:r w:rsidRPr="00C416BA">
        <w:rPr>
          <w:b/>
        </w:rPr>
        <w:t>4</w:t>
      </w:r>
      <w:r>
        <w:tab/>
      </w:r>
      <w:r w:rsidR="003631A8">
        <w:t xml:space="preserve">Speaker 2 worked in a toy store for a couple </w:t>
      </w:r>
    </w:p>
    <w:p w14:paraId="601B0B03" w14:textId="78C8165D" w:rsidR="00897B92" w:rsidRDefault="003631A8" w:rsidP="00E90416">
      <w:pPr>
        <w:pStyle w:val="Text"/>
        <w:tabs>
          <w:tab w:val="left" w:pos="851"/>
          <w:tab w:val="left" w:pos="3686"/>
        </w:tabs>
        <w:spacing w:before="0"/>
        <w:ind w:left="142" w:hanging="142"/>
      </w:pPr>
      <w:r>
        <w:rPr>
          <w:b/>
        </w:rPr>
        <w:t xml:space="preserve">   </w:t>
      </w:r>
      <w:r>
        <w:t xml:space="preserve">of years. </w:t>
      </w:r>
      <w:r w:rsidR="00A140DB">
        <w:tab/>
        <w:t>__</w:t>
      </w:r>
      <w:r w:rsidR="00897B92">
        <w:t>_</w:t>
      </w:r>
    </w:p>
    <w:p w14:paraId="08824DBB" w14:textId="4B4A0AED" w:rsidR="00897B92" w:rsidRDefault="00897B92" w:rsidP="00E90416">
      <w:pPr>
        <w:pStyle w:val="Text"/>
        <w:tabs>
          <w:tab w:val="left" w:pos="851"/>
          <w:tab w:val="left" w:pos="3686"/>
        </w:tabs>
        <w:spacing w:before="0"/>
        <w:ind w:left="142" w:hanging="142"/>
      </w:pPr>
      <w:r>
        <w:rPr>
          <w:b/>
        </w:rPr>
        <w:t>5</w:t>
      </w:r>
      <w:r>
        <w:tab/>
      </w:r>
      <w:r w:rsidR="00111F2A">
        <w:t>Speaker 3 didn’t work on Saturday.</w:t>
      </w:r>
      <w:r w:rsidR="00A140DB">
        <w:tab/>
        <w:t>__</w:t>
      </w:r>
      <w:r>
        <w:t>_</w:t>
      </w:r>
    </w:p>
    <w:p w14:paraId="09ECB808" w14:textId="66DFEFCF" w:rsidR="00897B92" w:rsidRDefault="00897B92" w:rsidP="00E90416">
      <w:pPr>
        <w:pStyle w:val="Text"/>
        <w:tabs>
          <w:tab w:val="left" w:pos="851"/>
          <w:tab w:val="left" w:pos="3686"/>
        </w:tabs>
        <w:spacing w:before="0"/>
        <w:ind w:left="142" w:hanging="142"/>
      </w:pPr>
      <w:r>
        <w:rPr>
          <w:b/>
        </w:rPr>
        <w:t>6</w:t>
      </w:r>
      <w:r>
        <w:tab/>
      </w:r>
      <w:r w:rsidR="00111F2A">
        <w:t xml:space="preserve">Speaker 4 did any work in the restaurant.     </w:t>
      </w:r>
      <w:r w:rsidR="00A140DB">
        <w:t>__</w:t>
      </w:r>
      <w:r>
        <w:t>_</w:t>
      </w:r>
    </w:p>
    <w:p w14:paraId="08A26DAA" w14:textId="77777777" w:rsidR="00111F2A" w:rsidRDefault="00897B92" w:rsidP="00E90416">
      <w:pPr>
        <w:pStyle w:val="Text"/>
        <w:tabs>
          <w:tab w:val="left" w:pos="851"/>
          <w:tab w:val="left" w:pos="3686"/>
        </w:tabs>
        <w:spacing w:before="0"/>
        <w:ind w:left="142" w:hanging="142"/>
      </w:pPr>
      <w:r>
        <w:rPr>
          <w:b/>
        </w:rPr>
        <w:t>7</w:t>
      </w:r>
      <w:r>
        <w:tab/>
      </w:r>
      <w:r w:rsidR="00111F2A">
        <w:t xml:space="preserve">Speaker 5 did the first job about eighteen </w:t>
      </w:r>
    </w:p>
    <w:p w14:paraId="595CCE1E" w14:textId="080D2C7F" w:rsidR="00897B92" w:rsidRDefault="00111F2A" w:rsidP="00E90416">
      <w:pPr>
        <w:pStyle w:val="Text"/>
        <w:tabs>
          <w:tab w:val="left" w:pos="851"/>
          <w:tab w:val="left" w:pos="3686"/>
        </w:tabs>
        <w:spacing w:before="0"/>
        <w:ind w:left="142" w:hanging="142"/>
      </w:pPr>
      <w:r>
        <w:t xml:space="preserve">months.                                                            </w:t>
      </w:r>
      <w:r w:rsidR="00A140DB">
        <w:t>__</w:t>
      </w:r>
      <w:r w:rsidR="00897B92">
        <w:t>_</w:t>
      </w:r>
    </w:p>
    <w:bookmarkEnd w:id="0"/>
    <w:p w14:paraId="6E3E4D72" w14:textId="77777777" w:rsidR="00D7193A" w:rsidRDefault="00D7193A" w:rsidP="00E90416">
      <w:pPr>
        <w:pStyle w:val="Text"/>
        <w:tabs>
          <w:tab w:val="left" w:pos="851"/>
          <w:tab w:val="left" w:pos="3686"/>
        </w:tabs>
        <w:spacing w:before="0"/>
        <w:ind w:left="142" w:hanging="142"/>
      </w:pPr>
    </w:p>
    <w:p w14:paraId="63153EDB" w14:textId="015D2A89" w:rsidR="00897B92" w:rsidRPr="009B2EDE" w:rsidRDefault="0065680B" w:rsidP="0065680B">
      <w:pPr>
        <w:pStyle w:val="ScoreBox"/>
      </w:pPr>
      <w:r>
        <w:t>/</w:t>
      </w:r>
      <w:r w:rsidR="006F5600">
        <w:t>6</w:t>
      </w:r>
    </w:p>
    <w:p w14:paraId="15A83CCD" w14:textId="77777777" w:rsidR="00CB74B8" w:rsidRDefault="00CB74B8" w:rsidP="0065680B">
      <w:pPr>
        <w:pStyle w:val="HeadASection"/>
      </w:pPr>
    </w:p>
    <w:p w14:paraId="41194E18" w14:textId="599DCC02" w:rsidR="00C011B4" w:rsidRPr="009B2EDE" w:rsidRDefault="00C011B4" w:rsidP="0065680B">
      <w:pPr>
        <w:pStyle w:val="HeadASection"/>
      </w:pPr>
      <w:r w:rsidRPr="000E3C60">
        <w:t>Grammar</w:t>
      </w:r>
    </w:p>
    <w:p w14:paraId="02D5D633" w14:textId="77777777" w:rsidR="005F5C35" w:rsidRDefault="00094BEA" w:rsidP="0065680B">
      <w:pPr>
        <w:pStyle w:val="Rubric"/>
      </w:pPr>
      <w:r w:rsidRPr="0065680B">
        <w:t>4</w:t>
      </w:r>
      <w:r w:rsidR="0065680B">
        <w:tab/>
      </w:r>
      <w:r w:rsidR="009903EC" w:rsidRPr="0065680B">
        <w:t>Put the words in the correct order</w:t>
      </w:r>
      <w:r w:rsidR="00003360" w:rsidRPr="0065680B">
        <w:t xml:space="preserve"> to make sentences</w:t>
      </w:r>
      <w:r w:rsidR="006C4EE8">
        <w:t xml:space="preserve"> and questions</w:t>
      </w:r>
      <w:r w:rsidR="009903EC">
        <w:t>.</w:t>
      </w:r>
    </w:p>
    <w:p w14:paraId="60871015" w14:textId="77777777" w:rsidR="00003360" w:rsidRPr="00003360" w:rsidRDefault="00290451" w:rsidP="00125A8A">
      <w:pPr>
        <w:pStyle w:val="Text"/>
        <w:tabs>
          <w:tab w:val="clear" w:pos="227"/>
          <w:tab w:val="left" w:pos="3969"/>
        </w:tabs>
        <w:spacing w:before="0"/>
        <w:ind w:left="142" w:hanging="142"/>
      </w:pPr>
      <w:r>
        <w:rPr>
          <w:b/>
        </w:rPr>
        <w:t>1</w:t>
      </w:r>
      <w:r w:rsidR="005F5C35">
        <w:rPr>
          <w:b/>
        </w:rPr>
        <w:tab/>
      </w:r>
      <w:r w:rsidR="00003360">
        <w:t>have</w:t>
      </w:r>
      <w:r w:rsidR="0065680B">
        <w:t xml:space="preserve"> </w:t>
      </w:r>
      <w:r w:rsidR="00AA06E1">
        <w:t>/</w:t>
      </w:r>
      <w:r w:rsidR="0065680B">
        <w:t xml:space="preserve"> </w:t>
      </w:r>
      <w:r w:rsidR="0065291B">
        <w:t>you</w:t>
      </w:r>
      <w:r w:rsidR="0065680B">
        <w:t xml:space="preserve"> </w:t>
      </w:r>
      <w:r w:rsidR="00003360">
        <w:t>/</w:t>
      </w:r>
      <w:r w:rsidR="0065680B">
        <w:t xml:space="preserve"> </w:t>
      </w:r>
      <w:r w:rsidR="00003360" w:rsidRPr="00003360">
        <w:t>here</w:t>
      </w:r>
      <w:r w:rsidR="0065680B">
        <w:t xml:space="preserve"> </w:t>
      </w:r>
      <w:r w:rsidR="00003360" w:rsidRPr="00003360">
        <w:t>/</w:t>
      </w:r>
      <w:r w:rsidR="0065680B">
        <w:t xml:space="preserve"> </w:t>
      </w:r>
      <w:r w:rsidR="00003360">
        <w:t>how</w:t>
      </w:r>
      <w:r w:rsidR="0065680B">
        <w:t xml:space="preserve"> </w:t>
      </w:r>
      <w:r w:rsidR="00003360">
        <w:t>long</w:t>
      </w:r>
      <w:r w:rsidR="0065680B">
        <w:t xml:space="preserve"> </w:t>
      </w:r>
      <w:r w:rsidR="00003360">
        <w:t>/</w:t>
      </w:r>
      <w:r w:rsidR="0065680B">
        <w:t xml:space="preserve"> </w:t>
      </w:r>
      <w:r w:rsidR="00EB6E24">
        <w:t>been</w:t>
      </w:r>
      <w:r w:rsidR="00E90416">
        <w:br/>
      </w:r>
      <w:r w:rsidR="008D22DC">
        <w:rPr>
          <w:i/>
          <w:u w:val="single"/>
        </w:rPr>
        <w:t xml:space="preserve">How long have you </w:t>
      </w:r>
      <w:r w:rsidR="00EB6E24">
        <w:rPr>
          <w:i/>
          <w:u w:val="single"/>
        </w:rPr>
        <w:t>been</w:t>
      </w:r>
      <w:r w:rsidR="008D22DC">
        <w:rPr>
          <w:i/>
          <w:u w:val="single"/>
        </w:rPr>
        <w:t xml:space="preserve"> here</w:t>
      </w:r>
      <w:proofErr w:type="gramStart"/>
      <w:r w:rsidR="008D22DC" w:rsidRPr="00125A8A">
        <w:rPr>
          <w:i/>
          <w:u w:val="single"/>
        </w:rPr>
        <w:tab/>
      </w:r>
      <w:r w:rsidR="00003360" w:rsidRPr="00003360">
        <w:t xml:space="preserve"> ?</w:t>
      </w:r>
      <w:proofErr w:type="gramEnd"/>
    </w:p>
    <w:p w14:paraId="53E0DBBB" w14:textId="77777777" w:rsidR="009624FE" w:rsidRDefault="00290451" w:rsidP="009624FE">
      <w:pPr>
        <w:spacing w:after="0"/>
        <w:jc w:val="both"/>
        <w:rPr>
          <w:rFonts w:ascii="Arial" w:hAnsi="Arial" w:cs="Arial"/>
          <w:sz w:val="18"/>
          <w:szCs w:val="18"/>
          <w:lang w:val="en-US"/>
        </w:rPr>
      </w:pPr>
      <w:r>
        <w:rPr>
          <w:b/>
        </w:rPr>
        <w:t>2</w:t>
      </w:r>
      <w:r w:rsidR="005C7755">
        <w:rPr>
          <w:b/>
        </w:rPr>
        <w:tab/>
      </w:r>
      <w:r w:rsidR="009624FE">
        <w:rPr>
          <w:rFonts w:ascii="Arial" w:hAnsi="Arial" w:cs="Arial"/>
          <w:sz w:val="18"/>
          <w:szCs w:val="18"/>
          <w:lang w:val="en-US"/>
        </w:rPr>
        <w:t>the / river / at I / the / walking / moment / along / am</w:t>
      </w:r>
    </w:p>
    <w:p w14:paraId="3880E041" w14:textId="1DDD8F8A" w:rsidR="005C7755" w:rsidRDefault="009624FE" w:rsidP="009624FE">
      <w:pPr>
        <w:pStyle w:val="Text"/>
        <w:tabs>
          <w:tab w:val="clear" w:pos="227"/>
        </w:tabs>
        <w:spacing w:before="0"/>
      </w:pPr>
      <w:r>
        <w:t xml:space="preserve">   </w:t>
      </w:r>
      <w:r w:rsidR="005C7755" w:rsidRPr="00003360">
        <w:t>_______</w:t>
      </w:r>
      <w:r w:rsidR="00125A8A">
        <w:t>_______________________________</w:t>
      </w:r>
      <w:r w:rsidR="005C7755" w:rsidRPr="00003360">
        <w:t xml:space="preserve"> </w:t>
      </w:r>
      <w:r w:rsidR="001A629B">
        <w:t>.</w:t>
      </w:r>
    </w:p>
    <w:p w14:paraId="78D3C023" w14:textId="29C6D1AA" w:rsidR="009624FE" w:rsidRDefault="002C5023" w:rsidP="009624FE">
      <w:pPr>
        <w:spacing w:after="0"/>
        <w:jc w:val="both"/>
        <w:rPr>
          <w:rFonts w:ascii="Arial" w:hAnsi="Arial" w:cs="Arial"/>
          <w:sz w:val="18"/>
          <w:szCs w:val="18"/>
          <w:lang w:val="en-US"/>
        </w:rPr>
      </w:pPr>
      <w:r w:rsidRPr="00A110FF">
        <w:rPr>
          <w:b/>
        </w:rPr>
        <w:t>3</w:t>
      </w:r>
      <w:r>
        <w:t xml:space="preserve"> </w:t>
      </w:r>
      <w:r w:rsidR="009624FE">
        <w:rPr>
          <w:rFonts w:ascii="Arial" w:hAnsi="Arial" w:cs="Arial"/>
          <w:sz w:val="18"/>
          <w:szCs w:val="18"/>
          <w:lang w:val="en-US"/>
        </w:rPr>
        <w:t>made / girl / is / who / book / this / the / Leyla.</w:t>
      </w:r>
    </w:p>
    <w:p w14:paraId="4327FA4D" w14:textId="70B87952" w:rsidR="002C5023" w:rsidRDefault="009624FE" w:rsidP="00E90416">
      <w:pPr>
        <w:pStyle w:val="Text"/>
        <w:tabs>
          <w:tab w:val="clear" w:pos="227"/>
        </w:tabs>
        <w:spacing w:before="0"/>
        <w:ind w:left="142" w:hanging="142"/>
      </w:pPr>
      <w:r>
        <w:t xml:space="preserve">   </w:t>
      </w:r>
      <w:r w:rsidR="002C5023" w:rsidRPr="00003360">
        <w:t>_______</w:t>
      </w:r>
      <w:r w:rsidR="00125A8A">
        <w:t>_______________________________</w:t>
      </w:r>
      <w:r w:rsidR="002C5023" w:rsidRPr="00003360">
        <w:t xml:space="preserve"> </w:t>
      </w:r>
      <w:r w:rsidR="002C5023">
        <w:t>.</w:t>
      </w:r>
    </w:p>
    <w:p w14:paraId="68BCEADB" w14:textId="54883B4F" w:rsidR="009624FE" w:rsidRDefault="000F5419" w:rsidP="009624FE">
      <w:pPr>
        <w:spacing w:after="0"/>
        <w:jc w:val="both"/>
        <w:rPr>
          <w:rFonts w:ascii="Arial" w:hAnsi="Arial" w:cs="Arial"/>
          <w:sz w:val="18"/>
          <w:szCs w:val="18"/>
          <w:lang w:val="en-US"/>
        </w:rPr>
      </w:pPr>
      <w:r w:rsidRPr="009624FE">
        <w:rPr>
          <w:rFonts w:ascii="Arial" w:hAnsi="Arial" w:cs="Arial"/>
          <w:b/>
          <w:sz w:val="18"/>
          <w:szCs w:val="18"/>
        </w:rPr>
        <w:t>4</w:t>
      </w:r>
      <w:r>
        <w:rPr>
          <w:b/>
        </w:rPr>
        <w:tab/>
      </w:r>
      <w:r w:rsidR="009624FE">
        <w:rPr>
          <w:rFonts w:ascii="Arial" w:hAnsi="Arial" w:cs="Arial"/>
          <w:sz w:val="18"/>
          <w:szCs w:val="18"/>
          <w:lang w:val="en-US"/>
        </w:rPr>
        <w:t>pasta / have / Italian / original / tried / you / ever</w:t>
      </w:r>
    </w:p>
    <w:p w14:paraId="6FBA29E5" w14:textId="2626D994" w:rsidR="000F5419" w:rsidRPr="00003360" w:rsidRDefault="009624FE" w:rsidP="009624FE">
      <w:pPr>
        <w:pStyle w:val="Text"/>
        <w:tabs>
          <w:tab w:val="clear" w:pos="227"/>
        </w:tabs>
        <w:spacing w:before="0"/>
      </w:pPr>
      <w:r>
        <w:t xml:space="preserve">   </w:t>
      </w:r>
      <w:r w:rsidR="000F5419" w:rsidRPr="00003360">
        <w:t>_______</w:t>
      </w:r>
      <w:r w:rsidR="00125A8A">
        <w:t>_______________________________</w:t>
      </w:r>
      <w:r w:rsidR="000F5419" w:rsidRPr="00003360">
        <w:t xml:space="preserve"> </w:t>
      </w:r>
      <w:r w:rsidR="000F5419">
        <w:t>?</w:t>
      </w:r>
    </w:p>
    <w:p w14:paraId="2866C358" w14:textId="5C10B481" w:rsidR="009624FE" w:rsidRDefault="00290451" w:rsidP="009624FE">
      <w:pPr>
        <w:spacing w:after="0"/>
        <w:jc w:val="both"/>
        <w:rPr>
          <w:rFonts w:ascii="Arial" w:hAnsi="Arial" w:cs="Arial"/>
          <w:sz w:val="18"/>
          <w:szCs w:val="18"/>
          <w:lang w:val="en-US"/>
        </w:rPr>
      </w:pPr>
      <w:r>
        <w:rPr>
          <w:b/>
        </w:rPr>
        <w:t>5</w:t>
      </w:r>
      <w:r w:rsidR="006F0C7F">
        <w:rPr>
          <w:b/>
        </w:rPr>
        <w:tab/>
      </w:r>
      <w:r w:rsidR="009624FE">
        <w:rPr>
          <w:rFonts w:ascii="Arial" w:hAnsi="Arial" w:cs="Arial"/>
          <w:sz w:val="18"/>
          <w:szCs w:val="18"/>
          <w:lang w:val="en-US"/>
        </w:rPr>
        <w:t>late / hardly / are / the / ever / we / for / lesson</w:t>
      </w:r>
    </w:p>
    <w:p w14:paraId="53E632CC" w14:textId="489A21D5" w:rsidR="006F0C7F" w:rsidRPr="00003360" w:rsidRDefault="009624FE" w:rsidP="009624FE">
      <w:pPr>
        <w:pStyle w:val="Text"/>
        <w:tabs>
          <w:tab w:val="clear" w:pos="227"/>
        </w:tabs>
        <w:spacing w:before="0"/>
      </w:pPr>
      <w:r>
        <w:t xml:space="preserve">   </w:t>
      </w:r>
      <w:r w:rsidR="006F0C7F" w:rsidRPr="00003360">
        <w:t>_______</w:t>
      </w:r>
      <w:r w:rsidR="00125A8A">
        <w:t>_______________________________</w:t>
      </w:r>
      <w:r w:rsidR="006F0C7F" w:rsidRPr="00003360">
        <w:t xml:space="preserve"> </w:t>
      </w:r>
      <w:r w:rsidR="006F0C7F">
        <w:t>.</w:t>
      </w:r>
    </w:p>
    <w:p w14:paraId="7F0DA6F0" w14:textId="77777777" w:rsidR="009624FE" w:rsidRDefault="00290451" w:rsidP="009624FE">
      <w:pPr>
        <w:spacing w:after="0"/>
        <w:jc w:val="both"/>
        <w:rPr>
          <w:rFonts w:ascii="Arial" w:hAnsi="Arial" w:cs="Arial"/>
          <w:sz w:val="18"/>
          <w:szCs w:val="18"/>
          <w:lang w:val="en-US"/>
        </w:rPr>
      </w:pPr>
      <w:r>
        <w:rPr>
          <w:b/>
        </w:rPr>
        <w:t>6</w:t>
      </w:r>
      <w:r w:rsidR="004F1C4C">
        <w:rPr>
          <w:b/>
        </w:rPr>
        <w:tab/>
      </w:r>
      <w:r w:rsidR="009624FE">
        <w:rPr>
          <w:rFonts w:ascii="Arial" w:hAnsi="Arial" w:cs="Arial"/>
          <w:sz w:val="18"/>
          <w:szCs w:val="18"/>
          <w:lang w:val="en-US"/>
        </w:rPr>
        <w:t>boat / airplane / by / is / more / expensive / travelling / than / much / by.</w:t>
      </w:r>
    </w:p>
    <w:p w14:paraId="413798A5" w14:textId="191EB2DF" w:rsidR="004F1C4C" w:rsidRDefault="009624FE" w:rsidP="00E90416">
      <w:pPr>
        <w:pStyle w:val="Text"/>
        <w:tabs>
          <w:tab w:val="clear" w:pos="227"/>
        </w:tabs>
        <w:spacing w:before="0"/>
        <w:ind w:left="142" w:hanging="142"/>
      </w:pPr>
      <w:r>
        <w:t xml:space="preserve">   </w:t>
      </w:r>
      <w:r w:rsidR="004F1C4C" w:rsidRPr="00003360">
        <w:t>_______</w:t>
      </w:r>
      <w:r w:rsidR="00125A8A">
        <w:t>_______________________________</w:t>
      </w:r>
      <w:r w:rsidR="004F1C4C" w:rsidRPr="00003360">
        <w:t xml:space="preserve"> </w:t>
      </w:r>
      <w:r w:rsidR="00532CD0">
        <w:t>.</w:t>
      </w:r>
    </w:p>
    <w:p w14:paraId="6E96B8F7" w14:textId="33C1CAB0" w:rsidR="009624FE" w:rsidRDefault="00C87359" w:rsidP="009624FE">
      <w:pPr>
        <w:spacing w:after="0"/>
        <w:jc w:val="both"/>
        <w:rPr>
          <w:rFonts w:ascii="Arial" w:hAnsi="Arial" w:cs="Arial"/>
          <w:sz w:val="18"/>
          <w:szCs w:val="18"/>
          <w:lang w:val="en-US"/>
        </w:rPr>
      </w:pPr>
      <w:r>
        <w:rPr>
          <w:b/>
        </w:rPr>
        <w:t>7</w:t>
      </w:r>
      <w:r w:rsidR="000F5419">
        <w:rPr>
          <w:b/>
        </w:rPr>
        <w:tab/>
      </w:r>
      <w:bookmarkStart w:id="1" w:name="_Hlk178104171"/>
      <w:r w:rsidR="009624FE">
        <w:rPr>
          <w:rFonts w:ascii="Arial" w:hAnsi="Arial" w:cs="Arial"/>
          <w:sz w:val="18"/>
          <w:szCs w:val="18"/>
          <w:lang w:val="en-US"/>
        </w:rPr>
        <w:t>You / for / waiting / are / here /</w:t>
      </w:r>
      <w:r w:rsidR="009624FE" w:rsidRPr="00922178">
        <w:rPr>
          <w:rFonts w:ascii="Arial" w:hAnsi="Arial" w:cs="Arial"/>
          <w:sz w:val="18"/>
          <w:szCs w:val="18"/>
          <w:lang w:val="en-US"/>
        </w:rPr>
        <w:t xml:space="preserve"> </w:t>
      </w:r>
      <w:r w:rsidR="009624FE">
        <w:rPr>
          <w:rFonts w:ascii="Arial" w:hAnsi="Arial" w:cs="Arial"/>
          <w:sz w:val="18"/>
          <w:szCs w:val="18"/>
          <w:lang w:val="en-US"/>
        </w:rPr>
        <w:t>who</w:t>
      </w:r>
    </w:p>
    <w:bookmarkEnd w:id="1"/>
    <w:p w14:paraId="0CE7D84C" w14:textId="51B8A5E9" w:rsidR="000F5419" w:rsidRPr="00003360" w:rsidRDefault="009624FE" w:rsidP="00E90416">
      <w:pPr>
        <w:pStyle w:val="Text"/>
        <w:tabs>
          <w:tab w:val="clear" w:pos="227"/>
        </w:tabs>
        <w:spacing w:before="0"/>
        <w:ind w:left="142" w:hanging="142"/>
      </w:pPr>
      <w:r>
        <w:t xml:space="preserve">   </w:t>
      </w:r>
      <w:r w:rsidR="000F5419" w:rsidRPr="00003360">
        <w:t>_______</w:t>
      </w:r>
      <w:r w:rsidR="00125A8A">
        <w:t>_______________________________</w:t>
      </w:r>
      <w:r w:rsidR="000F5419" w:rsidRPr="00003360">
        <w:t xml:space="preserve"> </w:t>
      </w:r>
      <w:r w:rsidR="000F5419">
        <w:t>?</w:t>
      </w:r>
    </w:p>
    <w:p w14:paraId="356193BB" w14:textId="77777777" w:rsidR="005F5C35" w:rsidRDefault="000C3677" w:rsidP="000C3677">
      <w:pPr>
        <w:pStyle w:val="ScoreBox"/>
      </w:pPr>
      <w:r>
        <w:t>/6</w:t>
      </w:r>
    </w:p>
    <w:p w14:paraId="7B6D48A4" w14:textId="77777777" w:rsidR="00382F6D" w:rsidRPr="009B2EDE" w:rsidRDefault="00094BEA" w:rsidP="000C3677">
      <w:pPr>
        <w:pStyle w:val="Rubric"/>
        <w:rPr>
          <w:i/>
        </w:rPr>
      </w:pPr>
      <w:r>
        <w:t>5</w:t>
      </w:r>
      <w:r w:rsidR="000C3677">
        <w:tab/>
      </w:r>
      <w:r w:rsidR="00D96BDA" w:rsidRPr="00AD1C34">
        <w:t xml:space="preserve">Complete the sentences with the correct form of </w:t>
      </w:r>
      <w:r w:rsidR="0047775F">
        <w:t>the</w:t>
      </w:r>
      <w:r w:rsidR="00F73656">
        <w:t xml:space="preserve"> verb</w:t>
      </w:r>
      <w:r w:rsidR="0047775F">
        <w:t>s</w:t>
      </w:r>
      <w:r w:rsidR="00066D53">
        <w:t xml:space="preserve"> </w:t>
      </w:r>
      <w:r w:rsidR="0047775F">
        <w:t>in</w:t>
      </w:r>
      <w:r w:rsidR="00D96BDA" w:rsidRPr="00AD1C34">
        <w:t xml:space="preserve"> the box.</w:t>
      </w:r>
      <w:r w:rsidR="00066D53">
        <w:t xml:space="preserve"> </w:t>
      </w:r>
      <w:r w:rsidR="0047775F">
        <w:t>There is one extra verb</w:t>
      </w:r>
      <w:r w:rsidR="0036702C">
        <w:t>.</w:t>
      </w:r>
    </w:p>
    <w:p w14:paraId="2A88C85F" w14:textId="05C19478" w:rsidR="0087556C" w:rsidRDefault="005B1C82" w:rsidP="00E90416">
      <w:pPr>
        <w:pStyle w:val="WordBox"/>
        <w:ind w:left="0" w:firstLine="0"/>
      </w:pPr>
      <w:proofErr w:type="gramStart"/>
      <w:r w:rsidRPr="005B1C82">
        <w:rPr>
          <w:rStyle w:val="GapFillchr"/>
          <w:rFonts w:ascii="Arial" w:hAnsi="Arial" w:cs="Arial"/>
          <w:b/>
          <w:bCs/>
          <w:iCs/>
          <w:u w:val="none"/>
          <w:lang w:val="en-US"/>
        </w:rPr>
        <w:t xml:space="preserve">land </w:t>
      </w:r>
      <w:r>
        <w:rPr>
          <w:rStyle w:val="GapFillchr"/>
          <w:rFonts w:ascii="Arial" w:hAnsi="Arial" w:cs="Arial"/>
          <w:b/>
          <w:bCs/>
          <w:iCs/>
          <w:u w:val="none"/>
          <w:lang w:val="en-US"/>
        </w:rPr>
        <w:t xml:space="preserve"> </w:t>
      </w:r>
      <w:r w:rsidRPr="005B1C82">
        <w:rPr>
          <w:rStyle w:val="GapFillchr"/>
          <w:rFonts w:ascii="Arial" w:hAnsi="Arial" w:cs="Arial"/>
          <w:b/>
          <w:bCs/>
          <w:iCs/>
          <w:u w:val="none"/>
          <w:lang w:val="en-US"/>
        </w:rPr>
        <w:t>build</w:t>
      </w:r>
      <w:proofErr w:type="gramEnd"/>
      <w:r w:rsidRPr="005B1C82">
        <w:t xml:space="preserve">  </w:t>
      </w:r>
      <w:r w:rsidR="000C3677" w:rsidRPr="00F15219">
        <w:rPr>
          <w:strike/>
        </w:rPr>
        <w:t>go</w:t>
      </w:r>
      <w:r w:rsidR="00B30305">
        <w:t xml:space="preserve">  </w:t>
      </w:r>
      <w:r w:rsidRPr="005B1C82">
        <w:rPr>
          <w:rStyle w:val="GapFillchr"/>
          <w:rFonts w:ascii="Arial" w:hAnsi="Arial" w:cs="Arial"/>
          <w:b/>
          <w:bCs/>
          <w:iCs/>
          <w:u w:val="none"/>
          <w:lang w:val="en-US"/>
        </w:rPr>
        <w:t>announce</w:t>
      </w:r>
      <w:r>
        <w:t xml:space="preserve"> </w:t>
      </w:r>
      <w:r w:rsidR="00B30305">
        <w:t xml:space="preserve">do  </w:t>
      </w:r>
      <w:r w:rsidR="000C3677">
        <w:t xml:space="preserve"> </w:t>
      </w:r>
      <w:r w:rsidRPr="005B1C82">
        <w:rPr>
          <w:rStyle w:val="GapFillchr"/>
          <w:rFonts w:ascii="Arial" w:hAnsi="Arial" w:cs="Arial"/>
          <w:b/>
          <w:bCs/>
          <w:iCs/>
          <w:u w:val="none"/>
          <w:lang w:val="en-US"/>
        </w:rPr>
        <w:t>go</w:t>
      </w:r>
      <w:r w:rsidRPr="00E962F1">
        <w:t xml:space="preserve"> </w:t>
      </w:r>
      <w:r>
        <w:t xml:space="preserve">  </w:t>
      </w:r>
      <w:r w:rsidR="000C3677" w:rsidRPr="00E962F1">
        <w:t>study</w:t>
      </w:r>
      <w:r w:rsidR="000C3677" w:rsidRPr="00F15219">
        <w:t xml:space="preserve"> </w:t>
      </w:r>
      <w:r w:rsidR="000C3677">
        <w:t xml:space="preserve">  </w:t>
      </w:r>
      <w:r w:rsidRPr="005B1C82">
        <w:rPr>
          <w:rStyle w:val="GapFillchr"/>
          <w:rFonts w:ascii="Arial" w:hAnsi="Arial" w:cs="Arial"/>
          <w:b/>
          <w:bCs/>
          <w:iCs/>
          <w:u w:val="none"/>
          <w:lang w:val="en-US"/>
        </w:rPr>
        <w:t>drink</w:t>
      </w:r>
    </w:p>
    <w:p w14:paraId="5C7BA3AD" w14:textId="77777777" w:rsidR="008D03B7" w:rsidRPr="005B1C82" w:rsidRDefault="004269BD" w:rsidP="005B1C82">
      <w:pPr>
        <w:pStyle w:val="Text"/>
        <w:spacing w:before="0" w:after="0" w:line="276" w:lineRule="auto"/>
        <w:ind w:left="170" w:hanging="170"/>
      </w:pPr>
      <w:r>
        <w:rPr>
          <w:b/>
        </w:rPr>
        <w:t>1</w:t>
      </w:r>
      <w:r w:rsidR="008D03B7">
        <w:rPr>
          <w:b/>
        </w:rPr>
        <w:tab/>
      </w:r>
      <w:r w:rsidR="0019092E">
        <w:t>Brigit</w:t>
      </w:r>
      <w:r w:rsidR="00A93117">
        <w:t xml:space="preserve"> </w:t>
      </w:r>
      <w:r w:rsidR="00066D53">
        <w:rPr>
          <w:i/>
          <w:u w:val="single"/>
        </w:rPr>
        <w:t xml:space="preserve"> </w:t>
      </w:r>
      <w:r w:rsidR="000C3677">
        <w:rPr>
          <w:i/>
          <w:u w:val="single"/>
        </w:rPr>
        <w:t xml:space="preserve">  </w:t>
      </w:r>
      <w:r w:rsidRPr="005B1C82">
        <w:rPr>
          <w:i/>
          <w:u w:val="single"/>
        </w:rPr>
        <w:t>went</w:t>
      </w:r>
      <w:r w:rsidR="00066D53" w:rsidRPr="005B1C82">
        <w:rPr>
          <w:i/>
          <w:u w:val="single"/>
        </w:rPr>
        <w:t xml:space="preserve"> </w:t>
      </w:r>
      <w:r w:rsidR="000C3677" w:rsidRPr="005B1C82">
        <w:rPr>
          <w:i/>
          <w:u w:val="single"/>
        </w:rPr>
        <w:t xml:space="preserve">  </w:t>
      </w:r>
      <w:r w:rsidR="00A93117" w:rsidRPr="005B1C82">
        <w:rPr>
          <w:i/>
          <w:u w:val="single"/>
        </w:rPr>
        <w:t xml:space="preserve"> </w:t>
      </w:r>
      <w:r w:rsidRPr="005B1C82">
        <w:rPr>
          <w:i/>
        </w:rPr>
        <w:t xml:space="preserve"> </w:t>
      </w:r>
      <w:r w:rsidR="00B553CF" w:rsidRPr="005B1C82">
        <w:t xml:space="preserve">to Wales </w:t>
      </w:r>
      <w:r w:rsidR="0036702C" w:rsidRPr="005B1C82">
        <w:t xml:space="preserve">twice </w:t>
      </w:r>
      <w:r w:rsidR="00B553CF" w:rsidRPr="005B1C82">
        <w:t>last year.</w:t>
      </w:r>
    </w:p>
    <w:p w14:paraId="0E430269" w14:textId="32FEEA66" w:rsidR="004269BD" w:rsidRPr="005B1C82" w:rsidRDefault="004269BD" w:rsidP="005B1C82">
      <w:pPr>
        <w:pStyle w:val="Text"/>
        <w:spacing w:before="0" w:after="0" w:line="276" w:lineRule="auto"/>
        <w:ind w:left="170" w:hanging="170"/>
      </w:pPr>
      <w:r w:rsidRPr="005B1C82">
        <w:rPr>
          <w:b/>
        </w:rPr>
        <w:t>2</w:t>
      </w:r>
      <w:r w:rsidRPr="005B1C82">
        <w:rPr>
          <w:b/>
        </w:rPr>
        <w:tab/>
      </w:r>
      <w:r w:rsidR="005B1C82" w:rsidRPr="005B1C82">
        <w:rPr>
          <w:lang w:val="en-US"/>
        </w:rPr>
        <w:t xml:space="preserve">She often </w:t>
      </w:r>
      <w:r w:rsidR="005B1C82" w:rsidRPr="005B1C82">
        <w:rPr>
          <w:rStyle w:val="GapFillchr"/>
          <w:rFonts w:ascii="Arial" w:hAnsi="Arial"/>
          <w:b w:val="0"/>
          <w:bCs/>
          <w:iCs/>
          <w:u w:val="none"/>
          <w:lang w:val="en-US"/>
        </w:rPr>
        <w:t>_______</w:t>
      </w:r>
      <w:proofErr w:type="gramStart"/>
      <w:r w:rsidR="005B1C82" w:rsidRPr="005B1C82">
        <w:rPr>
          <w:rStyle w:val="GapFillchr"/>
          <w:rFonts w:ascii="Arial" w:hAnsi="Arial"/>
          <w:b w:val="0"/>
          <w:bCs/>
          <w:iCs/>
          <w:u w:val="none"/>
          <w:lang w:val="en-US"/>
        </w:rPr>
        <w:t>_  shopping</w:t>
      </w:r>
      <w:proofErr w:type="gramEnd"/>
      <w:r w:rsidR="005B1C82" w:rsidRPr="005B1C82">
        <w:rPr>
          <w:rStyle w:val="GapFillchr"/>
          <w:rFonts w:ascii="Arial" w:hAnsi="Arial"/>
          <w:b w:val="0"/>
          <w:bCs/>
          <w:iCs/>
          <w:u w:val="none"/>
          <w:lang w:val="en-US"/>
        </w:rPr>
        <w:t xml:space="preserve"> on the weekend.</w:t>
      </w:r>
    </w:p>
    <w:p w14:paraId="3BC03276" w14:textId="74729B9A" w:rsidR="000A305D" w:rsidRPr="005B1C82" w:rsidRDefault="00C42ACC" w:rsidP="005B1C82">
      <w:pPr>
        <w:pStyle w:val="Text"/>
        <w:spacing w:before="0" w:after="0" w:line="276" w:lineRule="auto"/>
        <w:ind w:left="170" w:hanging="170"/>
      </w:pPr>
      <w:r w:rsidRPr="005B1C82">
        <w:rPr>
          <w:b/>
        </w:rPr>
        <w:t>3</w:t>
      </w:r>
      <w:r w:rsidR="000A305D" w:rsidRPr="005B1C82">
        <w:rPr>
          <w:b/>
        </w:rPr>
        <w:tab/>
      </w:r>
      <w:r w:rsidR="005B1C82" w:rsidRPr="005B1C82">
        <w:rPr>
          <w:lang w:val="en-US"/>
        </w:rPr>
        <w:t>They</w:t>
      </w:r>
      <w:r w:rsidR="005B1C82" w:rsidRPr="005B1C82">
        <w:rPr>
          <w:b/>
          <w:bCs/>
          <w:lang w:val="en-US"/>
        </w:rPr>
        <w:t xml:space="preserve"> </w:t>
      </w:r>
      <w:r w:rsidR="005B1C82" w:rsidRPr="005B1C82">
        <w:rPr>
          <w:rStyle w:val="GapFillchr"/>
          <w:rFonts w:ascii="Arial" w:hAnsi="Arial"/>
          <w:b w:val="0"/>
          <w:bCs/>
          <w:iCs/>
          <w:u w:val="none"/>
          <w:lang w:val="en-US"/>
        </w:rPr>
        <w:t>_______</w:t>
      </w:r>
      <w:proofErr w:type="gramStart"/>
      <w:r w:rsidR="005B1C82" w:rsidRPr="005B1C82">
        <w:rPr>
          <w:rStyle w:val="GapFillchr"/>
          <w:rFonts w:ascii="Arial" w:hAnsi="Arial"/>
          <w:b w:val="0"/>
          <w:bCs/>
          <w:iCs/>
          <w:u w:val="none"/>
          <w:lang w:val="en-US"/>
        </w:rPr>
        <w:t>_  never</w:t>
      </w:r>
      <w:proofErr w:type="gramEnd"/>
      <w:r w:rsidR="005B1C82" w:rsidRPr="005B1C82">
        <w:rPr>
          <w:rStyle w:val="GapFillchr"/>
          <w:rFonts w:ascii="Arial" w:hAnsi="Arial"/>
          <w:b w:val="0"/>
          <w:bCs/>
          <w:iCs/>
          <w:u w:val="none"/>
          <w:lang w:val="en-US"/>
        </w:rPr>
        <w:t xml:space="preserve"> ________ any website before.</w:t>
      </w:r>
    </w:p>
    <w:p w14:paraId="0A85C873" w14:textId="175CFD9E" w:rsidR="005B1C82" w:rsidRPr="005B1C82" w:rsidRDefault="00C42ACC" w:rsidP="005B1C82">
      <w:pPr>
        <w:spacing w:before="0" w:after="0" w:line="276" w:lineRule="auto"/>
        <w:jc w:val="both"/>
        <w:rPr>
          <w:rFonts w:ascii="Arial" w:hAnsi="Arial" w:cs="Arial"/>
          <w:sz w:val="18"/>
          <w:szCs w:val="18"/>
          <w:lang w:val="en-US"/>
        </w:rPr>
      </w:pPr>
      <w:r w:rsidRPr="005B1C82">
        <w:rPr>
          <w:rFonts w:ascii="Arial" w:hAnsi="Arial" w:cs="Arial"/>
          <w:b/>
          <w:sz w:val="18"/>
          <w:szCs w:val="18"/>
        </w:rPr>
        <w:t>4</w:t>
      </w:r>
      <w:r w:rsidRPr="005B1C82">
        <w:rPr>
          <w:rFonts w:ascii="Arial" w:hAnsi="Arial" w:cs="Arial"/>
          <w:b/>
          <w:sz w:val="18"/>
          <w:szCs w:val="18"/>
        </w:rPr>
        <w:tab/>
      </w:r>
      <w:r w:rsidR="005B1C82" w:rsidRPr="005B1C82">
        <w:rPr>
          <w:rFonts w:ascii="Arial" w:hAnsi="Arial" w:cs="Arial"/>
          <w:sz w:val="18"/>
          <w:szCs w:val="18"/>
          <w:lang w:val="en-US"/>
        </w:rPr>
        <w:t xml:space="preserve">The plane </w:t>
      </w:r>
      <w:r w:rsidR="005B1C82" w:rsidRPr="005B1C82">
        <w:rPr>
          <w:rStyle w:val="GapFillchr"/>
          <w:rFonts w:ascii="Arial" w:hAnsi="Arial" w:cs="Arial"/>
          <w:b w:val="0"/>
          <w:bCs/>
          <w:iCs/>
          <w:szCs w:val="18"/>
          <w:u w:val="none"/>
          <w:lang w:val="en-US"/>
        </w:rPr>
        <w:t>_______</w:t>
      </w:r>
      <w:proofErr w:type="gramStart"/>
      <w:r w:rsidR="005B1C82" w:rsidRPr="005B1C82">
        <w:rPr>
          <w:rStyle w:val="GapFillchr"/>
          <w:rFonts w:ascii="Arial" w:hAnsi="Arial" w:cs="Arial"/>
          <w:b w:val="0"/>
          <w:bCs/>
          <w:iCs/>
          <w:szCs w:val="18"/>
          <w:u w:val="none"/>
          <w:lang w:val="en-US"/>
        </w:rPr>
        <w:t>_  .</w:t>
      </w:r>
      <w:proofErr w:type="gramEnd"/>
      <w:r w:rsidR="005B1C82" w:rsidRPr="005B1C82">
        <w:rPr>
          <w:rStyle w:val="GapFillchr"/>
          <w:rFonts w:ascii="Arial" w:hAnsi="Arial" w:cs="Arial"/>
          <w:b w:val="0"/>
          <w:bCs/>
          <w:iCs/>
          <w:szCs w:val="18"/>
          <w:u w:val="none"/>
          <w:lang w:val="en-US"/>
        </w:rPr>
        <w:t xml:space="preserve"> Please fasten your seat belts.</w:t>
      </w:r>
    </w:p>
    <w:p w14:paraId="5D53B89F" w14:textId="63CF571D" w:rsidR="005B1C82" w:rsidRPr="005B1C82" w:rsidRDefault="0031439F" w:rsidP="005B1C82">
      <w:pPr>
        <w:spacing w:before="0" w:after="0" w:line="276" w:lineRule="auto"/>
        <w:jc w:val="both"/>
        <w:rPr>
          <w:rFonts w:ascii="Arial" w:hAnsi="Arial" w:cs="Arial"/>
          <w:sz w:val="18"/>
          <w:szCs w:val="18"/>
          <w:lang w:val="en-US"/>
        </w:rPr>
      </w:pPr>
      <w:r w:rsidRPr="005B1C82">
        <w:rPr>
          <w:rFonts w:ascii="Arial" w:hAnsi="Arial" w:cs="Arial"/>
          <w:b/>
          <w:sz w:val="18"/>
          <w:szCs w:val="18"/>
        </w:rPr>
        <w:t>5</w:t>
      </w:r>
      <w:r w:rsidR="00F15219" w:rsidRPr="005B1C82">
        <w:rPr>
          <w:rFonts w:ascii="Arial" w:hAnsi="Arial" w:cs="Arial"/>
          <w:b/>
          <w:sz w:val="18"/>
          <w:szCs w:val="18"/>
        </w:rPr>
        <w:tab/>
      </w:r>
      <w:r w:rsidR="005B1C82" w:rsidRPr="005B1C82">
        <w:rPr>
          <w:rStyle w:val="GapFillchr"/>
          <w:rFonts w:ascii="Arial" w:hAnsi="Arial" w:cs="Arial"/>
          <w:b w:val="0"/>
          <w:iCs/>
          <w:szCs w:val="18"/>
          <w:u w:val="none"/>
          <w:lang w:val="en-US"/>
        </w:rPr>
        <w:t>________   you _______</w:t>
      </w:r>
      <w:proofErr w:type="gramStart"/>
      <w:r w:rsidR="005B1C82" w:rsidRPr="005B1C82">
        <w:rPr>
          <w:rStyle w:val="GapFillchr"/>
          <w:rFonts w:ascii="Arial" w:hAnsi="Arial" w:cs="Arial"/>
          <w:b w:val="0"/>
          <w:iCs/>
          <w:szCs w:val="18"/>
          <w:u w:val="none"/>
          <w:lang w:val="en-US"/>
        </w:rPr>
        <w:t>_  enough</w:t>
      </w:r>
      <w:proofErr w:type="gramEnd"/>
      <w:r w:rsidR="005B1C82" w:rsidRPr="005B1C82">
        <w:rPr>
          <w:rStyle w:val="GapFillchr"/>
          <w:rFonts w:ascii="Arial" w:hAnsi="Arial" w:cs="Arial"/>
          <w:b w:val="0"/>
          <w:iCs/>
          <w:szCs w:val="18"/>
          <w:u w:val="none"/>
          <w:lang w:val="en-US"/>
        </w:rPr>
        <w:t xml:space="preserve"> volunteer work? </w:t>
      </w:r>
    </w:p>
    <w:p w14:paraId="5312FD60" w14:textId="5C37C6D8" w:rsidR="005B1C82" w:rsidRPr="005B1C82" w:rsidRDefault="00F15219" w:rsidP="005B1C82">
      <w:pPr>
        <w:pStyle w:val="Text"/>
        <w:spacing w:before="0" w:after="0" w:line="276" w:lineRule="auto"/>
        <w:ind w:left="170" w:hanging="170"/>
        <w:rPr>
          <w:rStyle w:val="GapFillchr"/>
          <w:rFonts w:ascii="Arial" w:hAnsi="Arial"/>
          <w:b w:val="0"/>
          <w:iCs/>
          <w:u w:val="none"/>
          <w:lang w:val="en-US"/>
        </w:rPr>
      </w:pPr>
      <w:r w:rsidRPr="005B1C82">
        <w:rPr>
          <w:b/>
        </w:rPr>
        <w:t>6</w:t>
      </w:r>
      <w:r w:rsidR="007005D7" w:rsidRPr="005B1C82">
        <w:rPr>
          <w:b/>
        </w:rPr>
        <w:tab/>
      </w:r>
      <w:r w:rsidR="005B1C82" w:rsidRPr="005B1C82">
        <w:rPr>
          <w:lang w:val="en-US"/>
        </w:rPr>
        <w:t xml:space="preserve">It was cold, so we </w:t>
      </w:r>
      <w:r w:rsidR="005B1C82" w:rsidRPr="005B1C82">
        <w:rPr>
          <w:rStyle w:val="GapFillchr"/>
          <w:rFonts w:ascii="Arial" w:hAnsi="Arial"/>
          <w:b w:val="0"/>
          <w:iCs/>
          <w:u w:val="none"/>
          <w:lang w:val="en-US"/>
        </w:rPr>
        <w:t>_______</w:t>
      </w:r>
      <w:proofErr w:type="gramStart"/>
      <w:r w:rsidR="005B1C82" w:rsidRPr="005B1C82">
        <w:rPr>
          <w:rStyle w:val="GapFillchr"/>
          <w:rFonts w:ascii="Arial" w:hAnsi="Arial"/>
          <w:b w:val="0"/>
          <w:iCs/>
          <w:u w:val="none"/>
          <w:lang w:val="en-US"/>
        </w:rPr>
        <w:t>_  some</w:t>
      </w:r>
      <w:proofErr w:type="gramEnd"/>
      <w:r w:rsidR="005B1C82" w:rsidRPr="005B1C82">
        <w:rPr>
          <w:rStyle w:val="GapFillchr"/>
          <w:rFonts w:ascii="Arial" w:hAnsi="Arial"/>
          <w:b w:val="0"/>
          <w:iCs/>
          <w:u w:val="none"/>
          <w:lang w:val="en-US"/>
        </w:rPr>
        <w:t xml:space="preserve"> hot chocolate.</w:t>
      </w:r>
    </w:p>
    <w:p w14:paraId="3278880D" w14:textId="34F29A05" w:rsidR="00F15219" w:rsidRPr="005B1C82" w:rsidRDefault="00F15219" w:rsidP="005B1C82">
      <w:pPr>
        <w:spacing w:before="0" w:after="0" w:line="276" w:lineRule="auto"/>
        <w:jc w:val="both"/>
        <w:rPr>
          <w:rFonts w:ascii="Arial" w:hAnsi="Arial" w:cs="Arial"/>
          <w:sz w:val="18"/>
          <w:szCs w:val="18"/>
          <w:lang w:val="en-US"/>
        </w:rPr>
      </w:pPr>
      <w:r w:rsidRPr="005B1C82">
        <w:rPr>
          <w:rFonts w:ascii="Arial" w:hAnsi="Arial" w:cs="Arial"/>
          <w:b/>
          <w:sz w:val="18"/>
          <w:szCs w:val="18"/>
        </w:rPr>
        <w:t xml:space="preserve">7 </w:t>
      </w:r>
      <w:r w:rsidR="005B1C82" w:rsidRPr="005B1C82">
        <w:rPr>
          <w:rFonts w:ascii="Arial" w:hAnsi="Arial" w:cs="Arial"/>
          <w:sz w:val="18"/>
          <w:szCs w:val="18"/>
          <w:lang w:val="en-US"/>
        </w:rPr>
        <w:t xml:space="preserve">They are </w:t>
      </w:r>
      <w:r w:rsidR="005B1C82" w:rsidRPr="005B1C82">
        <w:rPr>
          <w:rStyle w:val="GapFillchr"/>
          <w:rFonts w:ascii="Arial" w:hAnsi="Arial" w:cs="Arial"/>
          <w:b w:val="0"/>
          <w:iCs/>
          <w:szCs w:val="18"/>
          <w:u w:val="none"/>
          <w:lang w:val="en-US"/>
        </w:rPr>
        <w:t>_______</w:t>
      </w:r>
      <w:proofErr w:type="gramStart"/>
      <w:r w:rsidR="005B1C82" w:rsidRPr="005B1C82">
        <w:rPr>
          <w:rStyle w:val="GapFillchr"/>
          <w:rFonts w:ascii="Arial" w:hAnsi="Arial" w:cs="Arial"/>
          <w:b w:val="0"/>
          <w:iCs/>
          <w:szCs w:val="18"/>
          <w:u w:val="none"/>
          <w:lang w:val="en-US"/>
        </w:rPr>
        <w:t>_  their</w:t>
      </w:r>
      <w:proofErr w:type="gramEnd"/>
      <w:r w:rsidR="005B1C82" w:rsidRPr="005B1C82">
        <w:rPr>
          <w:rStyle w:val="GapFillchr"/>
          <w:rFonts w:ascii="Arial" w:hAnsi="Arial" w:cs="Arial"/>
          <w:b w:val="0"/>
          <w:iCs/>
          <w:szCs w:val="18"/>
          <w:u w:val="none"/>
          <w:lang w:val="en-US"/>
        </w:rPr>
        <w:t xml:space="preserve"> wedding date and venue next week.</w:t>
      </w:r>
    </w:p>
    <w:p w14:paraId="5508182A" w14:textId="77777777" w:rsidR="002C5023" w:rsidRPr="00003360" w:rsidRDefault="00A93117" w:rsidP="00A93117">
      <w:pPr>
        <w:pStyle w:val="ScoreBox"/>
      </w:pPr>
      <w:r>
        <w:t>/6</w:t>
      </w:r>
    </w:p>
    <w:p w14:paraId="3293DB00" w14:textId="77777777" w:rsidR="00B43218" w:rsidRPr="009B2EDE" w:rsidRDefault="00094BEA" w:rsidP="00A93117">
      <w:pPr>
        <w:pStyle w:val="Rubric"/>
      </w:pPr>
      <w:r>
        <w:t>6</w:t>
      </w:r>
      <w:r w:rsidR="00A93117">
        <w:tab/>
      </w:r>
      <w:r w:rsidR="002826D5">
        <w:t>Complete the sentences with</w:t>
      </w:r>
      <w:r w:rsidR="008D4ED2">
        <w:t xml:space="preserve"> the </w:t>
      </w:r>
      <w:r w:rsidR="00F15219">
        <w:t>correct</w:t>
      </w:r>
      <w:r w:rsidR="001602C9">
        <w:t xml:space="preserve"> words</w:t>
      </w:r>
      <w:r w:rsidR="004009A1">
        <w:t>, a</w:t>
      </w:r>
      <w:r w:rsidR="000A2A30">
        <w:t xml:space="preserve"> or</w:t>
      </w:r>
      <w:r w:rsidR="004009A1">
        <w:t xml:space="preserve"> b.</w:t>
      </w:r>
    </w:p>
    <w:p w14:paraId="6D455D5F" w14:textId="77777777" w:rsidR="00411152" w:rsidRPr="00FC2169" w:rsidRDefault="00411152" w:rsidP="00FC2169">
      <w:pPr>
        <w:pStyle w:val="Text"/>
        <w:spacing w:before="0" w:after="0" w:line="276" w:lineRule="auto"/>
        <w:ind w:left="142" w:hanging="142"/>
      </w:pPr>
      <w:r>
        <w:rPr>
          <w:b/>
        </w:rPr>
        <w:t>1</w:t>
      </w:r>
      <w:r>
        <w:rPr>
          <w:b/>
        </w:rPr>
        <w:tab/>
      </w:r>
      <w:r w:rsidR="002826D5">
        <w:t xml:space="preserve">It was </w:t>
      </w:r>
      <w:proofErr w:type="gramStart"/>
      <w:r w:rsidR="002826D5">
        <w:t>the</w:t>
      </w:r>
      <w:r w:rsidR="002826D5" w:rsidRPr="009B2EDE">
        <w:rPr>
          <w:rStyle w:val="GapFillchr"/>
        </w:rPr>
        <w:t> </w:t>
      </w:r>
      <w:r w:rsidR="00A140DB">
        <w:rPr>
          <w:rStyle w:val="GapFillchr"/>
        </w:rPr>
        <w:t xml:space="preserve"> </w:t>
      </w:r>
      <w:r w:rsidR="002826D5">
        <w:rPr>
          <w:i/>
          <w:u w:val="single"/>
        </w:rPr>
        <w:t>b</w:t>
      </w:r>
      <w:proofErr w:type="gramEnd"/>
      <w:r w:rsidR="002826D5" w:rsidRPr="009B2EDE">
        <w:rPr>
          <w:rStyle w:val="GapFillchr"/>
        </w:rPr>
        <w:t>  </w:t>
      </w:r>
      <w:r>
        <w:t xml:space="preserve"> book I’ve ever read.</w:t>
      </w:r>
      <w:r w:rsidR="00A93117">
        <w:br/>
      </w:r>
      <w:proofErr w:type="spellStart"/>
      <w:r>
        <w:rPr>
          <w:b/>
        </w:rPr>
        <w:t>a</w:t>
      </w:r>
      <w:proofErr w:type="spellEnd"/>
      <w:r w:rsidR="00A93117">
        <w:rPr>
          <w:b/>
        </w:rPr>
        <w:t xml:space="preserve"> </w:t>
      </w:r>
      <w:r w:rsidRPr="00FC2169">
        <w:t>exciting</w:t>
      </w:r>
      <w:r w:rsidRPr="00FC2169">
        <w:tab/>
      </w:r>
      <w:r w:rsidRPr="00FC2169">
        <w:rPr>
          <w:b/>
        </w:rPr>
        <w:t>b</w:t>
      </w:r>
      <w:r w:rsidR="00A93117" w:rsidRPr="00FC2169">
        <w:rPr>
          <w:b/>
        </w:rPr>
        <w:t xml:space="preserve"> </w:t>
      </w:r>
      <w:r w:rsidRPr="00FC2169">
        <w:t>most exciting</w:t>
      </w:r>
    </w:p>
    <w:p w14:paraId="01B30127" w14:textId="77777777" w:rsidR="005B1C82" w:rsidRPr="00FC2169" w:rsidRDefault="0067518B" w:rsidP="00FC2169">
      <w:pPr>
        <w:spacing w:before="0" w:after="0" w:line="276" w:lineRule="auto"/>
        <w:jc w:val="both"/>
        <w:rPr>
          <w:rFonts w:ascii="Arial" w:hAnsi="Arial" w:cs="Arial"/>
          <w:sz w:val="18"/>
          <w:szCs w:val="18"/>
          <w:lang w:val="en-US"/>
        </w:rPr>
      </w:pPr>
      <w:r w:rsidRPr="00FC2169">
        <w:rPr>
          <w:rFonts w:ascii="Arial" w:hAnsi="Arial" w:cs="Arial"/>
          <w:b/>
          <w:sz w:val="18"/>
          <w:szCs w:val="18"/>
        </w:rPr>
        <w:t>2</w:t>
      </w:r>
      <w:r w:rsidR="00A93117" w:rsidRPr="00FC2169">
        <w:rPr>
          <w:rFonts w:ascii="Arial" w:hAnsi="Arial" w:cs="Arial"/>
          <w:b/>
          <w:sz w:val="18"/>
          <w:szCs w:val="18"/>
        </w:rPr>
        <w:tab/>
      </w:r>
      <w:r w:rsidR="005B1C82" w:rsidRPr="00FC2169">
        <w:rPr>
          <w:rFonts w:ascii="Arial" w:hAnsi="Arial" w:cs="Arial"/>
          <w:sz w:val="18"/>
          <w:szCs w:val="18"/>
          <w:lang w:val="en-US"/>
        </w:rPr>
        <w:t xml:space="preserve">Martin isn’t ___ in the office on Monday. </w:t>
      </w:r>
    </w:p>
    <w:p w14:paraId="2FEC1F35" w14:textId="2AAC9703" w:rsidR="005B1C82" w:rsidRPr="00FC2169" w:rsidRDefault="005B1C82" w:rsidP="00FC2169">
      <w:pPr>
        <w:spacing w:before="0" w:after="0" w:line="276" w:lineRule="auto"/>
        <w:jc w:val="both"/>
        <w:rPr>
          <w:rFonts w:ascii="Arial" w:hAnsi="Arial" w:cs="Arial"/>
          <w:sz w:val="18"/>
          <w:szCs w:val="18"/>
          <w:lang w:val="en-US"/>
        </w:rPr>
      </w:pPr>
      <w:r w:rsidRPr="00FC2169">
        <w:rPr>
          <w:rFonts w:ascii="Arial" w:hAnsi="Arial" w:cs="Arial"/>
          <w:b/>
          <w:sz w:val="18"/>
          <w:szCs w:val="18"/>
        </w:rPr>
        <w:t xml:space="preserve">  </w:t>
      </w:r>
      <w:r w:rsidRPr="00FC2169">
        <w:rPr>
          <w:rFonts w:ascii="Arial" w:hAnsi="Arial" w:cs="Arial"/>
          <w:sz w:val="18"/>
          <w:szCs w:val="18"/>
          <w:lang w:val="en-US"/>
        </w:rPr>
        <w:t>a sometimes       b usually</w:t>
      </w:r>
    </w:p>
    <w:p w14:paraId="2A9BF426" w14:textId="34D37D36" w:rsidR="00FC2169" w:rsidRPr="00FC2169" w:rsidRDefault="00411152" w:rsidP="00FC2169">
      <w:pPr>
        <w:pStyle w:val="Text"/>
        <w:spacing w:before="0" w:after="0" w:line="276" w:lineRule="auto"/>
        <w:ind w:left="142" w:hanging="142"/>
        <w:rPr>
          <w:lang w:val="en-US"/>
        </w:rPr>
      </w:pPr>
      <w:r w:rsidRPr="00FC2169">
        <w:rPr>
          <w:b/>
        </w:rPr>
        <w:t>3</w:t>
      </w:r>
      <w:r w:rsidRPr="00FC2169">
        <w:rPr>
          <w:b/>
        </w:rPr>
        <w:tab/>
      </w:r>
      <w:r w:rsidR="00FC2169" w:rsidRPr="00FC2169">
        <w:rPr>
          <w:lang w:val="en-US"/>
        </w:rPr>
        <w:t xml:space="preserve">We haven’t got ___ petrol. We need to stop and get some. </w:t>
      </w:r>
    </w:p>
    <w:p w14:paraId="630E4F7C" w14:textId="5062CA22" w:rsidR="00411152" w:rsidRPr="00FC2169" w:rsidRDefault="00FC2169" w:rsidP="00FC2169">
      <w:pPr>
        <w:pStyle w:val="Text"/>
        <w:spacing w:before="0" w:after="0" w:line="276" w:lineRule="auto"/>
        <w:ind w:left="142" w:hanging="142"/>
      </w:pPr>
      <w:r w:rsidRPr="00FC2169">
        <w:rPr>
          <w:b/>
          <w:lang w:val="en-US"/>
        </w:rPr>
        <w:t xml:space="preserve">   </w:t>
      </w:r>
      <w:r w:rsidRPr="00FC2169">
        <w:rPr>
          <w:lang w:val="en-US"/>
        </w:rPr>
        <w:t>a much         b little</w:t>
      </w:r>
    </w:p>
    <w:p w14:paraId="370C30A6" w14:textId="0FAEABB4" w:rsidR="00411152" w:rsidRPr="00FC2169" w:rsidRDefault="00411152" w:rsidP="00FC2169">
      <w:pPr>
        <w:pStyle w:val="Text"/>
        <w:spacing w:before="0" w:after="0" w:line="276" w:lineRule="auto"/>
        <w:ind w:left="142" w:hanging="142"/>
      </w:pPr>
      <w:r w:rsidRPr="00FC2169">
        <w:rPr>
          <w:b/>
        </w:rPr>
        <w:t>4</w:t>
      </w:r>
      <w:r w:rsidRPr="00FC2169">
        <w:rPr>
          <w:b/>
        </w:rPr>
        <w:tab/>
      </w:r>
      <w:r w:rsidR="00FC2169" w:rsidRPr="00FC2169">
        <w:rPr>
          <w:lang w:val="en-US"/>
        </w:rPr>
        <w:t>Hasan and Youssef are ___ than Ian.</w:t>
      </w:r>
      <w:r w:rsidR="00A93117" w:rsidRPr="00FC2169">
        <w:br/>
      </w:r>
      <w:r w:rsidRPr="00FC2169">
        <w:rPr>
          <w:b/>
        </w:rPr>
        <w:t xml:space="preserve">a </w:t>
      </w:r>
      <w:r w:rsidRPr="00FC2169">
        <w:t>as big</w:t>
      </w:r>
      <w:r w:rsidRPr="00FC2169">
        <w:tab/>
      </w:r>
      <w:r w:rsidRPr="00FC2169">
        <w:rPr>
          <w:b/>
        </w:rPr>
        <w:t>b</w:t>
      </w:r>
      <w:r w:rsidRPr="00FC2169">
        <w:t xml:space="preserve"> bigger</w:t>
      </w:r>
      <w:r w:rsidRPr="00FC2169">
        <w:tab/>
      </w:r>
    </w:p>
    <w:p w14:paraId="763C4103" w14:textId="77777777" w:rsidR="00FC2169" w:rsidRDefault="00411152" w:rsidP="00FC2169">
      <w:pPr>
        <w:spacing w:before="0" w:after="0" w:line="276" w:lineRule="auto"/>
        <w:jc w:val="both"/>
        <w:rPr>
          <w:rFonts w:ascii="Arial" w:hAnsi="Arial" w:cs="Arial"/>
          <w:sz w:val="18"/>
          <w:szCs w:val="18"/>
          <w:lang w:val="en-US"/>
        </w:rPr>
      </w:pPr>
      <w:r w:rsidRPr="00FC2169">
        <w:rPr>
          <w:rFonts w:ascii="Arial" w:hAnsi="Arial" w:cs="Arial"/>
          <w:b/>
          <w:sz w:val="18"/>
          <w:szCs w:val="18"/>
        </w:rPr>
        <w:t>5</w:t>
      </w:r>
      <w:r w:rsidR="009D46C4" w:rsidRPr="00FC2169">
        <w:rPr>
          <w:rFonts w:ascii="Arial" w:hAnsi="Arial" w:cs="Arial"/>
          <w:b/>
          <w:sz w:val="18"/>
          <w:szCs w:val="18"/>
        </w:rPr>
        <w:tab/>
      </w:r>
      <w:r w:rsidR="00FC2169" w:rsidRPr="00FC2169">
        <w:rPr>
          <w:rFonts w:ascii="Arial" w:hAnsi="Arial" w:cs="Arial"/>
          <w:b/>
          <w:bCs/>
          <w:sz w:val="18"/>
          <w:szCs w:val="18"/>
          <w:lang w:val="en-US"/>
        </w:rPr>
        <w:t>A:</w:t>
      </w:r>
      <w:r w:rsidR="00FC2169" w:rsidRPr="00FC2169">
        <w:rPr>
          <w:rFonts w:ascii="Arial" w:hAnsi="Arial" w:cs="Arial"/>
          <w:sz w:val="18"/>
          <w:szCs w:val="18"/>
          <w:lang w:val="en-US"/>
        </w:rPr>
        <w:t xml:space="preserve"> We don’t have any bread. </w:t>
      </w:r>
      <w:r w:rsidR="00FC2169" w:rsidRPr="00FC2169">
        <w:rPr>
          <w:rFonts w:ascii="Arial" w:hAnsi="Arial" w:cs="Arial"/>
          <w:b/>
          <w:bCs/>
          <w:sz w:val="18"/>
          <w:szCs w:val="18"/>
          <w:lang w:val="en-US"/>
        </w:rPr>
        <w:t xml:space="preserve">B: </w:t>
      </w:r>
      <w:r w:rsidR="00FC2169">
        <w:rPr>
          <w:rFonts w:ascii="Arial" w:hAnsi="Arial" w:cs="Arial"/>
          <w:sz w:val="18"/>
          <w:szCs w:val="18"/>
          <w:lang w:val="en-US"/>
        </w:rPr>
        <w:t xml:space="preserve">I </w:t>
      </w:r>
      <w:r w:rsidR="00FC2169" w:rsidRPr="00FC2169">
        <w:rPr>
          <w:rFonts w:ascii="Arial" w:hAnsi="Arial" w:cs="Arial"/>
          <w:sz w:val="18"/>
          <w:szCs w:val="18"/>
          <w:lang w:val="en-US"/>
        </w:rPr>
        <w:t>__</w:t>
      </w:r>
      <w:proofErr w:type="gramStart"/>
      <w:r w:rsidR="00FC2169" w:rsidRPr="00FC2169">
        <w:rPr>
          <w:rFonts w:ascii="Arial" w:hAnsi="Arial" w:cs="Arial"/>
          <w:sz w:val="18"/>
          <w:szCs w:val="18"/>
          <w:lang w:val="en-US"/>
        </w:rPr>
        <w:t>_  some</w:t>
      </w:r>
      <w:proofErr w:type="gramEnd"/>
      <w:r w:rsidR="00FC2169" w:rsidRPr="00FC2169">
        <w:rPr>
          <w:rFonts w:ascii="Arial" w:hAnsi="Arial" w:cs="Arial"/>
          <w:sz w:val="18"/>
          <w:szCs w:val="18"/>
          <w:lang w:val="en-US"/>
        </w:rPr>
        <w:t xml:space="preserve">.    </w:t>
      </w:r>
    </w:p>
    <w:p w14:paraId="22AA473F" w14:textId="2FF577BB" w:rsidR="00FC2169" w:rsidRPr="00FC2169" w:rsidRDefault="00FC2169" w:rsidP="00FC2169">
      <w:pPr>
        <w:spacing w:before="0" w:after="0" w:line="276" w:lineRule="auto"/>
        <w:jc w:val="both"/>
        <w:rPr>
          <w:rFonts w:ascii="Arial" w:hAnsi="Arial" w:cs="Arial"/>
          <w:sz w:val="18"/>
          <w:szCs w:val="18"/>
          <w:lang w:val="en-US"/>
        </w:rPr>
      </w:pPr>
      <w:r>
        <w:rPr>
          <w:rFonts w:ascii="Arial" w:hAnsi="Arial" w:cs="Arial"/>
          <w:b/>
          <w:sz w:val="18"/>
          <w:szCs w:val="18"/>
        </w:rPr>
        <w:t xml:space="preserve">   </w:t>
      </w:r>
      <w:r w:rsidRPr="00FC2169">
        <w:rPr>
          <w:rFonts w:ascii="Arial" w:hAnsi="Arial" w:cs="Arial"/>
          <w:sz w:val="18"/>
          <w:szCs w:val="18"/>
          <w:lang w:val="en-US"/>
        </w:rPr>
        <w:t>a bring           b will bring</w:t>
      </w:r>
    </w:p>
    <w:p w14:paraId="5E99427E" w14:textId="2FF5BAAB" w:rsidR="00FC2169" w:rsidRPr="00FC2169" w:rsidRDefault="00411152" w:rsidP="00FC2169">
      <w:pPr>
        <w:spacing w:before="0" w:after="0" w:line="276" w:lineRule="auto"/>
        <w:jc w:val="both"/>
        <w:rPr>
          <w:rFonts w:ascii="Arial" w:hAnsi="Arial" w:cs="Arial"/>
          <w:sz w:val="18"/>
          <w:szCs w:val="18"/>
          <w:lang w:val="en-US"/>
        </w:rPr>
      </w:pPr>
      <w:r w:rsidRPr="00FC2169">
        <w:rPr>
          <w:rFonts w:ascii="Arial" w:hAnsi="Arial" w:cs="Arial"/>
          <w:b/>
          <w:sz w:val="18"/>
          <w:szCs w:val="18"/>
        </w:rPr>
        <w:t>6</w:t>
      </w:r>
      <w:r w:rsidR="0050591E" w:rsidRPr="00FC2169">
        <w:rPr>
          <w:rFonts w:ascii="Arial" w:hAnsi="Arial" w:cs="Arial"/>
          <w:b/>
          <w:sz w:val="18"/>
          <w:szCs w:val="18"/>
        </w:rPr>
        <w:tab/>
      </w:r>
      <w:r w:rsidR="00FC2169" w:rsidRPr="00FC2169">
        <w:rPr>
          <w:rFonts w:ascii="Arial" w:hAnsi="Arial" w:cs="Arial"/>
          <w:sz w:val="18"/>
          <w:szCs w:val="18"/>
          <w:lang w:val="en-US"/>
        </w:rPr>
        <w:t xml:space="preserve">This is the man ___ I saw.  </w:t>
      </w:r>
    </w:p>
    <w:p w14:paraId="16EC3B91" w14:textId="1DCE80C0" w:rsidR="0050591E" w:rsidRPr="00FC2169" w:rsidRDefault="00FC2169" w:rsidP="00FC2169">
      <w:pPr>
        <w:spacing w:before="0" w:after="0" w:line="276" w:lineRule="auto"/>
        <w:jc w:val="both"/>
        <w:rPr>
          <w:rFonts w:ascii="Arial" w:hAnsi="Arial" w:cs="Arial"/>
          <w:sz w:val="18"/>
          <w:szCs w:val="18"/>
          <w:lang w:val="en-US"/>
        </w:rPr>
      </w:pPr>
      <w:r w:rsidRPr="00FC2169">
        <w:rPr>
          <w:rFonts w:ascii="Arial" w:hAnsi="Arial" w:cs="Arial"/>
          <w:b/>
          <w:sz w:val="18"/>
          <w:szCs w:val="18"/>
        </w:rPr>
        <w:t xml:space="preserve">   </w:t>
      </w:r>
      <w:proofErr w:type="spellStart"/>
      <w:r w:rsidRPr="00FC2169">
        <w:rPr>
          <w:rFonts w:ascii="Arial" w:hAnsi="Arial" w:cs="Arial"/>
          <w:sz w:val="18"/>
          <w:szCs w:val="18"/>
          <w:lang w:val="en-US"/>
        </w:rPr>
        <w:t>a</w:t>
      </w:r>
      <w:proofErr w:type="spellEnd"/>
      <w:r w:rsidRPr="00FC2169">
        <w:rPr>
          <w:rFonts w:ascii="Arial" w:hAnsi="Arial" w:cs="Arial"/>
          <w:sz w:val="18"/>
          <w:szCs w:val="18"/>
          <w:lang w:val="en-US"/>
        </w:rPr>
        <w:t xml:space="preserve"> which        b whom</w:t>
      </w:r>
    </w:p>
    <w:p w14:paraId="2E0C7A2A" w14:textId="77777777" w:rsidR="00FC2169" w:rsidRDefault="000F460C" w:rsidP="00FC2169">
      <w:pPr>
        <w:spacing w:before="0" w:after="0" w:line="276" w:lineRule="auto"/>
        <w:ind w:left="0" w:firstLine="0"/>
        <w:jc w:val="both"/>
        <w:rPr>
          <w:rFonts w:ascii="Arial" w:hAnsi="Arial" w:cs="Arial"/>
          <w:sz w:val="18"/>
          <w:szCs w:val="18"/>
          <w:lang w:val="en-US"/>
        </w:rPr>
      </w:pPr>
      <w:r w:rsidRPr="00FC2169">
        <w:rPr>
          <w:rFonts w:ascii="Arial" w:hAnsi="Arial" w:cs="Arial"/>
          <w:b/>
          <w:sz w:val="18"/>
          <w:szCs w:val="18"/>
        </w:rPr>
        <w:t>7</w:t>
      </w:r>
      <w:r w:rsidR="00FC2169" w:rsidRPr="00FC2169">
        <w:rPr>
          <w:rFonts w:ascii="Arial" w:hAnsi="Arial" w:cs="Arial"/>
          <w:b/>
          <w:sz w:val="18"/>
          <w:szCs w:val="18"/>
        </w:rPr>
        <w:t xml:space="preserve"> </w:t>
      </w:r>
      <w:r w:rsidR="00FC2169" w:rsidRPr="00FC2169">
        <w:rPr>
          <w:rFonts w:ascii="Arial" w:hAnsi="Arial" w:cs="Arial"/>
          <w:sz w:val="18"/>
          <w:szCs w:val="18"/>
          <w:lang w:val="en-US"/>
        </w:rPr>
        <w:t xml:space="preserve">She ___ thrilled to be back home. </w:t>
      </w:r>
    </w:p>
    <w:p w14:paraId="10E9EC43" w14:textId="79256ED7" w:rsidR="00FC2169" w:rsidRPr="00FC2169" w:rsidRDefault="00FC2169" w:rsidP="00FC2169">
      <w:pPr>
        <w:spacing w:before="0" w:after="0" w:line="276" w:lineRule="auto"/>
        <w:ind w:left="0" w:firstLine="0"/>
        <w:jc w:val="both"/>
        <w:rPr>
          <w:rFonts w:ascii="Arial" w:hAnsi="Arial" w:cs="Arial"/>
          <w:sz w:val="18"/>
          <w:szCs w:val="18"/>
          <w:lang w:val="en-US"/>
        </w:rPr>
      </w:pPr>
      <w:r>
        <w:rPr>
          <w:rFonts w:ascii="Arial" w:hAnsi="Arial" w:cs="Arial"/>
          <w:sz w:val="18"/>
          <w:szCs w:val="18"/>
          <w:lang w:val="en-US"/>
        </w:rPr>
        <w:t xml:space="preserve">   a</w:t>
      </w:r>
      <w:r w:rsidRPr="00FC2169">
        <w:rPr>
          <w:rFonts w:ascii="Arial" w:hAnsi="Arial" w:cs="Arial"/>
          <w:sz w:val="18"/>
          <w:szCs w:val="18"/>
          <w:lang w:val="en-US"/>
        </w:rPr>
        <w:t xml:space="preserve"> looks      </w:t>
      </w:r>
      <w:r>
        <w:rPr>
          <w:rFonts w:ascii="Arial" w:hAnsi="Arial" w:cs="Arial"/>
          <w:sz w:val="18"/>
          <w:szCs w:val="18"/>
          <w:lang w:val="en-US"/>
        </w:rPr>
        <w:t xml:space="preserve">   </w:t>
      </w:r>
      <w:r w:rsidRPr="00FC2169">
        <w:rPr>
          <w:rFonts w:ascii="Arial" w:hAnsi="Arial" w:cs="Arial"/>
          <w:sz w:val="18"/>
          <w:szCs w:val="18"/>
          <w:lang w:val="en-US"/>
        </w:rPr>
        <w:t>b looks like</w:t>
      </w:r>
    </w:p>
    <w:p w14:paraId="08ECE8C5" w14:textId="1834E30F" w:rsidR="00FC2169" w:rsidRPr="00FC2169" w:rsidRDefault="00F15219" w:rsidP="00FC2169">
      <w:pPr>
        <w:spacing w:before="0" w:after="0" w:line="276" w:lineRule="auto"/>
        <w:ind w:left="0" w:firstLine="0"/>
        <w:jc w:val="both"/>
        <w:rPr>
          <w:rFonts w:ascii="Arial" w:hAnsi="Arial" w:cs="Arial"/>
          <w:sz w:val="18"/>
          <w:szCs w:val="18"/>
          <w:lang w:val="en-US"/>
        </w:rPr>
      </w:pPr>
      <w:r w:rsidRPr="00FC2169">
        <w:rPr>
          <w:rFonts w:ascii="Arial" w:hAnsi="Arial" w:cs="Arial"/>
          <w:b/>
          <w:sz w:val="18"/>
          <w:szCs w:val="18"/>
        </w:rPr>
        <w:t xml:space="preserve">8 </w:t>
      </w:r>
      <w:r w:rsidR="00FC2169" w:rsidRPr="00FC2169">
        <w:rPr>
          <w:rFonts w:ascii="Arial" w:hAnsi="Arial" w:cs="Arial"/>
          <w:sz w:val="18"/>
          <w:szCs w:val="18"/>
          <w:lang w:val="en-US"/>
        </w:rPr>
        <w:t>The floor is wet. ___ careful!</w:t>
      </w:r>
    </w:p>
    <w:p w14:paraId="028409B8" w14:textId="596F83FF" w:rsidR="00F15219" w:rsidRPr="00FC2169" w:rsidRDefault="00FC2169" w:rsidP="00FC2169">
      <w:pPr>
        <w:pStyle w:val="Text"/>
        <w:spacing w:before="0" w:after="0" w:line="276" w:lineRule="auto"/>
        <w:ind w:left="142" w:hanging="142"/>
      </w:pPr>
      <w:r>
        <w:rPr>
          <w:b/>
        </w:rPr>
        <w:t xml:space="preserve">    </w:t>
      </w:r>
      <w:proofErr w:type="spellStart"/>
      <w:r w:rsidR="00F15219" w:rsidRPr="00FC2169">
        <w:rPr>
          <w:b/>
        </w:rPr>
        <w:t>a</w:t>
      </w:r>
      <w:proofErr w:type="spellEnd"/>
      <w:r w:rsidR="00A93117" w:rsidRPr="00FC2169">
        <w:rPr>
          <w:b/>
        </w:rPr>
        <w:t xml:space="preserve"> </w:t>
      </w:r>
      <w:r>
        <w:t xml:space="preserve">to be         </w:t>
      </w:r>
      <w:r w:rsidR="00F15219" w:rsidRPr="00FC2169">
        <w:rPr>
          <w:b/>
        </w:rPr>
        <w:t>b</w:t>
      </w:r>
      <w:r w:rsidR="00F15219" w:rsidRPr="00FC2169">
        <w:t xml:space="preserve"> </w:t>
      </w:r>
      <w:r>
        <w:t>be</w:t>
      </w:r>
    </w:p>
    <w:p w14:paraId="1E7584BA" w14:textId="2F590348" w:rsidR="00B143C7" w:rsidRPr="00FC2169" w:rsidRDefault="00843A9A" w:rsidP="00FC2169">
      <w:pPr>
        <w:spacing w:before="0" w:after="0" w:line="276" w:lineRule="auto"/>
        <w:jc w:val="both"/>
        <w:rPr>
          <w:rFonts w:ascii="Arial" w:hAnsi="Arial" w:cs="Arial"/>
          <w:sz w:val="18"/>
          <w:szCs w:val="18"/>
          <w:lang w:val="en-US"/>
        </w:rPr>
      </w:pPr>
      <w:r w:rsidRPr="00FC2169">
        <w:rPr>
          <w:rFonts w:ascii="Arial" w:hAnsi="Arial" w:cs="Arial"/>
          <w:b/>
          <w:sz w:val="18"/>
          <w:szCs w:val="18"/>
        </w:rPr>
        <w:t>9</w:t>
      </w:r>
      <w:r w:rsidRPr="00FC2169">
        <w:rPr>
          <w:rFonts w:ascii="Arial" w:hAnsi="Arial" w:cs="Arial"/>
          <w:b/>
          <w:sz w:val="18"/>
          <w:szCs w:val="18"/>
        </w:rPr>
        <w:tab/>
      </w:r>
      <w:r w:rsidR="00FC2169" w:rsidRPr="00FC2169">
        <w:rPr>
          <w:rFonts w:ascii="Arial" w:hAnsi="Arial" w:cs="Arial"/>
          <w:sz w:val="18"/>
          <w:szCs w:val="18"/>
          <w:lang w:val="en-US"/>
        </w:rPr>
        <w:t>You have a great job, you ___ change it.</w:t>
      </w:r>
      <w:r w:rsidR="00A93117" w:rsidRPr="00FC2169">
        <w:rPr>
          <w:rFonts w:ascii="Arial" w:hAnsi="Arial" w:cs="Arial"/>
          <w:sz w:val="18"/>
          <w:szCs w:val="18"/>
        </w:rPr>
        <w:br/>
      </w:r>
      <w:r w:rsidR="00B143C7" w:rsidRPr="00FC2169">
        <w:rPr>
          <w:rFonts w:ascii="Arial" w:hAnsi="Arial" w:cs="Arial"/>
          <w:b/>
          <w:sz w:val="18"/>
          <w:szCs w:val="18"/>
        </w:rPr>
        <w:t xml:space="preserve">a </w:t>
      </w:r>
      <w:r w:rsidR="00FC2169">
        <w:rPr>
          <w:rFonts w:ascii="Arial" w:hAnsi="Arial" w:cs="Arial"/>
          <w:sz w:val="18"/>
          <w:szCs w:val="18"/>
        </w:rPr>
        <w:t>should</w:t>
      </w:r>
      <w:r w:rsidR="00B143C7" w:rsidRPr="00FC2169">
        <w:rPr>
          <w:rFonts w:ascii="Arial" w:hAnsi="Arial" w:cs="Arial"/>
          <w:sz w:val="18"/>
          <w:szCs w:val="18"/>
        </w:rPr>
        <w:tab/>
      </w:r>
      <w:r w:rsidR="00B143C7" w:rsidRPr="00FC2169">
        <w:rPr>
          <w:rFonts w:ascii="Arial" w:hAnsi="Arial" w:cs="Arial"/>
          <w:b/>
          <w:sz w:val="18"/>
          <w:szCs w:val="18"/>
        </w:rPr>
        <w:t>b</w:t>
      </w:r>
      <w:r w:rsidR="00B143C7" w:rsidRPr="00FC2169">
        <w:rPr>
          <w:rFonts w:ascii="Arial" w:hAnsi="Arial" w:cs="Arial"/>
          <w:sz w:val="18"/>
          <w:szCs w:val="18"/>
        </w:rPr>
        <w:t xml:space="preserve"> </w:t>
      </w:r>
      <w:r w:rsidR="00FC2169">
        <w:rPr>
          <w:rFonts w:ascii="Arial" w:hAnsi="Arial" w:cs="Arial"/>
          <w:sz w:val="18"/>
          <w:szCs w:val="18"/>
        </w:rPr>
        <w:t>shouldn’t</w:t>
      </w:r>
    </w:p>
    <w:p w14:paraId="1D71A5D9" w14:textId="77777777" w:rsidR="00C11B2E" w:rsidRDefault="00A93117" w:rsidP="00A93117">
      <w:pPr>
        <w:pStyle w:val="ScoreBox"/>
      </w:pPr>
      <w:r>
        <w:t>/8</w:t>
      </w:r>
    </w:p>
    <w:p w14:paraId="2BF42AE2" w14:textId="77777777" w:rsidR="00C011B4" w:rsidRPr="009B2EDE" w:rsidRDefault="00C011B4" w:rsidP="00A93117">
      <w:pPr>
        <w:pStyle w:val="HeadASection"/>
        <w:rPr>
          <w:sz w:val="20"/>
          <w:szCs w:val="20"/>
        </w:rPr>
      </w:pPr>
      <w:r w:rsidRPr="009B2EDE">
        <w:lastRenderedPageBreak/>
        <w:t>Vocabulary</w:t>
      </w:r>
    </w:p>
    <w:p w14:paraId="511DEAA8" w14:textId="77777777" w:rsidR="00A66539" w:rsidRDefault="00094BEA" w:rsidP="00A93117">
      <w:pPr>
        <w:pStyle w:val="Rubric"/>
      </w:pPr>
      <w:r>
        <w:t>7</w:t>
      </w:r>
      <w:r w:rsidR="00A93117">
        <w:tab/>
      </w:r>
      <w:r w:rsidR="0047775F">
        <w:t xml:space="preserve">Complete the phrases with </w:t>
      </w:r>
      <w:r w:rsidR="006949CF">
        <w:t xml:space="preserve">the </w:t>
      </w:r>
      <w:r w:rsidR="0047775F">
        <w:t>words in the box</w:t>
      </w:r>
      <w:r w:rsidR="00BB46E1">
        <w:t>.</w:t>
      </w:r>
    </w:p>
    <w:p w14:paraId="03BFFE9C" w14:textId="4F157586" w:rsidR="00A66539" w:rsidRDefault="000E74B5" w:rsidP="00E90416">
      <w:pPr>
        <w:pStyle w:val="WordBox"/>
        <w:ind w:left="0" w:firstLine="0"/>
      </w:pPr>
      <w:r>
        <w:t>chat</w:t>
      </w:r>
      <w:r w:rsidR="00B30305">
        <w:t xml:space="preserve">   </w:t>
      </w:r>
      <w:r>
        <w:t>hit</w:t>
      </w:r>
      <w:r w:rsidR="00B30305">
        <w:t xml:space="preserve">   </w:t>
      </w:r>
      <w:r>
        <w:t>watch</w:t>
      </w:r>
      <w:r w:rsidR="00B30305">
        <w:t xml:space="preserve">   </w:t>
      </w:r>
      <w:r>
        <w:t>keep</w:t>
      </w:r>
      <w:r w:rsidR="00B30305">
        <w:t xml:space="preserve"> </w:t>
      </w:r>
      <w:r w:rsidR="00A93117" w:rsidRPr="0047775F">
        <w:t xml:space="preserve">  start</w:t>
      </w:r>
      <w:r w:rsidR="00B30305">
        <w:t xml:space="preserve"> </w:t>
      </w:r>
      <w:r w:rsidR="00A93117">
        <w:t xml:space="preserve">  </w:t>
      </w:r>
      <w:r w:rsidR="00A93117" w:rsidRPr="0047775F">
        <w:rPr>
          <w:strike/>
        </w:rPr>
        <w:t>take</w:t>
      </w:r>
      <w:r w:rsidR="00B30305">
        <w:t xml:space="preserve"> </w:t>
      </w:r>
      <w:r w:rsidR="00A93117" w:rsidRPr="0047775F">
        <w:t xml:space="preserve">  </w:t>
      </w:r>
      <w:proofErr w:type="gramStart"/>
      <w:r w:rsidRPr="00455588">
        <w:rPr>
          <w:rFonts w:cs="Arial"/>
          <w:lang w:val="en-US"/>
        </w:rPr>
        <w:t xml:space="preserve">do </w:t>
      </w:r>
      <w:r>
        <w:rPr>
          <w:rFonts w:cs="Arial"/>
          <w:lang w:val="en-US"/>
        </w:rPr>
        <w:t xml:space="preserve"> </w:t>
      </w:r>
      <w:r w:rsidR="00A93117" w:rsidRPr="0047775F">
        <w:t>work</w:t>
      </w:r>
      <w:proofErr w:type="gramEnd"/>
    </w:p>
    <w:p w14:paraId="77975666" w14:textId="77777777" w:rsidR="00290B3E" w:rsidRPr="00290B3E" w:rsidRDefault="00013F61" w:rsidP="00E90416">
      <w:pPr>
        <w:pStyle w:val="Text"/>
        <w:tabs>
          <w:tab w:val="clear" w:pos="227"/>
          <w:tab w:val="left" w:pos="1134"/>
        </w:tabs>
        <w:spacing w:before="0"/>
        <w:ind w:left="170" w:hanging="170"/>
      </w:pPr>
      <w:r w:rsidRPr="00061396">
        <w:rPr>
          <w:b/>
        </w:rPr>
        <w:t>1</w:t>
      </w:r>
      <w:proofErr w:type="gramStart"/>
      <w:r w:rsidR="00290B3E" w:rsidRPr="00061396">
        <w:rPr>
          <w:b/>
        </w:rPr>
        <w:tab/>
      </w:r>
      <w:r w:rsidR="008726C7" w:rsidRPr="00061396">
        <w:rPr>
          <w:i/>
          <w:u w:val="single"/>
        </w:rPr>
        <w:t xml:space="preserve">  take</w:t>
      </w:r>
      <w:proofErr w:type="gramEnd"/>
      <w:r w:rsidR="00066D53">
        <w:rPr>
          <w:i/>
          <w:u w:val="single"/>
        </w:rPr>
        <w:t xml:space="preserve">  </w:t>
      </w:r>
      <w:r w:rsidR="00A93117">
        <w:rPr>
          <w:i/>
          <w:u w:val="single"/>
        </w:rPr>
        <w:t xml:space="preserve">   </w:t>
      </w:r>
      <w:r w:rsidR="00290B3E" w:rsidRPr="00061396">
        <w:rPr>
          <w:b/>
        </w:rPr>
        <w:tab/>
      </w:r>
      <w:r w:rsidR="008726C7" w:rsidRPr="00061396">
        <w:t>some</w:t>
      </w:r>
      <w:r w:rsidR="00A93117">
        <w:t xml:space="preserve"> </w:t>
      </w:r>
      <w:r w:rsidR="00290B3E" w:rsidRPr="00061396">
        <w:t>time off</w:t>
      </w:r>
      <w:r w:rsidR="00A93117">
        <w:t xml:space="preserve"> </w:t>
      </w:r>
      <w:r w:rsidR="000636EF">
        <w:t>/</w:t>
      </w:r>
      <w:r w:rsidR="00A93117">
        <w:t xml:space="preserve"> </w:t>
      </w:r>
      <w:r w:rsidR="0023359E" w:rsidRPr="00061396">
        <w:t>a break</w:t>
      </w:r>
      <w:r w:rsidR="00A93117">
        <w:t xml:space="preserve"> </w:t>
      </w:r>
      <w:r w:rsidR="000636EF">
        <w:t>/</w:t>
      </w:r>
      <w:r w:rsidR="00A93117">
        <w:t xml:space="preserve"> </w:t>
      </w:r>
      <w:r w:rsidR="00CA5935" w:rsidRPr="00061396">
        <w:t>a picture</w:t>
      </w:r>
    </w:p>
    <w:p w14:paraId="03DA7BF2" w14:textId="05659B20" w:rsidR="002B22FC" w:rsidRPr="00290B3E" w:rsidRDefault="00013F61" w:rsidP="00E90416">
      <w:pPr>
        <w:pStyle w:val="Text"/>
        <w:tabs>
          <w:tab w:val="clear" w:pos="227"/>
          <w:tab w:val="left" w:pos="142"/>
          <w:tab w:val="left" w:pos="1134"/>
        </w:tabs>
        <w:spacing w:before="0"/>
        <w:ind w:left="1134" w:hanging="1134"/>
      </w:pPr>
      <w:r w:rsidRPr="00061396">
        <w:rPr>
          <w:b/>
        </w:rPr>
        <w:t>2</w:t>
      </w:r>
      <w:r w:rsidR="00A93117">
        <w:rPr>
          <w:b/>
        </w:rPr>
        <w:tab/>
      </w:r>
      <w:r w:rsidR="00066D53" w:rsidRPr="00BF7E4B">
        <w:rPr>
          <w:rStyle w:val="GapFillchr"/>
          <w:b w:val="0"/>
          <w:u w:val="none"/>
        </w:rPr>
        <w:t>________</w:t>
      </w:r>
      <w:r w:rsidR="00066D53">
        <w:rPr>
          <w:rStyle w:val="GapFillchr"/>
          <w:b w:val="0"/>
          <w:u w:val="none"/>
        </w:rPr>
        <w:tab/>
      </w:r>
      <w:r w:rsidR="000E74B5" w:rsidRPr="00455588">
        <w:rPr>
          <w:lang w:val="en-US"/>
        </w:rPr>
        <w:t>in a team / on your own / parttime</w:t>
      </w:r>
    </w:p>
    <w:p w14:paraId="6FD1B42D" w14:textId="465835AD" w:rsidR="00CA5935" w:rsidRDefault="00013F61" w:rsidP="00E90416">
      <w:pPr>
        <w:pStyle w:val="Text"/>
        <w:tabs>
          <w:tab w:val="clear" w:pos="227"/>
          <w:tab w:val="left" w:pos="1134"/>
          <w:tab w:val="left" w:pos="1276"/>
        </w:tabs>
        <w:spacing w:before="0"/>
        <w:ind w:left="170" w:hanging="170"/>
      </w:pPr>
      <w:r w:rsidRPr="00061396">
        <w:rPr>
          <w:b/>
        </w:rPr>
        <w:t>3</w:t>
      </w:r>
      <w:r w:rsidR="00CA5935" w:rsidRPr="00061396">
        <w:rPr>
          <w:b/>
        </w:rPr>
        <w:tab/>
      </w:r>
      <w:r w:rsidR="00066D53" w:rsidRPr="00BF7E4B">
        <w:rPr>
          <w:rStyle w:val="GapFillchr"/>
          <w:b w:val="0"/>
          <w:u w:val="none"/>
        </w:rPr>
        <w:t>________</w:t>
      </w:r>
      <w:r w:rsidR="00A93117">
        <w:tab/>
      </w:r>
      <w:r w:rsidR="000E74B5" w:rsidRPr="00455588">
        <w:rPr>
          <w:lang w:val="en-US"/>
        </w:rPr>
        <w:t>the ball / the nail / his head</w:t>
      </w:r>
    </w:p>
    <w:p w14:paraId="5AFA0434" w14:textId="7608DF0B" w:rsidR="00462E14" w:rsidRDefault="00013F61" w:rsidP="00E90416">
      <w:pPr>
        <w:pStyle w:val="Text"/>
        <w:tabs>
          <w:tab w:val="clear" w:pos="227"/>
          <w:tab w:val="left" w:pos="1134"/>
          <w:tab w:val="left" w:pos="1276"/>
        </w:tabs>
        <w:spacing w:before="0"/>
        <w:ind w:left="170" w:hanging="170"/>
      </w:pPr>
      <w:r w:rsidRPr="005652B5">
        <w:rPr>
          <w:b/>
        </w:rPr>
        <w:t>4</w:t>
      </w:r>
      <w:r w:rsidR="00462E14" w:rsidRPr="005652B5">
        <w:rPr>
          <w:b/>
        </w:rPr>
        <w:tab/>
      </w:r>
      <w:r w:rsidR="00066D53" w:rsidRPr="00BF7E4B">
        <w:rPr>
          <w:rStyle w:val="GapFillchr"/>
          <w:b w:val="0"/>
          <w:u w:val="none"/>
        </w:rPr>
        <w:t>________</w:t>
      </w:r>
      <w:r w:rsidR="00A93117">
        <w:tab/>
      </w:r>
      <w:r w:rsidR="000E74B5" w:rsidRPr="00455588">
        <w:rPr>
          <w:lang w:val="en-US"/>
        </w:rPr>
        <w:t xml:space="preserve">the receipt / your photograph </w:t>
      </w:r>
    </w:p>
    <w:p w14:paraId="4480216C" w14:textId="6AA7FAA5" w:rsidR="007F088F" w:rsidRDefault="00013F61" w:rsidP="00E90416">
      <w:pPr>
        <w:pStyle w:val="Text"/>
        <w:tabs>
          <w:tab w:val="clear" w:pos="227"/>
          <w:tab w:val="left" w:pos="1134"/>
          <w:tab w:val="left" w:pos="1276"/>
        </w:tabs>
        <w:spacing w:before="0"/>
        <w:ind w:left="170" w:hanging="170"/>
      </w:pPr>
      <w:r w:rsidRPr="005652B5">
        <w:rPr>
          <w:b/>
        </w:rPr>
        <w:t>5</w:t>
      </w:r>
      <w:r w:rsidR="007F088F" w:rsidRPr="005652B5">
        <w:rPr>
          <w:b/>
        </w:rPr>
        <w:tab/>
      </w:r>
      <w:r w:rsidR="00066D53" w:rsidRPr="00BF7E4B">
        <w:rPr>
          <w:rStyle w:val="GapFillchr"/>
          <w:b w:val="0"/>
          <w:u w:val="none"/>
        </w:rPr>
        <w:t>________</w:t>
      </w:r>
      <w:r w:rsidR="00A93117">
        <w:tab/>
      </w:r>
      <w:r w:rsidR="000E74B5" w:rsidRPr="00455588">
        <w:rPr>
          <w:lang w:val="en-US"/>
        </w:rPr>
        <w:t>a new job / new life / again</w:t>
      </w:r>
    </w:p>
    <w:p w14:paraId="028F009C" w14:textId="56617D58" w:rsidR="008726C7" w:rsidRPr="00290B3E" w:rsidRDefault="00013F61" w:rsidP="00E90416">
      <w:pPr>
        <w:pStyle w:val="Text"/>
        <w:tabs>
          <w:tab w:val="clear" w:pos="227"/>
          <w:tab w:val="left" w:pos="1134"/>
          <w:tab w:val="left" w:pos="1276"/>
        </w:tabs>
        <w:spacing w:before="0"/>
        <w:ind w:left="170" w:hanging="170"/>
      </w:pPr>
      <w:r w:rsidRPr="005652B5">
        <w:rPr>
          <w:b/>
        </w:rPr>
        <w:t>6</w:t>
      </w:r>
      <w:r w:rsidR="008726C7" w:rsidRPr="005652B5">
        <w:rPr>
          <w:b/>
        </w:rPr>
        <w:tab/>
      </w:r>
      <w:r w:rsidR="00066D53" w:rsidRPr="00BF7E4B">
        <w:rPr>
          <w:rStyle w:val="GapFillchr"/>
          <w:b w:val="0"/>
          <w:u w:val="none"/>
        </w:rPr>
        <w:t>________</w:t>
      </w:r>
      <w:r w:rsidR="00A93117">
        <w:tab/>
      </w:r>
      <w:r w:rsidR="000E74B5" w:rsidRPr="00455588">
        <w:rPr>
          <w:lang w:val="en-US"/>
        </w:rPr>
        <w:t>TV / a film</w:t>
      </w:r>
    </w:p>
    <w:p w14:paraId="43170204" w14:textId="33039B16" w:rsidR="007D7851" w:rsidRDefault="00013F61" w:rsidP="00E90416">
      <w:pPr>
        <w:pStyle w:val="Text"/>
        <w:tabs>
          <w:tab w:val="clear" w:pos="227"/>
          <w:tab w:val="left" w:pos="1134"/>
          <w:tab w:val="left" w:pos="1276"/>
        </w:tabs>
        <w:spacing w:before="0"/>
        <w:ind w:left="170" w:hanging="170"/>
      </w:pPr>
      <w:r w:rsidRPr="00A34566">
        <w:rPr>
          <w:b/>
        </w:rPr>
        <w:t>7</w:t>
      </w:r>
      <w:r w:rsidR="007D7851" w:rsidRPr="00A34566">
        <w:rPr>
          <w:b/>
        </w:rPr>
        <w:tab/>
      </w:r>
      <w:r w:rsidR="00066D53" w:rsidRPr="00BF7E4B">
        <w:rPr>
          <w:rStyle w:val="GapFillchr"/>
          <w:b w:val="0"/>
          <w:u w:val="none"/>
        </w:rPr>
        <w:t>________</w:t>
      </w:r>
      <w:r w:rsidR="00A93117">
        <w:tab/>
      </w:r>
      <w:r w:rsidR="000E74B5" w:rsidRPr="00455588">
        <w:rPr>
          <w:lang w:val="en-US"/>
        </w:rPr>
        <w:t>to your friends / about the weather</w:t>
      </w:r>
    </w:p>
    <w:p w14:paraId="64B526C6" w14:textId="56E73C62" w:rsidR="008726C7" w:rsidRDefault="00013F61" w:rsidP="00E90416">
      <w:pPr>
        <w:pStyle w:val="Text"/>
        <w:tabs>
          <w:tab w:val="clear" w:pos="227"/>
          <w:tab w:val="left" w:pos="1134"/>
          <w:tab w:val="left" w:pos="1276"/>
        </w:tabs>
        <w:spacing w:before="0"/>
        <w:ind w:left="170" w:hanging="170"/>
      </w:pPr>
      <w:r w:rsidRPr="005652B5">
        <w:rPr>
          <w:b/>
        </w:rPr>
        <w:t>8</w:t>
      </w:r>
      <w:r w:rsidR="008726C7" w:rsidRPr="005652B5">
        <w:rPr>
          <w:b/>
        </w:rPr>
        <w:tab/>
      </w:r>
      <w:r w:rsidR="00066D53" w:rsidRPr="00BF7E4B">
        <w:rPr>
          <w:rStyle w:val="GapFillchr"/>
          <w:b w:val="0"/>
          <w:u w:val="none"/>
        </w:rPr>
        <w:t>________</w:t>
      </w:r>
      <w:r w:rsidR="00A93117">
        <w:tab/>
      </w:r>
      <w:r w:rsidR="000E74B5" w:rsidRPr="00455588">
        <w:rPr>
          <w:lang w:val="en-US"/>
        </w:rPr>
        <w:t>the housework / the washing</w:t>
      </w:r>
    </w:p>
    <w:p w14:paraId="149D6A2D" w14:textId="77777777" w:rsidR="003D53A6" w:rsidRDefault="00A93117" w:rsidP="00A93117">
      <w:pPr>
        <w:pStyle w:val="ScoreBox"/>
      </w:pPr>
      <w:r>
        <w:t>/7</w:t>
      </w:r>
    </w:p>
    <w:p w14:paraId="48327313" w14:textId="06FE637D" w:rsidR="000063EA" w:rsidRDefault="00094BEA" w:rsidP="00855161">
      <w:pPr>
        <w:pStyle w:val="Rubric"/>
        <w:ind w:left="0" w:firstLine="0"/>
      </w:pPr>
      <w:r>
        <w:t>8</w:t>
      </w:r>
      <w:r w:rsidR="00855161">
        <w:t xml:space="preserve"> </w:t>
      </w:r>
      <w:r w:rsidR="001602C9">
        <w:t>Choose</w:t>
      </w:r>
      <w:r w:rsidR="006C488E">
        <w:t xml:space="preserve"> the correct alternative</w:t>
      </w:r>
      <w:r w:rsidR="001602C9">
        <w:t>s</w:t>
      </w:r>
      <w:r w:rsidR="006C488E">
        <w:t>.</w:t>
      </w:r>
    </w:p>
    <w:p w14:paraId="527580DC" w14:textId="77777777" w:rsidR="006C488E" w:rsidRDefault="0067667F" w:rsidP="00E90416">
      <w:pPr>
        <w:pStyle w:val="Text"/>
        <w:spacing w:before="0"/>
        <w:ind w:left="142" w:hanging="142"/>
      </w:pPr>
      <w:r>
        <w:rPr>
          <w:b/>
        </w:rPr>
        <w:t>1</w:t>
      </w:r>
      <w:r w:rsidR="006C488E">
        <w:rPr>
          <w:b/>
        </w:rPr>
        <w:tab/>
      </w:r>
      <w:r w:rsidR="00791099">
        <w:t xml:space="preserve">Were you </w:t>
      </w:r>
      <w:r>
        <w:rPr>
          <w:i/>
        </w:rPr>
        <w:t>angry</w:t>
      </w:r>
      <w:r w:rsidR="00441B31">
        <w:rPr>
          <w:i/>
        </w:rPr>
        <w:t xml:space="preserve"> </w:t>
      </w:r>
      <w:r w:rsidR="000636EF" w:rsidRPr="007B3973">
        <w:t>/</w:t>
      </w:r>
      <w:r w:rsidR="00441B31">
        <w:t xml:space="preserve"> </w:t>
      </w:r>
      <w:r w:rsidRPr="0067667F">
        <w:rPr>
          <w:i/>
          <w:u w:val="single"/>
        </w:rPr>
        <w:t>happy</w:t>
      </w:r>
      <w:r w:rsidR="00441B31">
        <w:rPr>
          <w:i/>
          <w:u w:val="single"/>
        </w:rPr>
        <w:t xml:space="preserve"> </w:t>
      </w:r>
      <w:r>
        <w:t>when you won</w:t>
      </w:r>
      <w:r w:rsidR="0081690D">
        <w:t xml:space="preserve"> the race</w:t>
      </w:r>
      <w:r>
        <w:t>?</w:t>
      </w:r>
    </w:p>
    <w:p w14:paraId="2E42FD36" w14:textId="67E40D28" w:rsidR="000E74B5" w:rsidRPr="00855161" w:rsidRDefault="00061037" w:rsidP="00855161">
      <w:pPr>
        <w:pStyle w:val="Text"/>
        <w:spacing w:before="0" w:after="0" w:line="276" w:lineRule="auto"/>
        <w:ind w:left="142" w:hanging="142"/>
        <w:rPr>
          <w:lang w:val="en-US"/>
        </w:rPr>
      </w:pPr>
      <w:r w:rsidRPr="00855161">
        <w:rPr>
          <w:b/>
        </w:rPr>
        <w:t>2</w:t>
      </w:r>
      <w:r w:rsidR="003F79BF" w:rsidRPr="00855161">
        <w:rPr>
          <w:b/>
        </w:rPr>
        <w:tab/>
      </w:r>
      <w:r w:rsidR="000E74B5" w:rsidRPr="00855161">
        <w:rPr>
          <w:i/>
          <w:iCs/>
          <w:lang w:val="en-US"/>
        </w:rPr>
        <w:t>How long / much</w:t>
      </w:r>
      <w:r w:rsidR="000E74B5" w:rsidRPr="00855161">
        <w:rPr>
          <w:lang w:val="en-US"/>
        </w:rPr>
        <w:t xml:space="preserve"> has she prepared the cake?</w:t>
      </w:r>
    </w:p>
    <w:p w14:paraId="76E3DDC6" w14:textId="77777777" w:rsidR="000E74B5" w:rsidRPr="00855161" w:rsidRDefault="003F79BF" w:rsidP="00855161">
      <w:pPr>
        <w:pStyle w:val="Text"/>
        <w:spacing w:before="0" w:after="0" w:line="276" w:lineRule="auto"/>
        <w:ind w:left="142" w:hanging="142"/>
        <w:rPr>
          <w:lang w:val="en-US"/>
        </w:rPr>
      </w:pPr>
      <w:r w:rsidRPr="00855161">
        <w:rPr>
          <w:b/>
        </w:rPr>
        <w:t>3</w:t>
      </w:r>
      <w:r w:rsidR="00271774" w:rsidRPr="00855161">
        <w:rPr>
          <w:b/>
        </w:rPr>
        <w:tab/>
      </w:r>
      <w:r w:rsidR="000E74B5" w:rsidRPr="00855161">
        <w:rPr>
          <w:lang w:val="en-US"/>
        </w:rPr>
        <w:t xml:space="preserve">Maria </w:t>
      </w:r>
      <w:r w:rsidR="000E74B5" w:rsidRPr="00855161">
        <w:rPr>
          <w:i/>
          <w:iCs/>
          <w:lang w:val="en-US"/>
        </w:rPr>
        <w:t>checks / gets</w:t>
      </w:r>
      <w:r w:rsidR="000E74B5" w:rsidRPr="00855161">
        <w:rPr>
          <w:lang w:val="en-US"/>
        </w:rPr>
        <w:t xml:space="preserve"> social media a million times a day.</w:t>
      </w:r>
    </w:p>
    <w:p w14:paraId="2F1A1EBB" w14:textId="77777777" w:rsidR="000E74B5" w:rsidRPr="00855161" w:rsidRDefault="00271774" w:rsidP="00855161">
      <w:pPr>
        <w:pStyle w:val="Text"/>
        <w:spacing w:before="0" w:after="0" w:line="276" w:lineRule="auto"/>
        <w:ind w:left="142" w:hanging="142"/>
        <w:rPr>
          <w:i/>
          <w:iCs/>
          <w:lang w:val="en-US"/>
        </w:rPr>
      </w:pPr>
      <w:r w:rsidRPr="00855161">
        <w:rPr>
          <w:b/>
        </w:rPr>
        <w:t>4</w:t>
      </w:r>
      <w:r w:rsidR="0067667F" w:rsidRPr="00855161">
        <w:rPr>
          <w:b/>
        </w:rPr>
        <w:tab/>
      </w:r>
      <w:r w:rsidR="000E74B5" w:rsidRPr="00855161">
        <w:rPr>
          <w:lang w:val="en-US"/>
        </w:rPr>
        <w:t xml:space="preserve">Fatima passed the exam. Her family are all </w:t>
      </w:r>
      <w:r w:rsidR="000E74B5" w:rsidRPr="00855161">
        <w:rPr>
          <w:i/>
          <w:iCs/>
          <w:lang w:val="en-US"/>
        </w:rPr>
        <w:t>excited / exciting.</w:t>
      </w:r>
    </w:p>
    <w:p w14:paraId="12A81C56" w14:textId="4DB485CC" w:rsidR="003F79BF" w:rsidRPr="00855161" w:rsidRDefault="003F79BF" w:rsidP="00855161">
      <w:pPr>
        <w:pStyle w:val="Text"/>
        <w:spacing w:before="0" w:after="0" w:line="276" w:lineRule="auto"/>
        <w:ind w:left="142" w:hanging="142"/>
      </w:pPr>
      <w:r w:rsidRPr="00855161">
        <w:rPr>
          <w:b/>
        </w:rPr>
        <w:t>5</w:t>
      </w:r>
      <w:r w:rsidRPr="00855161">
        <w:rPr>
          <w:b/>
        </w:rPr>
        <w:tab/>
      </w:r>
      <w:r w:rsidR="000E74B5" w:rsidRPr="00855161">
        <w:rPr>
          <w:lang w:val="en-US"/>
        </w:rPr>
        <w:t xml:space="preserve">I don’t like </w:t>
      </w:r>
      <w:r w:rsidR="000E74B5" w:rsidRPr="00855161">
        <w:rPr>
          <w:i/>
          <w:iCs/>
          <w:lang w:val="en-US"/>
        </w:rPr>
        <w:t>plain / butter</w:t>
      </w:r>
      <w:r w:rsidR="000E74B5" w:rsidRPr="00855161">
        <w:rPr>
          <w:lang w:val="en-US"/>
        </w:rPr>
        <w:t xml:space="preserve"> yogurt.</w:t>
      </w:r>
    </w:p>
    <w:p w14:paraId="5653D23A" w14:textId="345528D1" w:rsidR="00612F7F" w:rsidRPr="00855161" w:rsidRDefault="00612F7F" w:rsidP="00855161">
      <w:pPr>
        <w:pStyle w:val="Text"/>
        <w:spacing w:before="0" w:after="0" w:line="276" w:lineRule="auto"/>
        <w:ind w:left="142" w:hanging="142"/>
      </w:pPr>
      <w:r w:rsidRPr="00855161">
        <w:rPr>
          <w:b/>
        </w:rPr>
        <w:t>6</w:t>
      </w:r>
      <w:r w:rsidRPr="00855161">
        <w:rPr>
          <w:b/>
        </w:rPr>
        <w:tab/>
      </w:r>
      <w:r w:rsidR="000E74B5" w:rsidRPr="00855161">
        <w:rPr>
          <w:lang w:val="en-US"/>
        </w:rPr>
        <w:t xml:space="preserve">You cannot enter this café as it’s </w:t>
      </w:r>
      <w:r w:rsidR="000E74B5" w:rsidRPr="00855161">
        <w:rPr>
          <w:i/>
          <w:iCs/>
          <w:lang w:val="en-US"/>
        </w:rPr>
        <w:t>crowded / lively.</w:t>
      </w:r>
    </w:p>
    <w:p w14:paraId="68B4E3BE" w14:textId="6FDB5E10" w:rsidR="00501507" w:rsidRPr="00855161" w:rsidRDefault="00501507" w:rsidP="00855161">
      <w:pPr>
        <w:spacing w:before="0" w:after="0" w:line="276" w:lineRule="auto"/>
        <w:jc w:val="both"/>
        <w:rPr>
          <w:rFonts w:ascii="Arial" w:hAnsi="Arial" w:cs="Arial"/>
          <w:sz w:val="18"/>
          <w:szCs w:val="18"/>
          <w:lang w:val="en-US"/>
        </w:rPr>
      </w:pPr>
      <w:r w:rsidRPr="00855161">
        <w:rPr>
          <w:rFonts w:ascii="Arial" w:hAnsi="Arial" w:cs="Arial"/>
          <w:b/>
          <w:sz w:val="18"/>
          <w:szCs w:val="18"/>
        </w:rPr>
        <w:t>7</w:t>
      </w:r>
      <w:r w:rsidRPr="00855161">
        <w:rPr>
          <w:rFonts w:ascii="Arial" w:hAnsi="Arial" w:cs="Arial"/>
          <w:b/>
          <w:sz w:val="18"/>
          <w:szCs w:val="18"/>
        </w:rPr>
        <w:tab/>
      </w:r>
      <w:r w:rsidR="000E74B5" w:rsidRPr="00855161">
        <w:rPr>
          <w:rFonts w:ascii="Arial" w:hAnsi="Arial" w:cs="Arial"/>
          <w:sz w:val="18"/>
          <w:szCs w:val="18"/>
          <w:lang w:val="en-US"/>
        </w:rPr>
        <w:t xml:space="preserve">Could you </w:t>
      </w:r>
      <w:r w:rsidR="000E74B5" w:rsidRPr="00855161">
        <w:rPr>
          <w:rFonts w:ascii="Arial" w:hAnsi="Arial" w:cs="Arial"/>
          <w:i/>
          <w:iCs/>
          <w:sz w:val="18"/>
          <w:szCs w:val="18"/>
          <w:lang w:val="en-US"/>
        </w:rPr>
        <w:t>remind / make</w:t>
      </w:r>
      <w:r w:rsidR="000E74B5" w:rsidRPr="00855161">
        <w:rPr>
          <w:rFonts w:ascii="Arial" w:hAnsi="Arial" w:cs="Arial"/>
          <w:sz w:val="18"/>
          <w:szCs w:val="18"/>
          <w:lang w:val="en-US"/>
        </w:rPr>
        <w:t xml:space="preserve"> Paul about the dinner?</w:t>
      </w:r>
    </w:p>
    <w:p w14:paraId="7E91E6B5" w14:textId="65B377E1" w:rsidR="00DC015F" w:rsidRDefault="00DC015F" w:rsidP="00855161">
      <w:pPr>
        <w:pStyle w:val="Text"/>
        <w:spacing w:before="0" w:after="0" w:line="276" w:lineRule="auto"/>
        <w:ind w:left="142" w:hanging="142"/>
      </w:pPr>
      <w:r w:rsidRPr="00855161">
        <w:rPr>
          <w:b/>
        </w:rPr>
        <w:t>8</w:t>
      </w:r>
      <w:r w:rsidRPr="00855161">
        <w:rPr>
          <w:b/>
        </w:rPr>
        <w:tab/>
      </w:r>
      <w:r w:rsidR="00855161" w:rsidRPr="00855161">
        <w:rPr>
          <w:lang w:val="en-US"/>
        </w:rPr>
        <w:t xml:space="preserve">All our </w:t>
      </w:r>
      <w:r w:rsidR="00855161" w:rsidRPr="00855161">
        <w:rPr>
          <w:i/>
          <w:iCs/>
          <w:lang w:val="en-US"/>
        </w:rPr>
        <w:t>shop assistants</w:t>
      </w:r>
      <w:r w:rsidR="004875A2">
        <w:rPr>
          <w:i/>
          <w:iCs/>
          <w:lang w:val="en-US"/>
        </w:rPr>
        <w:t xml:space="preserve"> /</w:t>
      </w:r>
      <w:r w:rsidR="00855161" w:rsidRPr="00855161">
        <w:rPr>
          <w:i/>
          <w:iCs/>
          <w:lang w:val="en-US"/>
        </w:rPr>
        <w:t xml:space="preserve"> film extras</w:t>
      </w:r>
      <w:r w:rsidR="00855161" w:rsidRPr="00855161">
        <w:rPr>
          <w:lang w:val="en-US"/>
        </w:rPr>
        <w:t xml:space="preserve"> receive training in customer care</w:t>
      </w:r>
      <w:r w:rsidR="00855161" w:rsidRPr="00455588">
        <w:rPr>
          <w:lang w:val="en-US"/>
        </w:rPr>
        <w:t>.</w:t>
      </w:r>
    </w:p>
    <w:p w14:paraId="3E4CA32B" w14:textId="77777777" w:rsidR="00441B31" w:rsidRDefault="00441B31" w:rsidP="00441B31">
      <w:pPr>
        <w:pStyle w:val="ScoreBox"/>
      </w:pPr>
      <w:r>
        <w:t>/7</w:t>
      </w:r>
    </w:p>
    <w:p w14:paraId="1D1C7460" w14:textId="77777777" w:rsidR="00537A18" w:rsidRDefault="00094BEA" w:rsidP="00441B31">
      <w:pPr>
        <w:pStyle w:val="Rubric"/>
      </w:pPr>
      <w:r>
        <w:t>9</w:t>
      </w:r>
      <w:r w:rsidR="00441B31">
        <w:tab/>
      </w:r>
      <w:r w:rsidR="0047775F">
        <w:t>Complete each sentence with a phrase in the box</w:t>
      </w:r>
      <w:r w:rsidR="00537A18">
        <w:t>.</w:t>
      </w:r>
      <w:r w:rsidR="009E42A9">
        <w:t xml:space="preserve"> There are five extra </w:t>
      </w:r>
      <w:r w:rsidR="000914B0">
        <w:t>phrases</w:t>
      </w:r>
      <w:r w:rsidR="009E42A9">
        <w:t>.</w:t>
      </w:r>
    </w:p>
    <w:p w14:paraId="67A952DA" w14:textId="5FD3C2F3" w:rsidR="00537A18" w:rsidRDefault="00855161" w:rsidP="00E90416">
      <w:pPr>
        <w:pStyle w:val="WordBox"/>
        <w:ind w:left="0" w:firstLine="0"/>
      </w:pPr>
      <w:r>
        <w:t>got together</w:t>
      </w:r>
      <w:r w:rsidR="00441B31">
        <w:t xml:space="preserve">     </w:t>
      </w:r>
      <w:r>
        <w:t>compared prices</w:t>
      </w:r>
      <w:r w:rsidR="00A140DB">
        <w:t xml:space="preserve">     </w:t>
      </w:r>
      <w:r>
        <w:t>in public</w:t>
      </w:r>
      <w:r w:rsidR="00441B31">
        <w:t xml:space="preserve"> parking     </w:t>
      </w:r>
      <w:r w:rsidR="00441B31" w:rsidRPr="00AD6E63">
        <w:rPr>
          <w:strike/>
        </w:rPr>
        <w:t>how long</w:t>
      </w:r>
      <w:r w:rsidR="00A140DB" w:rsidRPr="00A140DB">
        <w:t xml:space="preserve">     </w:t>
      </w:r>
      <w:r w:rsidR="00441B31">
        <w:t xml:space="preserve">how </w:t>
      </w:r>
      <w:r w:rsidR="00A140DB">
        <w:t xml:space="preserve">many     </w:t>
      </w:r>
      <w:proofErr w:type="gramStart"/>
      <w:r>
        <w:t>reception</w:t>
      </w:r>
      <w:proofErr w:type="gramEnd"/>
      <w:r w:rsidR="00A140DB">
        <w:t xml:space="preserve">     remind    </w:t>
      </w:r>
      <w:r w:rsidR="00441B31">
        <w:t xml:space="preserve">room service     </w:t>
      </w:r>
      <w:r w:rsidR="00441B31" w:rsidRPr="008E3D08">
        <w:t>book</w:t>
      </w:r>
      <w:r w:rsidR="00A140DB">
        <w:t xml:space="preserve">     two days ago    </w:t>
      </w:r>
      <w:r w:rsidR="00A140DB">
        <w:br/>
      </w:r>
      <w:r w:rsidR="00441B31">
        <w:t xml:space="preserve">until 2017     </w:t>
      </w:r>
      <w:r>
        <w:t>goals</w:t>
      </w:r>
    </w:p>
    <w:p w14:paraId="65DC5613" w14:textId="77777777" w:rsidR="00537A18" w:rsidRDefault="00537A18" w:rsidP="00855161">
      <w:pPr>
        <w:pStyle w:val="Text"/>
        <w:spacing w:before="0" w:after="0" w:line="276" w:lineRule="auto"/>
        <w:ind w:left="170" w:hanging="170"/>
      </w:pPr>
      <w:r w:rsidRPr="00061396">
        <w:rPr>
          <w:b/>
        </w:rPr>
        <w:t>1</w:t>
      </w:r>
      <w:r w:rsidRPr="00061396">
        <w:rPr>
          <w:b/>
        </w:rPr>
        <w:tab/>
      </w:r>
      <w:r w:rsidR="007D6C6D" w:rsidRPr="00061396">
        <w:rPr>
          <w:i/>
          <w:u w:val="single"/>
        </w:rPr>
        <w:t xml:space="preserve">  </w:t>
      </w:r>
      <w:r w:rsidR="00A140DB">
        <w:rPr>
          <w:i/>
          <w:u w:val="single"/>
        </w:rPr>
        <w:t xml:space="preserve">   </w:t>
      </w:r>
      <w:r w:rsidR="007D6C6D" w:rsidRPr="00061396">
        <w:rPr>
          <w:i/>
          <w:u w:val="single"/>
        </w:rPr>
        <w:t xml:space="preserve"> How long </w:t>
      </w:r>
      <w:r w:rsidR="00A140DB">
        <w:rPr>
          <w:i/>
          <w:u w:val="single"/>
        </w:rPr>
        <w:t xml:space="preserve">    </w:t>
      </w:r>
      <w:r w:rsidR="007D6C6D" w:rsidRPr="00061396">
        <w:rPr>
          <w:i/>
          <w:u w:val="single"/>
        </w:rPr>
        <w:t xml:space="preserve">  </w:t>
      </w:r>
      <w:r w:rsidR="00A140DB" w:rsidRPr="00A140DB">
        <w:rPr>
          <w:i/>
        </w:rPr>
        <w:t xml:space="preserve"> </w:t>
      </w:r>
      <w:r w:rsidR="007D6C6D" w:rsidRPr="00061396">
        <w:t>have you worked for that company?</w:t>
      </w:r>
    </w:p>
    <w:p w14:paraId="50DF11C9" w14:textId="141F36A8" w:rsidR="00537A18" w:rsidRPr="00855161" w:rsidRDefault="00C8219F" w:rsidP="00855161">
      <w:pPr>
        <w:spacing w:before="0" w:after="0" w:line="276" w:lineRule="auto"/>
        <w:rPr>
          <w:rFonts w:ascii="Arial" w:hAnsi="Arial" w:cs="Arial"/>
          <w:sz w:val="18"/>
          <w:szCs w:val="18"/>
          <w:lang w:val="en-US"/>
        </w:rPr>
      </w:pPr>
      <w:r w:rsidRPr="005652B5">
        <w:rPr>
          <w:b/>
        </w:rPr>
        <w:t>2</w:t>
      </w:r>
      <w:r w:rsidR="00537A18" w:rsidRPr="005652B5">
        <w:rPr>
          <w:b/>
        </w:rPr>
        <w:tab/>
      </w:r>
      <w:r w:rsidR="00855161" w:rsidRPr="00455588">
        <w:rPr>
          <w:rFonts w:ascii="Arial" w:hAnsi="Arial" w:cs="Arial"/>
          <w:sz w:val="18"/>
          <w:szCs w:val="18"/>
          <w:lang w:val="en-US"/>
        </w:rPr>
        <w:t xml:space="preserve">That </w:t>
      </w:r>
      <w:r w:rsidR="00855161">
        <w:rPr>
          <w:rFonts w:ascii="Arial" w:hAnsi="Arial" w:cs="Arial"/>
          <w:sz w:val="18"/>
          <w:szCs w:val="18"/>
          <w:lang w:val="en-US"/>
        </w:rPr>
        <w:t>is</w:t>
      </w:r>
      <w:r w:rsidR="00855161" w:rsidRPr="00455588">
        <w:rPr>
          <w:rFonts w:ascii="Arial" w:hAnsi="Arial" w:cs="Arial"/>
          <w:sz w:val="18"/>
          <w:szCs w:val="18"/>
          <w:lang w:val="en-US"/>
        </w:rPr>
        <w:t xml:space="preserve"> expensive</w:t>
      </w:r>
      <w:r w:rsidR="00855161">
        <w:rPr>
          <w:rFonts w:ascii="Arial" w:hAnsi="Arial" w:cs="Arial"/>
          <w:sz w:val="18"/>
          <w:szCs w:val="18"/>
          <w:lang w:val="en-US"/>
        </w:rPr>
        <w:t>. H</w:t>
      </w:r>
      <w:r w:rsidR="00855161" w:rsidRPr="00455588">
        <w:rPr>
          <w:rFonts w:ascii="Arial" w:hAnsi="Arial" w:cs="Arial"/>
          <w:sz w:val="18"/>
          <w:szCs w:val="18"/>
          <w:lang w:val="en-US"/>
        </w:rPr>
        <w:t>ave you</w:t>
      </w:r>
      <w:r w:rsidR="00855161">
        <w:rPr>
          <w:rFonts w:ascii="Arial" w:hAnsi="Arial" w:cs="Arial"/>
          <w:sz w:val="18"/>
          <w:szCs w:val="18"/>
          <w:lang w:val="en-US"/>
        </w:rPr>
        <w:t xml:space="preserve"> </w:t>
      </w:r>
      <w:r w:rsidR="00855161" w:rsidRPr="006C3039">
        <w:t>___________</w:t>
      </w:r>
      <w:proofErr w:type="gramStart"/>
      <w:r w:rsidR="00855161" w:rsidRPr="006C3039">
        <w:t>_</w:t>
      </w:r>
      <w:r w:rsidR="00855161">
        <w:t xml:space="preserve">  </w:t>
      </w:r>
      <w:r w:rsidR="00855161" w:rsidRPr="00455588">
        <w:rPr>
          <w:rFonts w:ascii="Arial" w:hAnsi="Arial" w:cs="Arial"/>
          <w:sz w:val="18"/>
          <w:szCs w:val="18"/>
          <w:lang w:val="en-US"/>
        </w:rPr>
        <w:t>in</w:t>
      </w:r>
      <w:proofErr w:type="gramEnd"/>
      <w:r w:rsidR="00855161" w:rsidRPr="00455588">
        <w:rPr>
          <w:rFonts w:ascii="Arial" w:hAnsi="Arial" w:cs="Arial"/>
          <w:sz w:val="18"/>
          <w:szCs w:val="18"/>
          <w:lang w:val="en-US"/>
        </w:rPr>
        <w:t xml:space="preserve"> other shops?</w:t>
      </w:r>
    </w:p>
    <w:p w14:paraId="6DC54560" w14:textId="6D4C1D3C" w:rsidR="00855161" w:rsidRPr="00455588" w:rsidRDefault="00855161" w:rsidP="00855161">
      <w:pPr>
        <w:spacing w:before="0" w:after="0" w:line="276" w:lineRule="auto"/>
        <w:ind w:left="0" w:firstLine="0"/>
        <w:jc w:val="both"/>
        <w:rPr>
          <w:rFonts w:ascii="Arial" w:hAnsi="Arial" w:cs="Arial"/>
          <w:sz w:val="18"/>
          <w:szCs w:val="18"/>
          <w:lang w:val="en-US"/>
        </w:rPr>
      </w:pPr>
      <w:r>
        <w:rPr>
          <w:rFonts w:ascii="Arial" w:hAnsi="Arial" w:cs="Arial"/>
          <w:sz w:val="18"/>
          <w:szCs w:val="18"/>
          <w:lang w:val="en-US"/>
        </w:rPr>
        <w:t xml:space="preserve">3 </w:t>
      </w:r>
      <w:r w:rsidRPr="00455588">
        <w:rPr>
          <w:rFonts w:ascii="Arial" w:hAnsi="Arial" w:cs="Arial"/>
          <w:sz w:val="18"/>
          <w:szCs w:val="18"/>
          <w:lang w:val="en-US"/>
        </w:rPr>
        <w:t xml:space="preserve">She has scored over twenty </w:t>
      </w:r>
      <w:r w:rsidRPr="006C3039">
        <w:t>____________</w:t>
      </w:r>
      <w:r>
        <w:t xml:space="preserve"> </w:t>
      </w:r>
      <w:r w:rsidRPr="00455588">
        <w:rPr>
          <w:rFonts w:ascii="Arial" w:hAnsi="Arial" w:cs="Arial"/>
          <w:sz w:val="18"/>
          <w:szCs w:val="18"/>
          <w:lang w:val="en-US"/>
        </w:rPr>
        <w:t>for her team.</w:t>
      </w:r>
    </w:p>
    <w:p w14:paraId="384FBC82" w14:textId="2FE3932A" w:rsidR="00855161" w:rsidRPr="00455588" w:rsidRDefault="00855161" w:rsidP="00855161">
      <w:pPr>
        <w:spacing w:before="0" w:after="0" w:line="276" w:lineRule="auto"/>
        <w:jc w:val="both"/>
        <w:rPr>
          <w:rFonts w:ascii="Arial" w:hAnsi="Arial" w:cs="Arial"/>
          <w:sz w:val="18"/>
          <w:szCs w:val="18"/>
          <w:lang w:val="en-US"/>
        </w:rPr>
      </w:pPr>
      <w:r>
        <w:rPr>
          <w:rFonts w:ascii="Arial" w:hAnsi="Arial" w:cs="Arial"/>
          <w:sz w:val="18"/>
          <w:szCs w:val="18"/>
          <w:lang w:val="en-US"/>
        </w:rPr>
        <w:t xml:space="preserve">4 </w:t>
      </w:r>
      <w:r w:rsidRPr="00455588">
        <w:rPr>
          <w:rFonts w:ascii="Arial" w:hAnsi="Arial" w:cs="Arial"/>
          <w:sz w:val="18"/>
          <w:szCs w:val="18"/>
          <w:lang w:val="en-US"/>
        </w:rPr>
        <w:t xml:space="preserve">We fell asleep </w:t>
      </w:r>
      <w:r w:rsidRPr="006C3039">
        <w:t>____________</w:t>
      </w:r>
      <w:r>
        <w:t xml:space="preserve"> </w:t>
      </w:r>
      <w:r w:rsidRPr="00455588">
        <w:rPr>
          <w:rFonts w:ascii="Arial" w:hAnsi="Arial" w:cs="Arial"/>
          <w:sz w:val="18"/>
          <w:szCs w:val="18"/>
          <w:lang w:val="en-US"/>
        </w:rPr>
        <w:t>and woke up in Calais.</w:t>
      </w:r>
    </w:p>
    <w:p w14:paraId="3552A341" w14:textId="16815CB5" w:rsidR="00855161" w:rsidRDefault="00855161" w:rsidP="00855161">
      <w:pPr>
        <w:pStyle w:val="Text"/>
        <w:spacing w:before="0" w:after="0" w:line="276" w:lineRule="auto"/>
        <w:ind w:left="170" w:hanging="170"/>
        <w:rPr>
          <w:lang w:val="en-US"/>
        </w:rPr>
      </w:pPr>
      <w:r>
        <w:rPr>
          <w:lang w:val="en-US"/>
        </w:rPr>
        <w:t xml:space="preserve">5 </w:t>
      </w:r>
      <w:r w:rsidRPr="00455588">
        <w:rPr>
          <w:lang w:val="en-US"/>
        </w:rPr>
        <w:t>I can’t remember when we last</w:t>
      </w:r>
      <w:r w:rsidRPr="006C3039">
        <w:t xml:space="preserve"> ____________</w:t>
      </w:r>
      <w:r w:rsidRPr="00455588">
        <w:rPr>
          <w:lang w:val="en-US"/>
        </w:rPr>
        <w:t>.</w:t>
      </w:r>
    </w:p>
    <w:p w14:paraId="36D02F4E" w14:textId="3EE66C47" w:rsidR="00855161" w:rsidRPr="00455588" w:rsidRDefault="00855161" w:rsidP="00855161">
      <w:pPr>
        <w:spacing w:before="0" w:after="0" w:line="276" w:lineRule="auto"/>
        <w:jc w:val="both"/>
        <w:rPr>
          <w:rFonts w:ascii="Arial" w:hAnsi="Arial" w:cs="Arial"/>
          <w:sz w:val="18"/>
          <w:szCs w:val="18"/>
          <w:lang w:val="en-US"/>
        </w:rPr>
      </w:pPr>
      <w:r>
        <w:rPr>
          <w:rFonts w:ascii="Arial" w:hAnsi="Arial" w:cs="Arial"/>
          <w:sz w:val="18"/>
          <w:szCs w:val="18"/>
          <w:lang w:val="en-US"/>
        </w:rPr>
        <w:t xml:space="preserve">6 </w:t>
      </w:r>
      <w:r w:rsidRPr="00455588">
        <w:rPr>
          <w:rFonts w:ascii="Arial" w:hAnsi="Arial" w:cs="Arial"/>
          <w:sz w:val="18"/>
          <w:szCs w:val="18"/>
          <w:lang w:val="en-US"/>
        </w:rPr>
        <w:t xml:space="preserve">His goal was to become a </w:t>
      </w:r>
      <w:r w:rsidRPr="006C3039">
        <w:t>____________</w:t>
      </w:r>
      <w:r>
        <w:t xml:space="preserve"> </w:t>
      </w:r>
      <w:r w:rsidRPr="00455588">
        <w:rPr>
          <w:rFonts w:ascii="Arial" w:hAnsi="Arial" w:cs="Arial"/>
          <w:sz w:val="18"/>
          <w:szCs w:val="18"/>
          <w:lang w:val="en-US"/>
        </w:rPr>
        <w:t>manager.</w:t>
      </w:r>
    </w:p>
    <w:p w14:paraId="17EC1BFE" w14:textId="1D0AFC64" w:rsidR="00855161" w:rsidRDefault="00855161" w:rsidP="00855161">
      <w:pPr>
        <w:pStyle w:val="Text"/>
        <w:spacing w:before="0" w:after="0" w:line="276" w:lineRule="auto"/>
        <w:ind w:left="170" w:hanging="170"/>
        <w:rPr>
          <w:lang w:val="en-US"/>
        </w:rPr>
      </w:pPr>
      <w:r>
        <w:rPr>
          <w:lang w:val="en-US"/>
        </w:rPr>
        <w:t xml:space="preserve">7 </w:t>
      </w:r>
      <w:r w:rsidRPr="00455588">
        <w:rPr>
          <w:lang w:val="en-US"/>
        </w:rPr>
        <w:t xml:space="preserve">Hotels usually have 24-hour </w:t>
      </w:r>
      <w:r w:rsidRPr="006C3039">
        <w:t>____________</w:t>
      </w:r>
      <w:r>
        <w:t xml:space="preserve"> </w:t>
      </w:r>
      <w:r w:rsidRPr="00455588">
        <w:rPr>
          <w:lang w:val="en-US"/>
        </w:rPr>
        <w:t>as there are guests almost every hour.</w:t>
      </w:r>
    </w:p>
    <w:p w14:paraId="36A7EEEB" w14:textId="77777777" w:rsidR="00441B31" w:rsidRDefault="00441B31" w:rsidP="00441B31">
      <w:pPr>
        <w:pStyle w:val="ScoreBox"/>
      </w:pPr>
      <w:r>
        <w:t>/6</w:t>
      </w:r>
    </w:p>
    <w:p w14:paraId="63857214" w14:textId="77777777" w:rsidR="00C011B4" w:rsidRPr="0057198F" w:rsidRDefault="00AE6716" w:rsidP="00441B31">
      <w:pPr>
        <w:pStyle w:val="HeadASection"/>
      </w:pPr>
      <w:r w:rsidRPr="0057198F">
        <w:t>F</w:t>
      </w:r>
      <w:r w:rsidR="00C011B4" w:rsidRPr="0057198F">
        <w:t>unction</w:t>
      </w:r>
    </w:p>
    <w:p w14:paraId="117658C3" w14:textId="77777777" w:rsidR="00B70FFE" w:rsidRPr="009B2EDE" w:rsidRDefault="00094BEA" w:rsidP="00A140DB">
      <w:pPr>
        <w:pStyle w:val="Rubric"/>
        <w:tabs>
          <w:tab w:val="left" w:pos="284"/>
        </w:tabs>
        <w:ind w:left="284" w:hanging="284"/>
        <w:rPr>
          <w:i/>
        </w:rPr>
      </w:pPr>
      <w:r>
        <w:t>10</w:t>
      </w:r>
      <w:r w:rsidR="00441B31">
        <w:t xml:space="preserve"> </w:t>
      </w:r>
      <w:r w:rsidR="00A140DB">
        <w:tab/>
      </w:r>
      <w:r w:rsidR="00266D4C">
        <w:t>Match sentences 1–</w:t>
      </w:r>
      <w:r w:rsidR="00333442">
        <w:t>7</w:t>
      </w:r>
      <w:r w:rsidR="00266D4C">
        <w:t xml:space="preserve"> with responses a–</w:t>
      </w:r>
      <w:r w:rsidR="0047775F">
        <w:t>h</w:t>
      </w:r>
      <w:r w:rsidR="00266D4C">
        <w:t xml:space="preserve">. There </w:t>
      </w:r>
      <w:r w:rsidR="00F10D96">
        <w:t>is</w:t>
      </w:r>
      <w:r w:rsidR="00066D53">
        <w:t xml:space="preserve"> </w:t>
      </w:r>
      <w:r w:rsidR="00F10D96">
        <w:t>one extra response</w:t>
      </w:r>
      <w:r w:rsidR="00266D4C">
        <w:t>.</w:t>
      </w:r>
    </w:p>
    <w:p w14:paraId="0437EF1C" w14:textId="77777777" w:rsidR="00266D4C" w:rsidRPr="0065356B" w:rsidRDefault="00266D4C" w:rsidP="00E90416">
      <w:pPr>
        <w:pStyle w:val="Text"/>
        <w:tabs>
          <w:tab w:val="left" w:pos="3828"/>
        </w:tabs>
        <w:spacing w:before="0"/>
        <w:ind w:left="142" w:hanging="142"/>
        <w:rPr>
          <w:u w:val="single"/>
        </w:rPr>
      </w:pPr>
      <w:r w:rsidRPr="00D339D6">
        <w:rPr>
          <w:b/>
        </w:rPr>
        <w:t>1</w:t>
      </w:r>
      <w:r w:rsidRPr="00D339D6">
        <w:rPr>
          <w:b/>
        </w:rPr>
        <w:tab/>
      </w:r>
      <w:r w:rsidR="003E0C39" w:rsidRPr="00D339D6">
        <w:t>Which one is it</w:t>
      </w:r>
      <w:r w:rsidR="00F77C89">
        <w:t>?</w:t>
      </w:r>
      <w:r w:rsidR="0065356B" w:rsidRPr="00D339D6">
        <w:tab/>
      </w:r>
      <w:r w:rsidR="00441B31" w:rsidRPr="00441B31">
        <w:rPr>
          <w:u w:val="single"/>
        </w:rPr>
        <w:t xml:space="preserve">  </w:t>
      </w:r>
      <w:r w:rsidR="00D148BC" w:rsidRPr="00D339D6">
        <w:rPr>
          <w:i/>
          <w:u w:val="single"/>
        </w:rPr>
        <w:t>e</w:t>
      </w:r>
      <w:r w:rsidR="0065356B">
        <w:rPr>
          <w:u w:val="single"/>
        </w:rPr>
        <w:t xml:space="preserve">   </w:t>
      </w:r>
    </w:p>
    <w:p w14:paraId="70DCB679" w14:textId="7317D57F" w:rsidR="00266D4C" w:rsidRDefault="00266D4C" w:rsidP="00E90416">
      <w:pPr>
        <w:pStyle w:val="Text"/>
        <w:tabs>
          <w:tab w:val="left" w:pos="3828"/>
        </w:tabs>
        <w:spacing w:before="0"/>
        <w:ind w:left="142" w:hanging="142"/>
      </w:pPr>
      <w:r w:rsidRPr="00D339D6">
        <w:rPr>
          <w:b/>
        </w:rPr>
        <w:t>2</w:t>
      </w:r>
      <w:r w:rsidRPr="00D339D6">
        <w:rPr>
          <w:b/>
        </w:rPr>
        <w:tab/>
      </w:r>
      <w:r w:rsidR="00D05305" w:rsidRPr="00E9397A">
        <w:rPr>
          <w:lang w:val="en-US"/>
        </w:rPr>
        <w:t xml:space="preserve">What are you doing this weekend?         </w:t>
      </w:r>
      <w:r w:rsidR="000E0B15" w:rsidRPr="00D339D6">
        <w:tab/>
        <w:t>___</w:t>
      </w:r>
    </w:p>
    <w:p w14:paraId="5E512DBA" w14:textId="1E8CB6AD" w:rsidR="00266D4C" w:rsidRDefault="00266D4C" w:rsidP="00E90416">
      <w:pPr>
        <w:pStyle w:val="Text"/>
        <w:tabs>
          <w:tab w:val="left" w:pos="3828"/>
        </w:tabs>
        <w:spacing w:before="0"/>
        <w:ind w:left="142" w:hanging="142"/>
      </w:pPr>
      <w:r w:rsidRPr="00D339D6">
        <w:rPr>
          <w:b/>
        </w:rPr>
        <w:t>3</w:t>
      </w:r>
      <w:r w:rsidRPr="00D339D6">
        <w:rPr>
          <w:b/>
        </w:rPr>
        <w:tab/>
      </w:r>
      <w:r w:rsidR="00D05305" w:rsidRPr="00E9397A">
        <w:rPr>
          <w:lang w:val="en-US"/>
        </w:rPr>
        <w:t xml:space="preserve">I was thinking of maybe taking a drive to the beach.      </w:t>
      </w:r>
      <w:r w:rsidR="000E0B15" w:rsidRPr="00D339D6">
        <w:tab/>
        <w:t>___</w:t>
      </w:r>
    </w:p>
    <w:p w14:paraId="6B541674" w14:textId="1D13D89B" w:rsidR="00266D4C" w:rsidRPr="00537A18" w:rsidRDefault="00266D4C" w:rsidP="00E90416">
      <w:pPr>
        <w:pStyle w:val="Text"/>
        <w:tabs>
          <w:tab w:val="left" w:pos="3828"/>
        </w:tabs>
        <w:spacing w:before="0"/>
        <w:ind w:left="142" w:hanging="142"/>
      </w:pPr>
      <w:r w:rsidRPr="00D339D6">
        <w:rPr>
          <w:b/>
        </w:rPr>
        <w:t>4</w:t>
      </w:r>
      <w:r w:rsidRPr="00D339D6">
        <w:rPr>
          <w:b/>
        </w:rPr>
        <w:tab/>
      </w:r>
      <w:r w:rsidR="00D05305" w:rsidRPr="00E9397A">
        <w:rPr>
          <w:lang w:val="en-US"/>
        </w:rPr>
        <w:t xml:space="preserve">Would you be interested in joining me?  </w:t>
      </w:r>
      <w:r w:rsidR="000E0B15" w:rsidRPr="00D339D6">
        <w:tab/>
        <w:t>___</w:t>
      </w:r>
    </w:p>
    <w:p w14:paraId="13EE50D6" w14:textId="20F27BA0" w:rsidR="00266D4C" w:rsidRDefault="00266D4C" w:rsidP="00E90416">
      <w:pPr>
        <w:pStyle w:val="Text"/>
        <w:tabs>
          <w:tab w:val="left" w:pos="3828"/>
        </w:tabs>
        <w:spacing w:before="0"/>
        <w:ind w:left="142" w:hanging="142"/>
      </w:pPr>
      <w:r w:rsidRPr="00D339D6">
        <w:rPr>
          <w:b/>
        </w:rPr>
        <w:t>5</w:t>
      </w:r>
      <w:r w:rsidRPr="00D339D6">
        <w:rPr>
          <w:b/>
        </w:rPr>
        <w:tab/>
      </w:r>
      <w:r w:rsidR="00D05305" w:rsidRPr="00E9397A">
        <w:rPr>
          <w:lang w:val="en-US"/>
        </w:rPr>
        <w:t xml:space="preserve">When would you be leaving?  </w:t>
      </w:r>
      <w:r w:rsidR="00D05305">
        <w:rPr>
          <w:lang w:val="en-US"/>
        </w:rPr>
        <w:t xml:space="preserve">                         </w:t>
      </w:r>
      <w:r w:rsidR="000E0B15" w:rsidRPr="00D339D6">
        <w:t>___</w:t>
      </w:r>
    </w:p>
    <w:p w14:paraId="389FDC69" w14:textId="545622DB" w:rsidR="00266D4C" w:rsidRDefault="00266D4C" w:rsidP="00E90416">
      <w:pPr>
        <w:pStyle w:val="Text"/>
        <w:tabs>
          <w:tab w:val="left" w:pos="3828"/>
        </w:tabs>
        <w:spacing w:before="0"/>
        <w:ind w:left="142" w:hanging="142"/>
      </w:pPr>
      <w:r w:rsidRPr="00D339D6">
        <w:rPr>
          <w:b/>
        </w:rPr>
        <w:t>6</w:t>
      </w:r>
      <w:r w:rsidRPr="00D339D6">
        <w:rPr>
          <w:b/>
        </w:rPr>
        <w:tab/>
      </w:r>
      <w:r w:rsidR="00D05305" w:rsidRPr="00E9397A">
        <w:rPr>
          <w:lang w:val="en-US"/>
        </w:rPr>
        <w:t>We are planning to go to the festival.</w:t>
      </w:r>
      <w:r w:rsidR="000E0B15" w:rsidRPr="00D339D6">
        <w:tab/>
        <w:t>___</w:t>
      </w:r>
    </w:p>
    <w:p w14:paraId="67D78A99" w14:textId="7D3D3BB0" w:rsidR="00153CBA" w:rsidRDefault="009D7D07" w:rsidP="00E90416">
      <w:pPr>
        <w:pStyle w:val="Text"/>
        <w:tabs>
          <w:tab w:val="left" w:pos="3828"/>
        </w:tabs>
        <w:spacing w:before="0"/>
        <w:ind w:left="142" w:hanging="142"/>
      </w:pPr>
      <w:r w:rsidRPr="00D339D6">
        <w:rPr>
          <w:b/>
        </w:rPr>
        <w:t>7</w:t>
      </w:r>
      <w:r w:rsidR="00153CBA" w:rsidRPr="00D339D6">
        <w:rPr>
          <w:b/>
        </w:rPr>
        <w:tab/>
      </w:r>
      <w:r w:rsidR="00D05305" w:rsidRPr="00E9397A">
        <w:rPr>
          <w:lang w:val="en-US"/>
        </w:rPr>
        <w:t>I'll see you on Saturday.</w:t>
      </w:r>
      <w:r w:rsidR="000E0B15" w:rsidRPr="00D339D6">
        <w:tab/>
        <w:t>___</w:t>
      </w:r>
    </w:p>
    <w:p w14:paraId="28EBACD8" w14:textId="77777777" w:rsidR="00125A8A" w:rsidRDefault="00125A8A" w:rsidP="00CB74B8">
      <w:pPr>
        <w:pStyle w:val="Text"/>
        <w:spacing w:before="0"/>
        <w:rPr>
          <w:b/>
        </w:rPr>
      </w:pPr>
    </w:p>
    <w:p w14:paraId="745290DD" w14:textId="77777777" w:rsidR="00125A8A" w:rsidRDefault="00125A8A" w:rsidP="00E90416">
      <w:pPr>
        <w:pStyle w:val="Text"/>
        <w:spacing w:before="0"/>
        <w:ind w:left="142" w:hanging="142"/>
        <w:rPr>
          <w:b/>
        </w:rPr>
      </w:pPr>
    </w:p>
    <w:p w14:paraId="6BB36BBB" w14:textId="77777777" w:rsidR="00D05305" w:rsidRPr="00D05305" w:rsidRDefault="00D05305" w:rsidP="00D05305">
      <w:pPr>
        <w:spacing w:before="0" w:after="0" w:line="276" w:lineRule="auto"/>
        <w:ind w:left="0" w:firstLine="0"/>
        <w:jc w:val="both"/>
        <w:rPr>
          <w:rFonts w:ascii="Arial" w:hAnsi="Arial" w:cs="Arial"/>
          <w:sz w:val="18"/>
          <w:szCs w:val="18"/>
          <w:lang w:val="en-US"/>
        </w:rPr>
      </w:pPr>
      <w:r w:rsidRPr="00D05305">
        <w:rPr>
          <w:rFonts w:ascii="Arial" w:hAnsi="Arial" w:cs="Arial"/>
          <w:b/>
          <w:sz w:val="18"/>
          <w:szCs w:val="18"/>
        </w:rPr>
        <w:t xml:space="preserve">a </w:t>
      </w:r>
      <w:r w:rsidRPr="00D05305">
        <w:rPr>
          <w:rFonts w:ascii="Arial" w:hAnsi="Arial" w:cs="Arial"/>
          <w:sz w:val="18"/>
          <w:szCs w:val="18"/>
          <w:lang w:val="en-US"/>
        </w:rPr>
        <w:t xml:space="preserve">That sounds like a great idea! </w:t>
      </w:r>
    </w:p>
    <w:p w14:paraId="64829700" w14:textId="77777777" w:rsidR="00D05305" w:rsidRDefault="00D05305" w:rsidP="00D05305">
      <w:pPr>
        <w:spacing w:before="0" w:after="0" w:line="276" w:lineRule="auto"/>
        <w:ind w:left="0" w:firstLine="0"/>
        <w:jc w:val="both"/>
        <w:rPr>
          <w:rFonts w:ascii="Arial" w:hAnsi="Arial" w:cs="Arial"/>
          <w:sz w:val="18"/>
          <w:szCs w:val="18"/>
          <w:lang w:val="en-US"/>
        </w:rPr>
      </w:pPr>
      <w:r w:rsidRPr="00D05305">
        <w:rPr>
          <w:rFonts w:ascii="Arial" w:hAnsi="Arial" w:cs="Arial"/>
          <w:b/>
          <w:sz w:val="18"/>
          <w:szCs w:val="18"/>
        </w:rPr>
        <w:t xml:space="preserve">b </w:t>
      </w:r>
      <w:r w:rsidRPr="00D05305">
        <w:rPr>
          <w:rFonts w:ascii="Arial" w:hAnsi="Arial" w:cs="Arial"/>
          <w:sz w:val="18"/>
          <w:szCs w:val="18"/>
          <w:lang w:val="en-US"/>
        </w:rPr>
        <w:t xml:space="preserve">I thought that we could leave around 8:00 </w:t>
      </w:r>
    </w:p>
    <w:p w14:paraId="511A54F3" w14:textId="4142D3C5" w:rsidR="00D05305" w:rsidRPr="00D05305" w:rsidRDefault="00D05305" w:rsidP="00D05305">
      <w:pPr>
        <w:spacing w:before="0" w:after="0" w:line="276" w:lineRule="auto"/>
        <w:ind w:left="0" w:firstLine="0"/>
        <w:jc w:val="both"/>
        <w:rPr>
          <w:rFonts w:ascii="Arial" w:hAnsi="Arial" w:cs="Arial"/>
          <w:sz w:val="18"/>
          <w:szCs w:val="18"/>
          <w:lang w:val="en-US"/>
        </w:rPr>
      </w:pPr>
      <w:r>
        <w:rPr>
          <w:rFonts w:ascii="Arial" w:hAnsi="Arial" w:cs="Arial"/>
          <w:sz w:val="18"/>
          <w:szCs w:val="18"/>
          <w:lang w:val="en-US"/>
        </w:rPr>
        <w:t xml:space="preserve">   </w:t>
      </w:r>
      <w:r w:rsidRPr="00D05305">
        <w:rPr>
          <w:rFonts w:ascii="Arial" w:hAnsi="Arial" w:cs="Arial"/>
          <w:sz w:val="18"/>
          <w:szCs w:val="18"/>
          <w:lang w:val="en-US"/>
        </w:rPr>
        <w:t xml:space="preserve">on Saturday morning. </w:t>
      </w:r>
    </w:p>
    <w:p w14:paraId="58A74117" w14:textId="77777777" w:rsidR="00D05305" w:rsidRPr="00D05305" w:rsidRDefault="00D05305" w:rsidP="00D05305">
      <w:pPr>
        <w:spacing w:before="0" w:after="0" w:line="276" w:lineRule="auto"/>
        <w:ind w:left="0" w:firstLine="0"/>
        <w:jc w:val="both"/>
        <w:rPr>
          <w:rFonts w:ascii="Arial" w:hAnsi="Arial" w:cs="Arial"/>
          <w:sz w:val="18"/>
          <w:szCs w:val="18"/>
          <w:lang w:val="en-US"/>
        </w:rPr>
      </w:pPr>
      <w:r w:rsidRPr="00D05305">
        <w:rPr>
          <w:rFonts w:ascii="Arial" w:hAnsi="Arial" w:cs="Arial"/>
          <w:b/>
          <w:sz w:val="18"/>
          <w:szCs w:val="18"/>
        </w:rPr>
        <w:t xml:space="preserve">c </w:t>
      </w:r>
      <w:r w:rsidRPr="00D05305">
        <w:rPr>
          <w:rFonts w:ascii="Arial" w:hAnsi="Arial" w:cs="Arial"/>
          <w:sz w:val="18"/>
          <w:szCs w:val="18"/>
          <w:lang w:val="en-US"/>
        </w:rPr>
        <w:t xml:space="preserve">I am not sure. </w:t>
      </w:r>
    </w:p>
    <w:p w14:paraId="78BE8224" w14:textId="3C87F7CA" w:rsidR="00333442" w:rsidRPr="00D05305" w:rsidRDefault="00D05305" w:rsidP="00D05305">
      <w:pPr>
        <w:spacing w:before="0" w:after="0" w:line="276" w:lineRule="auto"/>
        <w:ind w:left="0" w:firstLine="0"/>
        <w:jc w:val="both"/>
        <w:rPr>
          <w:rFonts w:ascii="Arial" w:hAnsi="Arial" w:cs="Arial"/>
          <w:sz w:val="18"/>
          <w:szCs w:val="18"/>
          <w:lang w:val="en-US"/>
        </w:rPr>
      </w:pPr>
      <w:r w:rsidRPr="00D05305">
        <w:rPr>
          <w:rFonts w:ascii="Arial" w:hAnsi="Arial" w:cs="Arial"/>
          <w:b/>
          <w:sz w:val="18"/>
          <w:szCs w:val="18"/>
        </w:rPr>
        <w:t xml:space="preserve">d </w:t>
      </w:r>
      <w:r w:rsidRPr="00D05305">
        <w:rPr>
          <w:rFonts w:ascii="Arial" w:hAnsi="Arial" w:cs="Arial"/>
          <w:sz w:val="18"/>
          <w:szCs w:val="18"/>
          <w:lang w:val="en-US"/>
        </w:rPr>
        <w:t>Ok, bye!</w:t>
      </w:r>
    </w:p>
    <w:p w14:paraId="3F93850E" w14:textId="77777777" w:rsidR="00333442" w:rsidRPr="00D05305" w:rsidRDefault="00333442" w:rsidP="00D05305">
      <w:pPr>
        <w:pStyle w:val="Text"/>
        <w:tabs>
          <w:tab w:val="clear" w:pos="227"/>
        </w:tabs>
        <w:spacing w:before="0" w:after="0" w:line="276" w:lineRule="auto"/>
        <w:ind w:left="142" w:hanging="142"/>
      </w:pPr>
      <w:r w:rsidRPr="00D05305">
        <w:rPr>
          <w:b/>
        </w:rPr>
        <w:t xml:space="preserve">e </w:t>
      </w:r>
      <w:r w:rsidRPr="00D05305">
        <w:rPr>
          <w:strike/>
        </w:rPr>
        <w:t>It’s this one here</w:t>
      </w:r>
      <w:r w:rsidRPr="00D05305">
        <w:t>.</w:t>
      </w:r>
    </w:p>
    <w:p w14:paraId="19644C2B" w14:textId="77777777" w:rsidR="00333442" w:rsidRPr="00D05305" w:rsidRDefault="00333442" w:rsidP="00D05305">
      <w:pPr>
        <w:pStyle w:val="Text"/>
        <w:tabs>
          <w:tab w:val="clear" w:pos="227"/>
        </w:tabs>
        <w:spacing w:before="0" w:after="0" w:line="276" w:lineRule="auto"/>
        <w:ind w:left="142" w:hanging="142"/>
      </w:pPr>
      <w:r w:rsidRPr="00D05305">
        <w:rPr>
          <w:b/>
        </w:rPr>
        <w:t>f</w:t>
      </w:r>
      <w:r w:rsidR="00A140DB" w:rsidRPr="00D05305">
        <w:rPr>
          <w:b/>
        </w:rPr>
        <w:tab/>
      </w:r>
      <w:r w:rsidRPr="00D05305">
        <w:t>Of course. What do you need?</w:t>
      </w:r>
    </w:p>
    <w:p w14:paraId="49C75AA1" w14:textId="77777777" w:rsidR="00D05305" w:rsidRPr="00D05305" w:rsidRDefault="00F10D96" w:rsidP="00D05305">
      <w:pPr>
        <w:spacing w:before="0" w:after="0" w:line="276" w:lineRule="auto"/>
        <w:jc w:val="both"/>
        <w:rPr>
          <w:rFonts w:ascii="Arial" w:hAnsi="Arial" w:cs="Arial"/>
          <w:sz w:val="18"/>
          <w:szCs w:val="18"/>
          <w:lang w:val="en-US"/>
        </w:rPr>
      </w:pPr>
      <w:r w:rsidRPr="00D05305">
        <w:rPr>
          <w:rFonts w:ascii="Arial" w:hAnsi="Arial" w:cs="Arial"/>
          <w:b/>
          <w:sz w:val="18"/>
          <w:szCs w:val="18"/>
        </w:rPr>
        <w:t>g</w:t>
      </w:r>
      <w:r w:rsidR="00441B31" w:rsidRPr="00D05305">
        <w:rPr>
          <w:rFonts w:ascii="Arial" w:hAnsi="Arial" w:cs="Arial"/>
          <w:b/>
          <w:sz w:val="18"/>
          <w:szCs w:val="18"/>
        </w:rPr>
        <w:tab/>
      </w:r>
      <w:r w:rsidR="00D05305" w:rsidRPr="00D05305">
        <w:rPr>
          <w:rFonts w:ascii="Arial" w:hAnsi="Arial" w:cs="Arial"/>
          <w:sz w:val="18"/>
          <w:szCs w:val="18"/>
          <w:lang w:val="en-US"/>
        </w:rPr>
        <w:t xml:space="preserve">I would love to go with you. </w:t>
      </w:r>
    </w:p>
    <w:p w14:paraId="793656F0" w14:textId="0513FDC2" w:rsidR="00D05305" w:rsidRPr="00D05305" w:rsidRDefault="00D05305" w:rsidP="00D05305">
      <w:pPr>
        <w:spacing w:before="0" w:after="0" w:line="276" w:lineRule="auto"/>
        <w:ind w:left="0" w:firstLine="0"/>
        <w:jc w:val="both"/>
        <w:rPr>
          <w:rFonts w:ascii="Arial" w:hAnsi="Arial" w:cs="Arial"/>
          <w:sz w:val="18"/>
          <w:szCs w:val="18"/>
          <w:lang w:val="en-US"/>
        </w:rPr>
      </w:pPr>
      <w:r w:rsidRPr="00D05305">
        <w:rPr>
          <w:rFonts w:ascii="Arial" w:hAnsi="Arial" w:cs="Arial"/>
          <w:b/>
          <w:sz w:val="18"/>
          <w:szCs w:val="18"/>
        </w:rPr>
        <w:t xml:space="preserve">h </w:t>
      </w:r>
      <w:r w:rsidRPr="00D05305">
        <w:rPr>
          <w:rFonts w:ascii="Arial" w:hAnsi="Arial" w:cs="Arial"/>
          <w:sz w:val="18"/>
          <w:szCs w:val="18"/>
          <w:lang w:val="en-US"/>
        </w:rPr>
        <w:t xml:space="preserve">That was part of my plan as well. </w:t>
      </w:r>
    </w:p>
    <w:p w14:paraId="2D552D89" w14:textId="77777777" w:rsidR="00543382" w:rsidRPr="00776126" w:rsidRDefault="00441B31" w:rsidP="00441B31">
      <w:pPr>
        <w:pStyle w:val="ScoreBox"/>
      </w:pPr>
      <w:r>
        <w:t>/6</w:t>
      </w:r>
    </w:p>
    <w:p w14:paraId="37C0A8ED" w14:textId="67F09BEE" w:rsidR="00C35E45" w:rsidRDefault="00094BEA" w:rsidP="00A140DB">
      <w:pPr>
        <w:pStyle w:val="Rubric"/>
        <w:ind w:left="284" w:hanging="284"/>
      </w:pPr>
      <w:r>
        <w:t>11</w:t>
      </w:r>
      <w:r w:rsidR="00441B31">
        <w:t xml:space="preserve"> </w:t>
      </w:r>
      <w:r w:rsidR="00A140DB">
        <w:tab/>
      </w:r>
      <w:r w:rsidR="001D1A50">
        <w:t xml:space="preserve">Complete the conversation with </w:t>
      </w:r>
      <w:r w:rsidR="001602C9">
        <w:t xml:space="preserve">the </w:t>
      </w:r>
      <w:r w:rsidR="00D05305">
        <w:t xml:space="preserve">words and </w:t>
      </w:r>
      <w:r w:rsidR="001D1A50">
        <w:t xml:space="preserve">phrases </w:t>
      </w:r>
      <w:r w:rsidR="0047775F">
        <w:t>in</w:t>
      </w:r>
      <w:r w:rsidR="00441B31">
        <w:t xml:space="preserve"> </w:t>
      </w:r>
      <w:r w:rsidR="001D1A50">
        <w:t>the box</w:t>
      </w:r>
      <w:r w:rsidR="00250253">
        <w:t>.</w:t>
      </w:r>
    </w:p>
    <w:p w14:paraId="751D62DD" w14:textId="1347F696" w:rsidR="00C35E45" w:rsidRPr="00177AFD" w:rsidRDefault="00A7549F" w:rsidP="00177AFD">
      <w:pPr>
        <w:pStyle w:val="WordBox"/>
        <w:spacing w:before="0" w:after="0" w:line="276" w:lineRule="auto"/>
        <w:ind w:left="0" w:firstLine="0"/>
        <w:rPr>
          <w:rFonts w:cs="Arial"/>
        </w:rPr>
      </w:pPr>
      <w:r w:rsidRPr="00177AFD">
        <w:rPr>
          <w:rFonts w:cs="Arial"/>
        </w:rPr>
        <w:t>a Mac</w:t>
      </w:r>
      <w:r w:rsidR="00441B31" w:rsidRPr="00177AFD">
        <w:rPr>
          <w:rFonts w:cs="Arial"/>
        </w:rPr>
        <w:t xml:space="preserve">  </w:t>
      </w:r>
      <w:r w:rsidR="00177AFD">
        <w:rPr>
          <w:rFonts w:cs="Arial"/>
        </w:rPr>
        <w:t xml:space="preserve">         </w:t>
      </w:r>
      <w:r w:rsidR="00441B31" w:rsidRPr="00177AFD">
        <w:rPr>
          <w:rFonts w:cs="Arial"/>
        </w:rPr>
        <w:t xml:space="preserve">   </w:t>
      </w:r>
      <w:r w:rsidR="00D05305" w:rsidRPr="00177AFD">
        <w:rPr>
          <w:rFonts w:cs="Arial"/>
        </w:rPr>
        <w:t>might like</w:t>
      </w:r>
      <w:r w:rsidR="00177AFD">
        <w:rPr>
          <w:rFonts w:cs="Arial"/>
        </w:rPr>
        <w:t xml:space="preserve">           </w:t>
      </w:r>
      <w:r w:rsidR="00D05305" w:rsidRPr="00177AFD">
        <w:rPr>
          <w:rFonts w:cs="Arial"/>
          <w:strike/>
          <w:lang w:val="en-US"/>
        </w:rPr>
        <w:t>pick out a gift</w:t>
      </w:r>
      <w:r w:rsidR="00177AFD" w:rsidRPr="00177AFD">
        <w:rPr>
          <w:rFonts w:cs="Arial"/>
        </w:rPr>
        <w:t xml:space="preserve">      </w:t>
      </w:r>
      <w:r w:rsidRPr="00177AFD">
        <w:rPr>
          <w:rFonts w:cs="Arial"/>
        </w:rPr>
        <w:t>That sounds great!</w:t>
      </w:r>
      <w:r w:rsidR="00441B31" w:rsidRPr="00177AFD">
        <w:rPr>
          <w:rFonts w:cs="Arial"/>
        </w:rPr>
        <w:t xml:space="preserve">    </w:t>
      </w:r>
      <w:r w:rsidR="00177AFD">
        <w:rPr>
          <w:rFonts w:cs="Arial"/>
        </w:rPr>
        <w:t xml:space="preserve">     </w:t>
      </w:r>
      <w:r w:rsidR="00177AFD" w:rsidRPr="00177AFD">
        <w:rPr>
          <w:rFonts w:cs="Arial"/>
        </w:rPr>
        <w:t>sign here</w:t>
      </w:r>
      <w:r w:rsidR="00441B31" w:rsidRPr="00177AFD">
        <w:rPr>
          <w:rFonts w:cs="Arial"/>
        </w:rPr>
        <w:br/>
      </w:r>
      <w:r w:rsidR="00D05305" w:rsidRPr="00177AFD">
        <w:rPr>
          <w:rFonts w:cs="Arial"/>
        </w:rPr>
        <w:t>sounds like</w:t>
      </w:r>
      <w:r w:rsidR="00441B31" w:rsidRPr="00177AFD">
        <w:rPr>
          <w:rFonts w:cs="Arial"/>
        </w:rPr>
        <w:t xml:space="preserve">  </w:t>
      </w:r>
      <w:r w:rsidR="00177AFD">
        <w:rPr>
          <w:rFonts w:cs="Arial"/>
        </w:rPr>
        <w:t xml:space="preserve">     </w:t>
      </w:r>
      <w:r w:rsidR="00441B31" w:rsidRPr="00177AFD">
        <w:rPr>
          <w:rFonts w:cs="Arial"/>
        </w:rPr>
        <w:t xml:space="preserve">  </w:t>
      </w:r>
      <w:r w:rsidR="00177AFD" w:rsidRPr="00177AFD">
        <w:rPr>
          <w:rFonts w:cs="Arial"/>
        </w:rPr>
        <w:t>get online</w:t>
      </w:r>
      <w:r w:rsidR="00441B31" w:rsidRPr="00177AFD">
        <w:rPr>
          <w:rFonts w:cs="Arial"/>
        </w:rPr>
        <w:t xml:space="preserve">   </w:t>
      </w:r>
      <w:r w:rsidR="00177AFD">
        <w:rPr>
          <w:rFonts w:cs="Arial"/>
        </w:rPr>
        <w:t xml:space="preserve">    </w:t>
      </w:r>
      <w:r w:rsidR="00441B31" w:rsidRPr="00177AFD">
        <w:rPr>
          <w:rFonts w:cs="Arial"/>
        </w:rPr>
        <w:t xml:space="preserve">  </w:t>
      </w:r>
      <w:r w:rsidRPr="00177AFD">
        <w:rPr>
          <w:rFonts w:cs="Arial"/>
        </w:rPr>
        <w:t>How much?</w:t>
      </w:r>
      <w:r w:rsidR="00441B31" w:rsidRPr="00177AFD">
        <w:rPr>
          <w:rFonts w:cs="Arial"/>
        </w:rPr>
        <w:br/>
      </w:r>
      <w:r w:rsidR="00E402DC" w:rsidRPr="00177AFD">
        <w:rPr>
          <w:rFonts w:cs="Arial"/>
        </w:rPr>
        <w:t>pay for</w:t>
      </w:r>
      <w:r w:rsidR="00441B31" w:rsidRPr="00177AFD">
        <w:rPr>
          <w:rFonts w:cs="Arial"/>
        </w:rPr>
        <w:t xml:space="preserve">   </w:t>
      </w:r>
      <w:r w:rsidR="00177AFD">
        <w:rPr>
          <w:rFonts w:cs="Arial"/>
        </w:rPr>
        <w:t xml:space="preserve">    </w:t>
      </w:r>
      <w:r w:rsidR="00441B31" w:rsidRPr="00177AFD">
        <w:rPr>
          <w:rFonts w:cs="Arial"/>
        </w:rPr>
        <w:t xml:space="preserve">  </w:t>
      </w:r>
      <w:r w:rsidR="00E402DC" w:rsidRPr="00177AFD">
        <w:rPr>
          <w:rFonts w:cs="Arial"/>
          <w:lang w:val="en-US"/>
        </w:rPr>
        <w:t>Here's my VISA.</w:t>
      </w:r>
    </w:p>
    <w:p w14:paraId="31A2A9FD" w14:textId="0CE04A7B" w:rsidR="00D05305" w:rsidRPr="00D05305" w:rsidRDefault="00D05305" w:rsidP="00D05305">
      <w:pPr>
        <w:spacing w:before="0" w:after="0" w:line="276" w:lineRule="auto"/>
        <w:ind w:left="0" w:firstLine="0"/>
        <w:jc w:val="both"/>
        <w:rPr>
          <w:rFonts w:ascii="Arial" w:hAnsi="Arial" w:cs="Arial"/>
          <w:sz w:val="18"/>
          <w:szCs w:val="18"/>
          <w:lang w:val="en-US"/>
        </w:rPr>
      </w:pPr>
      <w:r w:rsidRPr="00D05305">
        <w:rPr>
          <w:rFonts w:ascii="Arial" w:hAnsi="Arial" w:cs="Arial"/>
          <w:b/>
          <w:bCs/>
          <w:sz w:val="18"/>
          <w:szCs w:val="18"/>
          <w:lang w:val="en-US"/>
        </w:rPr>
        <w:t>A:</w:t>
      </w:r>
      <w:r w:rsidRPr="00D05305">
        <w:rPr>
          <w:rFonts w:ascii="Arial" w:hAnsi="Arial" w:cs="Arial"/>
          <w:sz w:val="18"/>
          <w:szCs w:val="18"/>
          <w:lang w:val="en-US"/>
        </w:rPr>
        <w:t> Can you help me</w:t>
      </w:r>
      <w:r>
        <w:rPr>
          <w:rFonts w:ascii="Arial" w:hAnsi="Arial" w:cs="Arial"/>
          <w:sz w:val="18"/>
          <w:szCs w:val="18"/>
          <w:lang w:val="en-US"/>
        </w:rPr>
        <w:t xml:space="preserve"> </w:t>
      </w:r>
      <w:r w:rsidR="00E402DC" w:rsidRPr="00177AFD">
        <w:rPr>
          <w:rFonts w:ascii="Arial" w:hAnsi="Arial" w:cs="Arial"/>
          <w:sz w:val="18"/>
          <w:szCs w:val="18"/>
          <w:vertAlign w:val="superscript"/>
          <w:lang w:val="en-US"/>
        </w:rPr>
        <w:t>1</w:t>
      </w:r>
      <w:r w:rsidR="00E402DC" w:rsidRPr="00E402DC">
        <w:rPr>
          <w:rFonts w:ascii="Arial" w:hAnsi="Arial" w:cs="Arial"/>
          <w:i/>
          <w:iCs/>
          <w:sz w:val="18"/>
          <w:szCs w:val="18"/>
          <w:u w:val="single"/>
          <w:lang w:val="en-US"/>
        </w:rPr>
        <w:t xml:space="preserve">pick </w:t>
      </w:r>
      <w:r w:rsidR="00E402DC">
        <w:rPr>
          <w:rFonts w:ascii="Arial" w:hAnsi="Arial" w:cs="Arial"/>
          <w:i/>
          <w:iCs/>
          <w:sz w:val="18"/>
          <w:szCs w:val="18"/>
          <w:u w:val="single"/>
          <w:lang w:val="en-US"/>
        </w:rPr>
        <w:t>o</w:t>
      </w:r>
      <w:r w:rsidR="00E402DC" w:rsidRPr="00E402DC">
        <w:rPr>
          <w:rFonts w:ascii="Arial" w:hAnsi="Arial" w:cs="Arial"/>
          <w:i/>
          <w:iCs/>
          <w:sz w:val="18"/>
          <w:szCs w:val="18"/>
          <w:u w:val="single"/>
          <w:lang w:val="en-US"/>
        </w:rPr>
        <w:t>ut a gift</w:t>
      </w:r>
      <w:r w:rsidR="00E402DC">
        <w:rPr>
          <w:rFonts w:ascii="Arial" w:hAnsi="Arial" w:cs="Arial"/>
          <w:sz w:val="18"/>
          <w:szCs w:val="18"/>
          <w:lang w:val="en-US"/>
        </w:rPr>
        <w:t xml:space="preserve"> </w:t>
      </w:r>
      <w:r w:rsidRPr="00D05305">
        <w:rPr>
          <w:rFonts w:ascii="Arial" w:hAnsi="Arial" w:cs="Arial"/>
          <w:sz w:val="18"/>
          <w:szCs w:val="18"/>
          <w:lang w:val="en-US"/>
        </w:rPr>
        <w:t xml:space="preserve">for my daughter? </w:t>
      </w:r>
    </w:p>
    <w:p w14:paraId="48600DC6" w14:textId="13960908"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B:</w:t>
      </w:r>
      <w:r w:rsidRPr="00D05305">
        <w:rPr>
          <w:rFonts w:ascii="Arial" w:hAnsi="Arial" w:cs="Arial"/>
          <w:sz w:val="18"/>
          <w:szCs w:val="18"/>
          <w:lang w:val="en-US"/>
        </w:rPr>
        <w:t xml:space="preserve"> She </w:t>
      </w:r>
      <w:r w:rsidR="00E402DC" w:rsidRPr="00177AFD">
        <w:rPr>
          <w:rFonts w:ascii="Arial" w:hAnsi="Arial" w:cs="Arial"/>
          <w:sz w:val="18"/>
          <w:szCs w:val="18"/>
          <w:vertAlign w:val="superscript"/>
          <w:lang w:val="en-US"/>
        </w:rPr>
        <w:t>2</w:t>
      </w:r>
      <w:r>
        <w:rPr>
          <w:rFonts w:ascii="Arial" w:hAnsi="Arial" w:cs="Arial"/>
          <w:sz w:val="18"/>
          <w:szCs w:val="18"/>
          <w:lang w:val="en-US"/>
        </w:rPr>
        <w:t>___________</w:t>
      </w:r>
      <w:r w:rsidRPr="00D05305">
        <w:rPr>
          <w:rFonts w:ascii="Arial" w:hAnsi="Arial" w:cs="Arial"/>
          <w:sz w:val="18"/>
          <w:szCs w:val="18"/>
          <w:lang w:val="en-US"/>
        </w:rPr>
        <w:t xml:space="preserve"> a laptop computer. </w:t>
      </w:r>
    </w:p>
    <w:p w14:paraId="27FD4DFB" w14:textId="77777777" w:rsidR="00D05305" w:rsidRPr="00D05305" w:rsidRDefault="00D05305" w:rsidP="00D05305">
      <w:pPr>
        <w:spacing w:before="0" w:after="0" w:line="276" w:lineRule="auto"/>
        <w:ind w:firstLine="709"/>
        <w:jc w:val="both"/>
        <w:rPr>
          <w:rFonts w:ascii="Arial" w:hAnsi="Arial" w:cs="Arial"/>
          <w:sz w:val="18"/>
          <w:szCs w:val="18"/>
          <w:lang w:val="en-US"/>
        </w:rPr>
      </w:pPr>
    </w:p>
    <w:p w14:paraId="3BA562FC" w14:textId="7DE54228"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A:</w:t>
      </w:r>
      <w:r w:rsidRPr="00D05305">
        <w:rPr>
          <w:rFonts w:ascii="Arial" w:hAnsi="Arial" w:cs="Arial"/>
          <w:sz w:val="18"/>
          <w:szCs w:val="18"/>
          <w:lang w:val="en-US"/>
        </w:rPr>
        <w:t xml:space="preserve"> That </w:t>
      </w:r>
      <w:r w:rsidR="00E402DC" w:rsidRPr="00177AFD">
        <w:rPr>
          <w:rFonts w:ascii="Arial" w:hAnsi="Arial" w:cs="Arial"/>
          <w:sz w:val="18"/>
          <w:szCs w:val="18"/>
          <w:vertAlign w:val="superscript"/>
          <w:lang w:val="en-US"/>
        </w:rPr>
        <w:t>3</w:t>
      </w:r>
      <w:r>
        <w:rPr>
          <w:rFonts w:ascii="Arial" w:hAnsi="Arial" w:cs="Arial"/>
          <w:sz w:val="18"/>
          <w:szCs w:val="18"/>
          <w:lang w:val="en-US"/>
        </w:rPr>
        <w:t>___________</w:t>
      </w:r>
      <w:r w:rsidRPr="00D05305">
        <w:rPr>
          <w:rFonts w:ascii="Arial" w:hAnsi="Arial" w:cs="Arial"/>
          <w:sz w:val="18"/>
          <w:szCs w:val="18"/>
          <w:lang w:val="en-US"/>
        </w:rPr>
        <w:t xml:space="preserve"> a good idea. </w:t>
      </w:r>
    </w:p>
    <w:p w14:paraId="52D33E5A" w14:textId="5F27F8F5"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B:</w:t>
      </w:r>
      <w:r w:rsidRPr="00D05305">
        <w:rPr>
          <w:rFonts w:ascii="Arial" w:hAnsi="Arial" w:cs="Arial"/>
          <w:sz w:val="18"/>
          <w:szCs w:val="18"/>
          <w:lang w:val="en-US"/>
        </w:rPr>
        <w:t xml:space="preserve"> Might I suggest </w:t>
      </w:r>
      <w:r w:rsidR="00E402DC" w:rsidRPr="00177AFD">
        <w:rPr>
          <w:rFonts w:ascii="Arial" w:hAnsi="Arial" w:cs="Arial"/>
          <w:sz w:val="18"/>
          <w:szCs w:val="18"/>
          <w:vertAlign w:val="superscript"/>
          <w:lang w:val="en-US"/>
        </w:rPr>
        <w:t>4</w:t>
      </w:r>
      <w:r w:rsidR="00A7549F">
        <w:rPr>
          <w:rFonts w:ascii="Arial" w:hAnsi="Arial" w:cs="Arial"/>
          <w:sz w:val="18"/>
          <w:szCs w:val="18"/>
          <w:lang w:val="en-US"/>
        </w:rPr>
        <w:t>___________</w:t>
      </w:r>
      <w:r w:rsidRPr="00D05305">
        <w:rPr>
          <w:rFonts w:ascii="Arial" w:hAnsi="Arial" w:cs="Arial"/>
          <w:sz w:val="18"/>
          <w:szCs w:val="18"/>
          <w:lang w:val="en-US"/>
        </w:rPr>
        <w:t xml:space="preserve">? </w:t>
      </w:r>
    </w:p>
    <w:p w14:paraId="0D0BF69D" w14:textId="77777777" w:rsidR="00D05305" w:rsidRPr="00D05305" w:rsidRDefault="00D05305" w:rsidP="00D05305">
      <w:pPr>
        <w:spacing w:before="0" w:after="0" w:line="276" w:lineRule="auto"/>
        <w:ind w:firstLine="709"/>
        <w:jc w:val="both"/>
        <w:rPr>
          <w:rFonts w:ascii="Arial" w:hAnsi="Arial" w:cs="Arial"/>
          <w:sz w:val="18"/>
          <w:szCs w:val="18"/>
          <w:lang w:val="en-US"/>
        </w:rPr>
      </w:pPr>
    </w:p>
    <w:p w14:paraId="1F009870" w14:textId="1B86B5BC"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A:</w:t>
      </w:r>
      <w:r w:rsidRPr="00D05305">
        <w:rPr>
          <w:rFonts w:ascii="Arial" w:hAnsi="Arial" w:cs="Arial"/>
          <w:sz w:val="18"/>
          <w:szCs w:val="18"/>
          <w:lang w:val="en-US"/>
        </w:rPr>
        <w:t> </w:t>
      </w:r>
      <w:r w:rsidR="00E402DC" w:rsidRPr="00177AFD">
        <w:rPr>
          <w:rFonts w:ascii="Arial" w:hAnsi="Arial" w:cs="Arial"/>
          <w:sz w:val="18"/>
          <w:szCs w:val="18"/>
          <w:vertAlign w:val="superscript"/>
          <w:lang w:val="en-US"/>
        </w:rPr>
        <w:t>5</w:t>
      </w:r>
      <w:r w:rsidR="00A7549F">
        <w:rPr>
          <w:rFonts w:ascii="Arial" w:hAnsi="Arial" w:cs="Arial"/>
          <w:sz w:val="18"/>
          <w:szCs w:val="18"/>
          <w:lang w:val="en-US"/>
        </w:rPr>
        <w:t>___________</w:t>
      </w:r>
    </w:p>
    <w:p w14:paraId="74E4CB63" w14:textId="77777777"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B:</w:t>
      </w:r>
      <w:r w:rsidRPr="00D05305">
        <w:rPr>
          <w:rFonts w:ascii="Arial" w:hAnsi="Arial" w:cs="Arial"/>
          <w:sz w:val="18"/>
          <w:szCs w:val="18"/>
          <w:lang w:val="en-US"/>
        </w:rPr>
        <w:t xml:space="preserve"> Well, a 15-inch Pro is $2,100. </w:t>
      </w:r>
    </w:p>
    <w:p w14:paraId="085B98D8" w14:textId="77777777" w:rsidR="00D05305" w:rsidRPr="00D05305" w:rsidRDefault="00D05305" w:rsidP="00D05305">
      <w:pPr>
        <w:spacing w:before="0" w:after="0" w:line="276" w:lineRule="auto"/>
        <w:ind w:firstLine="709"/>
        <w:jc w:val="both"/>
        <w:rPr>
          <w:rFonts w:ascii="Arial" w:hAnsi="Arial" w:cs="Arial"/>
          <w:sz w:val="18"/>
          <w:szCs w:val="18"/>
          <w:lang w:val="en-US"/>
        </w:rPr>
      </w:pPr>
    </w:p>
    <w:p w14:paraId="3D033DF5" w14:textId="7F041C38"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A:</w:t>
      </w:r>
      <w:r w:rsidRPr="00D05305">
        <w:rPr>
          <w:rFonts w:ascii="Arial" w:hAnsi="Arial" w:cs="Arial"/>
          <w:sz w:val="18"/>
          <w:szCs w:val="18"/>
          <w:lang w:val="en-US"/>
        </w:rPr>
        <w:t> </w:t>
      </w:r>
      <w:r w:rsidR="00E402DC" w:rsidRPr="00177AFD">
        <w:rPr>
          <w:rFonts w:ascii="Arial" w:hAnsi="Arial" w:cs="Arial"/>
          <w:sz w:val="18"/>
          <w:szCs w:val="18"/>
          <w:vertAlign w:val="superscript"/>
          <w:lang w:val="en-US"/>
        </w:rPr>
        <w:t>6</w:t>
      </w:r>
      <w:r w:rsidR="00A7549F">
        <w:rPr>
          <w:rFonts w:ascii="Arial" w:hAnsi="Arial" w:cs="Arial"/>
          <w:sz w:val="18"/>
          <w:szCs w:val="18"/>
          <w:lang w:val="en-US"/>
        </w:rPr>
        <w:t>___________</w:t>
      </w:r>
      <w:r w:rsidRPr="00D05305">
        <w:rPr>
          <w:rFonts w:ascii="Arial" w:hAnsi="Arial" w:cs="Arial"/>
          <w:sz w:val="18"/>
          <w:szCs w:val="18"/>
          <w:lang w:val="en-US"/>
        </w:rPr>
        <w:t xml:space="preserve"> I'll take it. </w:t>
      </w:r>
    </w:p>
    <w:p w14:paraId="406CAF47" w14:textId="25ADBBAA"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B:</w:t>
      </w:r>
      <w:r w:rsidRPr="00D05305">
        <w:rPr>
          <w:rFonts w:ascii="Arial" w:hAnsi="Arial" w:cs="Arial"/>
          <w:sz w:val="18"/>
          <w:szCs w:val="18"/>
          <w:lang w:val="en-US"/>
        </w:rPr>
        <w:t xml:space="preserve"> Great. How would you like to </w:t>
      </w:r>
      <w:r w:rsidR="00E402DC" w:rsidRPr="00177AFD">
        <w:rPr>
          <w:rFonts w:ascii="Arial" w:hAnsi="Arial" w:cs="Arial"/>
          <w:sz w:val="18"/>
          <w:szCs w:val="18"/>
          <w:vertAlign w:val="superscript"/>
          <w:lang w:val="en-US"/>
        </w:rPr>
        <w:t>7</w:t>
      </w:r>
      <w:r w:rsidR="00E402DC">
        <w:rPr>
          <w:rFonts w:ascii="Arial" w:hAnsi="Arial" w:cs="Arial"/>
          <w:sz w:val="18"/>
          <w:szCs w:val="18"/>
          <w:lang w:val="en-US"/>
        </w:rPr>
        <w:t>___________</w:t>
      </w:r>
      <w:r w:rsidR="00E402DC" w:rsidRPr="00D05305">
        <w:rPr>
          <w:rFonts w:ascii="Arial" w:hAnsi="Arial" w:cs="Arial"/>
          <w:sz w:val="18"/>
          <w:szCs w:val="18"/>
          <w:lang w:val="en-US"/>
        </w:rPr>
        <w:t xml:space="preserve"> </w:t>
      </w:r>
      <w:r w:rsidRPr="00D05305">
        <w:rPr>
          <w:rFonts w:ascii="Arial" w:hAnsi="Arial" w:cs="Arial"/>
          <w:sz w:val="18"/>
          <w:szCs w:val="18"/>
          <w:lang w:val="en-US"/>
        </w:rPr>
        <w:t xml:space="preserve">it? </w:t>
      </w:r>
    </w:p>
    <w:p w14:paraId="248D1761" w14:textId="77777777" w:rsidR="00D05305" w:rsidRPr="00D05305" w:rsidRDefault="00D05305" w:rsidP="00D05305">
      <w:pPr>
        <w:spacing w:before="0" w:after="0" w:line="276" w:lineRule="auto"/>
        <w:ind w:firstLine="709"/>
        <w:jc w:val="both"/>
        <w:rPr>
          <w:rFonts w:ascii="Arial" w:hAnsi="Arial" w:cs="Arial"/>
          <w:sz w:val="18"/>
          <w:szCs w:val="18"/>
          <w:lang w:val="en-US"/>
        </w:rPr>
      </w:pPr>
    </w:p>
    <w:p w14:paraId="53C69CE2" w14:textId="688E4515"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A:</w:t>
      </w:r>
      <w:r w:rsidRPr="00D05305">
        <w:rPr>
          <w:rFonts w:ascii="Arial" w:hAnsi="Arial" w:cs="Arial"/>
          <w:sz w:val="18"/>
          <w:szCs w:val="18"/>
          <w:lang w:val="en-US"/>
        </w:rPr>
        <w:t> </w:t>
      </w:r>
      <w:r w:rsidR="00E402DC" w:rsidRPr="00177AFD">
        <w:rPr>
          <w:rFonts w:ascii="Arial" w:hAnsi="Arial" w:cs="Arial"/>
          <w:sz w:val="18"/>
          <w:szCs w:val="18"/>
          <w:vertAlign w:val="superscript"/>
          <w:lang w:val="en-US"/>
        </w:rPr>
        <w:t>8</w:t>
      </w:r>
      <w:r w:rsidR="00E402DC">
        <w:rPr>
          <w:rFonts w:ascii="Arial" w:hAnsi="Arial" w:cs="Arial"/>
          <w:sz w:val="18"/>
          <w:szCs w:val="18"/>
          <w:lang w:val="en-US"/>
        </w:rPr>
        <w:t>___________</w:t>
      </w:r>
    </w:p>
    <w:p w14:paraId="057D703C" w14:textId="28FE51EE"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B:</w:t>
      </w:r>
      <w:r w:rsidRPr="00D05305">
        <w:rPr>
          <w:rFonts w:ascii="Arial" w:hAnsi="Arial" w:cs="Arial"/>
          <w:sz w:val="18"/>
          <w:szCs w:val="18"/>
          <w:lang w:val="en-US"/>
        </w:rPr>
        <w:t xml:space="preserve"> Let me ring you up. Okay, </w:t>
      </w:r>
      <w:r w:rsidR="00177AFD" w:rsidRPr="00177AFD">
        <w:rPr>
          <w:rFonts w:ascii="Arial" w:hAnsi="Arial" w:cs="Arial"/>
          <w:sz w:val="18"/>
          <w:szCs w:val="18"/>
          <w:vertAlign w:val="superscript"/>
          <w:lang w:val="en-US"/>
        </w:rPr>
        <w:t>9</w:t>
      </w:r>
      <w:r w:rsidR="00177AFD">
        <w:rPr>
          <w:rFonts w:ascii="Arial" w:hAnsi="Arial" w:cs="Arial"/>
          <w:sz w:val="18"/>
          <w:szCs w:val="18"/>
          <w:lang w:val="en-US"/>
        </w:rPr>
        <w:t>___________</w:t>
      </w:r>
      <w:r w:rsidRPr="00D05305">
        <w:rPr>
          <w:rFonts w:ascii="Arial" w:hAnsi="Arial" w:cs="Arial"/>
          <w:sz w:val="18"/>
          <w:szCs w:val="18"/>
          <w:lang w:val="en-US"/>
        </w:rPr>
        <w:t>, please</w:t>
      </w:r>
      <w:r w:rsidR="00177AFD">
        <w:rPr>
          <w:rFonts w:ascii="Arial" w:hAnsi="Arial" w:cs="Arial"/>
          <w:sz w:val="18"/>
          <w:szCs w:val="18"/>
          <w:lang w:val="en-US"/>
        </w:rPr>
        <w:t>.</w:t>
      </w:r>
      <w:r w:rsidRPr="00D05305">
        <w:rPr>
          <w:rFonts w:ascii="Arial" w:hAnsi="Arial" w:cs="Arial"/>
          <w:sz w:val="18"/>
          <w:szCs w:val="18"/>
          <w:lang w:val="en-US"/>
        </w:rPr>
        <w:t xml:space="preserve"> </w:t>
      </w:r>
    </w:p>
    <w:p w14:paraId="38475104" w14:textId="77777777" w:rsidR="00D05305" w:rsidRPr="00D05305" w:rsidRDefault="00D05305" w:rsidP="00D05305">
      <w:pPr>
        <w:spacing w:before="0" w:after="0" w:line="276" w:lineRule="auto"/>
        <w:ind w:firstLine="709"/>
        <w:jc w:val="both"/>
        <w:rPr>
          <w:rFonts w:ascii="Arial" w:hAnsi="Arial" w:cs="Arial"/>
          <w:sz w:val="18"/>
          <w:szCs w:val="18"/>
          <w:lang w:val="en-US"/>
        </w:rPr>
      </w:pPr>
    </w:p>
    <w:p w14:paraId="22FBC82B" w14:textId="77777777"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A:</w:t>
      </w:r>
      <w:r w:rsidRPr="00D05305">
        <w:rPr>
          <w:rFonts w:ascii="Arial" w:hAnsi="Arial" w:cs="Arial"/>
          <w:sz w:val="18"/>
          <w:szCs w:val="18"/>
          <w:lang w:val="en-US"/>
        </w:rPr>
        <w:t xml:space="preserve"> Everything I need is in this box? </w:t>
      </w:r>
    </w:p>
    <w:p w14:paraId="303AD890" w14:textId="35B9F8D5"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B:</w:t>
      </w:r>
      <w:r w:rsidRPr="00D05305">
        <w:rPr>
          <w:rFonts w:ascii="Arial" w:hAnsi="Arial" w:cs="Arial"/>
          <w:sz w:val="18"/>
          <w:szCs w:val="18"/>
          <w:lang w:val="en-US"/>
        </w:rPr>
        <w:t xml:space="preserve"> It'll take her only a few minutes to </w:t>
      </w:r>
      <w:r w:rsidR="00177AFD" w:rsidRPr="00177AFD">
        <w:rPr>
          <w:rFonts w:ascii="Arial" w:hAnsi="Arial" w:cs="Arial"/>
          <w:sz w:val="18"/>
          <w:szCs w:val="18"/>
          <w:vertAlign w:val="superscript"/>
          <w:lang w:val="en-US"/>
        </w:rPr>
        <w:t>10</w:t>
      </w:r>
      <w:r w:rsidR="00177AFD">
        <w:rPr>
          <w:rFonts w:ascii="Arial" w:hAnsi="Arial" w:cs="Arial"/>
          <w:sz w:val="18"/>
          <w:szCs w:val="18"/>
          <w:lang w:val="en-US"/>
        </w:rPr>
        <w:t>___________</w:t>
      </w:r>
      <w:r w:rsidRPr="00D05305">
        <w:rPr>
          <w:rFonts w:ascii="Arial" w:hAnsi="Arial" w:cs="Arial"/>
          <w:sz w:val="18"/>
          <w:szCs w:val="18"/>
          <w:lang w:val="en-US"/>
        </w:rPr>
        <w:t xml:space="preserve">. </w:t>
      </w:r>
    </w:p>
    <w:p w14:paraId="5C92D5F7" w14:textId="77777777" w:rsidR="00D05305" w:rsidRPr="00D05305" w:rsidRDefault="00D05305" w:rsidP="00D05305">
      <w:pPr>
        <w:spacing w:before="0" w:after="0" w:line="276" w:lineRule="auto"/>
        <w:ind w:firstLine="709"/>
        <w:jc w:val="both"/>
        <w:rPr>
          <w:rFonts w:ascii="Arial" w:hAnsi="Arial" w:cs="Arial"/>
          <w:sz w:val="18"/>
          <w:szCs w:val="18"/>
          <w:lang w:val="en-US"/>
        </w:rPr>
      </w:pPr>
    </w:p>
    <w:p w14:paraId="082753C7" w14:textId="77777777"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A:</w:t>
      </w:r>
      <w:r w:rsidRPr="00D05305">
        <w:rPr>
          <w:rFonts w:ascii="Arial" w:hAnsi="Arial" w:cs="Arial"/>
          <w:sz w:val="18"/>
          <w:szCs w:val="18"/>
          <w:lang w:val="en-US"/>
        </w:rPr>
        <w:t xml:space="preserve"> Thank you for your help. </w:t>
      </w:r>
    </w:p>
    <w:p w14:paraId="67C5B41C" w14:textId="77777777" w:rsidR="00D05305" w:rsidRPr="00D05305" w:rsidRDefault="00D05305" w:rsidP="00D05305">
      <w:pPr>
        <w:spacing w:before="0" w:after="0" w:line="276" w:lineRule="auto"/>
        <w:jc w:val="both"/>
        <w:rPr>
          <w:rFonts w:ascii="Arial" w:hAnsi="Arial" w:cs="Arial"/>
          <w:sz w:val="18"/>
          <w:szCs w:val="18"/>
          <w:lang w:val="en-US"/>
        </w:rPr>
      </w:pPr>
      <w:r w:rsidRPr="00D05305">
        <w:rPr>
          <w:rFonts w:ascii="Arial" w:hAnsi="Arial" w:cs="Arial"/>
          <w:b/>
          <w:bCs/>
          <w:sz w:val="18"/>
          <w:szCs w:val="18"/>
          <w:lang w:val="en-US"/>
        </w:rPr>
        <w:t>B:</w:t>
      </w:r>
      <w:r w:rsidRPr="00D05305">
        <w:rPr>
          <w:rFonts w:ascii="Arial" w:hAnsi="Arial" w:cs="Arial"/>
          <w:sz w:val="18"/>
          <w:szCs w:val="18"/>
          <w:lang w:val="en-US"/>
        </w:rPr>
        <w:t> So long. Thank you for shopping here.</w:t>
      </w:r>
    </w:p>
    <w:p w14:paraId="7E2597FB" w14:textId="77777777" w:rsidR="00C35E45" w:rsidRDefault="00FF6273" w:rsidP="00FF6273">
      <w:pPr>
        <w:pStyle w:val="ScoreBox"/>
      </w:pPr>
      <w:r>
        <w:t>/9</w:t>
      </w:r>
    </w:p>
    <w:p w14:paraId="03446E46" w14:textId="77777777" w:rsidR="00FF6273" w:rsidRDefault="00FF6273">
      <w:pPr>
        <w:rPr>
          <w:rFonts w:ascii="Arial" w:hAnsi="Arial" w:cs="Arial"/>
          <w:b/>
          <w:sz w:val="18"/>
          <w:szCs w:val="18"/>
          <w:shd w:val="clear" w:color="auto" w:fill="C0C0C0"/>
        </w:rPr>
      </w:pPr>
      <w:r>
        <w:br w:type="page"/>
      </w:r>
    </w:p>
    <w:p w14:paraId="73473118" w14:textId="77777777" w:rsidR="00544D9F" w:rsidRPr="009B2EDE" w:rsidRDefault="00544D9F" w:rsidP="00FF6273">
      <w:pPr>
        <w:pStyle w:val="HeadASection"/>
      </w:pPr>
      <w:r w:rsidRPr="009B2EDE">
        <w:lastRenderedPageBreak/>
        <w:t>Reading</w:t>
      </w:r>
    </w:p>
    <w:p w14:paraId="0D33525F" w14:textId="7DACC1C4" w:rsidR="00544D9F" w:rsidRDefault="00094BEA" w:rsidP="00A140DB">
      <w:pPr>
        <w:pStyle w:val="Rubric"/>
        <w:ind w:left="284" w:hanging="284"/>
      </w:pPr>
      <w:r>
        <w:t>12</w:t>
      </w:r>
      <w:r w:rsidR="00FF6273">
        <w:t xml:space="preserve"> </w:t>
      </w:r>
      <w:r w:rsidR="00A140DB">
        <w:tab/>
      </w:r>
      <w:r w:rsidR="00544D9F">
        <w:t>Read the</w:t>
      </w:r>
      <w:r w:rsidR="007642A8">
        <w:t xml:space="preserve"> experience of several </w:t>
      </w:r>
      <w:proofErr w:type="gramStart"/>
      <w:r w:rsidR="007642A8">
        <w:t xml:space="preserve">people </w:t>
      </w:r>
      <w:r w:rsidR="00544D9F">
        <w:t>.</w:t>
      </w:r>
      <w:proofErr w:type="gramEnd"/>
      <w:r w:rsidR="00544D9F">
        <w:t xml:space="preserve"> Then answer</w:t>
      </w:r>
      <w:r w:rsidR="001602C9">
        <w:t xml:space="preserve"> questions 1–8</w:t>
      </w:r>
      <w:r w:rsidR="00544D9F">
        <w:t>.</w:t>
      </w:r>
    </w:p>
    <w:p w14:paraId="1C0B1FC7" w14:textId="77777777" w:rsidR="007642A8" w:rsidRDefault="007642A8" w:rsidP="00A140DB">
      <w:pPr>
        <w:pStyle w:val="Rubric"/>
        <w:ind w:left="284" w:hanging="284"/>
      </w:pPr>
    </w:p>
    <w:p w14:paraId="0DBE815D" w14:textId="77777777" w:rsidR="007642A8" w:rsidRPr="007642A8" w:rsidRDefault="007642A8" w:rsidP="007642A8">
      <w:pPr>
        <w:spacing w:before="0" w:after="0" w:line="276" w:lineRule="auto"/>
        <w:jc w:val="both"/>
        <w:rPr>
          <w:rFonts w:ascii="Arial" w:hAnsi="Arial" w:cs="Arial"/>
          <w:sz w:val="18"/>
          <w:szCs w:val="18"/>
          <w:lang w:val="en-US"/>
        </w:rPr>
      </w:pPr>
      <w:r w:rsidRPr="007642A8">
        <w:rPr>
          <w:rFonts w:ascii="Arial" w:hAnsi="Arial" w:cs="Arial"/>
          <w:sz w:val="18"/>
          <w:szCs w:val="18"/>
          <w:lang w:val="en-US"/>
        </w:rPr>
        <w:t>When you leave school or university you must think carefully about what you would like to do next. Here, some young people tell us their experiences.</w:t>
      </w:r>
    </w:p>
    <w:p w14:paraId="60757F49" w14:textId="77777777" w:rsidR="007642A8" w:rsidRPr="007642A8" w:rsidRDefault="007642A8" w:rsidP="007642A8">
      <w:pPr>
        <w:spacing w:before="0" w:after="0" w:line="276" w:lineRule="auto"/>
        <w:jc w:val="both"/>
        <w:rPr>
          <w:rFonts w:ascii="Arial" w:hAnsi="Arial" w:cs="Arial"/>
          <w:b/>
          <w:bCs/>
          <w:sz w:val="18"/>
          <w:szCs w:val="18"/>
          <w:lang w:val="en-US"/>
        </w:rPr>
      </w:pPr>
      <w:r w:rsidRPr="007642A8">
        <w:rPr>
          <w:rFonts w:ascii="Arial" w:hAnsi="Arial" w:cs="Arial"/>
          <w:b/>
          <w:bCs/>
          <w:sz w:val="18"/>
          <w:szCs w:val="18"/>
          <w:lang w:val="en-US"/>
        </w:rPr>
        <w:t>Malcolm, 19</w:t>
      </w:r>
    </w:p>
    <w:p w14:paraId="16A0FDB2" w14:textId="77777777" w:rsidR="007642A8" w:rsidRPr="007642A8" w:rsidRDefault="007642A8" w:rsidP="007642A8">
      <w:pPr>
        <w:spacing w:before="0" w:after="0" w:line="276" w:lineRule="auto"/>
        <w:jc w:val="both"/>
        <w:rPr>
          <w:rFonts w:ascii="Arial" w:hAnsi="Arial" w:cs="Arial"/>
          <w:sz w:val="18"/>
          <w:szCs w:val="18"/>
          <w:lang w:val="en-US"/>
        </w:rPr>
      </w:pPr>
      <w:r w:rsidRPr="007642A8">
        <w:rPr>
          <w:rFonts w:ascii="Arial" w:hAnsi="Arial" w:cs="Arial"/>
          <w:sz w:val="18"/>
          <w:szCs w:val="18"/>
          <w:lang w:val="en-US"/>
        </w:rPr>
        <w:t>I thought about my skills and qualifications, and then about me. I’ve always liked working in a team, I like being outside and I decided I can’t work in an office every day. Someone suggested I train to be a builder. I go to college Monday and Friday, and work Tuesday to Thursday. I have to get up early so I can’t go out in the evenings, but I’m learning a useful skill.</w:t>
      </w:r>
    </w:p>
    <w:p w14:paraId="393157E7" w14:textId="77777777" w:rsidR="007642A8" w:rsidRPr="007642A8" w:rsidRDefault="007642A8" w:rsidP="007642A8">
      <w:pPr>
        <w:spacing w:before="0" w:after="0" w:line="276" w:lineRule="auto"/>
        <w:jc w:val="both"/>
        <w:rPr>
          <w:rFonts w:ascii="Arial" w:hAnsi="Arial" w:cs="Arial"/>
          <w:b/>
          <w:bCs/>
          <w:sz w:val="18"/>
          <w:szCs w:val="18"/>
          <w:lang w:val="en-US"/>
        </w:rPr>
      </w:pPr>
      <w:r w:rsidRPr="007642A8">
        <w:rPr>
          <w:rFonts w:ascii="Arial" w:hAnsi="Arial" w:cs="Arial"/>
          <w:b/>
          <w:bCs/>
          <w:sz w:val="18"/>
          <w:szCs w:val="18"/>
          <w:lang w:val="en-US"/>
        </w:rPr>
        <w:t>Cara, 28</w:t>
      </w:r>
    </w:p>
    <w:p w14:paraId="35060246" w14:textId="77777777" w:rsidR="007642A8" w:rsidRPr="007642A8" w:rsidRDefault="007642A8" w:rsidP="007642A8">
      <w:pPr>
        <w:spacing w:before="0" w:after="0" w:line="276" w:lineRule="auto"/>
        <w:jc w:val="both"/>
        <w:rPr>
          <w:rFonts w:ascii="Arial" w:hAnsi="Arial" w:cs="Arial"/>
          <w:sz w:val="18"/>
          <w:szCs w:val="18"/>
          <w:lang w:val="en-US"/>
        </w:rPr>
      </w:pPr>
      <w:r w:rsidRPr="007642A8">
        <w:rPr>
          <w:rFonts w:ascii="Arial" w:hAnsi="Arial" w:cs="Arial"/>
          <w:sz w:val="18"/>
          <w:szCs w:val="18"/>
          <w:lang w:val="en-US"/>
        </w:rPr>
        <w:t>I work for a number of companies as a book designer. I’m self-employed, which means I work on my own and not in a team. When I’m very busy I have to work long hours, in the evenings and sometimes at weekends. But I really like my job, and I can work at home, so I can say that I have a really nice working environment! I don’t have to deal with customers or a manager! When I’m busy I can earn a very good salary, but I’m not always busy.</w:t>
      </w:r>
    </w:p>
    <w:p w14:paraId="42920A9A" w14:textId="77777777" w:rsidR="007642A8" w:rsidRPr="007642A8" w:rsidRDefault="007642A8" w:rsidP="007642A8">
      <w:pPr>
        <w:spacing w:before="0" w:after="0" w:line="276" w:lineRule="auto"/>
        <w:jc w:val="both"/>
        <w:rPr>
          <w:rFonts w:ascii="Arial" w:hAnsi="Arial" w:cs="Arial"/>
          <w:b/>
          <w:bCs/>
          <w:sz w:val="18"/>
          <w:szCs w:val="18"/>
          <w:lang w:val="en-US"/>
        </w:rPr>
      </w:pPr>
      <w:r w:rsidRPr="007642A8">
        <w:rPr>
          <w:rFonts w:ascii="Arial" w:hAnsi="Arial" w:cs="Arial"/>
          <w:b/>
          <w:bCs/>
          <w:sz w:val="18"/>
          <w:szCs w:val="18"/>
          <w:lang w:val="en-US"/>
        </w:rPr>
        <w:t>Freya, 21</w:t>
      </w:r>
    </w:p>
    <w:p w14:paraId="77AD813F" w14:textId="77777777" w:rsidR="007642A8" w:rsidRPr="007642A8" w:rsidRDefault="007642A8" w:rsidP="007642A8">
      <w:pPr>
        <w:spacing w:before="0" w:after="0" w:line="276" w:lineRule="auto"/>
        <w:jc w:val="both"/>
        <w:rPr>
          <w:rFonts w:ascii="Arial" w:hAnsi="Arial" w:cs="Arial"/>
          <w:sz w:val="18"/>
          <w:szCs w:val="18"/>
          <w:lang w:val="en-US"/>
        </w:rPr>
      </w:pPr>
      <w:r w:rsidRPr="007642A8">
        <w:rPr>
          <w:rFonts w:ascii="Arial" w:hAnsi="Arial" w:cs="Arial"/>
          <w:sz w:val="18"/>
          <w:szCs w:val="18"/>
          <w:lang w:val="en-US"/>
        </w:rPr>
        <w:t>I love art and design and I’ve always wanted to do something I enjoy. I decided to study to become an architect. I’m learning so much and I’m doing what I want, which is really important. I have to study every day of the week and I just hope I can find a job when I leave university.</w:t>
      </w:r>
    </w:p>
    <w:p w14:paraId="56443CC8" w14:textId="77777777" w:rsidR="007642A8" w:rsidRPr="007642A8" w:rsidRDefault="007642A8" w:rsidP="007642A8">
      <w:pPr>
        <w:spacing w:before="0" w:after="0" w:line="276" w:lineRule="auto"/>
        <w:jc w:val="both"/>
        <w:rPr>
          <w:rFonts w:ascii="Arial" w:hAnsi="Arial" w:cs="Arial"/>
          <w:b/>
          <w:bCs/>
          <w:sz w:val="18"/>
          <w:szCs w:val="18"/>
          <w:lang w:val="en-US"/>
        </w:rPr>
      </w:pPr>
      <w:r w:rsidRPr="007642A8">
        <w:rPr>
          <w:rFonts w:ascii="Arial" w:hAnsi="Arial" w:cs="Arial"/>
          <w:b/>
          <w:bCs/>
          <w:sz w:val="18"/>
          <w:szCs w:val="18"/>
          <w:lang w:val="en-US"/>
        </w:rPr>
        <w:t>James, 24</w:t>
      </w:r>
    </w:p>
    <w:p w14:paraId="16CDBFA2" w14:textId="7231304E" w:rsidR="00125A8A" w:rsidRDefault="007642A8" w:rsidP="00CB74B8">
      <w:pPr>
        <w:spacing w:before="0" w:after="0" w:line="276" w:lineRule="auto"/>
        <w:jc w:val="both"/>
        <w:rPr>
          <w:rFonts w:ascii="Arial" w:hAnsi="Arial" w:cs="Arial"/>
          <w:sz w:val="18"/>
          <w:szCs w:val="18"/>
          <w:lang w:val="en-US"/>
        </w:rPr>
      </w:pPr>
      <w:r w:rsidRPr="007642A8">
        <w:rPr>
          <w:rFonts w:ascii="Arial" w:hAnsi="Arial" w:cs="Arial"/>
          <w:sz w:val="18"/>
          <w:szCs w:val="18"/>
          <w:lang w:val="en-US"/>
        </w:rPr>
        <w:t>I’ve always liked animals. Earning a really good salary is important to me too, so I studied to be a vet. I have to work long hours and I must study at home most weekends, but I know it is worth it when I’m helping sick animals.</w:t>
      </w:r>
    </w:p>
    <w:p w14:paraId="6206B0D1" w14:textId="77777777" w:rsidR="00CB74B8" w:rsidRPr="00CB74B8" w:rsidRDefault="00CB74B8" w:rsidP="00CB74B8">
      <w:pPr>
        <w:spacing w:before="0" w:after="0" w:line="276" w:lineRule="auto"/>
        <w:jc w:val="both"/>
        <w:rPr>
          <w:rFonts w:ascii="Arial" w:hAnsi="Arial" w:cs="Arial"/>
          <w:sz w:val="18"/>
          <w:szCs w:val="18"/>
          <w:lang w:val="en-US"/>
        </w:rPr>
      </w:pPr>
    </w:p>
    <w:p w14:paraId="6ADB22B8" w14:textId="77777777" w:rsidR="000B55A3" w:rsidRDefault="000B55A3" w:rsidP="00B30305">
      <w:pPr>
        <w:spacing w:before="0" w:line="240" w:lineRule="exact"/>
        <w:rPr>
          <w:sz w:val="20"/>
          <w:szCs w:val="20"/>
        </w:rPr>
      </w:pPr>
    </w:p>
    <w:p w14:paraId="5075B4DA" w14:textId="77777777" w:rsidR="007642A8" w:rsidRPr="00F03D71" w:rsidRDefault="007642A8" w:rsidP="007642A8">
      <w:pPr>
        <w:spacing w:after="0" w:line="276" w:lineRule="auto"/>
        <w:rPr>
          <w:rFonts w:ascii="Arial" w:hAnsi="Arial" w:cs="Arial"/>
          <w:sz w:val="18"/>
          <w:szCs w:val="18"/>
          <w:lang w:val="en-US"/>
        </w:rPr>
      </w:pPr>
      <w:r w:rsidRPr="00F03D71">
        <w:rPr>
          <w:rFonts w:ascii="Arial" w:hAnsi="Arial" w:cs="Arial"/>
          <w:sz w:val="18"/>
          <w:szCs w:val="18"/>
          <w:lang w:val="en-US"/>
        </w:rPr>
        <w:t>Which of these people …</w:t>
      </w:r>
    </w:p>
    <w:p w14:paraId="51AD5CE1" w14:textId="77777777" w:rsidR="007642A8" w:rsidRDefault="00544D9F" w:rsidP="00B30305">
      <w:pPr>
        <w:pStyle w:val="Text"/>
        <w:tabs>
          <w:tab w:val="clear" w:pos="227"/>
          <w:tab w:val="left" w:pos="3402"/>
        </w:tabs>
        <w:spacing w:before="0"/>
        <w:ind w:left="142" w:hanging="142"/>
        <w:rPr>
          <w:lang w:val="en-US"/>
        </w:rPr>
      </w:pPr>
      <w:r>
        <w:rPr>
          <w:b/>
        </w:rPr>
        <w:t>1</w:t>
      </w:r>
      <w:r>
        <w:rPr>
          <w:b/>
        </w:rPr>
        <w:tab/>
      </w:r>
      <w:r w:rsidR="007642A8" w:rsidRPr="00F03D71">
        <w:rPr>
          <w:lang w:val="en-US"/>
        </w:rPr>
        <w:t xml:space="preserve">Is busy studying on Saturday and </w:t>
      </w:r>
    </w:p>
    <w:p w14:paraId="4479E272" w14:textId="2202FF21" w:rsidR="00544D9F" w:rsidRPr="00237149" w:rsidRDefault="007642A8" w:rsidP="00B30305">
      <w:pPr>
        <w:pStyle w:val="Text"/>
        <w:tabs>
          <w:tab w:val="clear" w:pos="227"/>
          <w:tab w:val="left" w:pos="3402"/>
        </w:tabs>
        <w:spacing w:before="0"/>
        <w:ind w:left="142" w:hanging="142"/>
        <w:rPr>
          <w:i/>
          <w:u w:val="single"/>
        </w:rPr>
      </w:pPr>
      <w:r>
        <w:rPr>
          <w:lang w:val="en-US"/>
        </w:rPr>
        <w:t xml:space="preserve">   </w:t>
      </w:r>
      <w:r w:rsidRPr="00F03D71">
        <w:rPr>
          <w:lang w:val="en-US"/>
        </w:rPr>
        <w:t>Sundays?</w:t>
      </w:r>
      <w:r w:rsidR="000C72B6">
        <w:tab/>
      </w:r>
      <w:r w:rsidR="00237149">
        <w:rPr>
          <w:i/>
          <w:u w:val="single"/>
        </w:rPr>
        <w:t xml:space="preserve">  </w:t>
      </w:r>
      <w:r w:rsidR="00FF6273">
        <w:rPr>
          <w:i/>
          <w:u w:val="single"/>
        </w:rPr>
        <w:t xml:space="preserve"> </w:t>
      </w:r>
      <w:r w:rsidR="00237149">
        <w:rPr>
          <w:i/>
          <w:u w:val="single"/>
        </w:rPr>
        <w:t>J</w:t>
      </w:r>
      <w:r>
        <w:rPr>
          <w:i/>
          <w:u w:val="single"/>
        </w:rPr>
        <w:t>ames</w:t>
      </w:r>
      <w:r w:rsidR="00237149">
        <w:rPr>
          <w:i/>
          <w:u w:val="single"/>
        </w:rPr>
        <w:t xml:space="preserve">  </w:t>
      </w:r>
    </w:p>
    <w:p w14:paraId="12F0FF5E" w14:textId="5CABA31F" w:rsidR="00DC338D" w:rsidRDefault="00DC338D" w:rsidP="00B30305">
      <w:pPr>
        <w:pStyle w:val="Text"/>
        <w:tabs>
          <w:tab w:val="clear" w:pos="227"/>
          <w:tab w:val="left" w:pos="3402"/>
        </w:tabs>
        <w:spacing w:before="0"/>
        <w:ind w:left="142" w:hanging="142"/>
      </w:pPr>
      <w:r>
        <w:rPr>
          <w:b/>
        </w:rPr>
        <w:t>2</w:t>
      </w:r>
      <w:r>
        <w:rPr>
          <w:b/>
        </w:rPr>
        <w:tab/>
      </w:r>
      <w:r w:rsidR="007642A8" w:rsidRPr="00F03D71">
        <w:rPr>
          <w:lang w:val="en-US"/>
        </w:rPr>
        <w:t>doesn’t have colleagues?</w:t>
      </w:r>
      <w:r>
        <w:tab/>
      </w:r>
      <w:r w:rsidR="00066D53" w:rsidRPr="00BF7E4B">
        <w:rPr>
          <w:rStyle w:val="GapFillchr"/>
          <w:b w:val="0"/>
          <w:u w:val="none"/>
        </w:rPr>
        <w:t>________</w:t>
      </w:r>
    </w:p>
    <w:p w14:paraId="4281655B" w14:textId="1EE567B4" w:rsidR="00ED5F0C" w:rsidRDefault="00ED5F0C" w:rsidP="00B30305">
      <w:pPr>
        <w:pStyle w:val="Text"/>
        <w:tabs>
          <w:tab w:val="clear" w:pos="227"/>
          <w:tab w:val="left" w:pos="3402"/>
        </w:tabs>
        <w:spacing w:before="0"/>
        <w:ind w:left="142" w:hanging="142"/>
      </w:pPr>
      <w:r w:rsidRPr="00165D77">
        <w:rPr>
          <w:b/>
        </w:rPr>
        <w:t>3</w:t>
      </w:r>
      <w:r>
        <w:rPr>
          <w:b/>
        </w:rPr>
        <w:tab/>
      </w:r>
      <w:r w:rsidR="007642A8" w:rsidRPr="00F03D71">
        <w:rPr>
          <w:lang w:val="en-US"/>
        </w:rPr>
        <w:t>stays home in the evening?</w:t>
      </w:r>
      <w:r>
        <w:tab/>
      </w:r>
      <w:r w:rsidR="00066D53" w:rsidRPr="00BF7E4B">
        <w:rPr>
          <w:rStyle w:val="GapFillchr"/>
          <w:b w:val="0"/>
          <w:u w:val="none"/>
        </w:rPr>
        <w:t>________</w:t>
      </w:r>
    </w:p>
    <w:p w14:paraId="791A3457" w14:textId="22CFE50A" w:rsidR="00ED5F0C" w:rsidRDefault="00ED5F0C" w:rsidP="00B30305">
      <w:pPr>
        <w:pStyle w:val="Text"/>
        <w:tabs>
          <w:tab w:val="clear" w:pos="227"/>
          <w:tab w:val="left" w:pos="3402"/>
        </w:tabs>
        <w:spacing w:before="0"/>
        <w:ind w:left="142" w:hanging="142"/>
      </w:pPr>
      <w:r>
        <w:rPr>
          <w:b/>
        </w:rPr>
        <w:t>4</w:t>
      </w:r>
      <w:r>
        <w:rPr>
          <w:b/>
        </w:rPr>
        <w:tab/>
      </w:r>
      <w:r w:rsidR="000B55A3" w:rsidRPr="00F03D71">
        <w:rPr>
          <w:lang w:val="en-US"/>
        </w:rPr>
        <w:t>works twice a week?</w:t>
      </w:r>
      <w:r>
        <w:tab/>
      </w:r>
      <w:r w:rsidR="00066D53" w:rsidRPr="00BF7E4B">
        <w:rPr>
          <w:rStyle w:val="GapFillchr"/>
          <w:b w:val="0"/>
          <w:u w:val="none"/>
        </w:rPr>
        <w:t>________</w:t>
      </w:r>
    </w:p>
    <w:p w14:paraId="43F392B0" w14:textId="77777777" w:rsidR="000B55A3" w:rsidRDefault="007F3001" w:rsidP="00B30305">
      <w:pPr>
        <w:pStyle w:val="Text"/>
        <w:tabs>
          <w:tab w:val="clear" w:pos="227"/>
          <w:tab w:val="left" w:pos="3402"/>
        </w:tabs>
        <w:spacing w:before="0"/>
        <w:ind w:left="142" w:hanging="142"/>
        <w:rPr>
          <w:lang w:val="en-US"/>
        </w:rPr>
      </w:pPr>
      <w:r>
        <w:rPr>
          <w:b/>
        </w:rPr>
        <w:t>5</w:t>
      </w:r>
      <w:r w:rsidR="00DC338D">
        <w:rPr>
          <w:b/>
        </w:rPr>
        <w:tab/>
      </w:r>
      <w:r w:rsidR="000B55A3" w:rsidRPr="00F03D71">
        <w:rPr>
          <w:lang w:val="en-US"/>
        </w:rPr>
        <w:t xml:space="preserve">is interested in money more than the </w:t>
      </w:r>
    </w:p>
    <w:p w14:paraId="7D56D71A" w14:textId="07D901D6" w:rsidR="00DC338D" w:rsidRDefault="000B55A3" w:rsidP="00B30305">
      <w:pPr>
        <w:pStyle w:val="Text"/>
        <w:tabs>
          <w:tab w:val="clear" w:pos="227"/>
          <w:tab w:val="left" w:pos="3402"/>
        </w:tabs>
        <w:spacing w:before="0"/>
        <w:ind w:left="142" w:hanging="142"/>
        <w:rPr>
          <w:rStyle w:val="GapFillchr"/>
          <w:b w:val="0"/>
          <w:u w:val="none"/>
        </w:rPr>
      </w:pPr>
      <w:r>
        <w:rPr>
          <w:b/>
        </w:rPr>
        <w:t xml:space="preserve">   </w:t>
      </w:r>
      <w:r w:rsidRPr="00F03D71">
        <w:rPr>
          <w:lang w:val="en-US"/>
        </w:rPr>
        <w:t>rest?</w:t>
      </w:r>
      <w:r w:rsidR="00DC338D">
        <w:tab/>
      </w:r>
      <w:r w:rsidR="00066D53" w:rsidRPr="00BF7E4B">
        <w:rPr>
          <w:rStyle w:val="GapFillchr"/>
          <w:b w:val="0"/>
          <w:u w:val="none"/>
        </w:rPr>
        <w:t>________</w:t>
      </w:r>
    </w:p>
    <w:p w14:paraId="530C8319" w14:textId="1C046D00" w:rsidR="000B55A3" w:rsidRDefault="000B55A3" w:rsidP="00B30305">
      <w:pPr>
        <w:pStyle w:val="Text"/>
        <w:tabs>
          <w:tab w:val="clear" w:pos="227"/>
          <w:tab w:val="left" w:pos="3402"/>
        </w:tabs>
        <w:spacing w:before="0"/>
        <w:ind w:left="142" w:hanging="142"/>
        <w:rPr>
          <w:rStyle w:val="GapFillchr"/>
          <w:b w:val="0"/>
          <w:u w:val="none"/>
        </w:rPr>
      </w:pPr>
      <w:r w:rsidRPr="000B55A3">
        <w:rPr>
          <w:rStyle w:val="GapFillchr"/>
          <w:bCs/>
          <w:u w:val="none"/>
        </w:rPr>
        <w:t>6</w:t>
      </w:r>
      <w:r>
        <w:rPr>
          <w:rStyle w:val="GapFillchr"/>
          <w:b w:val="0"/>
          <w:u w:val="none"/>
        </w:rPr>
        <w:t xml:space="preserve"> </w:t>
      </w:r>
      <w:r w:rsidRPr="00F03D71">
        <w:rPr>
          <w:lang w:val="en-US"/>
        </w:rPr>
        <w:t>hasn’t got a job yet?</w:t>
      </w:r>
      <w:r>
        <w:rPr>
          <w:lang w:val="en-US"/>
        </w:rPr>
        <w:t xml:space="preserve">                                 </w:t>
      </w:r>
      <w:r w:rsidRPr="00BF7E4B">
        <w:rPr>
          <w:rStyle w:val="GapFillchr"/>
          <w:b w:val="0"/>
          <w:u w:val="none"/>
        </w:rPr>
        <w:t>________</w:t>
      </w:r>
    </w:p>
    <w:p w14:paraId="0D78E289" w14:textId="77777777" w:rsidR="000B55A3" w:rsidRDefault="000B55A3" w:rsidP="000B55A3">
      <w:pPr>
        <w:pStyle w:val="Text"/>
        <w:tabs>
          <w:tab w:val="clear" w:pos="227"/>
          <w:tab w:val="left" w:pos="3402"/>
        </w:tabs>
        <w:spacing w:before="0"/>
        <w:ind w:left="142" w:hanging="142"/>
        <w:rPr>
          <w:lang w:val="en-US"/>
        </w:rPr>
      </w:pPr>
      <w:r w:rsidRPr="000B55A3">
        <w:rPr>
          <w:rStyle w:val="GapFillchr"/>
          <w:bCs/>
          <w:u w:val="none"/>
        </w:rPr>
        <w:t>7</w:t>
      </w:r>
      <w:r>
        <w:rPr>
          <w:rStyle w:val="GapFillchr"/>
          <w:b w:val="0"/>
          <w:u w:val="none"/>
        </w:rPr>
        <w:t xml:space="preserve"> </w:t>
      </w:r>
      <w:r w:rsidRPr="00F03D71">
        <w:rPr>
          <w:lang w:val="en-US"/>
        </w:rPr>
        <w:t xml:space="preserve">thinks that doing what you enjoy is </w:t>
      </w:r>
    </w:p>
    <w:p w14:paraId="67E4BA21" w14:textId="2BD3CF51" w:rsidR="000B55A3" w:rsidRPr="000B55A3" w:rsidRDefault="000B55A3" w:rsidP="000B55A3">
      <w:pPr>
        <w:pStyle w:val="Text"/>
        <w:tabs>
          <w:tab w:val="clear" w:pos="227"/>
          <w:tab w:val="left" w:pos="3402"/>
        </w:tabs>
        <w:spacing w:before="0"/>
        <w:ind w:left="142" w:hanging="142"/>
        <w:rPr>
          <w:lang w:val="en-US"/>
        </w:rPr>
      </w:pPr>
      <w:r>
        <w:rPr>
          <w:rStyle w:val="GapFillchr"/>
          <w:b w:val="0"/>
          <w:u w:val="none"/>
          <w:lang w:val="en-US"/>
        </w:rPr>
        <w:t xml:space="preserve">   </w:t>
      </w:r>
      <w:r w:rsidRPr="00F03D71">
        <w:rPr>
          <w:lang w:val="en-US"/>
        </w:rPr>
        <w:t>Important</w:t>
      </w:r>
      <w:r>
        <w:rPr>
          <w:lang w:val="en-US"/>
        </w:rPr>
        <w:t xml:space="preserve">?                                                </w:t>
      </w:r>
      <w:r w:rsidRPr="00BF7E4B">
        <w:rPr>
          <w:rStyle w:val="GapFillchr"/>
          <w:b w:val="0"/>
          <w:u w:val="none"/>
        </w:rPr>
        <w:t>________</w:t>
      </w:r>
    </w:p>
    <w:p w14:paraId="0786F710" w14:textId="6B121A4F" w:rsidR="00307378" w:rsidRPr="000B55A3" w:rsidRDefault="000B55A3" w:rsidP="000B55A3">
      <w:pPr>
        <w:spacing w:after="0" w:line="276" w:lineRule="auto"/>
        <w:rPr>
          <w:rFonts w:ascii="Arial" w:hAnsi="Arial" w:cs="Arial"/>
          <w:sz w:val="18"/>
          <w:szCs w:val="18"/>
          <w:lang w:val="en-US"/>
        </w:rPr>
      </w:pPr>
      <w:r w:rsidRPr="00F03D71">
        <w:rPr>
          <w:rFonts w:ascii="Arial" w:hAnsi="Arial" w:cs="Arial"/>
          <w:sz w:val="18"/>
          <w:szCs w:val="18"/>
          <w:lang w:val="en-US"/>
        </w:rPr>
        <w:t>Which of these two people …</w:t>
      </w:r>
    </w:p>
    <w:p w14:paraId="3965B4F3" w14:textId="77777777" w:rsidR="000B55A3" w:rsidRDefault="000B55A3" w:rsidP="000B55A3">
      <w:pPr>
        <w:pStyle w:val="Text"/>
        <w:tabs>
          <w:tab w:val="clear" w:pos="227"/>
          <w:tab w:val="left" w:pos="3544"/>
        </w:tabs>
        <w:spacing w:before="0"/>
        <w:ind w:left="142" w:hanging="142"/>
      </w:pPr>
      <w:r>
        <w:rPr>
          <w:b/>
        </w:rPr>
        <w:t xml:space="preserve">… </w:t>
      </w:r>
      <w:r w:rsidRPr="00F03D71">
        <w:rPr>
          <w:lang w:val="en-US"/>
        </w:rPr>
        <w:t>work long hours</w:t>
      </w:r>
    </w:p>
    <w:p w14:paraId="00F68B14" w14:textId="02F3727E" w:rsidR="00307378" w:rsidRPr="00237149" w:rsidRDefault="000B55A3" w:rsidP="000B55A3">
      <w:pPr>
        <w:pStyle w:val="Text"/>
        <w:tabs>
          <w:tab w:val="clear" w:pos="227"/>
          <w:tab w:val="left" w:pos="3544"/>
        </w:tabs>
        <w:spacing w:before="0"/>
        <w:ind w:left="142" w:hanging="142"/>
        <w:rPr>
          <w:i/>
          <w:u w:val="single"/>
        </w:rPr>
      </w:pPr>
      <w:r>
        <w:rPr>
          <w:b/>
        </w:rPr>
        <w:t xml:space="preserve">    </w:t>
      </w:r>
      <w:r w:rsidRPr="000B55A3">
        <w:rPr>
          <w:vertAlign w:val="superscript"/>
        </w:rPr>
        <w:t>8</w:t>
      </w:r>
      <w:r w:rsidR="00066D53" w:rsidRPr="00BF7E4B">
        <w:rPr>
          <w:rStyle w:val="GapFillchr"/>
          <w:b w:val="0"/>
          <w:u w:val="none"/>
        </w:rPr>
        <w:t>________</w:t>
      </w:r>
      <w:r w:rsidR="00C20FAC">
        <w:t xml:space="preserve">     </w:t>
      </w:r>
      <w:r w:rsidRPr="000B55A3">
        <w:rPr>
          <w:vertAlign w:val="superscript"/>
        </w:rPr>
        <w:t>9</w:t>
      </w:r>
      <w:r w:rsidR="00066D53" w:rsidRPr="00BF7E4B">
        <w:rPr>
          <w:rStyle w:val="GapFillchr"/>
          <w:b w:val="0"/>
          <w:u w:val="none"/>
        </w:rPr>
        <w:t>________</w:t>
      </w:r>
    </w:p>
    <w:p w14:paraId="483EECCF" w14:textId="68758A49" w:rsidR="000B55A3" w:rsidRDefault="000B55A3" w:rsidP="000B55A3">
      <w:pPr>
        <w:pStyle w:val="Text"/>
        <w:tabs>
          <w:tab w:val="clear" w:pos="227"/>
          <w:tab w:val="left" w:pos="3544"/>
        </w:tabs>
        <w:spacing w:before="0"/>
        <w:ind w:left="142" w:hanging="142"/>
      </w:pPr>
      <w:r>
        <w:rPr>
          <w:b/>
        </w:rPr>
        <w:t xml:space="preserve">… </w:t>
      </w:r>
      <w:r w:rsidRPr="00F03D71">
        <w:rPr>
          <w:lang w:val="en-US"/>
        </w:rPr>
        <w:t xml:space="preserve">are students?  </w:t>
      </w:r>
    </w:p>
    <w:p w14:paraId="416F4132" w14:textId="31225079" w:rsidR="00066A6C" w:rsidRPr="00237149" w:rsidRDefault="000B55A3" w:rsidP="000B55A3">
      <w:pPr>
        <w:pStyle w:val="Text"/>
        <w:tabs>
          <w:tab w:val="clear" w:pos="227"/>
          <w:tab w:val="left" w:pos="3544"/>
        </w:tabs>
        <w:spacing w:before="0"/>
        <w:ind w:left="142" w:hanging="142"/>
        <w:rPr>
          <w:i/>
          <w:u w:val="single"/>
        </w:rPr>
      </w:pPr>
      <w:r>
        <w:rPr>
          <w:vertAlign w:val="superscript"/>
        </w:rPr>
        <w:t xml:space="preserve">   </w:t>
      </w:r>
      <w:r w:rsidRPr="000B55A3">
        <w:rPr>
          <w:vertAlign w:val="superscript"/>
        </w:rPr>
        <w:t>10</w:t>
      </w:r>
      <w:r w:rsidR="00066D53" w:rsidRPr="00BF7E4B">
        <w:rPr>
          <w:rStyle w:val="GapFillchr"/>
          <w:b w:val="0"/>
          <w:u w:val="none"/>
        </w:rPr>
        <w:t>________</w:t>
      </w:r>
      <w:r w:rsidR="00C20FAC">
        <w:t xml:space="preserve">     </w:t>
      </w:r>
      <w:r w:rsidRPr="000B55A3">
        <w:rPr>
          <w:vertAlign w:val="superscript"/>
        </w:rPr>
        <w:t>11</w:t>
      </w:r>
      <w:r w:rsidR="00066D53" w:rsidRPr="00BF7E4B">
        <w:rPr>
          <w:rStyle w:val="GapFillchr"/>
          <w:b w:val="0"/>
          <w:u w:val="none"/>
        </w:rPr>
        <w:t>________</w:t>
      </w:r>
    </w:p>
    <w:p w14:paraId="1CAEAD2D" w14:textId="77777777" w:rsidR="00307378" w:rsidRPr="009B2EDE" w:rsidRDefault="00FF6273" w:rsidP="00FF6273">
      <w:pPr>
        <w:pStyle w:val="ScoreBox"/>
      </w:pPr>
      <w:r>
        <w:t>/10</w:t>
      </w:r>
    </w:p>
    <w:p w14:paraId="74364FC4" w14:textId="77777777" w:rsidR="00617EC3" w:rsidRDefault="00617EC3" w:rsidP="00A140DB">
      <w:pPr>
        <w:pStyle w:val="Rubric"/>
        <w:ind w:left="284" w:hanging="284"/>
      </w:pPr>
      <w:r>
        <w:t>1</w:t>
      </w:r>
      <w:r w:rsidR="00094BEA">
        <w:t>3</w:t>
      </w:r>
      <w:r w:rsidR="00D70207">
        <w:t xml:space="preserve"> </w:t>
      </w:r>
      <w:r w:rsidR="00A140DB">
        <w:tab/>
      </w:r>
      <w:r>
        <w:t>Read th</w:t>
      </w:r>
      <w:r w:rsidR="0047775F">
        <w:t>e</w:t>
      </w:r>
      <w:r>
        <w:t xml:space="preserve"> application letter. Then write </w:t>
      </w:r>
      <w:r w:rsidR="00A140DB">
        <w:br/>
      </w:r>
      <w:r w:rsidR="0047775F">
        <w:t xml:space="preserve">true (T), </w:t>
      </w:r>
      <w:r w:rsidR="0047775F" w:rsidRPr="009B2EDE">
        <w:t>false (F)</w:t>
      </w:r>
      <w:r>
        <w:t xml:space="preserve"> or </w:t>
      </w:r>
      <w:r w:rsidR="007E78A5">
        <w:t>(N</w:t>
      </w:r>
      <w:r w:rsidR="0047775F">
        <w:t xml:space="preserve">) </w:t>
      </w:r>
      <w:r>
        <w:t>if there is no information</w:t>
      </w:r>
      <w:r w:rsidR="0047775F">
        <w:t xml:space="preserve"> given</w:t>
      </w:r>
      <w:r w:rsidR="00EC23C3">
        <w:t xml:space="preserve"> in the letter</w:t>
      </w:r>
      <w:r>
        <w:t>.</w:t>
      </w:r>
    </w:p>
    <w:p w14:paraId="090F4DCE" w14:textId="77777777" w:rsidR="00DA6EE0" w:rsidRDefault="00DA6EE0" w:rsidP="00DA6EE0">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rPr>
      </w:pPr>
      <w:r w:rsidRPr="00DA6EE0">
        <w:rPr>
          <w:rFonts w:ascii="Arial" w:hAnsi="Arial" w:cs="Arial"/>
          <w:sz w:val="18"/>
          <w:szCs w:val="18"/>
        </w:rPr>
        <w:t>Dear Sir,</w:t>
      </w:r>
    </w:p>
    <w:p w14:paraId="2250239A" w14:textId="4F718893" w:rsidR="00DA6EE0" w:rsidRPr="00DA6EE0" w:rsidRDefault="00DA6EE0" w:rsidP="00DA6EE0">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rPr>
      </w:pPr>
      <w:r>
        <w:rPr>
          <w:rFonts w:ascii="Arial" w:hAnsi="Arial" w:cs="Arial"/>
          <w:sz w:val="18"/>
          <w:szCs w:val="18"/>
        </w:rPr>
        <w:t xml:space="preserve">    </w:t>
      </w:r>
      <w:r w:rsidRPr="00DA6EE0">
        <w:rPr>
          <w:rFonts w:ascii="Arial" w:hAnsi="Arial" w:cs="Arial"/>
          <w:sz w:val="18"/>
          <w:szCs w:val="18"/>
        </w:rPr>
        <w:t>I’m thrilled to be writing to you to apply for the Tour</w:t>
      </w:r>
      <w:r>
        <w:rPr>
          <w:rFonts w:ascii="Arial" w:hAnsi="Arial" w:cs="Arial"/>
          <w:sz w:val="18"/>
          <w:szCs w:val="18"/>
        </w:rPr>
        <w:t xml:space="preserve"> </w:t>
      </w:r>
      <w:r w:rsidRPr="00DA6EE0">
        <w:rPr>
          <w:rFonts w:ascii="Arial" w:hAnsi="Arial" w:cs="Arial"/>
          <w:sz w:val="18"/>
          <w:szCs w:val="18"/>
        </w:rPr>
        <w:t xml:space="preserve">Guide position that </w:t>
      </w:r>
      <w:proofErr w:type="spellStart"/>
      <w:r w:rsidRPr="00DA6EE0">
        <w:rPr>
          <w:rFonts w:ascii="Arial" w:hAnsi="Arial" w:cs="Arial"/>
          <w:sz w:val="18"/>
          <w:szCs w:val="18"/>
        </w:rPr>
        <w:t>Greenbay</w:t>
      </w:r>
      <w:proofErr w:type="spellEnd"/>
      <w:r w:rsidRPr="00DA6EE0">
        <w:rPr>
          <w:rFonts w:ascii="Arial" w:hAnsi="Arial" w:cs="Arial"/>
          <w:sz w:val="18"/>
          <w:szCs w:val="18"/>
        </w:rPr>
        <w:t xml:space="preserve"> Tours is advertising on LinkedIn.</w:t>
      </w:r>
    </w:p>
    <w:p w14:paraId="77727CFF" w14:textId="61769C43" w:rsidR="00DA6EE0" w:rsidRPr="00DA6EE0" w:rsidRDefault="00DA6EE0" w:rsidP="00DA6EE0">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rPr>
      </w:pPr>
      <w:r>
        <w:rPr>
          <w:rFonts w:ascii="Arial" w:hAnsi="Arial" w:cs="Arial"/>
          <w:sz w:val="18"/>
          <w:szCs w:val="18"/>
        </w:rPr>
        <w:t xml:space="preserve">    </w:t>
      </w:r>
      <w:r w:rsidRPr="00DA6EE0">
        <w:rPr>
          <w:rFonts w:ascii="Arial" w:hAnsi="Arial" w:cs="Arial"/>
          <w:sz w:val="18"/>
          <w:szCs w:val="18"/>
        </w:rPr>
        <w:t xml:space="preserve">Guiding tourists around our historic city and teaching them about its </w:t>
      </w:r>
      <w:proofErr w:type="spellStart"/>
      <w:r w:rsidRPr="00DA6EE0">
        <w:rPr>
          <w:rFonts w:ascii="Arial" w:hAnsi="Arial" w:cs="Arial"/>
          <w:sz w:val="18"/>
          <w:szCs w:val="18"/>
        </w:rPr>
        <w:t>colorful</w:t>
      </w:r>
      <w:proofErr w:type="spellEnd"/>
      <w:r w:rsidRPr="00DA6EE0">
        <w:rPr>
          <w:rFonts w:ascii="Arial" w:hAnsi="Arial" w:cs="Arial"/>
          <w:sz w:val="18"/>
          <w:szCs w:val="18"/>
        </w:rPr>
        <w:t xml:space="preserve"> past requires strong leadership and communication skills. I grew into an effective leader and communicator as President of the Tubman High School Debate Team, and these abilities paired with a passion for history make me the perfect fit for this role.</w:t>
      </w:r>
    </w:p>
    <w:p w14:paraId="7E32295C" w14:textId="7B535C86" w:rsidR="00DA6EE0" w:rsidRPr="00DA6EE0" w:rsidRDefault="00DA6EE0" w:rsidP="00DA6EE0">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rPr>
      </w:pPr>
      <w:r>
        <w:rPr>
          <w:rFonts w:ascii="Arial" w:hAnsi="Arial" w:cs="Arial"/>
          <w:sz w:val="18"/>
          <w:szCs w:val="18"/>
        </w:rPr>
        <w:t xml:space="preserve">     </w:t>
      </w:r>
      <w:r w:rsidRPr="00DA6EE0">
        <w:rPr>
          <w:rFonts w:ascii="Arial" w:hAnsi="Arial" w:cs="Arial"/>
          <w:sz w:val="18"/>
          <w:szCs w:val="18"/>
        </w:rPr>
        <w:t xml:space="preserve">I have no doubt that I could apply my charisma and sincere interest in our city’s past to showcase its marvels to tourists. Please feel free to reach out to me for an interview at (615) 000-1234 or </w:t>
      </w:r>
      <w:r w:rsidR="00575ED4">
        <w:rPr>
          <w:rFonts w:ascii="Arial" w:hAnsi="Arial" w:cs="Arial"/>
          <w:sz w:val="18"/>
          <w:szCs w:val="18"/>
        </w:rPr>
        <w:t>john_karmen</w:t>
      </w:r>
      <w:r w:rsidRPr="00DA6EE0">
        <w:rPr>
          <w:rFonts w:ascii="Arial" w:hAnsi="Arial" w:cs="Arial"/>
          <w:sz w:val="18"/>
          <w:szCs w:val="18"/>
        </w:rPr>
        <w:t>@email.com.</w:t>
      </w:r>
    </w:p>
    <w:p w14:paraId="6569AFD2" w14:textId="77777777" w:rsidR="00DA6EE0" w:rsidRPr="00DA6EE0" w:rsidRDefault="00DA6EE0" w:rsidP="00DA6EE0">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rPr>
      </w:pPr>
      <w:r w:rsidRPr="00DA6EE0">
        <w:rPr>
          <w:rFonts w:ascii="Arial" w:hAnsi="Arial" w:cs="Arial"/>
          <w:sz w:val="18"/>
          <w:szCs w:val="18"/>
        </w:rPr>
        <w:t>Sincerely,</w:t>
      </w:r>
    </w:p>
    <w:p w14:paraId="725B30AE" w14:textId="6F17ACD7" w:rsidR="00DA6EE0" w:rsidRPr="00DA6EE0" w:rsidRDefault="00DA6EE0" w:rsidP="00DA6EE0">
      <w:pPr>
        <w:pBdr>
          <w:top w:val="single" w:sz="4" w:space="1" w:color="auto"/>
          <w:left w:val="single" w:sz="4" w:space="4" w:color="auto"/>
          <w:bottom w:val="single" w:sz="4" w:space="1" w:color="auto"/>
          <w:right w:val="single" w:sz="4" w:space="4" w:color="auto"/>
        </w:pBdr>
        <w:tabs>
          <w:tab w:val="left" w:pos="567"/>
        </w:tabs>
        <w:spacing w:before="0" w:line="276" w:lineRule="auto"/>
        <w:jc w:val="both"/>
        <w:rPr>
          <w:rFonts w:ascii="Arial" w:hAnsi="Arial" w:cs="Arial"/>
          <w:sz w:val="18"/>
          <w:szCs w:val="18"/>
        </w:rPr>
      </w:pPr>
      <w:r w:rsidRPr="00DA6EE0">
        <w:rPr>
          <w:rFonts w:ascii="Arial" w:hAnsi="Arial" w:cs="Arial"/>
          <w:sz w:val="18"/>
          <w:szCs w:val="18"/>
        </w:rPr>
        <w:t>John Karmen</w:t>
      </w:r>
    </w:p>
    <w:p w14:paraId="1E0A2AED" w14:textId="77777777" w:rsidR="00DA6EE0" w:rsidRDefault="00617EC3" w:rsidP="00D70207">
      <w:pPr>
        <w:pStyle w:val="Text"/>
        <w:tabs>
          <w:tab w:val="clear" w:pos="227"/>
          <w:tab w:val="left" w:pos="3686"/>
        </w:tabs>
        <w:spacing w:after="120"/>
        <w:ind w:left="142" w:hanging="142"/>
      </w:pPr>
      <w:r>
        <w:rPr>
          <w:b/>
        </w:rPr>
        <w:t>1</w:t>
      </w:r>
      <w:r>
        <w:rPr>
          <w:b/>
        </w:rPr>
        <w:tab/>
      </w:r>
      <w:r w:rsidR="00DA6EE0">
        <w:t xml:space="preserve">John Karmen is applying for the position </w:t>
      </w:r>
    </w:p>
    <w:p w14:paraId="204C6C88" w14:textId="54EE91A1" w:rsidR="00617EC3" w:rsidRDefault="00DA6EE0" w:rsidP="00D70207">
      <w:pPr>
        <w:pStyle w:val="Text"/>
        <w:tabs>
          <w:tab w:val="clear" w:pos="227"/>
          <w:tab w:val="left" w:pos="3686"/>
        </w:tabs>
        <w:spacing w:after="120"/>
        <w:ind w:left="142" w:hanging="142"/>
      </w:pPr>
      <w:r>
        <w:t xml:space="preserve">   of a tour guide.</w:t>
      </w:r>
      <w:r w:rsidR="00617EC3">
        <w:tab/>
      </w:r>
      <w:r w:rsidR="00617EC3">
        <w:rPr>
          <w:u w:val="single"/>
        </w:rPr>
        <w:t xml:space="preserve">  </w:t>
      </w:r>
      <w:r w:rsidR="00617EC3">
        <w:rPr>
          <w:i/>
          <w:u w:val="single"/>
        </w:rPr>
        <w:t xml:space="preserve">T </w:t>
      </w:r>
      <w:r w:rsidR="00617EC3">
        <w:rPr>
          <w:u w:val="single"/>
        </w:rPr>
        <w:t> </w:t>
      </w:r>
    </w:p>
    <w:p w14:paraId="789C3FA1" w14:textId="77777777" w:rsidR="00DA6EE0" w:rsidRDefault="00617EC3" w:rsidP="00D70207">
      <w:pPr>
        <w:pStyle w:val="Text"/>
        <w:tabs>
          <w:tab w:val="clear" w:pos="227"/>
          <w:tab w:val="left" w:pos="3686"/>
        </w:tabs>
        <w:spacing w:after="120"/>
        <w:ind w:left="142" w:hanging="142"/>
      </w:pPr>
      <w:r>
        <w:rPr>
          <w:b/>
        </w:rPr>
        <w:t>2</w:t>
      </w:r>
      <w:r>
        <w:rPr>
          <w:b/>
        </w:rPr>
        <w:tab/>
      </w:r>
      <w:proofErr w:type="spellStart"/>
      <w:r w:rsidR="00DA6EE0">
        <w:t>Greenbay</w:t>
      </w:r>
      <w:proofErr w:type="spellEnd"/>
      <w:r w:rsidR="00DA6EE0">
        <w:t xml:space="preserve"> Tours usually advertise on </w:t>
      </w:r>
    </w:p>
    <w:p w14:paraId="2EEC69FC" w14:textId="34763A21" w:rsidR="00617EC3" w:rsidRDefault="00DA6EE0" w:rsidP="00D70207">
      <w:pPr>
        <w:pStyle w:val="Text"/>
        <w:tabs>
          <w:tab w:val="clear" w:pos="227"/>
          <w:tab w:val="left" w:pos="3686"/>
        </w:tabs>
        <w:spacing w:after="120"/>
        <w:ind w:left="142" w:hanging="142"/>
      </w:pPr>
      <w:r>
        <w:rPr>
          <w:b/>
        </w:rPr>
        <w:t xml:space="preserve">   </w:t>
      </w:r>
      <w:proofErr w:type="spellStart"/>
      <w:r>
        <w:t>Linkedln</w:t>
      </w:r>
      <w:proofErr w:type="spellEnd"/>
      <w:r>
        <w:t>.</w:t>
      </w:r>
      <w:r w:rsidR="00617EC3">
        <w:tab/>
        <w:t>___</w:t>
      </w:r>
    </w:p>
    <w:p w14:paraId="3EAAB473" w14:textId="53761AD9" w:rsidR="00617EC3" w:rsidRDefault="00617EC3" w:rsidP="00D70207">
      <w:pPr>
        <w:pStyle w:val="Text"/>
        <w:tabs>
          <w:tab w:val="clear" w:pos="227"/>
          <w:tab w:val="left" w:pos="3686"/>
        </w:tabs>
        <w:spacing w:after="120"/>
        <w:ind w:left="142" w:hanging="142"/>
      </w:pPr>
      <w:r>
        <w:rPr>
          <w:b/>
        </w:rPr>
        <w:t>3</w:t>
      </w:r>
      <w:r>
        <w:rPr>
          <w:b/>
        </w:rPr>
        <w:tab/>
      </w:r>
      <w:r w:rsidR="00DA6EE0">
        <w:t>Tour Guides should have leadership and communication skills.</w:t>
      </w:r>
      <w:r>
        <w:t xml:space="preserve"> </w:t>
      </w:r>
      <w:r>
        <w:tab/>
        <w:t>___</w:t>
      </w:r>
    </w:p>
    <w:p w14:paraId="35D979B1" w14:textId="136FDB7A" w:rsidR="00617EC3" w:rsidRDefault="00617EC3" w:rsidP="00D70207">
      <w:pPr>
        <w:pStyle w:val="Text"/>
        <w:tabs>
          <w:tab w:val="clear" w:pos="227"/>
          <w:tab w:val="left" w:pos="3686"/>
        </w:tabs>
        <w:spacing w:after="120"/>
        <w:ind w:left="142" w:hanging="142"/>
      </w:pPr>
      <w:r>
        <w:rPr>
          <w:b/>
        </w:rPr>
        <w:t>4</w:t>
      </w:r>
      <w:r>
        <w:rPr>
          <w:b/>
        </w:rPr>
        <w:tab/>
      </w:r>
      <w:r w:rsidR="00DA6EE0">
        <w:t>John doesn’t like history.</w:t>
      </w:r>
      <w:r>
        <w:t xml:space="preserve"> </w:t>
      </w:r>
      <w:r>
        <w:tab/>
        <w:t>___</w:t>
      </w:r>
    </w:p>
    <w:p w14:paraId="731E53F0" w14:textId="43BE66B7" w:rsidR="00503630" w:rsidRDefault="00503630" w:rsidP="00D70207">
      <w:pPr>
        <w:pStyle w:val="Text"/>
        <w:tabs>
          <w:tab w:val="clear" w:pos="227"/>
          <w:tab w:val="left" w:pos="3686"/>
        </w:tabs>
        <w:spacing w:after="120"/>
        <w:ind w:left="142" w:hanging="142"/>
      </w:pPr>
      <w:r>
        <w:rPr>
          <w:b/>
        </w:rPr>
        <w:t>5</w:t>
      </w:r>
      <w:r>
        <w:rPr>
          <w:b/>
        </w:rPr>
        <w:tab/>
      </w:r>
      <w:r w:rsidR="00DA6EE0">
        <w:t xml:space="preserve">John is hesitating </w:t>
      </w:r>
      <w:r w:rsidR="00A761FA">
        <w:t>to apply for the position.</w:t>
      </w:r>
      <w:r>
        <w:tab/>
        <w:t>___</w:t>
      </w:r>
    </w:p>
    <w:p w14:paraId="6D8719D1" w14:textId="2CBB2C6D" w:rsidR="00617EC3" w:rsidRDefault="00503630" w:rsidP="00D70207">
      <w:pPr>
        <w:pStyle w:val="Text"/>
        <w:tabs>
          <w:tab w:val="clear" w:pos="227"/>
          <w:tab w:val="left" w:pos="3686"/>
        </w:tabs>
        <w:spacing w:after="120"/>
        <w:ind w:left="142" w:hanging="142"/>
      </w:pPr>
      <w:r>
        <w:rPr>
          <w:b/>
        </w:rPr>
        <w:t>6</w:t>
      </w:r>
      <w:r w:rsidR="00617EC3">
        <w:rPr>
          <w:b/>
        </w:rPr>
        <w:tab/>
      </w:r>
      <w:r w:rsidR="00A761FA">
        <w:t>John has forgotten to write his number in the application letter.</w:t>
      </w:r>
      <w:r w:rsidR="00617EC3">
        <w:tab/>
        <w:t>___</w:t>
      </w:r>
    </w:p>
    <w:p w14:paraId="72F65C09" w14:textId="77777777" w:rsidR="00617EC3" w:rsidRDefault="00D70207" w:rsidP="00D70207">
      <w:pPr>
        <w:pStyle w:val="ScoreBox"/>
      </w:pPr>
      <w:r>
        <w:t>/5</w:t>
      </w:r>
    </w:p>
    <w:p w14:paraId="7035C1DF" w14:textId="77777777" w:rsidR="00D70207" w:rsidRDefault="00D70207" w:rsidP="00D70207">
      <w:pPr>
        <w:pStyle w:val="ScoreBox"/>
      </w:pPr>
    </w:p>
    <w:p w14:paraId="595B8AE9" w14:textId="77777777" w:rsidR="00D70207" w:rsidRDefault="00D70207" w:rsidP="00D70207">
      <w:pPr>
        <w:pStyle w:val="ScoreBox"/>
      </w:pPr>
    </w:p>
    <w:p w14:paraId="27ECF313" w14:textId="77777777" w:rsidR="00125A8A" w:rsidRDefault="00125A8A" w:rsidP="00D70207">
      <w:pPr>
        <w:pStyle w:val="ScoreBox"/>
      </w:pPr>
    </w:p>
    <w:p w14:paraId="4835DEFE" w14:textId="77777777" w:rsidR="00125A8A" w:rsidRDefault="00125A8A" w:rsidP="00D70207">
      <w:pPr>
        <w:pStyle w:val="ScoreBox"/>
      </w:pPr>
    </w:p>
    <w:p w14:paraId="55B88DDD" w14:textId="77777777" w:rsidR="00125A8A" w:rsidRDefault="00125A8A" w:rsidP="00D70207">
      <w:pPr>
        <w:pStyle w:val="ScoreBox"/>
      </w:pPr>
    </w:p>
    <w:p w14:paraId="070B620C" w14:textId="77777777" w:rsidR="000B55A3" w:rsidRDefault="000B55A3" w:rsidP="00D70207">
      <w:pPr>
        <w:pStyle w:val="ScoreBox"/>
      </w:pPr>
    </w:p>
    <w:p w14:paraId="22A38348" w14:textId="77777777" w:rsidR="000B55A3" w:rsidRDefault="000B55A3" w:rsidP="00D70207">
      <w:pPr>
        <w:pStyle w:val="ScoreBox"/>
      </w:pPr>
    </w:p>
    <w:p w14:paraId="16659BC0" w14:textId="77777777" w:rsidR="000B55A3" w:rsidRDefault="000B55A3" w:rsidP="00D70207">
      <w:pPr>
        <w:pStyle w:val="ScoreBox"/>
      </w:pPr>
    </w:p>
    <w:p w14:paraId="24273E17" w14:textId="77777777" w:rsidR="00544D9F" w:rsidRPr="009B2EDE" w:rsidRDefault="00544D9F" w:rsidP="00D70207">
      <w:pPr>
        <w:pStyle w:val="HeadASection"/>
      </w:pPr>
      <w:r w:rsidRPr="009B2EDE">
        <w:lastRenderedPageBreak/>
        <w:t>Writing</w:t>
      </w:r>
    </w:p>
    <w:p w14:paraId="1085B3ED" w14:textId="77777777" w:rsidR="0096198E" w:rsidRDefault="00544D9F" w:rsidP="00A140DB">
      <w:pPr>
        <w:pStyle w:val="Rubric"/>
        <w:ind w:left="284" w:hanging="284"/>
      </w:pPr>
      <w:r w:rsidRPr="00D70207">
        <w:t>14</w:t>
      </w:r>
      <w:r w:rsidR="00D70207">
        <w:t xml:space="preserve"> </w:t>
      </w:r>
      <w:r w:rsidR="004D5742">
        <w:tab/>
      </w:r>
      <w:r w:rsidR="001602C9" w:rsidRPr="00D70207">
        <w:t>Choose</w:t>
      </w:r>
      <w:r w:rsidR="008122B9" w:rsidRPr="00D70207">
        <w:t xml:space="preserve"> the correct</w:t>
      </w:r>
      <w:r w:rsidR="008122B9">
        <w:t xml:space="preserve"> alternative</w:t>
      </w:r>
      <w:r w:rsidR="00786616">
        <w:t>s</w:t>
      </w:r>
      <w:r w:rsidR="008F2BBE">
        <w:t>.</w:t>
      </w:r>
    </w:p>
    <w:tbl>
      <w:tblPr>
        <w:tblW w:w="4253" w:type="dxa"/>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253"/>
      </w:tblGrid>
      <w:tr w:rsidR="0096198E" w14:paraId="563440EE" w14:textId="77777777" w:rsidTr="00786616">
        <w:trPr>
          <w:trHeight w:val="221"/>
        </w:trPr>
        <w:tc>
          <w:tcPr>
            <w:tcW w:w="4253" w:type="dxa"/>
            <w:tcBorders>
              <w:top w:val="single" w:sz="4" w:space="0" w:color="auto"/>
              <w:left w:val="single" w:sz="4" w:space="0" w:color="auto"/>
              <w:right w:val="single" w:sz="4" w:space="0" w:color="auto"/>
            </w:tcBorders>
          </w:tcPr>
          <w:p w14:paraId="0EC26041" w14:textId="77777777" w:rsidR="007F0AB2" w:rsidRDefault="007F0AB2" w:rsidP="007F0AB2">
            <w:pPr>
              <w:pStyle w:val="Text"/>
              <w:spacing w:before="0" w:line="276" w:lineRule="auto"/>
              <w:ind w:firstLine="34"/>
              <w:rPr>
                <w:bCs/>
              </w:rPr>
            </w:pPr>
            <w:r w:rsidRPr="007F0AB2">
              <w:rPr>
                <w:bCs/>
              </w:rPr>
              <w:t>Dear</w:t>
            </w:r>
            <w:r>
              <w:rPr>
                <w:bCs/>
              </w:rPr>
              <w:t xml:space="preserve"> </w:t>
            </w:r>
            <w:proofErr w:type="spellStart"/>
            <w:proofErr w:type="gramStart"/>
            <w:r>
              <w:rPr>
                <w:bCs/>
              </w:rPr>
              <w:t>Mr.Prescott</w:t>
            </w:r>
            <w:proofErr w:type="spellEnd"/>
            <w:proofErr w:type="gramEnd"/>
            <w:r>
              <w:rPr>
                <w:bCs/>
              </w:rPr>
              <w:t>,</w:t>
            </w:r>
          </w:p>
          <w:p w14:paraId="188A332A" w14:textId="77777777" w:rsidR="007F0AB2" w:rsidRDefault="007F0AB2" w:rsidP="007F0AB2">
            <w:pPr>
              <w:pStyle w:val="Text"/>
              <w:spacing w:before="0" w:line="276" w:lineRule="auto"/>
              <w:ind w:firstLine="34"/>
              <w:rPr>
                <w:bCs/>
              </w:rPr>
            </w:pPr>
            <w:r>
              <w:rPr>
                <w:bCs/>
              </w:rPr>
              <w:t>I am sorry to say that I cannot attend the annual club meeting on the 21</w:t>
            </w:r>
            <w:r w:rsidRPr="007F0AB2">
              <w:rPr>
                <w:bCs/>
                <w:vertAlign w:val="superscript"/>
              </w:rPr>
              <w:t>st</w:t>
            </w:r>
            <w:r>
              <w:rPr>
                <w:bCs/>
              </w:rPr>
              <w:t xml:space="preserve"> of December.</w:t>
            </w:r>
          </w:p>
          <w:p w14:paraId="179B4A8D" w14:textId="3ADC6D83" w:rsidR="007F0AB2" w:rsidRDefault="004D215B" w:rsidP="007F0AB2">
            <w:pPr>
              <w:pStyle w:val="Text"/>
              <w:spacing w:before="0" w:line="276" w:lineRule="auto"/>
              <w:ind w:firstLine="34"/>
              <w:rPr>
                <w:bCs/>
              </w:rPr>
            </w:pPr>
            <w:r w:rsidRPr="004D215B">
              <w:rPr>
                <w:bCs/>
                <w:i/>
                <w:iCs/>
                <w:u w:val="single"/>
                <w:vertAlign w:val="superscript"/>
              </w:rPr>
              <w:t>1</w:t>
            </w:r>
            <w:r w:rsidR="007F0AB2" w:rsidRPr="004D215B">
              <w:rPr>
                <w:bCs/>
                <w:i/>
                <w:iCs/>
                <w:u w:val="single"/>
              </w:rPr>
              <w:t>Unfortunately</w:t>
            </w:r>
            <w:r w:rsidR="007F0AB2" w:rsidRPr="004D215B">
              <w:rPr>
                <w:bCs/>
                <w:i/>
                <w:iCs/>
              </w:rPr>
              <w:t xml:space="preserve"> / So</w:t>
            </w:r>
            <w:r w:rsidR="007F0AB2">
              <w:rPr>
                <w:bCs/>
              </w:rPr>
              <w:t xml:space="preserve">, I am in hospital at the moment recovering from an appendix operation. I have to stay here for a </w:t>
            </w:r>
            <w:r w:rsidRPr="004D215B">
              <w:rPr>
                <w:bCs/>
                <w:vertAlign w:val="superscript"/>
              </w:rPr>
              <w:t>2</w:t>
            </w:r>
            <w:r w:rsidR="007F0AB2" w:rsidRPr="004D215B">
              <w:rPr>
                <w:bCs/>
                <w:i/>
                <w:iCs/>
              </w:rPr>
              <w:t>little / less</w:t>
            </w:r>
            <w:r w:rsidR="007F0AB2">
              <w:rPr>
                <w:bCs/>
              </w:rPr>
              <w:t xml:space="preserve"> longer than I originally thought, and therefore will be absent.</w:t>
            </w:r>
          </w:p>
          <w:p w14:paraId="1B9B6A55" w14:textId="0B0A9BED" w:rsidR="007F0AB2" w:rsidRDefault="004D215B" w:rsidP="007F0AB2">
            <w:pPr>
              <w:pStyle w:val="Text"/>
              <w:spacing w:before="0" w:line="276" w:lineRule="auto"/>
              <w:ind w:firstLine="34"/>
              <w:rPr>
                <w:bCs/>
              </w:rPr>
            </w:pPr>
            <w:r w:rsidRPr="004D215B">
              <w:rPr>
                <w:bCs/>
                <w:i/>
                <w:iCs/>
                <w:vertAlign w:val="superscript"/>
              </w:rPr>
              <w:t>3</w:t>
            </w:r>
            <w:r w:rsidRPr="004D215B">
              <w:rPr>
                <w:bCs/>
                <w:i/>
                <w:iCs/>
              </w:rPr>
              <w:t>However / And</w:t>
            </w:r>
            <w:r w:rsidR="007F0AB2" w:rsidRPr="004D215B">
              <w:rPr>
                <w:bCs/>
                <w:i/>
                <w:iCs/>
              </w:rPr>
              <w:t>,</w:t>
            </w:r>
            <w:r w:rsidR="007F0AB2">
              <w:rPr>
                <w:bCs/>
              </w:rPr>
              <w:t xml:space="preserve"> I would like to make a request for the club’s future, I think that if you increase the cost of membership, many members will be forced to leave as prices are already </w:t>
            </w:r>
            <w:r w:rsidRPr="004D215B">
              <w:rPr>
                <w:bCs/>
                <w:vertAlign w:val="superscript"/>
              </w:rPr>
              <w:t>4</w:t>
            </w:r>
            <w:r w:rsidR="007F0AB2" w:rsidRPr="004D215B">
              <w:rPr>
                <w:bCs/>
                <w:i/>
                <w:iCs/>
              </w:rPr>
              <w:t>quite</w:t>
            </w:r>
            <w:r w:rsidRPr="004D215B">
              <w:rPr>
                <w:bCs/>
                <w:i/>
                <w:iCs/>
              </w:rPr>
              <w:t xml:space="preserve"> / </w:t>
            </w:r>
            <w:proofErr w:type="gramStart"/>
            <w:r w:rsidRPr="004D215B">
              <w:rPr>
                <w:bCs/>
                <w:i/>
                <w:iCs/>
              </w:rPr>
              <w:t>quiet</w:t>
            </w:r>
            <w:proofErr w:type="gramEnd"/>
            <w:r w:rsidR="007F0AB2">
              <w:rPr>
                <w:bCs/>
              </w:rPr>
              <w:t xml:space="preserve"> high. Therefore, I ask you to reconsider any changes in cost.</w:t>
            </w:r>
          </w:p>
          <w:p w14:paraId="7421ABBE" w14:textId="493D1F72" w:rsidR="007F0AB2" w:rsidRDefault="007F0AB2" w:rsidP="007F0AB2">
            <w:pPr>
              <w:pStyle w:val="Text"/>
              <w:spacing w:before="0" w:line="276" w:lineRule="auto"/>
              <w:ind w:firstLine="34"/>
              <w:rPr>
                <w:bCs/>
              </w:rPr>
            </w:pPr>
            <w:r>
              <w:rPr>
                <w:bCs/>
              </w:rPr>
              <w:t xml:space="preserve">I hope that you will think </w:t>
            </w:r>
            <w:r w:rsidR="004D215B" w:rsidRPr="004D215B">
              <w:rPr>
                <w:bCs/>
                <w:vertAlign w:val="superscript"/>
              </w:rPr>
              <w:t>5</w:t>
            </w:r>
            <w:r w:rsidRPr="004D215B">
              <w:rPr>
                <w:bCs/>
                <w:i/>
                <w:iCs/>
              </w:rPr>
              <w:t>carefully</w:t>
            </w:r>
            <w:r w:rsidR="004D215B" w:rsidRPr="004D215B">
              <w:rPr>
                <w:bCs/>
                <w:i/>
                <w:iCs/>
              </w:rPr>
              <w:t xml:space="preserve"> / carelessly</w:t>
            </w:r>
            <w:r>
              <w:rPr>
                <w:bCs/>
              </w:rPr>
              <w:t xml:space="preserve"> about my request, and I apologise </w:t>
            </w:r>
            <w:r w:rsidR="004D215B" w:rsidRPr="004D215B">
              <w:rPr>
                <w:bCs/>
                <w:vertAlign w:val="superscript"/>
              </w:rPr>
              <w:t>6</w:t>
            </w:r>
            <w:r w:rsidRPr="004D215B">
              <w:rPr>
                <w:bCs/>
                <w:i/>
                <w:iCs/>
              </w:rPr>
              <w:t>for</w:t>
            </w:r>
            <w:r w:rsidR="004D215B" w:rsidRPr="004D215B">
              <w:rPr>
                <w:bCs/>
                <w:i/>
                <w:iCs/>
              </w:rPr>
              <w:t xml:space="preserve"> / to</w:t>
            </w:r>
            <w:r>
              <w:rPr>
                <w:bCs/>
              </w:rPr>
              <w:t xml:space="preserve"> the fact that I cannot come. I am sure that I will be present at next year’s meeting.</w:t>
            </w:r>
          </w:p>
          <w:p w14:paraId="088D56D0" w14:textId="77777777" w:rsidR="007F0AB2" w:rsidRDefault="007F0AB2" w:rsidP="007F0AB2">
            <w:pPr>
              <w:pStyle w:val="Text"/>
              <w:spacing w:before="0" w:line="276" w:lineRule="auto"/>
              <w:ind w:firstLine="34"/>
              <w:rPr>
                <w:bCs/>
              </w:rPr>
            </w:pPr>
            <w:r>
              <w:rPr>
                <w:bCs/>
              </w:rPr>
              <w:t>Yours sincerely,</w:t>
            </w:r>
          </w:p>
          <w:p w14:paraId="2C7D18FC" w14:textId="306C3474" w:rsidR="007F0AB2" w:rsidRPr="007F0AB2" w:rsidRDefault="007F0AB2" w:rsidP="007F0AB2">
            <w:pPr>
              <w:pStyle w:val="Text"/>
              <w:spacing w:before="0" w:line="276" w:lineRule="auto"/>
              <w:ind w:firstLine="34"/>
              <w:rPr>
                <w:bCs/>
              </w:rPr>
            </w:pPr>
            <w:r>
              <w:rPr>
                <w:bCs/>
              </w:rPr>
              <w:t>Jonathan Pritchard</w:t>
            </w:r>
          </w:p>
        </w:tc>
      </w:tr>
    </w:tbl>
    <w:p w14:paraId="2DABCBF2" w14:textId="77777777" w:rsidR="002E007F" w:rsidRDefault="00D70207" w:rsidP="00D70207">
      <w:pPr>
        <w:pStyle w:val="ScoreBox"/>
      </w:pPr>
      <w:r>
        <w:t>/5</w:t>
      </w:r>
    </w:p>
    <w:p w14:paraId="32BBC274" w14:textId="77777777" w:rsidR="005430D7" w:rsidRDefault="00544D9F" w:rsidP="00B30305">
      <w:pPr>
        <w:pStyle w:val="Rubric"/>
        <w:ind w:left="284" w:hanging="284"/>
      </w:pPr>
      <w:r w:rsidRPr="009B2EDE">
        <w:t>1</w:t>
      </w:r>
      <w:r>
        <w:t>5</w:t>
      </w:r>
      <w:r w:rsidR="00C81100">
        <w:t xml:space="preserve"> </w:t>
      </w:r>
      <w:r w:rsidR="004D5742">
        <w:tab/>
      </w:r>
      <w:r w:rsidR="0042208E">
        <w:t>Write an essay. Choose either topic A or topic B, t</w:t>
      </w:r>
      <w:r w:rsidR="00106AA7">
        <w:t>hen follow steps</w:t>
      </w:r>
      <w:r w:rsidR="00183A7B">
        <w:t xml:space="preserve"> 1</w:t>
      </w:r>
      <w:r w:rsidR="00183A7B" w:rsidRPr="00786616">
        <w:t>–</w:t>
      </w:r>
      <w:r w:rsidR="00183A7B">
        <w:t>3</w:t>
      </w:r>
      <w:r w:rsidR="0042208E">
        <w:t xml:space="preserve"> below</w:t>
      </w:r>
      <w:r w:rsidR="00106AA7">
        <w:t>.</w:t>
      </w:r>
    </w:p>
    <w:tbl>
      <w:tblPr>
        <w:tblW w:w="4253" w:type="dxa"/>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253"/>
      </w:tblGrid>
      <w:tr w:rsidR="00893D85" w14:paraId="23C32DCA" w14:textId="77777777" w:rsidTr="009251CF">
        <w:trPr>
          <w:trHeight w:val="221"/>
        </w:trPr>
        <w:tc>
          <w:tcPr>
            <w:tcW w:w="4253" w:type="dxa"/>
            <w:tcBorders>
              <w:top w:val="single" w:sz="4" w:space="0" w:color="auto"/>
              <w:left w:val="single" w:sz="4" w:space="0" w:color="auto"/>
              <w:right w:val="single" w:sz="4" w:space="0" w:color="auto"/>
            </w:tcBorders>
          </w:tcPr>
          <w:p w14:paraId="681FB72D" w14:textId="377DF090" w:rsidR="00DA7104" w:rsidRPr="0084592E" w:rsidRDefault="00DA7104" w:rsidP="0056679D">
            <w:pPr>
              <w:pStyle w:val="Text"/>
              <w:spacing w:line="288" w:lineRule="auto"/>
              <w:ind w:left="1026" w:hanging="992"/>
              <w:rPr>
                <w:b/>
              </w:rPr>
            </w:pPr>
            <w:r w:rsidRPr="00DA7104">
              <w:rPr>
                <w:b/>
              </w:rPr>
              <w:t>Topic A</w:t>
            </w:r>
            <w:r w:rsidR="0056679D">
              <w:rPr>
                <w:b/>
              </w:rPr>
              <w:tab/>
            </w:r>
            <w:r w:rsidR="000213EC">
              <w:rPr>
                <w:bCs/>
              </w:rPr>
              <w:t xml:space="preserve">What was the most beautiful place in nature you have ever seen? Where is the place? When did you go there? What activities you can do there? </w:t>
            </w:r>
          </w:p>
        </w:tc>
      </w:tr>
    </w:tbl>
    <w:p w14:paraId="11C05C34" w14:textId="77777777" w:rsidR="00DA7104" w:rsidRPr="00B30305" w:rsidRDefault="00DA7104" w:rsidP="00B30305">
      <w:pPr>
        <w:spacing w:before="0" w:after="0"/>
        <w:rPr>
          <w:sz w:val="20"/>
          <w:szCs w:val="20"/>
        </w:rPr>
      </w:pPr>
    </w:p>
    <w:tbl>
      <w:tblPr>
        <w:tblW w:w="4253" w:type="dxa"/>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253"/>
      </w:tblGrid>
      <w:tr w:rsidR="00DA7104" w14:paraId="135D5386" w14:textId="77777777" w:rsidTr="00DA7104">
        <w:trPr>
          <w:trHeight w:val="221"/>
        </w:trPr>
        <w:tc>
          <w:tcPr>
            <w:tcW w:w="4253" w:type="dxa"/>
            <w:tcBorders>
              <w:top w:val="single" w:sz="4" w:space="0" w:color="auto"/>
              <w:left w:val="single" w:sz="4" w:space="0" w:color="auto"/>
              <w:right w:val="single" w:sz="4" w:space="0" w:color="auto"/>
            </w:tcBorders>
          </w:tcPr>
          <w:p w14:paraId="1B9DE4C0" w14:textId="46364694" w:rsidR="00DA7104" w:rsidRDefault="0084592E" w:rsidP="0056679D">
            <w:pPr>
              <w:pStyle w:val="Text"/>
              <w:spacing w:line="288" w:lineRule="auto"/>
              <w:ind w:left="1026" w:hanging="992"/>
            </w:pPr>
            <w:r w:rsidRPr="00DA7104">
              <w:rPr>
                <w:b/>
              </w:rPr>
              <w:t xml:space="preserve">Topic </w:t>
            </w:r>
            <w:r>
              <w:rPr>
                <w:b/>
              </w:rPr>
              <w:t>B</w:t>
            </w:r>
            <w:r w:rsidR="0056679D">
              <w:rPr>
                <w:b/>
              </w:rPr>
              <w:tab/>
            </w:r>
            <w:r w:rsidR="000213EC">
              <w:rPr>
                <w:bCs/>
              </w:rPr>
              <w:t>What is the place where you are most relaxed? Where is the place? What do you usually do there? What other things can people do there?</w:t>
            </w:r>
          </w:p>
        </w:tc>
      </w:tr>
    </w:tbl>
    <w:p w14:paraId="7E59F0E0" w14:textId="77777777" w:rsidR="00106AA7" w:rsidRPr="00786616" w:rsidRDefault="00735FB6" w:rsidP="00C81100">
      <w:pPr>
        <w:pStyle w:val="Rubric"/>
      </w:pPr>
      <w:r>
        <w:t>1</w:t>
      </w:r>
      <w:r w:rsidR="00106AA7" w:rsidRPr="00512E7F">
        <w:tab/>
      </w:r>
      <w:r w:rsidRPr="00786616">
        <w:t>Read the questions and make notes about the topic.</w:t>
      </w:r>
    </w:p>
    <w:p w14:paraId="5B7AC03A" w14:textId="77777777" w:rsidR="00106AA7" w:rsidRPr="00786616" w:rsidRDefault="0042208E" w:rsidP="00C81100">
      <w:pPr>
        <w:pStyle w:val="Rubric"/>
      </w:pPr>
      <w:r w:rsidRPr="00786616">
        <w:t>2</w:t>
      </w:r>
      <w:r w:rsidR="00106AA7" w:rsidRPr="00786616">
        <w:tab/>
      </w:r>
      <w:r w:rsidR="000B13D7" w:rsidRPr="00786616">
        <w:t>Decide how you will organise your ideas.</w:t>
      </w:r>
    </w:p>
    <w:p w14:paraId="0F2D5ED8" w14:textId="77777777" w:rsidR="00106AA7" w:rsidRPr="00786616" w:rsidRDefault="0042208E" w:rsidP="00C81100">
      <w:pPr>
        <w:pStyle w:val="Rubric"/>
      </w:pPr>
      <w:r w:rsidRPr="00786616">
        <w:t>3</w:t>
      </w:r>
      <w:r w:rsidR="00106AA7" w:rsidRPr="00786616">
        <w:tab/>
      </w:r>
      <w:r w:rsidR="000B13D7" w:rsidRPr="00786616">
        <w:t xml:space="preserve">Write </w:t>
      </w:r>
      <w:r w:rsidR="000654D5" w:rsidRPr="00786616">
        <w:t>80–</w:t>
      </w:r>
      <w:r w:rsidR="00FE5DC9" w:rsidRPr="00786616">
        <w:t>120</w:t>
      </w:r>
      <w:r w:rsidR="000B13D7" w:rsidRPr="00786616">
        <w:t xml:space="preserve"> words</w:t>
      </w:r>
      <w:r w:rsidR="00106AA7" w:rsidRPr="00786616">
        <w:t>.</w:t>
      </w:r>
    </w:p>
    <w:p w14:paraId="5A9C3BEA" w14:textId="77777777" w:rsidR="00106AA7" w:rsidRDefault="00106AA7" w:rsidP="00106AA7"/>
    <w:p w14:paraId="36B369BC" w14:textId="77777777" w:rsidR="003D6266" w:rsidRDefault="003D6266" w:rsidP="00106AA7"/>
    <w:p w14:paraId="1BEC1017" w14:textId="77777777" w:rsidR="003D6266" w:rsidRDefault="003D6266" w:rsidP="00106AA7"/>
    <w:p w14:paraId="4A31FE13" w14:textId="77777777" w:rsidR="003D6266" w:rsidRDefault="003D6266" w:rsidP="00106AA7"/>
    <w:p w14:paraId="7AECEFD2" w14:textId="77777777" w:rsidR="003D6266" w:rsidRDefault="003D6266" w:rsidP="00106AA7"/>
    <w:p w14:paraId="6EB95215" w14:textId="77777777" w:rsidR="003D6266" w:rsidRDefault="003D6266" w:rsidP="00106AA7"/>
    <w:p w14:paraId="568EE723" w14:textId="77777777" w:rsidR="003D6266" w:rsidRDefault="003D6266" w:rsidP="00106AA7"/>
    <w:p w14:paraId="4A976521" w14:textId="77777777" w:rsidR="003D6266" w:rsidRDefault="003D6266" w:rsidP="004D215B">
      <w:pPr>
        <w:ind w:left="0" w:firstLine="0"/>
      </w:pPr>
    </w:p>
    <w:p w14:paraId="2D0F8811" w14:textId="77777777" w:rsidR="00125A8A" w:rsidRDefault="00125A8A" w:rsidP="003D6266">
      <w:pPr>
        <w:pStyle w:val="Text"/>
        <w:spacing w:line="360" w:lineRule="auto"/>
        <w:rPr>
          <w:rStyle w:val="GapFillchr"/>
        </w:rPr>
      </w:pPr>
    </w:p>
    <w:p w14:paraId="47E3CF4A" w14:textId="77777777" w:rsidR="003D6266" w:rsidRPr="00374769" w:rsidRDefault="003D6266" w:rsidP="003D6266">
      <w:pPr>
        <w:pStyle w:val="Text"/>
        <w:spacing w:line="360" w:lineRule="auto"/>
      </w:pPr>
      <w:r w:rsidRPr="00374769">
        <w:rPr>
          <w:rStyle w:val="GapFillchr"/>
        </w:rPr>
        <w:t>                                                                                             </w:t>
      </w:r>
    </w:p>
    <w:p w14:paraId="09941EEE" w14:textId="77777777" w:rsidR="003D6266" w:rsidRPr="00374769" w:rsidRDefault="003D6266" w:rsidP="003D6266">
      <w:pPr>
        <w:pStyle w:val="Text"/>
        <w:spacing w:line="360" w:lineRule="auto"/>
      </w:pPr>
      <w:r w:rsidRPr="00374769">
        <w:rPr>
          <w:rStyle w:val="GapFillchr"/>
        </w:rPr>
        <w:t>                                                                                             </w:t>
      </w:r>
    </w:p>
    <w:p w14:paraId="12734A29" w14:textId="77777777" w:rsidR="003D6266" w:rsidRPr="00374769" w:rsidRDefault="003D6266" w:rsidP="003D6266">
      <w:pPr>
        <w:pStyle w:val="Text"/>
        <w:spacing w:line="360" w:lineRule="auto"/>
      </w:pPr>
      <w:r w:rsidRPr="00374769">
        <w:rPr>
          <w:rStyle w:val="GapFillchr"/>
        </w:rPr>
        <w:t>                                                                                             </w:t>
      </w:r>
    </w:p>
    <w:p w14:paraId="6BF0B51F" w14:textId="77777777" w:rsidR="003D6266" w:rsidRPr="00374769" w:rsidRDefault="003D6266" w:rsidP="003D6266">
      <w:pPr>
        <w:pStyle w:val="Text"/>
        <w:spacing w:line="360" w:lineRule="auto"/>
      </w:pPr>
      <w:r w:rsidRPr="00374769">
        <w:rPr>
          <w:rStyle w:val="GapFillchr"/>
        </w:rPr>
        <w:t>                                                                                             </w:t>
      </w:r>
    </w:p>
    <w:p w14:paraId="0C61693D" w14:textId="77777777" w:rsidR="003D6266" w:rsidRPr="00374769" w:rsidRDefault="003D6266" w:rsidP="003D6266">
      <w:pPr>
        <w:pStyle w:val="Text"/>
        <w:spacing w:line="360" w:lineRule="auto"/>
      </w:pPr>
      <w:r w:rsidRPr="00374769">
        <w:rPr>
          <w:rStyle w:val="GapFillchr"/>
        </w:rPr>
        <w:t>                                                                                             </w:t>
      </w:r>
    </w:p>
    <w:p w14:paraId="100F101F" w14:textId="77777777" w:rsidR="003D6266" w:rsidRPr="00374769" w:rsidRDefault="003D6266" w:rsidP="003D6266">
      <w:pPr>
        <w:pStyle w:val="Text"/>
        <w:spacing w:line="360" w:lineRule="auto"/>
      </w:pPr>
      <w:r w:rsidRPr="00374769">
        <w:rPr>
          <w:rStyle w:val="GapFillchr"/>
        </w:rPr>
        <w:t>                                                                                             </w:t>
      </w:r>
    </w:p>
    <w:p w14:paraId="2CEA2943" w14:textId="77777777" w:rsidR="003D6266" w:rsidRPr="00374769" w:rsidRDefault="003D6266" w:rsidP="003D6266">
      <w:pPr>
        <w:pStyle w:val="Text"/>
        <w:spacing w:line="360" w:lineRule="auto"/>
      </w:pPr>
      <w:r w:rsidRPr="00374769">
        <w:rPr>
          <w:rStyle w:val="GapFillchr"/>
        </w:rPr>
        <w:t>                                                                                             </w:t>
      </w:r>
    </w:p>
    <w:p w14:paraId="2E3DCB6E" w14:textId="77777777" w:rsidR="003D6266" w:rsidRPr="00374769" w:rsidRDefault="003D6266" w:rsidP="003D6266">
      <w:pPr>
        <w:pStyle w:val="Text"/>
        <w:spacing w:line="360" w:lineRule="auto"/>
      </w:pPr>
      <w:r w:rsidRPr="00374769">
        <w:rPr>
          <w:rStyle w:val="GapFillchr"/>
        </w:rPr>
        <w:t>                                                                                             </w:t>
      </w:r>
    </w:p>
    <w:p w14:paraId="13B1F782" w14:textId="77777777" w:rsidR="003D6266" w:rsidRPr="00374769" w:rsidRDefault="003D6266" w:rsidP="003D6266">
      <w:pPr>
        <w:pStyle w:val="Text"/>
        <w:spacing w:line="360" w:lineRule="auto"/>
      </w:pPr>
      <w:r w:rsidRPr="00374769">
        <w:rPr>
          <w:rStyle w:val="GapFillchr"/>
        </w:rPr>
        <w:t>                                                                                             </w:t>
      </w:r>
    </w:p>
    <w:p w14:paraId="2D70E0B6" w14:textId="77777777" w:rsidR="003D6266" w:rsidRPr="00374769" w:rsidRDefault="003D6266" w:rsidP="003D6266">
      <w:pPr>
        <w:pStyle w:val="Text"/>
        <w:spacing w:line="360" w:lineRule="auto"/>
      </w:pPr>
      <w:r w:rsidRPr="00374769">
        <w:rPr>
          <w:rStyle w:val="GapFillchr"/>
        </w:rPr>
        <w:t>                                                                                             </w:t>
      </w:r>
    </w:p>
    <w:p w14:paraId="5E697F94" w14:textId="77777777" w:rsidR="003D6266" w:rsidRPr="00374769" w:rsidRDefault="003D6266" w:rsidP="003D6266">
      <w:pPr>
        <w:pStyle w:val="Text"/>
        <w:spacing w:line="360" w:lineRule="auto"/>
      </w:pPr>
      <w:r w:rsidRPr="00374769">
        <w:rPr>
          <w:rStyle w:val="GapFillchr"/>
        </w:rPr>
        <w:t>                                                                                             </w:t>
      </w:r>
    </w:p>
    <w:p w14:paraId="10504C53" w14:textId="77777777" w:rsidR="003D6266" w:rsidRPr="00374769" w:rsidRDefault="003D6266" w:rsidP="003D6266">
      <w:pPr>
        <w:pStyle w:val="Text"/>
        <w:spacing w:line="360" w:lineRule="auto"/>
      </w:pPr>
      <w:r w:rsidRPr="00374769">
        <w:rPr>
          <w:rStyle w:val="GapFillchr"/>
        </w:rPr>
        <w:t>                                                                                             </w:t>
      </w:r>
    </w:p>
    <w:p w14:paraId="738CD3C8" w14:textId="77777777" w:rsidR="003D6266" w:rsidRPr="00374769" w:rsidRDefault="003D6266" w:rsidP="003D6266">
      <w:pPr>
        <w:pStyle w:val="Text"/>
        <w:spacing w:line="360" w:lineRule="auto"/>
      </w:pPr>
      <w:r w:rsidRPr="00374769">
        <w:rPr>
          <w:rStyle w:val="GapFillchr"/>
        </w:rPr>
        <w:t>                                                                                             </w:t>
      </w:r>
    </w:p>
    <w:p w14:paraId="7CA5925E" w14:textId="77777777" w:rsidR="003D6266" w:rsidRPr="00374769" w:rsidRDefault="003D6266" w:rsidP="003D6266">
      <w:pPr>
        <w:pStyle w:val="Text"/>
        <w:spacing w:line="360" w:lineRule="auto"/>
      </w:pPr>
      <w:r w:rsidRPr="00374769">
        <w:rPr>
          <w:rStyle w:val="GapFillchr"/>
        </w:rPr>
        <w:t>                                                                                             </w:t>
      </w:r>
    </w:p>
    <w:p w14:paraId="76ED23F2" w14:textId="77777777" w:rsidR="003D6266" w:rsidRPr="00374769" w:rsidRDefault="003D6266" w:rsidP="003D6266">
      <w:pPr>
        <w:pStyle w:val="Text"/>
        <w:spacing w:line="360" w:lineRule="auto"/>
      </w:pPr>
      <w:r w:rsidRPr="00374769">
        <w:rPr>
          <w:rStyle w:val="GapFillchr"/>
        </w:rPr>
        <w:t>                                                                                             </w:t>
      </w:r>
    </w:p>
    <w:p w14:paraId="0288E83D" w14:textId="77777777" w:rsidR="003D6266" w:rsidRPr="00374769" w:rsidRDefault="003D6266" w:rsidP="003D6266">
      <w:pPr>
        <w:pStyle w:val="Text"/>
        <w:spacing w:line="360" w:lineRule="auto"/>
      </w:pPr>
      <w:r w:rsidRPr="00374769">
        <w:rPr>
          <w:rStyle w:val="GapFillchr"/>
        </w:rPr>
        <w:t>                                                                                             </w:t>
      </w:r>
    </w:p>
    <w:p w14:paraId="5942203C" w14:textId="77777777" w:rsidR="003D6266" w:rsidRPr="00374769" w:rsidRDefault="003D6266" w:rsidP="003D6266">
      <w:pPr>
        <w:pStyle w:val="Text"/>
        <w:spacing w:line="360" w:lineRule="auto"/>
      </w:pPr>
      <w:r w:rsidRPr="00374769">
        <w:rPr>
          <w:rStyle w:val="GapFillchr"/>
        </w:rPr>
        <w:t>                                                                                             </w:t>
      </w:r>
    </w:p>
    <w:p w14:paraId="58DB80DA" w14:textId="77777777" w:rsidR="003D6266" w:rsidRPr="00374769" w:rsidRDefault="003D6266" w:rsidP="003D6266">
      <w:pPr>
        <w:pStyle w:val="Text"/>
        <w:spacing w:line="360" w:lineRule="auto"/>
      </w:pPr>
      <w:r w:rsidRPr="00374769">
        <w:rPr>
          <w:rStyle w:val="GapFillchr"/>
        </w:rPr>
        <w:t>                                                                                             </w:t>
      </w:r>
    </w:p>
    <w:p w14:paraId="77EB20FB" w14:textId="77777777" w:rsidR="003D6266" w:rsidRPr="00374769" w:rsidRDefault="003D6266" w:rsidP="003D6266">
      <w:pPr>
        <w:pStyle w:val="Text"/>
        <w:spacing w:line="360" w:lineRule="auto"/>
      </w:pPr>
      <w:r w:rsidRPr="00374769">
        <w:rPr>
          <w:rStyle w:val="GapFillchr"/>
        </w:rPr>
        <w:t>                                                                                             </w:t>
      </w:r>
    </w:p>
    <w:p w14:paraId="125D2BB5" w14:textId="77777777" w:rsidR="003D6266" w:rsidRPr="00374769" w:rsidRDefault="003D6266" w:rsidP="003D6266">
      <w:pPr>
        <w:pStyle w:val="Text"/>
        <w:spacing w:line="360" w:lineRule="auto"/>
      </w:pPr>
      <w:r w:rsidRPr="00374769">
        <w:rPr>
          <w:rStyle w:val="GapFillchr"/>
        </w:rPr>
        <w:t>                                                                                             </w:t>
      </w:r>
    </w:p>
    <w:p w14:paraId="1B626F3C" w14:textId="77777777" w:rsidR="003D6266" w:rsidRPr="00374769" w:rsidRDefault="003D6266" w:rsidP="003D6266">
      <w:pPr>
        <w:pStyle w:val="Text"/>
        <w:spacing w:line="360" w:lineRule="auto"/>
      </w:pPr>
      <w:r w:rsidRPr="00374769">
        <w:rPr>
          <w:rStyle w:val="GapFillchr"/>
        </w:rPr>
        <w:t>                                                                                             </w:t>
      </w:r>
    </w:p>
    <w:p w14:paraId="2A521848" w14:textId="77777777" w:rsidR="003D6266" w:rsidRPr="00374769" w:rsidRDefault="003D6266" w:rsidP="003D6266">
      <w:pPr>
        <w:pStyle w:val="Text"/>
        <w:spacing w:line="360" w:lineRule="auto"/>
      </w:pPr>
      <w:r w:rsidRPr="00374769">
        <w:rPr>
          <w:rStyle w:val="GapFillchr"/>
        </w:rPr>
        <w:t>                                                                                             </w:t>
      </w:r>
    </w:p>
    <w:p w14:paraId="2A7A4093" w14:textId="77777777" w:rsidR="003D6266" w:rsidRPr="00374769" w:rsidRDefault="003D6266" w:rsidP="003D6266">
      <w:pPr>
        <w:pStyle w:val="Text"/>
        <w:spacing w:line="360" w:lineRule="auto"/>
      </w:pPr>
      <w:r w:rsidRPr="00374769">
        <w:rPr>
          <w:rStyle w:val="GapFillchr"/>
        </w:rPr>
        <w:t>                                                                                             </w:t>
      </w:r>
    </w:p>
    <w:p w14:paraId="2F0C06A5" w14:textId="77777777" w:rsidR="003D6266" w:rsidRPr="00374769" w:rsidRDefault="003D6266" w:rsidP="003D6266">
      <w:pPr>
        <w:pStyle w:val="Text"/>
        <w:spacing w:line="360" w:lineRule="auto"/>
      </w:pPr>
      <w:r w:rsidRPr="00374769">
        <w:rPr>
          <w:rStyle w:val="GapFillchr"/>
        </w:rPr>
        <w:t>                                                                                             </w:t>
      </w:r>
    </w:p>
    <w:p w14:paraId="7B67A71A" w14:textId="77777777" w:rsidR="003D6266" w:rsidRPr="00374769" w:rsidRDefault="003D6266" w:rsidP="003D6266">
      <w:pPr>
        <w:pStyle w:val="Text"/>
        <w:spacing w:line="360" w:lineRule="auto"/>
      </w:pPr>
      <w:r w:rsidRPr="00374769">
        <w:rPr>
          <w:rStyle w:val="GapFillchr"/>
        </w:rPr>
        <w:t>                                                                                             </w:t>
      </w:r>
    </w:p>
    <w:p w14:paraId="5282955E" w14:textId="77777777" w:rsidR="003D6266" w:rsidRPr="00374769" w:rsidRDefault="003D6266" w:rsidP="003D6266">
      <w:pPr>
        <w:pStyle w:val="Text"/>
        <w:spacing w:line="360" w:lineRule="auto"/>
      </w:pPr>
      <w:r w:rsidRPr="00374769">
        <w:rPr>
          <w:rStyle w:val="GapFillchr"/>
        </w:rPr>
        <w:t>                                                                                             </w:t>
      </w:r>
    </w:p>
    <w:p w14:paraId="76A919FA" w14:textId="77777777" w:rsidR="003D6266" w:rsidRPr="00374769" w:rsidRDefault="003D6266" w:rsidP="003D6266">
      <w:pPr>
        <w:pStyle w:val="Text"/>
        <w:spacing w:line="360" w:lineRule="auto"/>
      </w:pPr>
      <w:r w:rsidRPr="00374769">
        <w:rPr>
          <w:rStyle w:val="GapFillchr"/>
        </w:rPr>
        <w:t>                                                                                             </w:t>
      </w:r>
    </w:p>
    <w:p w14:paraId="50567C10" w14:textId="77777777" w:rsidR="003D6266" w:rsidRDefault="003D6266" w:rsidP="003D6266">
      <w:pPr>
        <w:pStyle w:val="ScoreBox"/>
      </w:pPr>
      <w:r>
        <w:t>/10</w:t>
      </w:r>
    </w:p>
    <w:p w14:paraId="20E24F8D" w14:textId="77777777" w:rsidR="003D6266" w:rsidRDefault="003D6266" w:rsidP="003D6266">
      <w:pPr>
        <w:pStyle w:val="ScoreBox"/>
      </w:pPr>
    </w:p>
    <w:p w14:paraId="2512909E" w14:textId="77777777" w:rsidR="00893D85" w:rsidRPr="00374769" w:rsidRDefault="003D6266" w:rsidP="00B30305">
      <w:pPr>
        <w:pStyle w:val="ScoreBox"/>
      </w:pPr>
      <w:r>
        <w:t>/100</w:t>
      </w:r>
    </w:p>
    <w:p w14:paraId="5442C04F" w14:textId="77777777" w:rsidR="00176908" w:rsidRPr="007556B5" w:rsidRDefault="00176908" w:rsidP="00893D85">
      <w:pPr>
        <w:pStyle w:val="Text"/>
        <w:rPr>
          <w:sz w:val="2"/>
        </w:rPr>
      </w:pPr>
    </w:p>
    <w:sectPr w:rsidR="00176908" w:rsidRPr="007556B5" w:rsidSect="00125A8A">
      <w:headerReference w:type="default" r:id="rId8"/>
      <w:footerReference w:type="even" r:id="rId9"/>
      <w:footerReference w:type="default" r:id="rId10"/>
      <w:type w:val="continuous"/>
      <w:pgSz w:w="11906" w:h="16838"/>
      <w:pgMar w:top="1440" w:right="1361" w:bottom="567" w:left="1418" w:header="709" w:footer="516"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8D76CC" w14:textId="77777777" w:rsidR="00C803AF" w:rsidRDefault="00C803AF" w:rsidP="009F2FB3">
      <w:r>
        <w:separator/>
      </w:r>
    </w:p>
  </w:endnote>
  <w:endnote w:type="continuationSeparator" w:id="0">
    <w:p w14:paraId="60F29B88" w14:textId="77777777" w:rsidR="00C803AF" w:rsidRDefault="00C803AF" w:rsidP="009F2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Lucida Grande">
    <w:altName w:val="Lucida Sans Unicode"/>
    <w:charset w:val="00"/>
    <w:family w:val="auto"/>
    <w:pitch w:val="variable"/>
    <w:sig w:usb0="03000003" w:usb1="00000000" w:usb2="00000000" w:usb3="00000000" w:csb0="00000001" w:csb1="00000000"/>
  </w:font>
  <w:font w:name="Charis SIL">
    <w:charset w:val="00"/>
    <w:family w:val="auto"/>
    <w:pitch w:val="variable"/>
    <w:sig w:usb0="A00002FF" w:usb1="5200A1FF" w:usb2="02000009"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94F9B" w14:textId="77777777" w:rsidR="00FF6273" w:rsidRDefault="00AE0E80" w:rsidP="009F2FB3">
    <w:pPr>
      <w:pStyle w:val="a3"/>
      <w:rPr>
        <w:rStyle w:val="a5"/>
      </w:rPr>
    </w:pPr>
    <w:r>
      <w:rPr>
        <w:rStyle w:val="a5"/>
      </w:rPr>
      <w:fldChar w:fldCharType="begin"/>
    </w:r>
    <w:r w:rsidR="00FF6273">
      <w:rPr>
        <w:rStyle w:val="a5"/>
      </w:rPr>
      <w:instrText xml:space="preserve">PAGE  </w:instrText>
    </w:r>
    <w:r>
      <w:rPr>
        <w:rStyle w:val="a5"/>
      </w:rPr>
      <w:fldChar w:fldCharType="end"/>
    </w:r>
  </w:p>
  <w:p w14:paraId="129FEB91" w14:textId="77777777" w:rsidR="00FF6273" w:rsidRDefault="00FF6273" w:rsidP="009F2FB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0714099"/>
      <w:docPartObj>
        <w:docPartGallery w:val="Page Numbers (Bottom of Page)"/>
        <w:docPartUnique/>
      </w:docPartObj>
    </w:sdtPr>
    <w:sdtEndPr>
      <w:rPr>
        <w:noProof/>
      </w:rPr>
    </w:sdtEndPr>
    <w:sdtContent>
      <w:p w14:paraId="1858DE72" w14:textId="77777777" w:rsidR="00183A7B" w:rsidRPr="0017238A" w:rsidRDefault="00183A7B" w:rsidP="00183A7B">
        <w:pPr>
          <w:pStyle w:val="a3"/>
          <w:ind w:right="460"/>
          <w:jc w:val="center"/>
          <w:rPr>
            <w:sz w:val="18"/>
            <w:szCs w:val="18"/>
          </w:rPr>
        </w:pPr>
        <w:r w:rsidRPr="0017238A">
          <w:rPr>
            <w:rFonts w:cs="Arial"/>
            <w:sz w:val="18"/>
            <w:szCs w:val="18"/>
          </w:rPr>
          <w:t>©</w:t>
        </w:r>
        <w:r w:rsidRPr="0017238A">
          <w:rPr>
            <w:sz w:val="18"/>
            <w:szCs w:val="18"/>
          </w:rPr>
          <w:t xml:space="preserve"> Pearson Education Limited 2019</w:t>
        </w:r>
      </w:p>
      <w:p w14:paraId="245A7BC8" w14:textId="77777777" w:rsidR="00FF6273" w:rsidRPr="00900C26" w:rsidRDefault="00183A7B" w:rsidP="00125A8A">
        <w:pPr>
          <w:pStyle w:val="a3"/>
          <w:jc w:val="right"/>
        </w:pPr>
        <w:r>
          <w:rPr>
            <w:noProof/>
          </w:rPr>
          <w:fldChar w:fldCharType="begin"/>
        </w:r>
        <w:r>
          <w:rPr>
            <w:noProof/>
          </w:rPr>
          <w:instrText xml:space="preserve"> PAGE   \* MERGEFORMAT </w:instrText>
        </w:r>
        <w:r>
          <w:rPr>
            <w:noProof/>
          </w:rPr>
          <w:fldChar w:fldCharType="separate"/>
        </w:r>
        <w:r w:rsidR="00C20FAC">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33B5A6" w14:textId="77777777" w:rsidR="00C803AF" w:rsidRDefault="00C803AF" w:rsidP="009F2FB3">
      <w:r>
        <w:separator/>
      </w:r>
    </w:p>
  </w:footnote>
  <w:footnote w:type="continuationSeparator" w:id="0">
    <w:p w14:paraId="75CD930B" w14:textId="77777777" w:rsidR="00C803AF" w:rsidRDefault="00C803AF" w:rsidP="009F2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415F9" w14:textId="3A23CED1" w:rsidR="00FF6273" w:rsidRPr="00125A8A" w:rsidRDefault="00FF6273" w:rsidP="00125A8A">
    <w:pPr>
      <w:pStyle w:val="a6"/>
    </w:pPr>
    <w:r w:rsidRPr="009F69EA">
      <w:rPr>
        <w:rFonts w:ascii="Arial" w:hAnsi="Arial"/>
        <w:b/>
        <w:position w:val="40"/>
        <w:sz w:val="52"/>
        <w:szCs w:val="52"/>
      </w:rPr>
      <w:t>ROADMAP</w:t>
    </w:r>
    <w:r w:rsidRPr="009F69EA">
      <w:rPr>
        <w:rFonts w:ascii="Arial" w:hAnsi="Arial" w:cs="Arial"/>
        <w:b/>
        <w:position w:val="40"/>
        <w:sz w:val="44"/>
        <w:szCs w:val="44"/>
        <w:vertAlign w:val="superscript"/>
      </w:rPr>
      <w:t>™</w:t>
    </w:r>
    <w:r>
      <w:rPr>
        <w:rFonts w:ascii="Arial" w:hAnsi="Arial"/>
        <w:position w:val="40"/>
        <w:sz w:val="27"/>
        <w:szCs w:val="27"/>
      </w:rPr>
      <w:tab/>
    </w:r>
    <w:r w:rsidRPr="00472458">
      <w:rPr>
        <w:rFonts w:ascii="Arial" w:hAnsi="Arial"/>
        <w:b/>
        <w:position w:val="40"/>
        <w:sz w:val="27"/>
        <w:szCs w:val="27"/>
      </w:rPr>
      <w:t xml:space="preserve">A2+ </w:t>
    </w:r>
    <w:r>
      <w:rPr>
        <w:rFonts w:ascii="Arial" w:hAnsi="Arial"/>
        <w:b/>
        <w:position w:val="40"/>
        <w:sz w:val="27"/>
        <w:szCs w:val="27"/>
      </w:rPr>
      <w:t>Mid-course test</w:t>
    </w:r>
    <w:r w:rsidR="003B4832">
      <w:rPr>
        <w:rFonts w:ascii="Arial" w:hAnsi="Arial"/>
        <w:b/>
        <w:position w:val="40"/>
        <w:sz w:val="27"/>
        <w:szCs w:val="27"/>
      </w:rPr>
      <w:t xml:space="preserve"> V1</w:t>
    </w:r>
    <w:r>
      <w:rPr>
        <w:rFonts w:ascii="Arial" w:hAnsi="Arial"/>
        <w:b/>
        <w:position w:val="40"/>
        <w:sz w:val="27"/>
        <w:szCs w:val="27"/>
      </w:rPr>
      <w:t xml:space="preserve"> (Units 1</w:t>
    </w:r>
    <w:r w:rsidR="00183A7B">
      <w:rPr>
        <w:rFonts w:ascii="Arial" w:hAnsi="Arial"/>
        <w:b/>
        <w:position w:val="40"/>
        <w:sz w:val="27"/>
        <w:szCs w:val="27"/>
      </w:rPr>
      <w:t>–</w:t>
    </w:r>
    <w:r>
      <w:rPr>
        <w:rFonts w:ascii="Arial" w:hAnsi="Arial"/>
        <w:b/>
        <w:position w:val="40"/>
        <w:sz w:val="27"/>
        <w:szCs w:val="27"/>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B08A246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52D1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1E4380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ACA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C2A5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28F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D2E8A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4D8EDA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7A099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0E37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036F0"/>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1" w15:restartNumberingAfterBreak="0">
    <w:nsid w:val="020C3D18"/>
    <w:multiLevelType w:val="multilevel"/>
    <w:tmpl w:val="27DC6F60"/>
    <w:lvl w:ilvl="0">
      <w:start w:val="1"/>
      <w:numFmt w:val="lowerLetter"/>
      <w:lvlText w:val="%1"/>
      <w:lvlJc w:val="left"/>
      <w:pPr>
        <w:tabs>
          <w:tab w:val="num" w:pos="284"/>
        </w:tabs>
        <w:ind w:left="284" w:hanging="284"/>
      </w:pPr>
      <w:rPr>
        <w:rFonts w:ascii="Arial" w:hAnsi="Arial" w:hint="default"/>
        <w:b w:val="0"/>
        <w:i w:val="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28F56CF"/>
    <w:multiLevelType w:val="hybridMultilevel"/>
    <w:tmpl w:val="213EA332"/>
    <w:lvl w:ilvl="0" w:tplc="08090015">
      <w:start w:val="1"/>
      <w:numFmt w:val="upp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03CB3096"/>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52B745B"/>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6AC270D"/>
    <w:multiLevelType w:val="hybridMultilevel"/>
    <w:tmpl w:val="8D7C76A6"/>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6" w15:restartNumberingAfterBreak="0">
    <w:nsid w:val="082A5596"/>
    <w:multiLevelType w:val="hybridMultilevel"/>
    <w:tmpl w:val="22E4FDE8"/>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7" w15:restartNumberingAfterBreak="0">
    <w:nsid w:val="090A789B"/>
    <w:multiLevelType w:val="hybridMultilevel"/>
    <w:tmpl w:val="1B48F5D6"/>
    <w:lvl w:ilvl="0" w:tplc="C38E9E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093E07"/>
    <w:multiLevelType w:val="hybridMultilevel"/>
    <w:tmpl w:val="C14AEC48"/>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4A772F1"/>
    <w:multiLevelType w:val="hybridMultilevel"/>
    <w:tmpl w:val="B9B610F2"/>
    <w:lvl w:ilvl="0" w:tplc="C684680E">
      <w:start w:val="1"/>
      <w:numFmt w:val="lowerLetter"/>
      <w:lvlText w:val="%1"/>
      <w:lvlJc w:val="left"/>
      <w:pPr>
        <w:tabs>
          <w:tab w:val="num" w:pos="284"/>
        </w:tabs>
        <w:ind w:left="284" w:hanging="284"/>
      </w:pPr>
      <w:rPr>
        <w:rFonts w:ascii="Arial" w:hAnsi="Arial" w:hint="default"/>
        <w:b w:val="0"/>
        <w:i w:val="0"/>
        <w:sz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195D4D9D"/>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1CF92C5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FCC0A89"/>
    <w:multiLevelType w:val="hybridMultilevel"/>
    <w:tmpl w:val="3A8219B0"/>
    <w:lvl w:ilvl="0" w:tplc="5A2E0E26">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2206FF7"/>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360"/>
        </w:tabs>
        <w:ind w:left="36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3745F4A"/>
    <w:multiLevelType w:val="hybridMultilevel"/>
    <w:tmpl w:val="C2D60186"/>
    <w:lvl w:ilvl="0" w:tplc="08090003">
      <w:start w:val="1"/>
      <w:numFmt w:val="bullet"/>
      <w:lvlText w:val="o"/>
      <w:lvlJc w:val="left"/>
      <w:pPr>
        <w:tabs>
          <w:tab w:val="num" w:pos="720"/>
        </w:tabs>
        <w:ind w:left="720" w:hanging="360"/>
      </w:pPr>
      <w:rPr>
        <w:rFonts w:ascii="Courier New" w:hAnsi="Courier New" w:cs="Courier"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A6C3D51"/>
    <w:multiLevelType w:val="hybridMultilevel"/>
    <w:tmpl w:val="47FE449E"/>
    <w:lvl w:ilvl="0" w:tplc="AA646C76">
      <w:start w:val="1"/>
      <w:numFmt w:val="lowerLetter"/>
      <w:lvlText w:val="%1)"/>
      <w:lvlJc w:val="left"/>
      <w:pPr>
        <w:ind w:left="537" w:hanging="360"/>
      </w:pPr>
      <w:rPr>
        <w:rFonts w:hint="default"/>
        <w:b/>
      </w:rPr>
    </w:lvl>
    <w:lvl w:ilvl="1" w:tplc="10090019" w:tentative="1">
      <w:start w:val="1"/>
      <w:numFmt w:val="lowerLetter"/>
      <w:lvlText w:val="%2."/>
      <w:lvlJc w:val="left"/>
      <w:pPr>
        <w:ind w:left="1257" w:hanging="360"/>
      </w:pPr>
    </w:lvl>
    <w:lvl w:ilvl="2" w:tplc="1009001B" w:tentative="1">
      <w:start w:val="1"/>
      <w:numFmt w:val="lowerRoman"/>
      <w:lvlText w:val="%3."/>
      <w:lvlJc w:val="right"/>
      <w:pPr>
        <w:ind w:left="1977" w:hanging="180"/>
      </w:pPr>
    </w:lvl>
    <w:lvl w:ilvl="3" w:tplc="1009000F" w:tentative="1">
      <w:start w:val="1"/>
      <w:numFmt w:val="decimal"/>
      <w:lvlText w:val="%4."/>
      <w:lvlJc w:val="left"/>
      <w:pPr>
        <w:ind w:left="2697" w:hanging="360"/>
      </w:pPr>
    </w:lvl>
    <w:lvl w:ilvl="4" w:tplc="10090019" w:tentative="1">
      <w:start w:val="1"/>
      <w:numFmt w:val="lowerLetter"/>
      <w:lvlText w:val="%5."/>
      <w:lvlJc w:val="left"/>
      <w:pPr>
        <w:ind w:left="3417" w:hanging="360"/>
      </w:pPr>
    </w:lvl>
    <w:lvl w:ilvl="5" w:tplc="1009001B" w:tentative="1">
      <w:start w:val="1"/>
      <w:numFmt w:val="lowerRoman"/>
      <w:lvlText w:val="%6."/>
      <w:lvlJc w:val="right"/>
      <w:pPr>
        <w:ind w:left="4137" w:hanging="180"/>
      </w:pPr>
    </w:lvl>
    <w:lvl w:ilvl="6" w:tplc="1009000F" w:tentative="1">
      <w:start w:val="1"/>
      <w:numFmt w:val="decimal"/>
      <w:lvlText w:val="%7."/>
      <w:lvlJc w:val="left"/>
      <w:pPr>
        <w:ind w:left="4857" w:hanging="360"/>
      </w:pPr>
    </w:lvl>
    <w:lvl w:ilvl="7" w:tplc="10090019" w:tentative="1">
      <w:start w:val="1"/>
      <w:numFmt w:val="lowerLetter"/>
      <w:lvlText w:val="%8."/>
      <w:lvlJc w:val="left"/>
      <w:pPr>
        <w:ind w:left="5577" w:hanging="360"/>
      </w:pPr>
    </w:lvl>
    <w:lvl w:ilvl="8" w:tplc="1009001B" w:tentative="1">
      <w:start w:val="1"/>
      <w:numFmt w:val="lowerRoman"/>
      <w:lvlText w:val="%9."/>
      <w:lvlJc w:val="right"/>
      <w:pPr>
        <w:ind w:left="6297" w:hanging="180"/>
      </w:pPr>
    </w:lvl>
  </w:abstractNum>
  <w:abstractNum w:abstractNumId="26" w15:restartNumberingAfterBreak="0">
    <w:nsid w:val="2DE7333F"/>
    <w:multiLevelType w:val="hybridMultilevel"/>
    <w:tmpl w:val="5E265BBC"/>
    <w:lvl w:ilvl="0" w:tplc="1C66D6AE">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E7E4C1D"/>
    <w:multiLevelType w:val="hybridMultilevel"/>
    <w:tmpl w:val="51EC2A58"/>
    <w:lvl w:ilvl="0" w:tplc="08090003">
      <w:start w:val="1"/>
      <w:numFmt w:val="bullet"/>
      <w:lvlText w:val="o"/>
      <w:lvlJc w:val="left"/>
      <w:pPr>
        <w:tabs>
          <w:tab w:val="num" w:pos="360"/>
        </w:tabs>
        <w:ind w:left="360" w:hanging="360"/>
      </w:pPr>
      <w:rPr>
        <w:rFonts w:ascii="Courier New" w:hAnsi="Courier New" w:cs="Courier" w:hint="default"/>
      </w:rPr>
    </w:lvl>
    <w:lvl w:ilvl="1" w:tplc="08090003">
      <w:start w:val="1"/>
      <w:numFmt w:val="bullet"/>
      <w:lvlText w:val="o"/>
      <w:lvlJc w:val="left"/>
      <w:pPr>
        <w:tabs>
          <w:tab w:val="num" w:pos="1080"/>
        </w:tabs>
        <w:ind w:left="1080" w:hanging="360"/>
      </w:pPr>
      <w:rPr>
        <w:rFonts w:ascii="Courier New" w:hAnsi="Courier New" w:cs="Courier" w:hint="default"/>
      </w:rPr>
    </w:lvl>
    <w:lvl w:ilvl="2" w:tplc="08090005">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500001F"/>
    <w:multiLevelType w:val="hybridMultilevel"/>
    <w:tmpl w:val="BD862F66"/>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A410F0F"/>
    <w:multiLevelType w:val="hybridMultilevel"/>
    <w:tmpl w:val="086ECE50"/>
    <w:lvl w:ilvl="0" w:tplc="5BD0A436">
      <w:start w:val="1"/>
      <w:numFmt w:val="bullet"/>
      <w:lvlText w:val=""/>
      <w:lvlJc w:val="left"/>
      <w:pPr>
        <w:tabs>
          <w:tab w:val="num" w:pos="1080"/>
        </w:tabs>
        <w:ind w:left="1080" w:hanging="360"/>
      </w:pPr>
      <w:rPr>
        <w:rFonts w:ascii="Symbol" w:hAnsi="Symbol" w:hint="default"/>
      </w:rPr>
    </w:lvl>
    <w:lvl w:ilvl="1" w:tplc="00030409" w:tentative="1">
      <w:start w:val="1"/>
      <w:numFmt w:val="bullet"/>
      <w:lvlText w:val="o"/>
      <w:lvlJc w:val="left"/>
      <w:pPr>
        <w:tabs>
          <w:tab w:val="num" w:pos="1800"/>
        </w:tabs>
        <w:ind w:left="1800" w:hanging="360"/>
      </w:pPr>
      <w:rPr>
        <w:rFonts w:ascii="Courier" w:hAnsi="Courier" w:hint="default"/>
      </w:rPr>
    </w:lvl>
    <w:lvl w:ilvl="2" w:tplc="00050409" w:tentative="1">
      <w:start w:val="1"/>
      <w:numFmt w:val="bullet"/>
      <w:lvlText w:val=""/>
      <w:lvlJc w:val="left"/>
      <w:pPr>
        <w:tabs>
          <w:tab w:val="num" w:pos="2520"/>
        </w:tabs>
        <w:ind w:left="2520" w:hanging="360"/>
      </w:pPr>
      <w:rPr>
        <w:rFonts w:ascii="Symbol" w:hAnsi="Symbol"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w:hAnsi="Courier" w:hint="default"/>
      </w:rPr>
    </w:lvl>
    <w:lvl w:ilvl="5" w:tplc="00050409" w:tentative="1">
      <w:start w:val="1"/>
      <w:numFmt w:val="bullet"/>
      <w:lvlText w:val=""/>
      <w:lvlJc w:val="left"/>
      <w:pPr>
        <w:tabs>
          <w:tab w:val="num" w:pos="4680"/>
        </w:tabs>
        <w:ind w:left="4680" w:hanging="360"/>
      </w:pPr>
      <w:rPr>
        <w:rFonts w:ascii="Symbol" w:hAnsi="Symbol"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w:hAnsi="Courier" w:hint="default"/>
      </w:rPr>
    </w:lvl>
    <w:lvl w:ilvl="8" w:tplc="00050409" w:tentative="1">
      <w:start w:val="1"/>
      <w:numFmt w:val="bullet"/>
      <w:lvlText w:val=""/>
      <w:lvlJc w:val="left"/>
      <w:pPr>
        <w:tabs>
          <w:tab w:val="num" w:pos="6840"/>
        </w:tabs>
        <w:ind w:left="6840" w:hanging="360"/>
      </w:pPr>
      <w:rPr>
        <w:rFonts w:ascii="Symbol" w:hAnsi="Symbol" w:hint="default"/>
      </w:rPr>
    </w:lvl>
  </w:abstractNum>
  <w:abstractNum w:abstractNumId="30" w15:restartNumberingAfterBreak="0">
    <w:nsid w:val="450C1FFE"/>
    <w:multiLevelType w:val="multilevel"/>
    <w:tmpl w:val="8D7C76A6"/>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1" w15:restartNumberingAfterBreak="0">
    <w:nsid w:val="468175FF"/>
    <w:multiLevelType w:val="hybridMultilevel"/>
    <w:tmpl w:val="DAF0D2FA"/>
    <w:lvl w:ilvl="0" w:tplc="51AEFBEE">
      <w:start w:val="1"/>
      <w:numFmt w:val="lowerLetter"/>
      <w:lvlText w:val="%1)"/>
      <w:lvlJc w:val="left"/>
      <w:pPr>
        <w:tabs>
          <w:tab w:val="num" w:pos="284"/>
        </w:tabs>
        <w:ind w:left="284" w:hanging="284"/>
      </w:pPr>
      <w:rPr>
        <w:rFonts w:ascii="Arial" w:eastAsia="Times New Roman" w:hAnsi="Arial" w:cs="Arial"/>
        <w:b w:val="0"/>
        <w:i w:val="0"/>
        <w:sz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486D3AA7"/>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3" w15:restartNumberingAfterBreak="0">
    <w:nsid w:val="4BAC5725"/>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5C77B13"/>
    <w:multiLevelType w:val="hybridMultilevel"/>
    <w:tmpl w:val="C444E946"/>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35" w15:restartNumberingAfterBreak="0">
    <w:nsid w:val="61BA62B3"/>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8E55DB5"/>
    <w:multiLevelType w:val="multilevel"/>
    <w:tmpl w:val="51EC2A58"/>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o"/>
      <w:lvlJc w:val="left"/>
      <w:pPr>
        <w:tabs>
          <w:tab w:val="num" w:pos="1440"/>
        </w:tabs>
        <w:ind w:left="1440" w:hanging="360"/>
      </w:pPr>
      <w:rPr>
        <w:rFonts w:ascii="Courier New" w:hAnsi="Courier New" w:cs="Courier"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8143B4"/>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755D53"/>
    <w:multiLevelType w:val="hybridMultilevel"/>
    <w:tmpl w:val="D6FC2398"/>
    <w:lvl w:ilvl="0" w:tplc="08090001">
      <w:start w:val="1"/>
      <w:numFmt w:val="bullet"/>
      <w:lvlText w:val=""/>
      <w:lvlJc w:val="left"/>
      <w:pPr>
        <w:tabs>
          <w:tab w:val="num" w:pos="720"/>
        </w:tabs>
        <w:ind w:left="720" w:hanging="360"/>
      </w:pPr>
      <w:rPr>
        <w:rFonts w:ascii="Symbol" w:hAnsi="Symbol" w:hint="default"/>
      </w:rPr>
    </w:lvl>
    <w:lvl w:ilvl="1" w:tplc="FC9CB544">
      <w:start w:val="1"/>
      <w:numFmt w:val="decimal"/>
      <w:lvlText w:val="%2."/>
      <w:lvlJc w:val="left"/>
      <w:pPr>
        <w:tabs>
          <w:tab w:val="num" w:pos="360"/>
        </w:tabs>
        <w:ind w:left="360" w:hanging="360"/>
      </w:pPr>
      <w:rPr>
        <w:rFonts w:hint="default"/>
        <w:color w:val="auto"/>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3C1358"/>
    <w:multiLevelType w:val="hybridMultilevel"/>
    <w:tmpl w:val="8B5A958A"/>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BEF5810"/>
    <w:multiLevelType w:val="hybridMultilevel"/>
    <w:tmpl w:val="C9C03D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916422">
    <w:abstractNumId w:val="31"/>
  </w:num>
  <w:num w:numId="2" w16cid:durableId="673383916">
    <w:abstractNumId w:val="11"/>
  </w:num>
  <w:num w:numId="3" w16cid:durableId="824396408">
    <w:abstractNumId w:val="19"/>
  </w:num>
  <w:num w:numId="4" w16cid:durableId="1925648392">
    <w:abstractNumId w:val="22"/>
  </w:num>
  <w:num w:numId="5" w16cid:durableId="1416627060">
    <w:abstractNumId w:val="26"/>
  </w:num>
  <w:num w:numId="6" w16cid:durableId="1215432253">
    <w:abstractNumId w:val="9"/>
  </w:num>
  <w:num w:numId="7" w16cid:durableId="1457724895">
    <w:abstractNumId w:val="7"/>
  </w:num>
  <w:num w:numId="8" w16cid:durableId="1098062046">
    <w:abstractNumId w:val="6"/>
  </w:num>
  <w:num w:numId="9" w16cid:durableId="1681740926">
    <w:abstractNumId w:val="5"/>
  </w:num>
  <w:num w:numId="10" w16cid:durableId="96338738">
    <w:abstractNumId w:val="4"/>
  </w:num>
  <w:num w:numId="11" w16cid:durableId="1247155280">
    <w:abstractNumId w:val="8"/>
  </w:num>
  <w:num w:numId="12" w16cid:durableId="1731151355">
    <w:abstractNumId w:val="3"/>
  </w:num>
  <w:num w:numId="13" w16cid:durableId="321399738">
    <w:abstractNumId w:val="2"/>
  </w:num>
  <w:num w:numId="14" w16cid:durableId="1265308367">
    <w:abstractNumId w:val="1"/>
  </w:num>
  <w:num w:numId="15" w16cid:durableId="443767837">
    <w:abstractNumId w:val="0"/>
  </w:num>
  <w:num w:numId="16" w16cid:durableId="24063270">
    <w:abstractNumId w:val="17"/>
  </w:num>
  <w:num w:numId="17" w16cid:durableId="822627221">
    <w:abstractNumId w:val="25"/>
  </w:num>
  <w:num w:numId="18" w16cid:durableId="1230731225">
    <w:abstractNumId w:val="40"/>
  </w:num>
  <w:num w:numId="19" w16cid:durableId="566572466">
    <w:abstractNumId w:val="27"/>
  </w:num>
  <w:num w:numId="20" w16cid:durableId="2075007177">
    <w:abstractNumId w:val="36"/>
  </w:num>
  <w:num w:numId="21" w16cid:durableId="1137726379">
    <w:abstractNumId w:val="24"/>
  </w:num>
  <w:num w:numId="22" w16cid:durableId="182091285">
    <w:abstractNumId w:val="33"/>
  </w:num>
  <w:num w:numId="23" w16cid:durableId="1879706243">
    <w:abstractNumId w:val="39"/>
  </w:num>
  <w:num w:numId="24" w16cid:durableId="1904410963">
    <w:abstractNumId w:val="35"/>
  </w:num>
  <w:num w:numId="25" w16cid:durableId="1998339251">
    <w:abstractNumId w:val="28"/>
  </w:num>
  <w:num w:numId="26" w16cid:durableId="1973750558">
    <w:abstractNumId w:val="37"/>
  </w:num>
  <w:num w:numId="27" w16cid:durableId="538859800">
    <w:abstractNumId w:val="18"/>
  </w:num>
  <w:num w:numId="28" w16cid:durableId="1950888152">
    <w:abstractNumId w:val="38"/>
  </w:num>
  <w:num w:numId="29" w16cid:durableId="1005744232">
    <w:abstractNumId w:val="14"/>
  </w:num>
  <w:num w:numId="30" w16cid:durableId="704448554">
    <w:abstractNumId w:val="15"/>
  </w:num>
  <w:num w:numId="31" w16cid:durableId="306790607">
    <w:abstractNumId w:val="30"/>
  </w:num>
  <w:num w:numId="32" w16cid:durableId="689913018">
    <w:abstractNumId w:val="16"/>
  </w:num>
  <w:num w:numId="33" w16cid:durableId="628439301">
    <w:abstractNumId w:val="32"/>
  </w:num>
  <w:num w:numId="34" w16cid:durableId="1675523248">
    <w:abstractNumId w:val="34"/>
  </w:num>
  <w:num w:numId="35" w16cid:durableId="594435028">
    <w:abstractNumId w:val="29"/>
  </w:num>
  <w:num w:numId="36" w16cid:durableId="1074934439">
    <w:abstractNumId w:val="23"/>
  </w:num>
  <w:num w:numId="37" w16cid:durableId="180048837">
    <w:abstractNumId w:val="10"/>
  </w:num>
  <w:num w:numId="38" w16cid:durableId="1271160467">
    <w:abstractNumId w:val="20"/>
  </w:num>
  <w:num w:numId="39" w16cid:durableId="706947230">
    <w:abstractNumId w:val="21"/>
  </w:num>
  <w:num w:numId="40" w16cid:durableId="1877690963">
    <w:abstractNumId w:val="13"/>
  </w:num>
  <w:num w:numId="41" w16cid:durableId="9097347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attachedTemplate r:id="rId1"/>
  <w:linkStyles/>
  <w:doNotTrackFormatting/>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113F"/>
    <w:rsid w:val="000003C4"/>
    <w:rsid w:val="0000049A"/>
    <w:rsid w:val="000005B1"/>
    <w:rsid w:val="0000075B"/>
    <w:rsid w:val="00001024"/>
    <w:rsid w:val="0000145D"/>
    <w:rsid w:val="00001482"/>
    <w:rsid w:val="0000152D"/>
    <w:rsid w:val="00003218"/>
    <w:rsid w:val="00003360"/>
    <w:rsid w:val="00003998"/>
    <w:rsid w:val="00004BBE"/>
    <w:rsid w:val="00005C8D"/>
    <w:rsid w:val="00005E21"/>
    <w:rsid w:val="0000623F"/>
    <w:rsid w:val="000063EA"/>
    <w:rsid w:val="00007FB9"/>
    <w:rsid w:val="00010239"/>
    <w:rsid w:val="00010587"/>
    <w:rsid w:val="000118F0"/>
    <w:rsid w:val="0001228F"/>
    <w:rsid w:val="0001232E"/>
    <w:rsid w:val="000128CF"/>
    <w:rsid w:val="00012E66"/>
    <w:rsid w:val="00013A6B"/>
    <w:rsid w:val="00013F61"/>
    <w:rsid w:val="000146D8"/>
    <w:rsid w:val="0001580A"/>
    <w:rsid w:val="000176CE"/>
    <w:rsid w:val="000179C5"/>
    <w:rsid w:val="00017F95"/>
    <w:rsid w:val="000213EC"/>
    <w:rsid w:val="00021C1E"/>
    <w:rsid w:val="000232D5"/>
    <w:rsid w:val="0002339B"/>
    <w:rsid w:val="0002389D"/>
    <w:rsid w:val="00023B40"/>
    <w:rsid w:val="0002643D"/>
    <w:rsid w:val="0002662C"/>
    <w:rsid w:val="00027233"/>
    <w:rsid w:val="00030102"/>
    <w:rsid w:val="00030156"/>
    <w:rsid w:val="00030843"/>
    <w:rsid w:val="00032FB3"/>
    <w:rsid w:val="000331E5"/>
    <w:rsid w:val="00033ECC"/>
    <w:rsid w:val="00034BE8"/>
    <w:rsid w:val="00034F08"/>
    <w:rsid w:val="00035F02"/>
    <w:rsid w:val="000366A7"/>
    <w:rsid w:val="000370D6"/>
    <w:rsid w:val="00037325"/>
    <w:rsid w:val="0003768D"/>
    <w:rsid w:val="00041968"/>
    <w:rsid w:val="00041D35"/>
    <w:rsid w:val="0004285F"/>
    <w:rsid w:val="00042E3E"/>
    <w:rsid w:val="0004387F"/>
    <w:rsid w:val="000466D1"/>
    <w:rsid w:val="0005012D"/>
    <w:rsid w:val="0005213A"/>
    <w:rsid w:val="0005279A"/>
    <w:rsid w:val="00052CED"/>
    <w:rsid w:val="0005367D"/>
    <w:rsid w:val="00053C5E"/>
    <w:rsid w:val="00054D9C"/>
    <w:rsid w:val="00055D4C"/>
    <w:rsid w:val="00057AAB"/>
    <w:rsid w:val="00057DBA"/>
    <w:rsid w:val="00060327"/>
    <w:rsid w:val="0006099A"/>
    <w:rsid w:val="00061037"/>
    <w:rsid w:val="00061295"/>
    <w:rsid w:val="00061396"/>
    <w:rsid w:val="000636EF"/>
    <w:rsid w:val="000654D5"/>
    <w:rsid w:val="00065D7F"/>
    <w:rsid w:val="000662B2"/>
    <w:rsid w:val="000668F8"/>
    <w:rsid w:val="000669FF"/>
    <w:rsid w:val="00066A5A"/>
    <w:rsid w:val="00066A6C"/>
    <w:rsid w:val="00066ADD"/>
    <w:rsid w:val="00066B1D"/>
    <w:rsid w:val="00066D53"/>
    <w:rsid w:val="000678A9"/>
    <w:rsid w:val="00070B6B"/>
    <w:rsid w:val="00073EF7"/>
    <w:rsid w:val="000752DB"/>
    <w:rsid w:val="000759A7"/>
    <w:rsid w:val="00076D1C"/>
    <w:rsid w:val="00077D15"/>
    <w:rsid w:val="000807C9"/>
    <w:rsid w:val="00082E8F"/>
    <w:rsid w:val="000830A8"/>
    <w:rsid w:val="0008337E"/>
    <w:rsid w:val="00085F01"/>
    <w:rsid w:val="00085FC2"/>
    <w:rsid w:val="000876CB"/>
    <w:rsid w:val="00090398"/>
    <w:rsid w:val="00090E12"/>
    <w:rsid w:val="000914B0"/>
    <w:rsid w:val="00091EA8"/>
    <w:rsid w:val="0009337F"/>
    <w:rsid w:val="00093814"/>
    <w:rsid w:val="00093DC0"/>
    <w:rsid w:val="0009487F"/>
    <w:rsid w:val="00094BEA"/>
    <w:rsid w:val="00094E96"/>
    <w:rsid w:val="000954A0"/>
    <w:rsid w:val="00096294"/>
    <w:rsid w:val="000962B8"/>
    <w:rsid w:val="000A11ED"/>
    <w:rsid w:val="000A1642"/>
    <w:rsid w:val="000A197F"/>
    <w:rsid w:val="000A2297"/>
    <w:rsid w:val="000A2727"/>
    <w:rsid w:val="000A2A30"/>
    <w:rsid w:val="000A305D"/>
    <w:rsid w:val="000A3E17"/>
    <w:rsid w:val="000A5DA0"/>
    <w:rsid w:val="000A667E"/>
    <w:rsid w:val="000A763A"/>
    <w:rsid w:val="000B13D7"/>
    <w:rsid w:val="000B1C84"/>
    <w:rsid w:val="000B1CF8"/>
    <w:rsid w:val="000B5251"/>
    <w:rsid w:val="000B55A3"/>
    <w:rsid w:val="000B5731"/>
    <w:rsid w:val="000B5E12"/>
    <w:rsid w:val="000B6D92"/>
    <w:rsid w:val="000B6F49"/>
    <w:rsid w:val="000B7475"/>
    <w:rsid w:val="000B78B9"/>
    <w:rsid w:val="000B7F00"/>
    <w:rsid w:val="000C1F68"/>
    <w:rsid w:val="000C332D"/>
    <w:rsid w:val="000C3414"/>
    <w:rsid w:val="000C3677"/>
    <w:rsid w:val="000C6A75"/>
    <w:rsid w:val="000C6E0B"/>
    <w:rsid w:val="000C72B6"/>
    <w:rsid w:val="000C7A3C"/>
    <w:rsid w:val="000D0366"/>
    <w:rsid w:val="000D0378"/>
    <w:rsid w:val="000D0547"/>
    <w:rsid w:val="000D2203"/>
    <w:rsid w:val="000D2A00"/>
    <w:rsid w:val="000D33D9"/>
    <w:rsid w:val="000D4225"/>
    <w:rsid w:val="000D5AF2"/>
    <w:rsid w:val="000D6C61"/>
    <w:rsid w:val="000D6C8E"/>
    <w:rsid w:val="000D734F"/>
    <w:rsid w:val="000D7D57"/>
    <w:rsid w:val="000E0507"/>
    <w:rsid w:val="000E0B15"/>
    <w:rsid w:val="000E141E"/>
    <w:rsid w:val="000E1C09"/>
    <w:rsid w:val="000E1ED2"/>
    <w:rsid w:val="000E23EE"/>
    <w:rsid w:val="000E3C60"/>
    <w:rsid w:val="000E5407"/>
    <w:rsid w:val="000E61B1"/>
    <w:rsid w:val="000E74B5"/>
    <w:rsid w:val="000E7B6B"/>
    <w:rsid w:val="000F00A5"/>
    <w:rsid w:val="000F05FC"/>
    <w:rsid w:val="000F1B42"/>
    <w:rsid w:val="000F26F5"/>
    <w:rsid w:val="000F2AC8"/>
    <w:rsid w:val="000F460C"/>
    <w:rsid w:val="000F468D"/>
    <w:rsid w:val="000F4D37"/>
    <w:rsid w:val="000F5419"/>
    <w:rsid w:val="000F5934"/>
    <w:rsid w:val="000F5E29"/>
    <w:rsid w:val="000F6C10"/>
    <w:rsid w:val="000F6DE8"/>
    <w:rsid w:val="00100286"/>
    <w:rsid w:val="00100428"/>
    <w:rsid w:val="001014B9"/>
    <w:rsid w:val="001027AD"/>
    <w:rsid w:val="0010303D"/>
    <w:rsid w:val="00103A65"/>
    <w:rsid w:val="00103E78"/>
    <w:rsid w:val="00104AA8"/>
    <w:rsid w:val="0010545C"/>
    <w:rsid w:val="00106AA7"/>
    <w:rsid w:val="00106AAF"/>
    <w:rsid w:val="00110EF1"/>
    <w:rsid w:val="00111D88"/>
    <w:rsid w:val="00111F2A"/>
    <w:rsid w:val="001120AF"/>
    <w:rsid w:val="00112469"/>
    <w:rsid w:val="00112EDE"/>
    <w:rsid w:val="00115C1A"/>
    <w:rsid w:val="00115D7E"/>
    <w:rsid w:val="00116DDC"/>
    <w:rsid w:val="00117A14"/>
    <w:rsid w:val="001229A3"/>
    <w:rsid w:val="00122C71"/>
    <w:rsid w:val="001230A1"/>
    <w:rsid w:val="00123292"/>
    <w:rsid w:val="001232DA"/>
    <w:rsid w:val="00125A8A"/>
    <w:rsid w:val="00126DCA"/>
    <w:rsid w:val="00127158"/>
    <w:rsid w:val="001311E5"/>
    <w:rsid w:val="0013154B"/>
    <w:rsid w:val="00132188"/>
    <w:rsid w:val="001333C5"/>
    <w:rsid w:val="00133510"/>
    <w:rsid w:val="00133962"/>
    <w:rsid w:val="00134202"/>
    <w:rsid w:val="00134648"/>
    <w:rsid w:val="001348BC"/>
    <w:rsid w:val="00134954"/>
    <w:rsid w:val="00136153"/>
    <w:rsid w:val="001361F0"/>
    <w:rsid w:val="00136D4B"/>
    <w:rsid w:val="0014035F"/>
    <w:rsid w:val="001405FD"/>
    <w:rsid w:val="001410A6"/>
    <w:rsid w:val="0014166B"/>
    <w:rsid w:val="00141690"/>
    <w:rsid w:val="001418BB"/>
    <w:rsid w:val="00144215"/>
    <w:rsid w:val="00144663"/>
    <w:rsid w:val="00144E49"/>
    <w:rsid w:val="001459B9"/>
    <w:rsid w:val="00145BB5"/>
    <w:rsid w:val="00145C3A"/>
    <w:rsid w:val="001469C1"/>
    <w:rsid w:val="00146BC9"/>
    <w:rsid w:val="001504E6"/>
    <w:rsid w:val="0015076B"/>
    <w:rsid w:val="00150951"/>
    <w:rsid w:val="00153CBA"/>
    <w:rsid w:val="001541FF"/>
    <w:rsid w:val="00154713"/>
    <w:rsid w:val="00154FDF"/>
    <w:rsid w:val="00155667"/>
    <w:rsid w:val="00156C6C"/>
    <w:rsid w:val="00156ECF"/>
    <w:rsid w:val="00157395"/>
    <w:rsid w:val="001602C9"/>
    <w:rsid w:val="001604AF"/>
    <w:rsid w:val="0016090D"/>
    <w:rsid w:val="00161922"/>
    <w:rsid w:val="00161B90"/>
    <w:rsid w:val="00161E46"/>
    <w:rsid w:val="00162E45"/>
    <w:rsid w:val="00163245"/>
    <w:rsid w:val="00164844"/>
    <w:rsid w:val="00165D77"/>
    <w:rsid w:val="00170118"/>
    <w:rsid w:val="00173BE6"/>
    <w:rsid w:val="00173F5B"/>
    <w:rsid w:val="001741E3"/>
    <w:rsid w:val="0017428F"/>
    <w:rsid w:val="00174425"/>
    <w:rsid w:val="0017560E"/>
    <w:rsid w:val="00176908"/>
    <w:rsid w:val="00177258"/>
    <w:rsid w:val="00177AFD"/>
    <w:rsid w:val="00177D05"/>
    <w:rsid w:val="001800AD"/>
    <w:rsid w:val="001815BA"/>
    <w:rsid w:val="0018205F"/>
    <w:rsid w:val="0018342D"/>
    <w:rsid w:val="00183785"/>
    <w:rsid w:val="00183A7B"/>
    <w:rsid w:val="00184A78"/>
    <w:rsid w:val="0018546E"/>
    <w:rsid w:val="00185D82"/>
    <w:rsid w:val="0018661A"/>
    <w:rsid w:val="00186DBD"/>
    <w:rsid w:val="00190646"/>
    <w:rsid w:val="0019092E"/>
    <w:rsid w:val="001912B6"/>
    <w:rsid w:val="00194D38"/>
    <w:rsid w:val="001960C9"/>
    <w:rsid w:val="00196531"/>
    <w:rsid w:val="00196740"/>
    <w:rsid w:val="001973E0"/>
    <w:rsid w:val="001A06C9"/>
    <w:rsid w:val="001A0B91"/>
    <w:rsid w:val="001A1874"/>
    <w:rsid w:val="001A5654"/>
    <w:rsid w:val="001A5DEA"/>
    <w:rsid w:val="001A60E9"/>
    <w:rsid w:val="001A629B"/>
    <w:rsid w:val="001A66DE"/>
    <w:rsid w:val="001A68DB"/>
    <w:rsid w:val="001A6C97"/>
    <w:rsid w:val="001A6EA0"/>
    <w:rsid w:val="001B09A3"/>
    <w:rsid w:val="001B0C54"/>
    <w:rsid w:val="001B1726"/>
    <w:rsid w:val="001B1C1D"/>
    <w:rsid w:val="001B29C0"/>
    <w:rsid w:val="001B3E71"/>
    <w:rsid w:val="001B3E90"/>
    <w:rsid w:val="001B3FB2"/>
    <w:rsid w:val="001B6C85"/>
    <w:rsid w:val="001B72BB"/>
    <w:rsid w:val="001C06F4"/>
    <w:rsid w:val="001C06FE"/>
    <w:rsid w:val="001C1880"/>
    <w:rsid w:val="001C4FEC"/>
    <w:rsid w:val="001C51B6"/>
    <w:rsid w:val="001C52EF"/>
    <w:rsid w:val="001C7A58"/>
    <w:rsid w:val="001C7BF8"/>
    <w:rsid w:val="001C7EE9"/>
    <w:rsid w:val="001D1A50"/>
    <w:rsid w:val="001D40B8"/>
    <w:rsid w:val="001D4936"/>
    <w:rsid w:val="001D5D3F"/>
    <w:rsid w:val="001E18DE"/>
    <w:rsid w:val="001E315D"/>
    <w:rsid w:val="001E32FD"/>
    <w:rsid w:val="001E3491"/>
    <w:rsid w:val="001E3853"/>
    <w:rsid w:val="001E54C0"/>
    <w:rsid w:val="001E625B"/>
    <w:rsid w:val="001E6EB7"/>
    <w:rsid w:val="001E7353"/>
    <w:rsid w:val="001F000F"/>
    <w:rsid w:val="001F0DF3"/>
    <w:rsid w:val="001F0F95"/>
    <w:rsid w:val="001F14AD"/>
    <w:rsid w:val="001F284C"/>
    <w:rsid w:val="001F4378"/>
    <w:rsid w:val="001F4468"/>
    <w:rsid w:val="001F4791"/>
    <w:rsid w:val="001F5BF2"/>
    <w:rsid w:val="001F627B"/>
    <w:rsid w:val="001F67AD"/>
    <w:rsid w:val="001F7C77"/>
    <w:rsid w:val="0020069E"/>
    <w:rsid w:val="0020329D"/>
    <w:rsid w:val="00203369"/>
    <w:rsid w:val="002037D5"/>
    <w:rsid w:val="00203F3D"/>
    <w:rsid w:val="002041FD"/>
    <w:rsid w:val="00205EF1"/>
    <w:rsid w:val="00206688"/>
    <w:rsid w:val="00206A1B"/>
    <w:rsid w:val="00206AA3"/>
    <w:rsid w:val="00206EF5"/>
    <w:rsid w:val="00211B6E"/>
    <w:rsid w:val="002126EC"/>
    <w:rsid w:val="00214259"/>
    <w:rsid w:val="002158AC"/>
    <w:rsid w:val="00216A40"/>
    <w:rsid w:val="00217129"/>
    <w:rsid w:val="00217204"/>
    <w:rsid w:val="002172EE"/>
    <w:rsid w:val="00217B68"/>
    <w:rsid w:val="00217FD6"/>
    <w:rsid w:val="0022027F"/>
    <w:rsid w:val="002226EF"/>
    <w:rsid w:val="002259B5"/>
    <w:rsid w:val="002276F0"/>
    <w:rsid w:val="0023359E"/>
    <w:rsid w:val="00233E6A"/>
    <w:rsid w:val="00234B9A"/>
    <w:rsid w:val="00234C25"/>
    <w:rsid w:val="00235831"/>
    <w:rsid w:val="00236371"/>
    <w:rsid w:val="00236FD2"/>
    <w:rsid w:val="00237149"/>
    <w:rsid w:val="00237AFB"/>
    <w:rsid w:val="00240E49"/>
    <w:rsid w:val="00241709"/>
    <w:rsid w:val="002417E1"/>
    <w:rsid w:val="00243BAD"/>
    <w:rsid w:val="00244A03"/>
    <w:rsid w:val="00246F55"/>
    <w:rsid w:val="00247340"/>
    <w:rsid w:val="0024746C"/>
    <w:rsid w:val="00250253"/>
    <w:rsid w:val="00250494"/>
    <w:rsid w:val="0025177E"/>
    <w:rsid w:val="00253500"/>
    <w:rsid w:val="00253795"/>
    <w:rsid w:val="002557B3"/>
    <w:rsid w:val="00256538"/>
    <w:rsid w:val="00261665"/>
    <w:rsid w:val="00261809"/>
    <w:rsid w:val="00261F41"/>
    <w:rsid w:val="00261F54"/>
    <w:rsid w:val="0026307A"/>
    <w:rsid w:val="00263255"/>
    <w:rsid w:val="00263CE9"/>
    <w:rsid w:val="0026534C"/>
    <w:rsid w:val="0026652F"/>
    <w:rsid w:val="00266D4C"/>
    <w:rsid w:val="00270C94"/>
    <w:rsid w:val="00271774"/>
    <w:rsid w:val="0027211D"/>
    <w:rsid w:val="002721D0"/>
    <w:rsid w:val="0027260E"/>
    <w:rsid w:val="00273805"/>
    <w:rsid w:val="00274F7E"/>
    <w:rsid w:val="0027517A"/>
    <w:rsid w:val="00275769"/>
    <w:rsid w:val="002761A2"/>
    <w:rsid w:val="002762FA"/>
    <w:rsid w:val="00276B36"/>
    <w:rsid w:val="00277403"/>
    <w:rsid w:val="00277420"/>
    <w:rsid w:val="00277B40"/>
    <w:rsid w:val="00281230"/>
    <w:rsid w:val="002826D5"/>
    <w:rsid w:val="002828E6"/>
    <w:rsid w:val="00282B84"/>
    <w:rsid w:val="00283B98"/>
    <w:rsid w:val="002843C0"/>
    <w:rsid w:val="00284C8C"/>
    <w:rsid w:val="00286165"/>
    <w:rsid w:val="0029024C"/>
    <w:rsid w:val="00290451"/>
    <w:rsid w:val="00290B3E"/>
    <w:rsid w:val="0029574A"/>
    <w:rsid w:val="002959E6"/>
    <w:rsid w:val="002963FA"/>
    <w:rsid w:val="002974D9"/>
    <w:rsid w:val="002A00A4"/>
    <w:rsid w:val="002A03B2"/>
    <w:rsid w:val="002A1F96"/>
    <w:rsid w:val="002A216B"/>
    <w:rsid w:val="002A29F7"/>
    <w:rsid w:val="002A3440"/>
    <w:rsid w:val="002A3C0F"/>
    <w:rsid w:val="002A3E9B"/>
    <w:rsid w:val="002A4142"/>
    <w:rsid w:val="002A41A5"/>
    <w:rsid w:val="002A47A9"/>
    <w:rsid w:val="002A48DD"/>
    <w:rsid w:val="002A5554"/>
    <w:rsid w:val="002A569D"/>
    <w:rsid w:val="002A57CA"/>
    <w:rsid w:val="002A5C91"/>
    <w:rsid w:val="002B20DE"/>
    <w:rsid w:val="002B22FC"/>
    <w:rsid w:val="002B51A9"/>
    <w:rsid w:val="002B58F3"/>
    <w:rsid w:val="002C06CD"/>
    <w:rsid w:val="002C0B35"/>
    <w:rsid w:val="002C0D80"/>
    <w:rsid w:val="002C1312"/>
    <w:rsid w:val="002C278F"/>
    <w:rsid w:val="002C4FB4"/>
    <w:rsid w:val="002C5023"/>
    <w:rsid w:val="002C5BB0"/>
    <w:rsid w:val="002C6617"/>
    <w:rsid w:val="002C6B05"/>
    <w:rsid w:val="002D1D29"/>
    <w:rsid w:val="002D20AE"/>
    <w:rsid w:val="002D34C2"/>
    <w:rsid w:val="002D44A3"/>
    <w:rsid w:val="002D4C99"/>
    <w:rsid w:val="002D5537"/>
    <w:rsid w:val="002D5983"/>
    <w:rsid w:val="002D5B94"/>
    <w:rsid w:val="002D6560"/>
    <w:rsid w:val="002E007F"/>
    <w:rsid w:val="002E073D"/>
    <w:rsid w:val="002E141F"/>
    <w:rsid w:val="002E1C71"/>
    <w:rsid w:val="002E275C"/>
    <w:rsid w:val="002E3FA1"/>
    <w:rsid w:val="002E4A71"/>
    <w:rsid w:val="002E505B"/>
    <w:rsid w:val="002E6E1C"/>
    <w:rsid w:val="002E76CE"/>
    <w:rsid w:val="002E77DA"/>
    <w:rsid w:val="002F003A"/>
    <w:rsid w:val="002F0D93"/>
    <w:rsid w:val="002F2E3C"/>
    <w:rsid w:val="002F2EE9"/>
    <w:rsid w:val="002F321F"/>
    <w:rsid w:val="002F3A44"/>
    <w:rsid w:val="002F5A75"/>
    <w:rsid w:val="002F6DB7"/>
    <w:rsid w:val="003004D0"/>
    <w:rsid w:val="00303558"/>
    <w:rsid w:val="00303A2F"/>
    <w:rsid w:val="00304369"/>
    <w:rsid w:val="0030533A"/>
    <w:rsid w:val="003055A3"/>
    <w:rsid w:val="003059B4"/>
    <w:rsid w:val="00307378"/>
    <w:rsid w:val="003102D3"/>
    <w:rsid w:val="00311088"/>
    <w:rsid w:val="00313582"/>
    <w:rsid w:val="00313949"/>
    <w:rsid w:val="0031439F"/>
    <w:rsid w:val="003143A7"/>
    <w:rsid w:val="003173F3"/>
    <w:rsid w:val="00317BBB"/>
    <w:rsid w:val="00320652"/>
    <w:rsid w:val="00321B80"/>
    <w:rsid w:val="00322C6E"/>
    <w:rsid w:val="00322E51"/>
    <w:rsid w:val="00323B02"/>
    <w:rsid w:val="00323EFA"/>
    <w:rsid w:val="00324B7F"/>
    <w:rsid w:val="00325C38"/>
    <w:rsid w:val="00325CB8"/>
    <w:rsid w:val="00325F6D"/>
    <w:rsid w:val="003264CE"/>
    <w:rsid w:val="00326A46"/>
    <w:rsid w:val="00327FFA"/>
    <w:rsid w:val="003325B6"/>
    <w:rsid w:val="00333393"/>
    <w:rsid w:val="00333442"/>
    <w:rsid w:val="003345B4"/>
    <w:rsid w:val="003346E4"/>
    <w:rsid w:val="00335E63"/>
    <w:rsid w:val="00336E6F"/>
    <w:rsid w:val="00337A33"/>
    <w:rsid w:val="00340B57"/>
    <w:rsid w:val="00341E9E"/>
    <w:rsid w:val="00343C63"/>
    <w:rsid w:val="00343CB5"/>
    <w:rsid w:val="0034447D"/>
    <w:rsid w:val="003446B2"/>
    <w:rsid w:val="003446DC"/>
    <w:rsid w:val="00344D04"/>
    <w:rsid w:val="003466DA"/>
    <w:rsid w:val="00347108"/>
    <w:rsid w:val="003503F2"/>
    <w:rsid w:val="003517D2"/>
    <w:rsid w:val="00351CCD"/>
    <w:rsid w:val="00351E51"/>
    <w:rsid w:val="00352034"/>
    <w:rsid w:val="003521C1"/>
    <w:rsid w:val="003537E2"/>
    <w:rsid w:val="00353C09"/>
    <w:rsid w:val="00353C96"/>
    <w:rsid w:val="00354D2D"/>
    <w:rsid w:val="00355B0F"/>
    <w:rsid w:val="00355F17"/>
    <w:rsid w:val="00356F76"/>
    <w:rsid w:val="003602BE"/>
    <w:rsid w:val="0036141C"/>
    <w:rsid w:val="00361FB0"/>
    <w:rsid w:val="003624D2"/>
    <w:rsid w:val="003628CA"/>
    <w:rsid w:val="00362C46"/>
    <w:rsid w:val="003631A8"/>
    <w:rsid w:val="00363C93"/>
    <w:rsid w:val="003651F2"/>
    <w:rsid w:val="00365A4F"/>
    <w:rsid w:val="00366E56"/>
    <w:rsid w:val="00366F88"/>
    <w:rsid w:val="0036702C"/>
    <w:rsid w:val="00367CAF"/>
    <w:rsid w:val="00372CDF"/>
    <w:rsid w:val="003736F8"/>
    <w:rsid w:val="00373780"/>
    <w:rsid w:val="00373E01"/>
    <w:rsid w:val="00374769"/>
    <w:rsid w:val="00375A28"/>
    <w:rsid w:val="00375ABE"/>
    <w:rsid w:val="00375C2F"/>
    <w:rsid w:val="00375FAF"/>
    <w:rsid w:val="00376478"/>
    <w:rsid w:val="00376A6E"/>
    <w:rsid w:val="003804D7"/>
    <w:rsid w:val="00380819"/>
    <w:rsid w:val="00380D81"/>
    <w:rsid w:val="0038136C"/>
    <w:rsid w:val="00382F6D"/>
    <w:rsid w:val="00384330"/>
    <w:rsid w:val="00384A70"/>
    <w:rsid w:val="00384E99"/>
    <w:rsid w:val="003870B3"/>
    <w:rsid w:val="00390081"/>
    <w:rsid w:val="0039056C"/>
    <w:rsid w:val="003915A3"/>
    <w:rsid w:val="00391F8B"/>
    <w:rsid w:val="003921BC"/>
    <w:rsid w:val="003925AD"/>
    <w:rsid w:val="00394984"/>
    <w:rsid w:val="00395813"/>
    <w:rsid w:val="00395AF3"/>
    <w:rsid w:val="003960CA"/>
    <w:rsid w:val="00397087"/>
    <w:rsid w:val="003A14B0"/>
    <w:rsid w:val="003A2CA2"/>
    <w:rsid w:val="003A49E8"/>
    <w:rsid w:val="003A5236"/>
    <w:rsid w:val="003A53A8"/>
    <w:rsid w:val="003A5486"/>
    <w:rsid w:val="003A62F4"/>
    <w:rsid w:val="003A6539"/>
    <w:rsid w:val="003A6C3F"/>
    <w:rsid w:val="003A6CC4"/>
    <w:rsid w:val="003B1E9F"/>
    <w:rsid w:val="003B2697"/>
    <w:rsid w:val="003B3792"/>
    <w:rsid w:val="003B417B"/>
    <w:rsid w:val="003B4665"/>
    <w:rsid w:val="003B4832"/>
    <w:rsid w:val="003B681C"/>
    <w:rsid w:val="003B6B9E"/>
    <w:rsid w:val="003B7147"/>
    <w:rsid w:val="003B76C2"/>
    <w:rsid w:val="003C0980"/>
    <w:rsid w:val="003C09AD"/>
    <w:rsid w:val="003C11E8"/>
    <w:rsid w:val="003C2C31"/>
    <w:rsid w:val="003C2E7D"/>
    <w:rsid w:val="003C39CA"/>
    <w:rsid w:val="003C3AE6"/>
    <w:rsid w:val="003C4053"/>
    <w:rsid w:val="003C42B4"/>
    <w:rsid w:val="003C46C0"/>
    <w:rsid w:val="003C4E91"/>
    <w:rsid w:val="003C52E0"/>
    <w:rsid w:val="003C5E89"/>
    <w:rsid w:val="003C60C7"/>
    <w:rsid w:val="003C71CA"/>
    <w:rsid w:val="003C72F6"/>
    <w:rsid w:val="003C769C"/>
    <w:rsid w:val="003C7BDF"/>
    <w:rsid w:val="003C7FD1"/>
    <w:rsid w:val="003D00BC"/>
    <w:rsid w:val="003D09BE"/>
    <w:rsid w:val="003D2CEA"/>
    <w:rsid w:val="003D31D6"/>
    <w:rsid w:val="003D476C"/>
    <w:rsid w:val="003D48FA"/>
    <w:rsid w:val="003D53A6"/>
    <w:rsid w:val="003D6266"/>
    <w:rsid w:val="003D7EB1"/>
    <w:rsid w:val="003E04FB"/>
    <w:rsid w:val="003E0531"/>
    <w:rsid w:val="003E0C39"/>
    <w:rsid w:val="003E10AA"/>
    <w:rsid w:val="003E1A25"/>
    <w:rsid w:val="003E231C"/>
    <w:rsid w:val="003E27DF"/>
    <w:rsid w:val="003E3C72"/>
    <w:rsid w:val="003E43A4"/>
    <w:rsid w:val="003E444C"/>
    <w:rsid w:val="003E4852"/>
    <w:rsid w:val="003E4BFF"/>
    <w:rsid w:val="003E536E"/>
    <w:rsid w:val="003E5C95"/>
    <w:rsid w:val="003E5E35"/>
    <w:rsid w:val="003E5EB5"/>
    <w:rsid w:val="003E7F3B"/>
    <w:rsid w:val="003F117B"/>
    <w:rsid w:val="003F1A39"/>
    <w:rsid w:val="003F1D00"/>
    <w:rsid w:val="003F1EE0"/>
    <w:rsid w:val="003F208F"/>
    <w:rsid w:val="003F2CF4"/>
    <w:rsid w:val="003F36A8"/>
    <w:rsid w:val="003F4AFF"/>
    <w:rsid w:val="003F5D70"/>
    <w:rsid w:val="003F6C38"/>
    <w:rsid w:val="003F73A9"/>
    <w:rsid w:val="003F79BF"/>
    <w:rsid w:val="004009A1"/>
    <w:rsid w:val="00401EC5"/>
    <w:rsid w:val="0040266E"/>
    <w:rsid w:val="004031A8"/>
    <w:rsid w:val="004033CC"/>
    <w:rsid w:val="00404D00"/>
    <w:rsid w:val="00405E07"/>
    <w:rsid w:val="004061B4"/>
    <w:rsid w:val="004079D4"/>
    <w:rsid w:val="0041039F"/>
    <w:rsid w:val="00410482"/>
    <w:rsid w:val="00410B72"/>
    <w:rsid w:val="00410CCF"/>
    <w:rsid w:val="00411152"/>
    <w:rsid w:val="004126EF"/>
    <w:rsid w:val="00412F66"/>
    <w:rsid w:val="004137A6"/>
    <w:rsid w:val="0041472D"/>
    <w:rsid w:val="00415C4B"/>
    <w:rsid w:val="00415D79"/>
    <w:rsid w:val="00417571"/>
    <w:rsid w:val="00420554"/>
    <w:rsid w:val="00421484"/>
    <w:rsid w:val="0042208E"/>
    <w:rsid w:val="004226AF"/>
    <w:rsid w:val="004253E9"/>
    <w:rsid w:val="004266AF"/>
    <w:rsid w:val="004269BD"/>
    <w:rsid w:val="0042756C"/>
    <w:rsid w:val="004302D3"/>
    <w:rsid w:val="00431093"/>
    <w:rsid w:val="00431621"/>
    <w:rsid w:val="00431783"/>
    <w:rsid w:val="00433074"/>
    <w:rsid w:val="0043325E"/>
    <w:rsid w:val="00433720"/>
    <w:rsid w:val="00434333"/>
    <w:rsid w:val="00434425"/>
    <w:rsid w:val="00436800"/>
    <w:rsid w:val="004416B8"/>
    <w:rsid w:val="00441B31"/>
    <w:rsid w:val="00443889"/>
    <w:rsid w:val="00443960"/>
    <w:rsid w:val="00443DC5"/>
    <w:rsid w:val="00443F74"/>
    <w:rsid w:val="00445268"/>
    <w:rsid w:val="00447618"/>
    <w:rsid w:val="004476A2"/>
    <w:rsid w:val="004500E3"/>
    <w:rsid w:val="0045091D"/>
    <w:rsid w:val="00450B55"/>
    <w:rsid w:val="00450EE5"/>
    <w:rsid w:val="00451D70"/>
    <w:rsid w:val="00452038"/>
    <w:rsid w:val="00452F54"/>
    <w:rsid w:val="00453F5D"/>
    <w:rsid w:val="004542D6"/>
    <w:rsid w:val="00455228"/>
    <w:rsid w:val="00456082"/>
    <w:rsid w:val="00456A66"/>
    <w:rsid w:val="0045734D"/>
    <w:rsid w:val="00457CFC"/>
    <w:rsid w:val="00460206"/>
    <w:rsid w:val="0046072A"/>
    <w:rsid w:val="0046127F"/>
    <w:rsid w:val="00461611"/>
    <w:rsid w:val="00462E14"/>
    <w:rsid w:val="00462FBF"/>
    <w:rsid w:val="00463B18"/>
    <w:rsid w:val="00464B8A"/>
    <w:rsid w:val="00464E5F"/>
    <w:rsid w:val="00465392"/>
    <w:rsid w:val="004660E0"/>
    <w:rsid w:val="00467880"/>
    <w:rsid w:val="004700C3"/>
    <w:rsid w:val="00470F54"/>
    <w:rsid w:val="00472068"/>
    <w:rsid w:val="004726FB"/>
    <w:rsid w:val="00473BE1"/>
    <w:rsid w:val="004752DB"/>
    <w:rsid w:val="004754A8"/>
    <w:rsid w:val="0047775F"/>
    <w:rsid w:val="00480EA2"/>
    <w:rsid w:val="00481768"/>
    <w:rsid w:val="00481A27"/>
    <w:rsid w:val="004820B6"/>
    <w:rsid w:val="00482C8E"/>
    <w:rsid w:val="004835C7"/>
    <w:rsid w:val="004839EA"/>
    <w:rsid w:val="00483E9E"/>
    <w:rsid w:val="00484CBB"/>
    <w:rsid w:val="00485004"/>
    <w:rsid w:val="00487400"/>
    <w:rsid w:val="004875A2"/>
    <w:rsid w:val="00487E7D"/>
    <w:rsid w:val="004901DA"/>
    <w:rsid w:val="004902BC"/>
    <w:rsid w:val="00491CBE"/>
    <w:rsid w:val="00492399"/>
    <w:rsid w:val="00492E0A"/>
    <w:rsid w:val="00492E85"/>
    <w:rsid w:val="00492E90"/>
    <w:rsid w:val="00493F91"/>
    <w:rsid w:val="00494797"/>
    <w:rsid w:val="00495F96"/>
    <w:rsid w:val="00497DCF"/>
    <w:rsid w:val="004A0C6E"/>
    <w:rsid w:val="004A15C8"/>
    <w:rsid w:val="004A302C"/>
    <w:rsid w:val="004A32EE"/>
    <w:rsid w:val="004A46D7"/>
    <w:rsid w:val="004A73B2"/>
    <w:rsid w:val="004A77AD"/>
    <w:rsid w:val="004A7A46"/>
    <w:rsid w:val="004B165A"/>
    <w:rsid w:val="004B1B06"/>
    <w:rsid w:val="004B2C7B"/>
    <w:rsid w:val="004B2D84"/>
    <w:rsid w:val="004B485F"/>
    <w:rsid w:val="004B7C19"/>
    <w:rsid w:val="004B7C31"/>
    <w:rsid w:val="004B7D64"/>
    <w:rsid w:val="004C1884"/>
    <w:rsid w:val="004C66EF"/>
    <w:rsid w:val="004C67DB"/>
    <w:rsid w:val="004C6D72"/>
    <w:rsid w:val="004C7846"/>
    <w:rsid w:val="004D215B"/>
    <w:rsid w:val="004D2D7E"/>
    <w:rsid w:val="004D36BB"/>
    <w:rsid w:val="004D3984"/>
    <w:rsid w:val="004D47E9"/>
    <w:rsid w:val="004D4F1A"/>
    <w:rsid w:val="004D5742"/>
    <w:rsid w:val="004D5EFA"/>
    <w:rsid w:val="004D5F70"/>
    <w:rsid w:val="004D653C"/>
    <w:rsid w:val="004D729A"/>
    <w:rsid w:val="004E0538"/>
    <w:rsid w:val="004E0CCD"/>
    <w:rsid w:val="004E175B"/>
    <w:rsid w:val="004E234F"/>
    <w:rsid w:val="004E53D3"/>
    <w:rsid w:val="004E548F"/>
    <w:rsid w:val="004E6570"/>
    <w:rsid w:val="004E679E"/>
    <w:rsid w:val="004E6FD0"/>
    <w:rsid w:val="004E7CC1"/>
    <w:rsid w:val="004F1661"/>
    <w:rsid w:val="004F1A40"/>
    <w:rsid w:val="004F1C4C"/>
    <w:rsid w:val="004F1FB9"/>
    <w:rsid w:val="004F2D07"/>
    <w:rsid w:val="004F2ED9"/>
    <w:rsid w:val="004F32B6"/>
    <w:rsid w:val="004F3AA2"/>
    <w:rsid w:val="004F4BAD"/>
    <w:rsid w:val="004F51A1"/>
    <w:rsid w:val="004F6981"/>
    <w:rsid w:val="004F7EE4"/>
    <w:rsid w:val="00500132"/>
    <w:rsid w:val="0050027B"/>
    <w:rsid w:val="0050044B"/>
    <w:rsid w:val="00501507"/>
    <w:rsid w:val="0050235D"/>
    <w:rsid w:val="00502725"/>
    <w:rsid w:val="005034A9"/>
    <w:rsid w:val="00503630"/>
    <w:rsid w:val="00503E2C"/>
    <w:rsid w:val="00503E6C"/>
    <w:rsid w:val="0050466B"/>
    <w:rsid w:val="0050591E"/>
    <w:rsid w:val="00507B91"/>
    <w:rsid w:val="00507FED"/>
    <w:rsid w:val="005103E1"/>
    <w:rsid w:val="0051129D"/>
    <w:rsid w:val="005119AB"/>
    <w:rsid w:val="005120B0"/>
    <w:rsid w:val="00512E7F"/>
    <w:rsid w:val="00513BB2"/>
    <w:rsid w:val="005147B1"/>
    <w:rsid w:val="00515488"/>
    <w:rsid w:val="00516AE4"/>
    <w:rsid w:val="00517BC5"/>
    <w:rsid w:val="005230B8"/>
    <w:rsid w:val="005241DA"/>
    <w:rsid w:val="0052425D"/>
    <w:rsid w:val="00524DB8"/>
    <w:rsid w:val="00525D4B"/>
    <w:rsid w:val="005276C8"/>
    <w:rsid w:val="00530142"/>
    <w:rsid w:val="005303FC"/>
    <w:rsid w:val="00530415"/>
    <w:rsid w:val="00530B5C"/>
    <w:rsid w:val="00530DE6"/>
    <w:rsid w:val="00531070"/>
    <w:rsid w:val="00531890"/>
    <w:rsid w:val="00531AC2"/>
    <w:rsid w:val="005322B5"/>
    <w:rsid w:val="005322C5"/>
    <w:rsid w:val="005326D2"/>
    <w:rsid w:val="00532A5A"/>
    <w:rsid w:val="00532CD0"/>
    <w:rsid w:val="005331B1"/>
    <w:rsid w:val="005350F7"/>
    <w:rsid w:val="0053757B"/>
    <w:rsid w:val="00537A10"/>
    <w:rsid w:val="00537A18"/>
    <w:rsid w:val="00540419"/>
    <w:rsid w:val="005430D7"/>
    <w:rsid w:val="00543382"/>
    <w:rsid w:val="0054465B"/>
    <w:rsid w:val="0054473A"/>
    <w:rsid w:val="00544D9F"/>
    <w:rsid w:val="005459FC"/>
    <w:rsid w:val="00545E83"/>
    <w:rsid w:val="00546E19"/>
    <w:rsid w:val="00546EB8"/>
    <w:rsid w:val="00550273"/>
    <w:rsid w:val="00550A4C"/>
    <w:rsid w:val="00550C25"/>
    <w:rsid w:val="00551DF7"/>
    <w:rsid w:val="00551F27"/>
    <w:rsid w:val="00552039"/>
    <w:rsid w:val="00552B67"/>
    <w:rsid w:val="00552E47"/>
    <w:rsid w:val="00553FD2"/>
    <w:rsid w:val="00555B12"/>
    <w:rsid w:val="00556B82"/>
    <w:rsid w:val="00560293"/>
    <w:rsid w:val="005619EA"/>
    <w:rsid w:val="0056306F"/>
    <w:rsid w:val="005650C4"/>
    <w:rsid w:val="005652B5"/>
    <w:rsid w:val="0056679D"/>
    <w:rsid w:val="00570123"/>
    <w:rsid w:val="00570E76"/>
    <w:rsid w:val="0057181A"/>
    <w:rsid w:val="0057198F"/>
    <w:rsid w:val="00571C9A"/>
    <w:rsid w:val="00573C50"/>
    <w:rsid w:val="0057478F"/>
    <w:rsid w:val="00574832"/>
    <w:rsid w:val="00574A59"/>
    <w:rsid w:val="00574AB9"/>
    <w:rsid w:val="00575ED4"/>
    <w:rsid w:val="00576731"/>
    <w:rsid w:val="00580581"/>
    <w:rsid w:val="00581509"/>
    <w:rsid w:val="005815A9"/>
    <w:rsid w:val="00582898"/>
    <w:rsid w:val="00582A0C"/>
    <w:rsid w:val="00582B1D"/>
    <w:rsid w:val="00583F68"/>
    <w:rsid w:val="0058530D"/>
    <w:rsid w:val="005853A2"/>
    <w:rsid w:val="00590940"/>
    <w:rsid w:val="00591842"/>
    <w:rsid w:val="00592255"/>
    <w:rsid w:val="00593C1A"/>
    <w:rsid w:val="0059459D"/>
    <w:rsid w:val="00594EF1"/>
    <w:rsid w:val="005952CA"/>
    <w:rsid w:val="00595434"/>
    <w:rsid w:val="00596926"/>
    <w:rsid w:val="005970D7"/>
    <w:rsid w:val="00597E5B"/>
    <w:rsid w:val="00597F98"/>
    <w:rsid w:val="005A0596"/>
    <w:rsid w:val="005A11D3"/>
    <w:rsid w:val="005A15FC"/>
    <w:rsid w:val="005A3B35"/>
    <w:rsid w:val="005A3E7D"/>
    <w:rsid w:val="005A53C7"/>
    <w:rsid w:val="005A541E"/>
    <w:rsid w:val="005A6B3F"/>
    <w:rsid w:val="005A6C2A"/>
    <w:rsid w:val="005B0749"/>
    <w:rsid w:val="005B1C82"/>
    <w:rsid w:val="005B3D35"/>
    <w:rsid w:val="005B51AF"/>
    <w:rsid w:val="005B51FF"/>
    <w:rsid w:val="005B55C7"/>
    <w:rsid w:val="005B63C1"/>
    <w:rsid w:val="005B79A5"/>
    <w:rsid w:val="005B7D23"/>
    <w:rsid w:val="005C11C4"/>
    <w:rsid w:val="005C1B42"/>
    <w:rsid w:val="005C4177"/>
    <w:rsid w:val="005C4703"/>
    <w:rsid w:val="005C5179"/>
    <w:rsid w:val="005C57A1"/>
    <w:rsid w:val="005C59CB"/>
    <w:rsid w:val="005C7755"/>
    <w:rsid w:val="005C7C9B"/>
    <w:rsid w:val="005D3471"/>
    <w:rsid w:val="005D4C34"/>
    <w:rsid w:val="005D6652"/>
    <w:rsid w:val="005D6B3F"/>
    <w:rsid w:val="005E0911"/>
    <w:rsid w:val="005E0E8F"/>
    <w:rsid w:val="005E1DCB"/>
    <w:rsid w:val="005E261D"/>
    <w:rsid w:val="005E26EC"/>
    <w:rsid w:val="005E3D5B"/>
    <w:rsid w:val="005E45E9"/>
    <w:rsid w:val="005E5BDD"/>
    <w:rsid w:val="005E5D92"/>
    <w:rsid w:val="005E7137"/>
    <w:rsid w:val="005E7850"/>
    <w:rsid w:val="005E7B6E"/>
    <w:rsid w:val="005F022F"/>
    <w:rsid w:val="005F07C9"/>
    <w:rsid w:val="005F34D3"/>
    <w:rsid w:val="005F455C"/>
    <w:rsid w:val="005F5C35"/>
    <w:rsid w:val="005F5DFB"/>
    <w:rsid w:val="005F7780"/>
    <w:rsid w:val="00600A67"/>
    <w:rsid w:val="00601828"/>
    <w:rsid w:val="00601899"/>
    <w:rsid w:val="00603194"/>
    <w:rsid w:val="00603C9D"/>
    <w:rsid w:val="00605018"/>
    <w:rsid w:val="00605AC5"/>
    <w:rsid w:val="00606B49"/>
    <w:rsid w:val="00607FC1"/>
    <w:rsid w:val="006118C2"/>
    <w:rsid w:val="00611DED"/>
    <w:rsid w:val="00612C89"/>
    <w:rsid w:val="00612F7F"/>
    <w:rsid w:val="006130E1"/>
    <w:rsid w:val="00613625"/>
    <w:rsid w:val="00613655"/>
    <w:rsid w:val="00613D4F"/>
    <w:rsid w:val="006159F9"/>
    <w:rsid w:val="00615A15"/>
    <w:rsid w:val="00615EB3"/>
    <w:rsid w:val="006161E5"/>
    <w:rsid w:val="006169FF"/>
    <w:rsid w:val="006174B7"/>
    <w:rsid w:val="00617CEF"/>
    <w:rsid w:val="00617EC3"/>
    <w:rsid w:val="00617FF2"/>
    <w:rsid w:val="006203BA"/>
    <w:rsid w:val="00620647"/>
    <w:rsid w:val="00620E3F"/>
    <w:rsid w:val="00621076"/>
    <w:rsid w:val="006217E0"/>
    <w:rsid w:val="0062221C"/>
    <w:rsid w:val="006226DA"/>
    <w:rsid w:val="00622ECF"/>
    <w:rsid w:val="00624135"/>
    <w:rsid w:val="0062425F"/>
    <w:rsid w:val="006256D0"/>
    <w:rsid w:val="006264F1"/>
    <w:rsid w:val="0062740E"/>
    <w:rsid w:val="00631426"/>
    <w:rsid w:val="0063289D"/>
    <w:rsid w:val="00633C9D"/>
    <w:rsid w:val="00634349"/>
    <w:rsid w:val="006346E0"/>
    <w:rsid w:val="00636840"/>
    <w:rsid w:val="00641C64"/>
    <w:rsid w:val="00641D2F"/>
    <w:rsid w:val="00641FE8"/>
    <w:rsid w:val="006441D4"/>
    <w:rsid w:val="00644994"/>
    <w:rsid w:val="00644E53"/>
    <w:rsid w:val="006451D6"/>
    <w:rsid w:val="0064570A"/>
    <w:rsid w:val="006465F6"/>
    <w:rsid w:val="00650DAC"/>
    <w:rsid w:val="00651A54"/>
    <w:rsid w:val="0065219A"/>
    <w:rsid w:val="0065291B"/>
    <w:rsid w:val="006530FB"/>
    <w:rsid w:val="0065356B"/>
    <w:rsid w:val="00653969"/>
    <w:rsid w:val="00653991"/>
    <w:rsid w:val="00654766"/>
    <w:rsid w:val="0065594B"/>
    <w:rsid w:val="0065680B"/>
    <w:rsid w:val="00657CA6"/>
    <w:rsid w:val="00657DB8"/>
    <w:rsid w:val="00660C59"/>
    <w:rsid w:val="00661368"/>
    <w:rsid w:val="00661F47"/>
    <w:rsid w:val="00662D03"/>
    <w:rsid w:val="00663CEE"/>
    <w:rsid w:val="00664472"/>
    <w:rsid w:val="00666414"/>
    <w:rsid w:val="006664B1"/>
    <w:rsid w:val="00667395"/>
    <w:rsid w:val="00667489"/>
    <w:rsid w:val="00670845"/>
    <w:rsid w:val="00670931"/>
    <w:rsid w:val="00671800"/>
    <w:rsid w:val="00671B2C"/>
    <w:rsid w:val="00671D98"/>
    <w:rsid w:val="00673CEC"/>
    <w:rsid w:val="0067518B"/>
    <w:rsid w:val="00675A9F"/>
    <w:rsid w:val="0067667F"/>
    <w:rsid w:val="00676791"/>
    <w:rsid w:val="00677B52"/>
    <w:rsid w:val="00680A47"/>
    <w:rsid w:val="0068187C"/>
    <w:rsid w:val="00681CB8"/>
    <w:rsid w:val="006821EE"/>
    <w:rsid w:val="006823E7"/>
    <w:rsid w:val="00682DDB"/>
    <w:rsid w:val="00683B60"/>
    <w:rsid w:val="00684B55"/>
    <w:rsid w:val="006851BA"/>
    <w:rsid w:val="00685AC8"/>
    <w:rsid w:val="0069110A"/>
    <w:rsid w:val="00691825"/>
    <w:rsid w:val="00691A53"/>
    <w:rsid w:val="00691FE8"/>
    <w:rsid w:val="006928D9"/>
    <w:rsid w:val="00692E8F"/>
    <w:rsid w:val="00693803"/>
    <w:rsid w:val="00694562"/>
    <w:rsid w:val="006949CF"/>
    <w:rsid w:val="006950EE"/>
    <w:rsid w:val="00695CB8"/>
    <w:rsid w:val="00697C39"/>
    <w:rsid w:val="006A2C43"/>
    <w:rsid w:val="006A2CC3"/>
    <w:rsid w:val="006A313F"/>
    <w:rsid w:val="006A479C"/>
    <w:rsid w:val="006A4B10"/>
    <w:rsid w:val="006A7A12"/>
    <w:rsid w:val="006B0022"/>
    <w:rsid w:val="006B1512"/>
    <w:rsid w:val="006B2B57"/>
    <w:rsid w:val="006B2C67"/>
    <w:rsid w:val="006B3A02"/>
    <w:rsid w:val="006B3D3A"/>
    <w:rsid w:val="006B4436"/>
    <w:rsid w:val="006B4868"/>
    <w:rsid w:val="006B5D7C"/>
    <w:rsid w:val="006B5E9D"/>
    <w:rsid w:val="006B6C62"/>
    <w:rsid w:val="006B75B9"/>
    <w:rsid w:val="006B77CA"/>
    <w:rsid w:val="006C488E"/>
    <w:rsid w:val="006C4EE8"/>
    <w:rsid w:val="006C4F04"/>
    <w:rsid w:val="006C5A47"/>
    <w:rsid w:val="006C5FBA"/>
    <w:rsid w:val="006C6570"/>
    <w:rsid w:val="006C67BD"/>
    <w:rsid w:val="006C6ABE"/>
    <w:rsid w:val="006D029C"/>
    <w:rsid w:val="006D2E6B"/>
    <w:rsid w:val="006D3C35"/>
    <w:rsid w:val="006D496B"/>
    <w:rsid w:val="006D4AB3"/>
    <w:rsid w:val="006D655F"/>
    <w:rsid w:val="006D6997"/>
    <w:rsid w:val="006D7621"/>
    <w:rsid w:val="006E29CF"/>
    <w:rsid w:val="006E3421"/>
    <w:rsid w:val="006E35D3"/>
    <w:rsid w:val="006E492E"/>
    <w:rsid w:val="006E5179"/>
    <w:rsid w:val="006E56D4"/>
    <w:rsid w:val="006F0C7F"/>
    <w:rsid w:val="006F289D"/>
    <w:rsid w:val="006F3174"/>
    <w:rsid w:val="006F47AA"/>
    <w:rsid w:val="006F5600"/>
    <w:rsid w:val="006F57B2"/>
    <w:rsid w:val="006F5DA8"/>
    <w:rsid w:val="006F65A6"/>
    <w:rsid w:val="006F7C99"/>
    <w:rsid w:val="007005D7"/>
    <w:rsid w:val="007047AF"/>
    <w:rsid w:val="00706215"/>
    <w:rsid w:val="0071089B"/>
    <w:rsid w:val="00710F19"/>
    <w:rsid w:val="00710F3D"/>
    <w:rsid w:val="00711B57"/>
    <w:rsid w:val="00711EA8"/>
    <w:rsid w:val="007122C5"/>
    <w:rsid w:val="00713286"/>
    <w:rsid w:val="0071397C"/>
    <w:rsid w:val="00714DAA"/>
    <w:rsid w:val="007160A0"/>
    <w:rsid w:val="007173C5"/>
    <w:rsid w:val="00717E9C"/>
    <w:rsid w:val="00722AE0"/>
    <w:rsid w:val="00722B54"/>
    <w:rsid w:val="0072391F"/>
    <w:rsid w:val="00726E9F"/>
    <w:rsid w:val="00726F54"/>
    <w:rsid w:val="00730D17"/>
    <w:rsid w:val="00733680"/>
    <w:rsid w:val="0073381D"/>
    <w:rsid w:val="00733B49"/>
    <w:rsid w:val="007352CF"/>
    <w:rsid w:val="00735D94"/>
    <w:rsid w:val="00735FB6"/>
    <w:rsid w:val="00736895"/>
    <w:rsid w:val="00736EDB"/>
    <w:rsid w:val="007371B1"/>
    <w:rsid w:val="007375C6"/>
    <w:rsid w:val="00740EDB"/>
    <w:rsid w:val="007421B4"/>
    <w:rsid w:val="00743D5C"/>
    <w:rsid w:val="00744266"/>
    <w:rsid w:val="00744631"/>
    <w:rsid w:val="007447BA"/>
    <w:rsid w:val="007447CC"/>
    <w:rsid w:val="00744C9B"/>
    <w:rsid w:val="00746525"/>
    <w:rsid w:val="00746754"/>
    <w:rsid w:val="007470C0"/>
    <w:rsid w:val="00747205"/>
    <w:rsid w:val="007476B3"/>
    <w:rsid w:val="007522FF"/>
    <w:rsid w:val="007526F9"/>
    <w:rsid w:val="00752FB3"/>
    <w:rsid w:val="00754FCB"/>
    <w:rsid w:val="00755445"/>
    <w:rsid w:val="007556B5"/>
    <w:rsid w:val="00755A7E"/>
    <w:rsid w:val="00761BD8"/>
    <w:rsid w:val="007628C8"/>
    <w:rsid w:val="00763251"/>
    <w:rsid w:val="00763E4F"/>
    <w:rsid w:val="007642A8"/>
    <w:rsid w:val="00764313"/>
    <w:rsid w:val="007649EB"/>
    <w:rsid w:val="00764C80"/>
    <w:rsid w:val="007654EA"/>
    <w:rsid w:val="0077089A"/>
    <w:rsid w:val="00770E33"/>
    <w:rsid w:val="0077168B"/>
    <w:rsid w:val="00771BB2"/>
    <w:rsid w:val="00771E20"/>
    <w:rsid w:val="00772CCF"/>
    <w:rsid w:val="0077381E"/>
    <w:rsid w:val="00773A94"/>
    <w:rsid w:val="00773E76"/>
    <w:rsid w:val="00775258"/>
    <w:rsid w:val="00776126"/>
    <w:rsid w:val="00776B34"/>
    <w:rsid w:val="00776ED5"/>
    <w:rsid w:val="00777600"/>
    <w:rsid w:val="0078056C"/>
    <w:rsid w:val="00780865"/>
    <w:rsid w:val="00781978"/>
    <w:rsid w:val="00781E52"/>
    <w:rsid w:val="00782042"/>
    <w:rsid w:val="00782B0C"/>
    <w:rsid w:val="00784AE5"/>
    <w:rsid w:val="00784BB0"/>
    <w:rsid w:val="0078591A"/>
    <w:rsid w:val="0078620C"/>
    <w:rsid w:val="00786616"/>
    <w:rsid w:val="00786626"/>
    <w:rsid w:val="00787BC4"/>
    <w:rsid w:val="00790A18"/>
    <w:rsid w:val="00790DAF"/>
    <w:rsid w:val="00791099"/>
    <w:rsid w:val="007916E5"/>
    <w:rsid w:val="00791DB0"/>
    <w:rsid w:val="00791E08"/>
    <w:rsid w:val="007935E9"/>
    <w:rsid w:val="007946BB"/>
    <w:rsid w:val="00795118"/>
    <w:rsid w:val="00797E15"/>
    <w:rsid w:val="007A0925"/>
    <w:rsid w:val="007A18DD"/>
    <w:rsid w:val="007A1BFC"/>
    <w:rsid w:val="007A2E00"/>
    <w:rsid w:val="007A358B"/>
    <w:rsid w:val="007A3CB4"/>
    <w:rsid w:val="007A3FD4"/>
    <w:rsid w:val="007A443A"/>
    <w:rsid w:val="007A581F"/>
    <w:rsid w:val="007A6750"/>
    <w:rsid w:val="007B09A4"/>
    <w:rsid w:val="007B1F7E"/>
    <w:rsid w:val="007B3973"/>
    <w:rsid w:val="007B429E"/>
    <w:rsid w:val="007B5904"/>
    <w:rsid w:val="007B5B35"/>
    <w:rsid w:val="007B5EA3"/>
    <w:rsid w:val="007B6D98"/>
    <w:rsid w:val="007B70E3"/>
    <w:rsid w:val="007B7A92"/>
    <w:rsid w:val="007C013D"/>
    <w:rsid w:val="007C05D9"/>
    <w:rsid w:val="007C188B"/>
    <w:rsid w:val="007C2FF9"/>
    <w:rsid w:val="007C44C9"/>
    <w:rsid w:val="007C602F"/>
    <w:rsid w:val="007C7100"/>
    <w:rsid w:val="007D020F"/>
    <w:rsid w:val="007D04C4"/>
    <w:rsid w:val="007D0C2C"/>
    <w:rsid w:val="007D1027"/>
    <w:rsid w:val="007D2901"/>
    <w:rsid w:val="007D3736"/>
    <w:rsid w:val="007D3AE0"/>
    <w:rsid w:val="007D46A0"/>
    <w:rsid w:val="007D6309"/>
    <w:rsid w:val="007D6608"/>
    <w:rsid w:val="007D6C6D"/>
    <w:rsid w:val="007D7851"/>
    <w:rsid w:val="007D7869"/>
    <w:rsid w:val="007E0089"/>
    <w:rsid w:val="007E0DBA"/>
    <w:rsid w:val="007E0E3D"/>
    <w:rsid w:val="007E133B"/>
    <w:rsid w:val="007E1631"/>
    <w:rsid w:val="007E22F5"/>
    <w:rsid w:val="007E2C4B"/>
    <w:rsid w:val="007E49FF"/>
    <w:rsid w:val="007E4ADE"/>
    <w:rsid w:val="007E4F33"/>
    <w:rsid w:val="007E540B"/>
    <w:rsid w:val="007E60C5"/>
    <w:rsid w:val="007E67E6"/>
    <w:rsid w:val="007E78A5"/>
    <w:rsid w:val="007F0182"/>
    <w:rsid w:val="007F088F"/>
    <w:rsid w:val="007F0AB2"/>
    <w:rsid w:val="007F18AC"/>
    <w:rsid w:val="007F3001"/>
    <w:rsid w:val="007F3B1B"/>
    <w:rsid w:val="007F3BC2"/>
    <w:rsid w:val="007F48FA"/>
    <w:rsid w:val="007F4AF6"/>
    <w:rsid w:val="007F4E93"/>
    <w:rsid w:val="007F5848"/>
    <w:rsid w:val="007F6344"/>
    <w:rsid w:val="00800671"/>
    <w:rsid w:val="00802CF2"/>
    <w:rsid w:val="00803E8B"/>
    <w:rsid w:val="0080407E"/>
    <w:rsid w:val="00804885"/>
    <w:rsid w:val="00804A84"/>
    <w:rsid w:val="00805105"/>
    <w:rsid w:val="00805865"/>
    <w:rsid w:val="008064BE"/>
    <w:rsid w:val="00806C8C"/>
    <w:rsid w:val="00807069"/>
    <w:rsid w:val="0080743A"/>
    <w:rsid w:val="00810101"/>
    <w:rsid w:val="00810B5D"/>
    <w:rsid w:val="008114C2"/>
    <w:rsid w:val="008122B9"/>
    <w:rsid w:val="00812500"/>
    <w:rsid w:val="00812B3F"/>
    <w:rsid w:val="008137F6"/>
    <w:rsid w:val="0081389B"/>
    <w:rsid w:val="00815D73"/>
    <w:rsid w:val="008163DD"/>
    <w:rsid w:val="0081690D"/>
    <w:rsid w:val="00817649"/>
    <w:rsid w:val="008176E0"/>
    <w:rsid w:val="00821102"/>
    <w:rsid w:val="008225BE"/>
    <w:rsid w:val="00822F50"/>
    <w:rsid w:val="008232E5"/>
    <w:rsid w:val="0082352B"/>
    <w:rsid w:val="008237DB"/>
    <w:rsid w:val="00824806"/>
    <w:rsid w:val="008263E8"/>
    <w:rsid w:val="00826D72"/>
    <w:rsid w:val="0082798C"/>
    <w:rsid w:val="00830E95"/>
    <w:rsid w:val="00831ACD"/>
    <w:rsid w:val="008325D1"/>
    <w:rsid w:val="00832EDA"/>
    <w:rsid w:val="008334A7"/>
    <w:rsid w:val="00834E01"/>
    <w:rsid w:val="00837A95"/>
    <w:rsid w:val="00837DFC"/>
    <w:rsid w:val="0084005C"/>
    <w:rsid w:val="00840688"/>
    <w:rsid w:val="008412E6"/>
    <w:rsid w:val="008422BC"/>
    <w:rsid w:val="00842593"/>
    <w:rsid w:val="00842990"/>
    <w:rsid w:val="00843A9A"/>
    <w:rsid w:val="0084408C"/>
    <w:rsid w:val="0084508D"/>
    <w:rsid w:val="0084592E"/>
    <w:rsid w:val="00845B28"/>
    <w:rsid w:val="00845EE8"/>
    <w:rsid w:val="00850685"/>
    <w:rsid w:val="00850868"/>
    <w:rsid w:val="008513AE"/>
    <w:rsid w:val="008514B8"/>
    <w:rsid w:val="00851993"/>
    <w:rsid w:val="0085221A"/>
    <w:rsid w:val="008525D8"/>
    <w:rsid w:val="00855161"/>
    <w:rsid w:val="00855969"/>
    <w:rsid w:val="00855974"/>
    <w:rsid w:val="00857AE7"/>
    <w:rsid w:val="00860527"/>
    <w:rsid w:val="00861E23"/>
    <w:rsid w:val="00862505"/>
    <w:rsid w:val="0086269C"/>
    <w:rsid w:val="0086376C"/>
    <w:rsid w:val="00867049"/>
    <w:rsid w:val="00867094"/>
    <w:rsid w:val="00867234"/>
    <w:rsid w:val="00867BAD"/>
    <w:rsid w:val="00870A8C"/>
    <w:rsid w:val="008726C7"/>
    <w:rsid w:val="00874B8F"/>
    <w:rsid w:val="0087556C"/>
    <w:rsid w:val="00875F2D"/>
    <w:rsid w:val="008808DC"/>
    <w:rsid w:val="00880C16"/>
    <w:rsid w:val="0088338B"/>
    <w:rsid w:val="00883748"/>
    <w:rsid w:val="00885918"/>
    <w:rsid w:val="00886114"/>
    <w:rsid w:val="008866D9"/>
    <w:rsid w:val="0088680D"/>
    <w:rsid w:val="008878E3"/>
    <w:rsid w:val="00890127"/>
    <w:rsid w:val="00890500"/>
    <w:rsid w:val="00890A89"/>
    <w:rsid w:val="00891A4F"/>
    <w:rsid w:val="00892BD0"/>
    <w:rsid w:val="00892F2D"/>
    <w:rsid w:val="008933BA"/>
    <w:rsid w:val="00893B40"/>
    <w:rsid w:val="00893D85"/>
    <w:rsid w:val="008941AA"/>
    <w:rsid w:val="008949CF"/>
    <w:rsid w:val="008957D1"/>
    <w:rsid w:val="00895B2D"/>
    <w:rsid w:val="008967D7"/>
    <w:rsid w:val="00897B92"/>
    <w:rsid w:val="00897DA2"/>
    <w:rsid w:val="008A0CB9"/>
    <w:rsid w:val="008A1E75"/>
    <w:rsid w:val="008A24E7"/>
    <w:rsid w:val="008A36E0"/>
    <w:rsid w:val="008A3802"/>
    <w:rsid w:val="008A5042"/>
    <w:rsid w:val="008A5763"/>
    <w:rsid w:val="008A5916"/>
    <w:rsid w:val="008B043C"/>
    <w:rsid w:val="008B06D3"/>
    <w:rsid w:val="008B120A"/>
    <w:rsid w:val="008B178A"/>
    <w:rsid w:val="008B29E8"/>
    <w:rsid w:val="008B3F9E"/>
    <w:rsid w:val="008B59D8"/>
    <w:rsid w:val="008B65DF"/>
    <w:rsid w:val="008B7150"/>
    <w:rsid w:val="008C0224"/>
    <w:rsid w:val="008C07FB"/>
    <w:rsid w:val="008C1799"/>
    <w:rsid w:val="008C3A8D"/>
    <w:rsid w:val="008C45B9"/>
    <w:rsid w:val="008C46CA"/>
    <w:rsid w:val="008C4CFA"/>
    <w:rsid w:val="008C709A"/>
    <w:rsid w:val="008C7292"/>
    <w:rsid w:val="008D0082"/>
    <w:rsid w:val="008D03B7"/>
    <w:rsid w:val="008D12F9"/>
    <w:rsid w:val="008D22DC"/>
    <w:rsid w:val="008D4114"/>
    <w:rsid w:val="008D4ED2"/>
    <w:rsid w:val="008D52CA"/>
    <w:rsid w:val="008D5CB6"/>
    <w:rsid w:val="008D7B9D"/>
    <w:rsid w:val="008E0E34"/>
    <w:rsid w:val="008E12F7"/>
    <w:rsid w:val="008E22C8"/>
    <w:rsid w:val="008E26FE"/>
    <w:rsid w:val="008E2D35"/>
    <w:rsid w:val="008E3837"/>
    <w:rsid w:val="008E3D08"/>
    <w:rsid w:val="008E3DE2"/>
    <w:rsid w:val="008E3F81"/>
    <w:rsid w:val="008E528B"/>
    <w:rsid w:val="008E5A17"/>
    <w:rsid w:val="008E6E8A"/>
    <w:rsid w:val="008E7418"/>
    <w:rsid w:val="008E74C5"/>
    <w:rsid w:val="008F024B"/>
    <w:rsid w:val="008F1799"/>
    <w:rsid w:val="008F2B88"/>
    <w:rsid w:val="008F2BBE"/>
    <w:rsid w:val="008F5BF9"/>
    <w:rsid w:val="008F5E23"/>
    <w:rsid w:val="008F5E62"/>
    <w:rsid w:val="008F674A"/>
    <w:rsid w:val="008F6854"/>
    <w:rsid w:val="008F6C59"/>
    <w:rsid w:val="008F6D07"/>
    <w:rsid w:val="008F7004"/>
    <w:rsid w:val="008F7AE5"/>
    <w:rsid w:val="008F7C89"/>
    <w:rsid w:val="00900C26"/>
    <w:rsid w:val="0090146D"/>
    <w:rsid w:val="009015F5"/>
    <w:rsid w:val="009021BA"/>
    <w:rsid w:val="009034A4"/>
    <w:rsid w:val="00903ECD"/>
    <w:rsid w:val="009043EE"/>
    <w:rsid w:val="0090485F"/>
    <w:rsid w:val="009061E9"/>
    <w:rsid w:val="009070F1"/>
    <w:rsid w:val="009102BD"/>
    <w:rsid w:val="00911724"/>
    <w:rsid w:val="00911F9D"/>
    <w:rsid w:val="00912B4A"/>
    <w:rsid w:val="00912FF0"/>
    <w:rsid w:val="009141C3"/>
    <w:rsid w:val="00914482"/>
    <w:rsid w:val="00915B11"/>
    <w:rsid w:val="00916F36"/>
    <w:rsid w:val="00920A15"/>
    <w:rsid w:val="00920D4B"/>
    <w:rsid w:val="00920DAC"/>
    <w:rsid w:val="00921F25"/>
    <w:rsid w:val="009220A3"/>
    <w:rsid w:val="00922181"/>
    <w:rsid w:val="00922DA4"/>
    <w:rsid w:val="00922DEB"/>
    <w:rsid w:val="00923BD4"/>
    <w:rsid w:val="00923BDF"/>
    <w:rsid w:val="00923F55"/>
    <w:rsid w:val="009251CF"/>
    <w:rsid w:val="00925AAB"/>
    <w:rsid w:val="009260BA"/>
    <w:rsid w:val="009267CE"/>
    <w:rsid w:val="00926A5B"/>
    <w:rsid w:val="009273D4"/>
    <w:rsid w:val="00930D1C"/>
    <w:rsid w:val="00930FC7"/>
    <w:rsid w:val="00932A0A"/>
    <w:rsid w:val="00933AA3"/>
    <w:rsid w:val="00935E23"/>
    <w:rsid w:val="00936051"/>
    <w:rsid w:val="009364C4"/>
    <w:rsid w:val="00936D5D"/>
    <w:rsid w:val="00937258"/>
    <w:rsid w:val="00937512"/>
    <w:rsid w:val="009406D6"/>
    <w:rsid w:val="00940714"/>
    <w:rsid w:val="00940C1A"/>
    <w:rsid w:val="00941217"/>
    <w:rsid w:val="00941416"/>
    <w:rsid w:val="00941533"/>
    <w:rsid w:val="0094255A"/>
    <w:rsid w:val="00942FE4"/>
    <w:rsid w:val="00946D6D"/>
    <w:rsid w:val="00946DCA"/>
    <w:rsid w:val="00946DFB"/>
    <w:rsid w:val="00947C00"/>
    <w:rsid w:val="00947D3E"/>
    <w:rsid w:val="00950215"/>
    <w:rsid w:val="0095113F"/>
    <w:rsid w:val="00951284"/>
    <w:rsid w:val="009528E9"/>
    <w:rsid w:val="009531C4"/>
    <w:rsid w:val="00953CB4"/>
    <w:rsid w:val="009542A1"/>
    <w:rsid w:val="00957A82"/>
    <w:rsid w:val="009614E3"/>
    <w:rsid w:val="0096198E"/>
    <w:rsid w:val="00962016"/>
    <w:rsid w:val="00962437"/>
    <w:rsid w:val="009624FE"/>
    <w:rsid w:val="00962ED6"/>
    <w:rsid w:val="0096490C"/>
    <w:rsid w:val="00964E3C"/>
    <w:rsid w:val="0096582F"/>
    <w:rsid w:val="00965859"/>
    <w:rsid w:val="00965B23"/>
    <w:rsid w:val="00966C28"/>
    <w:rsid w:val="00970078"/>
    <w:rsid w:val="0097034E"/>
    <w:rsid w:val="00971625"/>
    <w:rsid w:val="009732F1"/>
    <w:rsid w:val="00975CA7"/>
    <w:rsid w:val="00976644"/>
    <w:rsid w:val="00977A5D"/>
    <w:rsid w:val="00980A09"/>
    <w:rsid w:val="00981043"/>
    <w:rsid w:val="00981A2D"/>
    <w:rsid w:val="0098464E"/>
    <w:rsid w:val="009867E8"/>
    <w:rsid w:val="009903EC"/>
    <w:rsid w:val="00991580"/>
    <w:rsid w:val="00992D75"/>
    <w:rsid w:val="00993702"/>
    <w:rsid w:val="0099527F"/>
    <w:rsid w:val="0099581A"/>
    <w:rsid w:val="009959B6"/>
    <w:rsid w:val="00995DAE"/>
    <w:rsid w:val="009963A7"/>
    <w:rsid w:val="00996598"/>
    <w:rsid w:val="009969E9"/>
    <w:rsid w:val="009A0019"/>
    <w:rsid w:val="009A20D3"/>
    <w:rsid w:val="009A285D"/>
    <w:rsid w:val="009A2864"/>
    <w:rsid w:val="009A31C6"/>
    <w:rsid w:val="009A52CC"/>
    <w:rsid w:val="009A584E"/>
    <w:rsid w:val="009A6444"/>
    <w:rsid w:val="009B01E4"/>
    <w:rsid w:val="009B0E44"/>
    <w:rsid w:val="009B16D7"/>
    <w:rsid w:val="009B1B9D"/>
    <w:rsid w:val="009B2EDE"/>
    <w:rsid w:val="009B4991"/>
    <w:rsid w:val="009B4B73"/>
    <w:rsid w:val="009B6227"/>
    <w:rsid w:val="009B63A7"/>
    <w:rsid w:val="009B6967"/>
    <w:rsid w:val="009C31AF"/>
    <w:rsid w:val="009C3CC0"/>
    <w:rsid w:val="009C4659"/>
    <w:rsid w:val="009C4CAF"/>
    <w:rsid w:val="009C5F9F"/>
    <w:rsid w:val="009C78CE"/>
    <w:rsid w:val="009D074C"/>
    <w:rsid w:val="009D1633"/>
    <w:rsid w:val="009D1DE9"/>
    <w:rsid w:val="009D25D3"/>
    <w:rsid w:val="009D3CAD"/>
    <w:rsid w:val="009D46C4"/>
    <w:rsid w:val="009D5EE5"/>
    <w:rsid w:val="009D6B60"/>
    <w:rsid w:val="009D72AE"/>
    <w:rsid w:val="009D7D07"/>
    <w:rsid w:val="009D7FD3"/>
    <w:rsid w:val="009E21DD"/>
    <w:rsid w:val="009E42A9"/>
    <w:rsid w:val="009E5607"/>
    <w:rsid w:val="009F0D92"/>
    <w:rsid w:val="009F1E89"/>
    <w:rsid w:val="009F2379"/>
    <w:rsid w:val="009F2D70"/>
    <w:rsid w:val="009F2E98"/>
    <w:rsid w:val="009F2FB3"/>
    <w:rsid w:val="009F33EA"/>
    <w:rsid w:val="009F3604"/>
    <w:rsid w:val="009F3608"/>
    <w:rsid w:val="009F3AAC"/>
    <w:rsid w:val="009F4891"/>
    <w:rsid w:val="009F4F5C"/>
    <w:rsid w:val="009F60F8"/>
    <w:rsid w:val="00A0014A"/>
    <w:rsid w:val="00A0070F"/>
    <w:rsid w:val="00A022B5"/>
    <w:rsid w:val="00A036A8"/>
    <w:rsid w:val="00A03895"/>
    <w:rsid w:val="00A0429E"/>
    <w:rsid w:val="00A05F40"/>
    <w:rsid w:val="00A06E47"/>
    <w:rsid w:val="00A07034"/>
    <w:rsid w:val="00A0714C"/>
    <w:rsid w:val="00A07DEF"/>
    <w:rsid w:val="00A106AB"/>
    <w:rsid w:val="00A110FF"/>
    <w:rsid w:val="00A11BC7"/>
    <w:rsid w:val="00A12084"/>
    <w:rsid w:val="00A12A68"/>
    <w:rsid w:val="00A12D3E"/>
    <w:rsid w:val="00A13090"/>
    <w:rsid w:val="00A13C33"/>
    <w:rsid w:val="00A140DB"/>
    <w:rsid w:val="00A14175"/>
    <w:rsid w:val="00A141F6"/>
    <w:rsid w:val="00A14472"/>
    <w:rsid w:val="00A15E0B"/>
    <w:rsid w:val="00A16941"/>
    <w:rsid w:val="00A16C9B"/>
    <w:rsid w:val="00A17230"/>
    <w:rsid w:val="00A1799C"/>
    <w:rsid w:val="00A200D8"/>
    <w:rsid w:val="00A21AD3"/>
    <w:rsid w:val="00A22183"/>
    <w:rsid w:val="00A22654"/>
    <w:rsid w:val="00A22C91"/>
    <w:rsid w:val="00A22E3F"/>
    <w:rsid w:val="00A258F0"/>
    <w:rsid w:val="00A25CD1"/>
    <w:rsid w:val="00A266F6"/>
    <w:rsid w:val="00A26797"/>
    <w:rsid w:val="00A27FCA"/>
    <w:rsid w:val="00A31F07"/>
    <w:rsid w:val="00A32C70"/>
    <w:rsid w:val="00A33009"/>
    <w:rsid w:val="00A3404A"/>
    <w:rsid w:val="00A34566"/>
    <w:rsid w:val="00A34F75"/>
    <w:rsid w:val="00A355B3"/>
    <w:rsid w:val="00A35E8E"/>
    <w:rsid w:val="00A36450"/>
    <w:rsid w:val="00A40236"/>
    <w:rsid w:val="00A404F9"/>
    <w:rsid w:val="00A40B93"/>
    <w:rsid w:val="00A412AC"/>
    <w:rsid w:val="00A41A30"/>
    <w:rsid w:val="00A41C1F"/>
    <w:rsid w:val="00A41C4C"/>
    <w:rsid w:val="00A41CE5"/>
    <w:rsid w:val="00A420A3"/>
    <w:rsid w:val="00A42A6D"/>
    <w:rsid w:val="00A42AE2"/>
    <w:rsid w:val="00A442AC"/>
    <w:rsid w:val="00A44B97"/>
    <w:rsid w:val="00A453AE"/>
    <w:rsid w:val="00A50CBA"/>
    <w:rsid w:val="00A51B9A"/>
    <w:rsid w:val="00A538F4"/>
    <w:rsid w:val="00A579BB"/>
    <w:rsid w:val="00A57D99"/>
    <w:rsid w:val="00A6137A"/>
    <w:rsid w:val="00A61A94"/>
    <w:rsid w:val="00A624FE"/>
    <w:rsid w:val="00A62AD2"/>
    <w:rsid w:val="00A65533"/>
    <w:rsid w:val="00A65609"/>
    <w:rsid w:val="00A65698"/>
    <w:rsid w:val="00A65E40"/>
    <w:rsid w:val="00A66263"/>
    <w:rsid w:val="00A66539"/>
    <w:rsid w:val="00A667A4"/>
    <w:rsid w:val="00A66807"/>
    <w:rsid w:val="00A66A7C"/>
    <w:rsid w:val="00A66BB7"/>
    <w:rsid w:val="00A6765E"/>
    <w:rsid w:val="00A70544"/>
    <w:rsid w:val="00A70A5D"/>
    <w:rsid w:val="00A71991"/>
    <w:rsid w:val="00A71ECF"/>
    <w:rsid w:val="00A72F88"/>
    <w:rsid w:val="00A73094"/>
    <w:rsid w:val="00A753E9"/>
    <w:rsid w:val="00A7549F"/>
    <w:rsid w:val="00A754F5"/>
    <w:rsid w:val="00A75DBE"/>
    <w:rsid w:val="00A76075"/>
    <w:rsid w:val="00A760C5"/>
    <w:rsid w:val="00A761FA"/>
    <w:rsid w:val="00A7717B"/>
    <w:rsid w:val="00A771F3"/>
    <w:rsid w:val="00A77847"/>
    <w:rsid w:val="00A77D04"/>
    <w:rsid w:val="00A805C6"/>
    <w:rsid w:val="00A80615"/>
    <w:rsid w:val="00A81ED9"/>
    <w:rsid w:val="00A8204A"/>
    <w:rsid w:val="00A82514"/>
    <w:rsid w:val="00A837B5"/>
    <w:rsid w:val="00A84420"/>
    <w:rsid w:val="00A84DC8"/>
    <w:rsid w:val="00A856AF"/>
    <w:rsid w:val="00A86E9A"/>
    <w:rsid w:val="00A87312"/>
    <w:rsid w:val="00A8786C"/>
    <w:rsid w:val="00A87F43"/>
    <w:rsid w:val="00A905E6"/>
    <w:rsid w:val="00A90D39"/>
    <w:rsid w:val="00A91AFE"/>
    <w:rsid w:val="00A91C82"/>
    <w:rsid w:val="00A92289"/>
    <w:rsid w:val="00A928F0"/>
    <w:rsid w:val="00A92E82"/>
    <w:rsid w:val="00A93117"/>
    <w:rsid w:val="00A935D4"/>
    <w:rsid w:val="00A94BD9"/>
    <w:rsid w:val="00A971D3"/>
    <w:rsid w:val="00A97B13"/>
    <w:rsid w:val="00A97D79"/>
    <w:rsid w:val="00AA06E1"/>
    <w:rsid w:val="00AA3E45"/>
    <w:rsid w:val="00AA4660"/>
    <w:rsid w:val="00AA4B58"/>
    <w:rsid w:val="00AA4C05"/>
    <w:rsid w:val="00AA54FD"/>
    <w:rsid w:val="00AA60F7"/>
    <w:rsid w:val="00AA7186"/>
    <w:rsid w:val="00AA7935"/>
    <w:rsid w:val="00AB0022"/>
    <w:rsid w:val="00AB1FCB"/>
    <w:rsid w:val="00AB2D84"/>
    <w:rsid w:val="00AB305E"/>
    <w:rsid w:val="00AB398C"/>
    <w:rsid w:val="00AB4D8B"/>
    <w:rsid w:val="00AB645E"/>
    <w:rsid w:val="00AB72FA"/>
    <w:rsid w:val="00AB7475"/>
    <w:rsid w:val="00AB7C10"/>
    <w:rsid w:val="00AC0B8C"/>
    <w:rsid w:val="00AC2AED"/>
    <w:rsid w:val="00AC2C21"/>
    <w:rsid w:val="00AC38F1"/>
    <w:rsid w:val="00AC3991"/>
    <w:rsid w:val="00AC3C95"/>
    <w:rsid w:val="00AC4197"/>
    <w:rsid w:val="00AC49D9"/>
    <w:rsid w:val="00AC5666"/>
    <w:rsid w:val="00AC5916"/>
    <w:rsid w:val="00AC5C3B"/>
    <w:rsid w:val="00AC6359"/>
    <w:rsid w:val="00AC739F"/>
    <w:rsid w:val="00AC76DF"/>
    <w:rsid w:val="00AC7B6A"/>
    <w:rsid w:val="00AD0528"/>
    <w:rsid w:val="00AD079C"/>
    <w:rsid w:val="00AD2EA7"/>
    <w:rsid w:val="00AD2FA6"/>
    <w:rsid w:val="00AD35F0"/>
    <w:rsid w:val="00AD363F"/>
    <w:rsid w:val="00AD4DB3"/>
    <w:rsid w:val="00AD4E39"/>
    <w:rsid w:val="00AD4E94"/>
    <w:rsid w:val="00AD6E63"/>
    <w:rsid w:val="00AD74F8"/>
    <w:rsid w:val="00AE0121"/>
    <w:rsid w:val="00AE0E80"/>
    <w:rsid w:val="00AE2CE5"/>
    <w:rsid w:val="00AE4A97"/>
    <w:rsid w:val="00AE4CD3"/>
    <w:rsid w:val="00AE505E"/>
    <w:rsid w:val="00AE526F"/>
    <w:rsid w:val="00AE6716"/>
    <w:rsid w:val="00AF0048"/>
    <w:rsid w:val="00AF116F"/>
    <w:rsid w:val="00AF1B35"/>
    <w:rsid w:val="00AF1E1C"/>
    <w:rsid w:val="00AF323D"/>
    <w:rsid w:val="00AF442B"/>
    <w:rsid w:val="00AF4977"/>
    <w:rsid w:val="00AF55C9"/>
    <w:rsid w:val="00AF56EC"/>
    <w:rsid w:val="00AF6448"/>
    <w:rsid w:val="00AF7EFE"/>
    <w:rsid w:val="00B000DA"/>
    <w:rsid w:val="00B0059B"/>
    <w:rsid w:val="00B00671"/>
    <w:rsid w:val="00B009B3"/>
    <w:rsid w:val="00B01A52"/>
    <w:rsid w:val="00B03779"/>
    <w:rsid w:val="00B0570E"/>
    <w:rsid w:val="00B1034C"/>
    <w:rsid w:val="00B10AF5"/>
    <w:rsid w:val="00B1229E"/>
    <w:rsid w:val="00B12638"/>
    <w:rsid w:val="00B12C77"/>
    <w:rsid w:val="00B143C7"/>
    <w:rsid w:val="00B16C9C"/>
    <w:rsid w:val="00B16D43"/>
    <w:rsid w:val="00B16FBF"/>
    <w:rsid w:val="00B17580"/>
    <w:rsid w:val="00B205D2"/>
    <w:rsid w:val="00B22029"/>
    <w:rsid w:val="00B232C5"/>
    <w:rsid w:val="00B2537A"/>
    <w:rsid w:val="00B268DC"/>
    <w:rsid w:val="00B27626"/>
    <w:rsid w:val="00B27723"/>
    <w:rsid w:val="00B2780D"/>
    <w:rsid w:val="00B30305"/>
    <w:rsid w:val="00B32224"/>
    <w:rsid w:val="00B3378E"/>
    <w:rsid w:val="00B34266"/>
    <w:rsid w:val="00B34E5D"/>
    <w:rsid w:val="00B357A6"/>
    <w:rsid w:val="00B35DB7"/>
    <w:rsid w:val="00B36165"/>
    <w:rsid w:val="00B365EE"/>
    <w:rsid w:val="00B37349"/>
    <w:rsid w:val="00B37C48"/>
    <w:rsid w:val="00B40243"/>
    <w:rsid w:val="00B40AED"/>
    <w:rsid w:val="00B40BC2"/>
    <w:rsid w:val="00B40E80"/>
    <w:rsid w:val="00B40FCB"/>
    <w:rsid w:val="00B4202E"/>
    <w:rsid w:val="00B42BC4"/>
    <w:rsid w:val="00B43218"/>
    <w:rsid w:val="00B43748"/>
    <w:rsid w:val="00B44B1C"/>
    <w:rsid w:val="00B44D80"/>
    <w:rsid w:val="00B45408"/>
    <w:rsid w:val="00B45DE0"/>
    <w:rsid w:val="00B503A9"/>
    <w:rsid w:val="00B51459"/>
    <w:rsid w:val="00B5193B"/>
    <w:rsid w:val="00B52E1E"/>
    <w:rsid w:val="00B5361A"/>
    <w:rsid w:val="00B54BDB"/>
    <w:rsid w:val="00B553CF"/>
    <w:rsid w:val="00B55697"/>
    <w:rsid w:val="00B56A57"/>
    <w:rsid w:val="00B56B0B"/>
    <w:rsid w:val="00B56CEE"/>
    <w:rsid w:val="00B5723D"/>
    <w:rsid w:val="00B5792F"/>
    <w:rsid w:val="00B6023A"/>
    <w:rsid w:val="00B604B1"/>
    <w:rsid w:val="00B60623"/>
    <w:rsid w:val="00B60758"/>
    <w:rsid w:val="00B60C1F"/>
    <w:rsid w:val="00B6192C"/>
    <w:rsid w:val="00B61AE4"/>
    <w:rsid w:val="00B62A1A"/>
    <w:rsid w:val="00B635E0"/>
    <w:rsid w:val="00B65BA9"/>
    <w:rsid w:val="00B670F5"/>
    <w:rsid w:val="00B700E8"/>
    <w:rsid w:val="00B70160"/>
    <w:rsid w:val="00B70660"/>
    <w:rsid w:val="00B70FDC"/>
    <w:rsid w:val="00B70FFE"/>
    <w:rsid w:val="00B7112D"/>
    <w:rsid w:val="00B71C00"/>
    <w:rsid w:val="00B72335"/>
    <w:rsid w:val="00B73880"/>
    <w:rsid w:val="00B739FC"/>
    <w:rsid w:val="00B755F1"/>
    <w:rsid w:val="00B76D8F"/>
    <w:rsid w:val="00B80BA5"/>
    <w:rsid w:val="00B81132"/>
    <w:rsid w:val="00B816B6"/>
    <w:rsid w:val="00B82AD8"/>
    <w:rsid w:val="00B82BE1"/>
    <w:rsid w:val="00B82E2D"/>
    <w:rsid w:val="00B838A8"/>
    <w:rsid w:val="00B83C35"/>
    <w:rsid w:val="00B84E0F"/>
    <w:rsid w:val="00B84E64"/>
    <w:rsid w:val="00B90F63"/>
    <w:rsid w:val="00B91564"/>
    <w:rsid w:val="00B916BB"/>
    <w:rsid w:val="00B919B8"/>
    <w:rsid w:val="00B92083"/>
    <w:rsid w:val="00B935D3"/>
    <w:rsid w:val="00B940A3"/>
    <w:rsid w:val="00B946CD"/>
    <w:rsid w:val="00B95275"/>
    <w:rsid w:val="00B95C63"/>
    <w:rsid w:val="00B95F84"/>
    <w:rsid w:val="00BA11D0"/>
    <w:rsid w:val="00BA1319"/>
    <w:rsid w:val="00BA1D81"/>
    <w:rsid w:val="00BA38D1"/>
    <w:rsid w:val="00BA3F0A"/>
    <w:rsid w:val="00BA5146"/>
    <w:rsid w:val="00BA55E4"/>
    <w:rsid w:val="00BA5E2A"/>
    <w:rsid w:val="00BA6FBF"/>
    <w:rsid w:val="00BB0D71"/>
    <w:rsid w:val="00BB1B1F"/>
    <w:rsid w:val="00BB2786"/>
    <w:rsid w:val="00BB46E1"/>
    <w:rsid w:val="00BB4FC0"/>
    <w:rsid w:val="00BB5477"/>
    <w:rsid w:val="00BB674D"/>
    <w:rsid w:val="00BB71D1"/>
    <w:rsid w:val="00BB771D"/>
    <w:rsid w:val="00BC113A"/>
    <w:rsid w:val="00BC1ABE"/>
    <w:rsid w:val="00BC2DEB"/>
    <w:rsid w:val="00BC2E29"/>
    <w:rsid w:val="00BC30B0"/>
    <w:rsid w:val="00BC39BF"/>
    <w:rsid w:val="00BC434D"/>
    <w:rsid w:val="00BC499D"/>
    <w:rsid w:val="00BC4F8C"/>
    <w:rsid w:val="00BC58EE"/>
    <w:rsid w:val="00BC74E9"/>
    <w:rsid w:val="00BC7859"/>
    <w:rsid w:val="00BD02FE"/>
    <w:rsid w:val="00BD1ED8"/>
    <w:rsid w:val="00BD2682"/>
    <w:rsid w:val="00BD37EF"/>
    <w:rsid w:val="00BD3A9B"/>
    <w:rsid w:val="00BD4EAA"/>
    <w:rsid w:val="00BD7632"/>
    <w:rsid w:val="00BE198C"/>
    <w:rsid w:val="00BE1F09"/>
    <w:rsid w:val="00BE22CD"/>
    <w:rsid w:val="00BE27FB"/>
    <w:rsid w:val="00BE682D"/>
    <w:rsid w:val="00BE6C87"/>
    <w:rsid w:val="00BE74D7"/>
    <w:rsid w:val="00BE78D7"/>
    <w:rsid w:val="00BF35F9"/>
    <w:rsid w:val="00BF3E44"/>
    <w:rsid w:val="00BF3FAB"/>
    <w:rsid w:val="00BF5A92"/>
    <w:rsid w:val="00BF5DDF"/>
    <w:rsid w:val="00BF7E79"/>
    <w:rsid w:val="00C0113D"/>
    <w:rsid w:val="00C011B4"/>
    <w:rsid w:val="00C02834"/>
    <w:rsid w:val="00C02D02"/>
    <w:rsid w:val="00C03052"/>
    <w:rsid w:val="00C031D8"/>
    <w:rsid w:val="00C050BB"/>
    <w:rsid w:val="00C05958"/>
    <w:rsid w:val="00C066EC"/>
    <w:rsid w:val="00C1047B"/>
    <w:rsid w:val="00C11B2E"/>
    <w:rsid w:val="00C14D17"/>
    <w:rsid w:val="00C14D4B"/>
    <w:rsid w:val="00C14FAE"/>
    <w:rsid w:val="00C15084"/>
    <w:rsid w:val="00C15BD6"/>
    <w:rsid w:val="00C16411"/>
    <w:rsid w:val="00C167D4"/>
    <w:rsid w:val="00C17217"/>
    <w:rsid w:val="00C17D13"/>
    <w:rsid w:val="00C204C9"/>
    <w:rsid w:val="00C20FAC"/>
    <w:rsid w:val="00C2205D"/>
    <w:rsid w:val="00C226A1"/>
    <w:rsid w:val="00C23A2B"/>
    <w:rsid w:val="00C23D0F"/>
    <w:rsid w:val="00C242FD"/>
    <w:rsid w:val="00C2699D"/>
    <w:rsid w:val="00C31418"/>
    <w:rsid w:val="00C31A4F"/>
    <w:rsid w:val="00C33804"/>
    <w:rsid w:val="00C34871"/>
    <w:rsid w:val="00C35090"/>
    <w:rsid w:val="00C35E45"/>
    <w:rsid w:val="00C372E0"/>
    <w:rsid w:val="00C40B25"/>
    <w:rsid w:val="00C416BA"/>
    <w:rsid w:val="00C42576"/>
    <w:rsid w:val="00C4262F"/>
    <w:rsid w:val="00C42ACC"/>
    <w:rsid w:val="00C431EE"/>
    <w:rsid w:val="00C44B11"/>
    <w:rsid w:val="00C45975"/>
    <w:rsid w:val="00C4739F"/>
    <w:rsid w:val="00C47E63"/>
    <w:rsid w:val="00C54107"/>
    <w:rsid w:val="00C62366"/>
    <w:rsid w:val="00C6353E"/>
    <w:rsid w:val="00C6396B"/>
    <w:rsid w:val="00C650D1"/>
    <w:rsid w:val="00C6658F"/>
    <w:rsid w:val="00C6671C"/>
    <w:rsid w:val="00C72805"/>
    <w:rsid w:val="00C730E9"/>
    <w:rsid w:val="00C73972"/>
    <w:rsid w:val="00C75DC1"/>
    <w:rsid w:val="00C76203"/>
    <w:rsid w:val="00C7674C"/>
    <w:rsid w:val="00C77171"/>
    <w:rsid w:val="00C77B34"/>
    <w:rsid w:val="00C8013C"/>
    <w:rsid w:val="00C802C5"/>
    <w:rsid w:val="00C803AF"/>
    <w:rsid w:val="00C81100"/>
    <w:rsid w:val="00C81F73"/>
    <w:rsid w:val="00C8219F"/>
    <w:rsid w:val="00C85056"/>
    <w:rsid w:val="00C86437"/>
    <w:rsid w:val="00C87359"/>
    <w:rsid w:val="00C877D2"/>
    <w:rsid w:val="00C91A87"/>
    <w:rsid w:val="00C91AE6"/>
    <w:rsid w:val="00C92AE7"/>
    <w:rsid w:val="00C93C0F"/>
    <w:rsid w:val="00C945B4"/>
    <w:rsid w:val="00C95AFE"/>
    <w:rsid w:val="00C95F33"/>
    <w:rsid w:val="00C97513"/>
    <w:rsid w:val="00C97B2D"/>
    <w:rsid w:val="00CA0113"/>
    <w:rsid w:val="00CA0201"/>
    <w:rsid w:val="00CA0E1C"/>
    <w:rsid w:val="00CA140E"/>
    <w:rsid w:val="00CA198F"/>
    <w:rsid w:val="00CA28C5"/>
    <w:rsid w:val="00CA2931"/>
    <w:rsid w:val="00CA3CED"/>
    <w:rsid w:val="00CA5935"/>
    <w:rsid w:val="00CA597C"/>
    <w:rsid w:val="00CA7AF7"/>
    <w:rsid w:val="00CA7B45"/>
    <w:rsid w:val="00CB0625"/>
    <w:rsid w:val="00CB086D"/>
    <w:rsid w:val="00CB1910"/>
    <w:rsid w:val="00CB2170"/>
    <w:rsid w:val="00CB3B76"/>
    <w:rsid w:val="00CB3EC0"/>
    <w:rsid w:val="00CB4444"/>
    <w:rsid w:val="00CB5009"/>
    <w:rsid w:val="00CB5C2F"/>
    <w:rsid w:val="00CB6F3B"/>
    <w:rsid w:val="00CB71D6"/>
    <w:rsid w:val="00CB74B8"/>
    <w:rsid w:val="00CC0049"/>
    <w:rsid w:val="00CC0454"/>
    <w:rsid w:val="00CC24B6"/>
    <w:rsid w:val="00CC5E22"/>
    <w:rsid w:val="00CD0290"/>
    <w:rsid w:val="00CD067C"/>
    <w:rsid w:val="00CD109B"/>
    <w:rsid w:val="00CD2925"/>
    <w:rsid w:val="00CD319F"/>
    <w:rsid w:val="00CD3775"/>
    <w:rsid w:val="00CD4B15"/>
    <w:rsid w:val="00CD4D2D"/>
    <w:rsid w:val="00CD7593"/>
    <w:rsid w:val="00CE0E1E"/>
    <w:rsid w:val="00CE1AE3"/>
    <w:rsid w:val="00CE2226"/>
    <w:rsid w:val="00CE22A7"/>
    <w:rsid w:val="00CE26A5"/>
    <w:rsid w:val="00CE2A1E"/>
    <w:rsid w:val="00CE3565"/>
    <w:rsid w:val="00CE5A50"/>
    <w:rsid w:val="00CE6269"/>
    <w:rsid w:val="00CF0018"/>
    <w:rsid w:val="00CF10DB"/>
    <w:rsid w:val="00CF13D7"/>
    <w:rsid w:val="00CF33DD"/>
    <w:rsid w:val="00CF37D3"/>
    <w:rsid w:val="00CF4F5C"/>
    <w:rsid w:val="00CF5206"/>
    <w:rsid w:val="00CF6F73"/>
    <w:rsid w:val="00D00174"/>
    <w:rsid w:val="00D00716"/>
    <w:rsid w:val="00D00A35"/>
    <w:rsid w:val="00D01143"/>
    <w:rsid w:val="00D017C0"/>
    <w:rsid w:val="00D02399"/>
    <w:rsid w:val="00D04AB7"/>
    <w:rsid w:val="00D05305"/>
    <w:rsid w:val="00D059A0"/>
    <w:rsid w:val="00D05F7B"/>
    <w:rsid w:val="00D06B23"/>
    <w:rsid w:val="00D06F6E"/>
    <w:rsid w:val="00D07928"/>
    <w:rsid w:val="00D10688"/>
    <w:rsid w:val="00D10CA8"/>
    <w:rsid w:val="00D10ECF"/>
    <w:rsid w:val="00D10EE9"/>
    <w:rsid w:val="00D1118D"/>
    <w:rsid w:val="00D141EA"/>
    <w:rsid w:val="00D148BC"/>
    <w:rsid w:val="00D15995"/>
    <w:rsid w:val="00D20E37"/>
    <w:rsid w:val="00D21277"/>
    <w:rsid w:val="00D22073"/>
    <w:rsid w:val="00D2250D"/>
    <w:rsid w:val="00D226F1"/>
    <w:rsid w:val="00D23CFB"/>
    <w:rsid w:val="00D23E03"/>
    <w:rsid w:val="00D24545"/>
    <w:rsid w:val="00D2484C"/>
    <w:rsid w:val="00D25983"/>
    <w:rsid w:val="00D27430"/>
    <w:rsid w:val="00D27C87"/>
    <w:rsid w:val="00D3045C"/>
    <w:rsid w:val="00D30F0B"/>
    <w:rsid w:val="00D31488"/>
    <w:rsid w:val="00D31580"/>
    <w:rsid w:val="00D31A98"/>
    <w:rsid w:val="00D325BA"/>
    <w:rsid w:val="00D32CAA"/>
    <w:rsid w:val="00D32F5B"/>
    <w:rsid w:val="00D333EC"/>
    <w:rsid w:val="00D33666"/>
    <w:rsid w:val="00D339D6"/>
    <w:rsid w:val="00D34055"/>
    <w:rsid w:val="00D34082"/>
    <w:rsid w:val="00D3517B"/>
    <w:rsid w:val="00D40E90"/>
    <w:rsid w:val="00D4144A"/>
    <w:rsid w:val="00D41D19"/>
    <w:rsid w:val="00D42C79"/>
    <w:rsid w:val="00D42F4B"/>
    <w:rsid w:val="00D434E7"/>
    <w:rsid w:val="00D43C5C"/>
    <w:rsid w:val="00D43DEB"/>
    <w:rsid w:val="00D45AA4"/>
    <w:rsid w:val="00D46F39"/>
    <w:rsid w:val="00D51212"/>
    <w:rsid w:val="00D5201C"/>
    <w:rsid w:val="00D523F5"/>
    <w:rsid w:val="00D52688"/>
    <w:rsid w:val="00D53485"/>
    <w:rsid w:val="00D543F0"/>
    <w:rsid w:val="00D56123"/>
    <w:rsid w:val="00D565C4"/>
    <w:rsid w:val="00D57261"/>
    <w:rsid w:val="00D606FD"/>
    <w:rsid w:val="00D60827"/>
    <w:rsid w:val="00D60AAA"/>
    <w:rsid w:val="00D61CD1"/>
    <w:rsid w:val="00D61D3C"/>
    <w:rsid w:val="00D63E07"/>
    <w:rsid w:val="00D64BB4"/>
    <w:rsid w:val="00D66423"/>
    <w:rsid w:val="00D67EC6"/>
    <w:rsid w:val="00D70207"/>
    <w:rsid w:val="00D702B3"/>
    <w:rsid w:val="00D70D0F"/>
    <w:rsid w:val="00D70FA4"/>
    <w:rsid w:val="00D7193A"/>
    <w:rsid w:val="00D71CC2"/>
    <w:rsid w:val="00D727DF"/>
    <w:rsid w:val="00D73158"/>
    <w:rsid w:val="00D73BC2"/>
    <w:rsid w:val="00D73C48"/>
    <w:rsid w:val="00D7565A"/>
    <w:rsid w:val="00D75C8B"/>
    <w:rsid w:val="00D75EE7"/>
    <w:rsid w:val="00D76E3C"/>
    <w:rsid w:val="00D76F2C"/>
    <w:rsid w:val="00D770F6"/>
    <w:rsid w:val="00D77C0A"/>
    <w:rsid w:val="00D80785"/>
    <w:rsid w:val="00D807F9"/>
    <w:rsid w:val="00D80C3F"/>
    <w:rsid w:val="00D81910"/>
    <w:rsid w:val="00D8264E"/>
    <w:rsid w:val="00D84F1A"/>
    <w:rsid w:val="00D85C86"/>
    <w:rsid w:val="00D86CBB"/>
    <w:rsid w:val="00D86D32"/>
    <w:rsid w:val="00D8770A"/>
    <w:rsid w:val="00D877D8"/>
    <w:rsid w:val="00D9023F"/>
    <w:rsid w:val="00D912C7"/>
    <w:rsid w:val="00D91304"/>
    <w:rsid w:val="00D92BB4"/>
    <w:rsid w:val="00D92D46"/>
    <w:rsid w:val="00D92F2D"/>
    <w:rsid w:val="00D9320F"/>
    <w:rsid w:val="00D93B97"/>
    <w:rsid w:val="00D94052"/>
    <w:rsid w:val="00D956E7"/>
    <w:rsid w:val="00D95849"/>
    <w:rsid w:val="00D958A7"/>
    <w:rsid w:val="00D961A5"/>
    <w:rsid w:val="00D96BDA"/>
    <w:rsid w:val="00D97629"/>
    <w:rsid w:val="00D9777D"/>
    <w:rsid w:val="00D9784F"/>
    <w:rsid w:val="00D97CC3"/>
    <w:rsid w:val="00DA1EA3"/>
    <w:rsid w:val="00DA2078"/>
    <w:rsid w:val="00DA340B"/>
    <w:rsid w:val="00DA3DF4"/>
    <w:rsid w:val="00DA5515"/>
    <w:rsid w:val="00DA67B4"/>
    <w:rsid w:val="00DA69DB"/>
    <w:rsid w:val="00DA6C3D"/>
    <w:rsid w:val="00DA6EE0"/>
    <w:rsid w:val="00DA7104"/>
    <w:rsid w:val="00DA76D0"/>
    <w:rsid w:val="00DA7DEC"/>
    <w:rsid w:val="00DB2D28"/>
    <w:rsid w:val="00DB2F6C"/>
    <w:rsid w:val="00DB3DCA"/>
    <w:rsid w:val="00DB423B"/>
    <w:rsid w:val="00DB57FD"/>
    <w:rsid w:val="00DB5A6C"/>
    <w:rsid w:val="00DB6214"/>
    <w:rsid w:val="00DB6499"/>
    <w:rsid w:val="00DB78D4"/>
    <w:rsid w:val="00DB7B76"/>
    <w:rsid w:val="00DC015F"/>
    <w:rsid w:val="00DC0845"/>
    <w:rsid w:val="00DC2C8F"/>
    <w:rsid w:val="00DC338D"/>
    <w:rsid w:val="00DC34E4"/>
    <w:rsid w:val="00DC4803"/>
    <w:rsid w:val="00DC4AE1"/>
    <w:rsid w:val="00DC4EB9"/>
    <w:rsid w:val="00DC6871"/>
    <w:rsid w:val="00DC7302"/>
    <w:rsid w:val="00DD08A6"/>
    <w:rsid w:val="00DD228B"/>
    <w:rsid w:val="00DD4EB7"/>
    <w:rsid w:val="00DD5AC9"/>
    <w:rsid w:val="00DD6660"/>
    <w:rsid w:val="00DD6820"/>
    <w:rsid w:val="00DD7341"/>
    <w:rsid w:val="00DD79CF"/>
    <w:rsid w:val="00DE0A56"/>
    <w:rsid w:val="00DE0A9C"/>
    <w:rsid w:val="00DE2017"/>
    <w:rsid w:val="00DE2BD5"/>
    <w:rsid w:val="00DE31A6"/>
    <w:rsid w:val="00DE43CE"/>
    <w:rsid w:val="00DE4620"/>
    <w:rsid w:val="00DE5BCF"/>
    <w:rsid w:val="00DE71E2"/>
    <w:rsid w:val="00DE7DCA"/>
    <w:rsid w:val="00DF0EB6"/>
    <w:rsid w:val="00DF0EDC"/>
    <w:rsid w:val="00DF4ADF"/>
    <w:rsid w:val="00DF5063"/>
    <w:rsid w:val="00DF5070"/>
    <w:rsid w:val="00DF532C"/>
    <w:rsid w:val="00DF681F"/>
    <w:rsid w:val="00E019AA"/>
    <w:rsid w:val="00E019C7"/>
    <w:rsid w:val="00E01EBF"/>
    <w:rsid w:val="00E02BBD"/>
    <w:rsid w:val="00E0410D"/>
    <w:rsid w:val="00E050EB"/>
    <w:rsid w:val="00E05568"/>
    <w:rsid w:val="00E0569D"/>
    <w:rsid w:val="00E057C8"/>
    <w:rsid w:val="00E058FD"/>
    <w:rsid w:val="00E05FD2"/>
    <w:rsid w:val="00E07803"/>
    <w:rsid w:val="00E10B9E"/>
    <w:rsid w:val="00E1114A"/>
    <w:rsid w:val="00E1179E"/>
    <w:rsid w:val="00E11945"/>
    <w:rsid w:val="00E11D0E"/>
    <w:rsid w:val="00E123E1"/>
    <w:rsid w:val="00E127CE"/>
    <w:rsid w:val="00E12981"/>
    <w:rsid w:val="00E13386"/>
    <w:rsid w:val="00E14515"/>
    <w:rsid w:val="00E1595C"/>
    <w:rsid w:val="00E15FEC"/>
    <w:rsid w:val="00E17F3A"/>
    <w:rsid w:val="00E22EEF"/>
    <w:rsid w:val="00E236BE"/>
    <w:rsid w:val="00E241F6"/>
    <w:rsid w:val="00E2430A"/>
    <w:rsid w:val="00E2455B"/>
    <w:rsid w:val="00E24F41"/>
    <w:rsid w:val="00E25B6A"/>
    <w:rsid w:val="00E25BF1"/>
    <w:rsid w:val="00E25F34"/>
    <w:rsid w:val="00E262EE"/>
    <w:rsid w:val="00E26977"/>
    <w:rsid w:val="00E26C50"/>
    <w:rsid w:val="00E2729E"/>
    <w:rsid w:val="00E27AA8"/>
    <w:rsid w:val="00E27B37"/>
    <w:rsid w:val="00E27EA9"/>
    <w:rsid w:val="00E30AE1"/>
    <w:rsid w:val="00E34450"/>
    <w:rsid w:val="00E344E8"/>
    <w:rsid w:val="00E35E00"/>
    <w:rsid w:val="00E402DC"/>
    <w:rsid w:val="00E40CAA"/>
    <w:rsid w:val="00E40CF1"/>
    <w:rsid w:val="00E41D34"/>
    <w:rsid w:val="00E42559"/>
    <w:rsid w:val="00E4399F"/>
    <w:rsid w:val="00E44C47"/>
    <w:rsid w:val="00E46BC1"/>
    <w:rsid w:val="00E47CF3"/>
    <w:rsid w:val="00E50366"/>
    <w:rsid w:val="00E50E2D"/>
    <w:rsid w:val="00E50F55"/>
    <w:rsid w:val="00E511AE"/>
    <w:rsid w:val="00E526E6"/>
    <w:rsid w:val="00E52F27"/>
    <w:rsid w:val="00E538D7"/>
    <w:rsid w:val="00E542A2"/>
    <w:rsid w:val="00E5476C"/>
    <w:rsid w:val="00E55BA7"/>
    <w:rsid w:val="00E57427"/>
    <w:rsid w:val="00E57A75"/>
    <w:rsid w:val="00E60845"/>
    <w:rsid w:val="00E60AA6"/>
    <w:rsid w:val="00E60CF3"/>
    <w:rsid w:val="00E61230"/>
    <w:rsid w:val="00E6136E"/>
    <w:rsid w:val="00E625A1"/>
    <w:rsid w:val="00E65A12"/>
    <w:rsid w:val="00E673EB"/>
    <w:rsid w:val="00E704FD"/>
    <w:rsid w:val="00E70A3B"/>
    <w:rsid w:val="00E712A5"/>
    <w:rsid w:val="00E7181D"/>
    <w:rsid w:val="00E71F33"/>
    <w:rsid w:val="00E72517"/>
    <w:rsid w:val="00E73288"/>
    <w:rsid w:val="00E739A7"/>
    <w:rsid w:val="00E74AAF"/>
    <w:rsid w:val="00E763E0"/>
    <w:rsid w:val="00E76ECD"/>
    <w:rsid w:val="00E770F7"/>
    <w:rsid w:val="00E80530"/>
    <w:rsid w:val="00E82C0B"/>
    <w:rsid w:val="00E83A34"/>
    <w:rsid w:val="00E84DFC"/>
    <w:rsid w:val="00E84F59"/>
    <w:rsid w:val="00E85498"/>
    <w:rsid w:val="00E85997"/>
    <w:rsid w:val="00E85BF0"/>
    <w:rsid w:val="00E87DB3"/>
    <w:rsid w:val="00E90416"/>
    <w:rsid w:val="00E90C23"/>
    <w:rsid w:val="00E91EA9"/>
    <w:rsid w:val="00E9247D"/>
    <w:rsid w:val="00E93584"/>
    <w:rsid w:val="00E93773"/>
    <w:rsid w:val="00E94593"/>
    <w:rsid w:val="00E94C79"/>
    <w:rsid w:val="00E9554E"/>
    <w:rsid w:val="00E95661"/>
    <w:rsid w:val="00E962F1"/>
    <w:rsid w:val="00E96C49"/>
    <w:rsid w:val="00EA0152"/>
    <w:rsid w:val="00EA01F9"/>
    <w:rsid w:val="00EA0A36"/>
    <w:rsid w:val="00EA1F00"/>
    <w:rsid w:val="00EA2452"/>
    <w:rsid w:val="00EA2BCF"/>
    <w:rsid w:val="00EA2F14"/>
    <w:rsid w:val="00EA4E2D"/>
    <w:rsid w:val="00EA56F9"/>
    <w:rsid w:val="00EA571A"/>
    <w:rsid w:val="00EA6C68"/>
    <w:rsid w:val="00EA71D0"/>
    <w:rsid w:val="00EA746B"/>
    <w:rsid w:val="00EA7EEC"/>
    <w:rsid w:val="00EB1269"/>
    <w:rsid w:val="00EB21DD"/>
    <w:rsid w:val="00EB2A83"/>
    <w:rsid w:val="00EB2A8B"/>
    <w:rsid w:val="00EB2D61"/>
    <w:rsid w:val="00EB32BC"/>
    <w:rsid w:val="00EB36E7"/>
    <w:rsid w:val="00EB4BEC"/>
    <w:rsid w:val="00EB5007"/>
    <w:rsid w:val="00EB5CB5"/>
    <w:rsid w:val="00EB6614"/>
    <w:rsid w:val="00EB6E24"/>
    <w:rsid w:val="00EC0F4C"/>
    <w:rsid w:val="00EC23C3"/>
    <w:rsid w:val="00EC5462"/>
    <w:rsid w:val="00EC57D1"/>
    <w:rsid w:val="00EC5C92"/>
    <w:rsid w:val="00ED0ACB"/>
    <w:rsid w:val="00ED2BF5"/>
    <w:rsid w:val="00ED2D61"/>
    <w:rsid w:val="00ED3E71"/>
    <w:rsid w:val="00ED54FE"/>
    <w:rsid w:val="00ED5F0C"/>
    <w:rsid w:val="00ED6868"/>
    <w:rsid w:val="00EE0164"/>
    <w:rsid w:val="00EE105D"/>
    <w:rsid w:val="00EE16CB"/>
    <w:rsid w:val="00EE3E27"/>
    <w:rsid w:val="00EE4211"/>
    <w:rsid w:val="00EE4892"/>
    <w:rsid w:val="00EE5066"/>
    <w:rsid w:val="00EE54C2"/>
    <w:rsid w:val="00EE6021"/>
    <w:rsid w:val="00EE62E8"/>
    <w:rsid w:val="00EE6C72"/>
    <w:rsid w:val="00EE790B"/>
    <w:rsid w:val="00EF1230"/>
    <w:rsid w:val="00EF18D7"/>
    <w:rsid w:val="00EF2D19"/>
    <w:rsid w:val="00EF33BA"/>
    <w:rsid w:val="00EF36D0"/>
    <w:rsid w:val="00EF3D05"/>
    <w:rsid w:val="00EF57BC"/>
    <w:rsid w:val="00EF635A"/>
    <w:rsid w:val="00EF751F"/>
    <w:rsid w:val="00F019BD"/>
    <w:rsid w:val="00F02120"/>
    <w:rsid w:val="00F02D0C"/>
    <w:rsid w:val="00F0323C"/>
    <w:rsid w:val="00F03356"/>
    <w:rsid w:val="00F034BB"/>
    <w:rsid w:val="00F0368B"/>
    <w:rsid w:val="00F04CC0"/>
    <w:rsid w:val="00F10193"/>
    <w:rsid w:val="00F1074F"/>
    <w:rsid w:val="00F10D96"/>
    <w:rsid w:val="00F11867"/>
    <w:rsid w:val="00F11884"/>
    <w:rsid w:val="00F1246E"/>
    <w:rsid w:val="00F13F14"/>
    <w:rsid w:val="00F147E8"/>
    <w:rsid w:val="00F15219"/>
    <w:rsid w:val="00F15469"/>
    <w:rsid w:val="00F15513"/>
    <w:rsid w:val="00F15FF8"/>
    <w:rsid w:val="00F165FC"/>
    <w:rsid w:val="00F16B38"/>
    <w:rsid w:val="00F1785C"/>
    <w:rsid w:val="00F201E8"/>
    <w:rsid w:val="00F2022C"/>
    <w:rsid w:val="00F2151A"/>
    <w:rsid w:val="00F2281C"/>
    <w:rsid w:val="00F25FD6"/>
    <w:rsid w:val="00F262C4"/>
    <w:rsid w:val="00F270BC"/>
    <w:rsid w:val="00F2793C"/>
    <w:rsid w:val="00F30C23"/>
    <w:rsid w:val="00F31907"/>
    <w:rsid w:val="00F31FE5"/>
    <w:rsid w:val="00F33946"/>
    <w:rsid w:val="00F350C3"/>
    <w:rsid w:val="00F355B5"/>
    <w:rsid w:val="00F365D4"/>
    <w:rsid w:val="00F37C34"/>
    <w:rsid w:val="00F41E28"/>
    <w:rsid w:val="00F41E75"/>
    <w:rsid w:val="00F43AD7"/>
    <w:rsid w:val="00F440EA"/>
    <w:rsid w:val="00F46D78"/>
    <w:rsid w:val="00F47417"/>
    <w:rsid w:val="00F47D68"/>
    <w:rsid w:val="00F47DD3"/>
    <w:rsid w:val="00F500CC"/>
    <w:rsid w:val="00F52217"/>
    <w:rsid w:val="00F54149"/>
    <w:rsid w:val="00F555C0"/>
    <w:rsid w:val="00F573DD"/>
    <w:rsid w:val="00F579A1"/>
    <w:rsid w:val="00F60446"/>
    <w:rsid w:val="00F61925"/>
    <w:rsid w:val="00F61CB2"/>
    <w:rsid w:val="00F61D05"/>
    <w:rsid w:val="00F620C2"/>
    <w:rsid w:val="00F62757"/>
    <w:rsid w:val="00F64E0C"/>
    <w:rsid w:val="00F66D11"/>
    <w:rsid w:val="00F66D21"/>
    <w:rsid w:val="00F67EDA"/>
    <w:rsid w:val="00F703FA"/>
    <w:rsid w:val="00F70CC4"/>
    <w:rsid w:val="00F70E54"/>
    <w:rsid w:val="00F7102A"/>
    <w:rsid w:val="00F7179B"/>
    <w:rsid w:val="00F73656"/>
    <w:rsid w:val="00F73891"/>
    <w:rsid w:val="00F7427D"/>
    <w:rsid w:val="00F74642"/>
    <w:rsid w:val="00F74A38"/>
    <w:rsid w:val="00F766DB"/>
    <w:rsid w:val="00F768AE"/>
    <w:rsid w:val="00F76FE9"/>
    <w:rsid w:val="00F7759F"/>
    <w:rsid w:val="00F77821"/>
    <w:rsid w:val="00F77C50"/>
    <w:rsid w:val="00F77C89"/>
    <w:rsid w:val="00F80C21"/>
    <w:rsid w:val="00F8600D"/>
    <w:rsid w:val="00F8754C"/>
    <w:rsid w:val="00F87D8B"/>
    <w:rsid w:val="00F93D3E"/>
    <w:rsid w:val="00F945ED"/>
    <w:rsid w:val="00F946CD"/>
    <w:rsid w:val="00F9493E"/>
    <w:rsid w:val="00F950D1"/>
    <w:rsid w:val="00F95113"/>
    <w:rsid w:val="00F95CB1"/>
    <w:rsid w:val="00F96B4A"/>
    <w:rsid w:val="00F979F1"/>
    <w:rsid w:val="00F97A5C"/>
    <w:rsid w:val="00FA12F2"/>
    <w:rsid w:val="00FA1DF2"/>
    <w:rsid w:val="00FA2E98"/>
    <w:rsid w:val="00FA31BF"/>
    <w:rsid w:val="00FA3B40"/>
    <w:rsid w:val="00FA44E9"/>
    <w:rsid w:val="00FA45CE"/>
    <w:rsid w:val="00FA46B8"/>
    <w:rsid w:val="00FA5A35"/>
    <w:rsid w:val="00FA5F89"/>
    <w:rsid w:val="00FA6847"/>
    <w:rsid w:val="00FA70F5"/>
    <w:rsid w:val="00FB0EC6"/>
    <w:rsid w:val="00FB14B9"/>
    <w:rsid w:val="00FB373E"/>
    <w:rsid w:val="00FB3867"/>
    <w:rsid w:val="00FB3A96"/>
    <w:rsid w:val="00FB3BAE"/>
    <w:rsid w:val="00FB4BB2"/>
    <w:rsid w:val="00FB5305"/>
    <w:rsid w:val="00FB573F"/>
    <w:rsid w:val="00FB5A7B"/>
    <w:rsid w:val="00FB65CD"/>
    <w:rsid w:val="00FB68BA"/>
    <w:rsid w:val="00FB6A8E"/>
    <w:rsid w:val="00FB6DFC"/>
    <w:rsid w:val="00FC094B"/>
    <w:rsid w:val="00FC0F40"/>
    <w:rsid w:val="00FC1473"/>
    <w:rsid w:val="00FC2169"/>
    <w:rsid w:val="00FC2477"/>
    <w:rsid w:val="00FC26E2"/>
    <w:rsid w:val="00FC3041"/>
    <w:rsid w:val="00FC3573"/>
    <w:rsid w:val="00FC360D"/>
    <w:rsid w:val="00FC37E3"/>
    <w:rsid w:val="00FC45EB"/>
    <w:rsid w:val="00FC56F1"/>
    <w:rsid w:val="00FC6C52"/>
    <w:rsid w:val="00FD1142"/>
    <w:rsid w:val="00FD1DF2"/>
    <w:rsid w:val="00FD212A"/>
    <w:rsid w:val="00FD2352"/>
    <w:rsid w:val="00FD377F"/>
    <w:rsid w:val="00FD69F1"/>
    <w:rsid w:val="00FD76EE"/>
    <w:rsid w:val="00FD77D5"/>
    <w:rsid w:val="00FE0068"/>
    <w:rsid w:val="00FE01D3"/>
    <w:rsid w:val="00FE1D22"/>
    <w:rsid w:val="00FE3404"/>
    <w:rsid w:val="00FE3A87"/>
    <w:rsid w:val="00FE3BD3"/>
    <w:rsid w:val="00FE44B9"/>
    <w:rsid w:val="00FE4D2E"/>
    <w:rsid w:val="00FE4FBA"/>
    <w:rsid w:val="00FE5DC9"/>
    <w:rsid w:val="00FE63F6"/>
    <w:rsid w:val="00FE674C"/>
    <w:rsid w:val="00FE69F6"/>
    <w:rsid w:val="00FE73DE"/>
    <w:rsid w:val="00FF02D4"/>
    <w:rsid w:val="00FF0A8D"/>
    <w:rsid w:val="00FF1D5B"/>
    <w:rsid w:val="00FF2E55"/>
    <w:rsid w:val="00FF40AE"/>
    <w:rsid w:val="00FF5276"/>
    <w:rsid w:val="00FF5399"/>
    <w:rsid w:val="00FF6273"/>
    <w:rsid w:val="00FF722E"/>
    <w:rsid w:val="00FF74B9"/>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57464E"/>
  <w15:docId w15:val="{7B9C06BF-5561-430B-B0BA-793076B31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25A8A"/>
    <w:pPr>
      <w:spacing w:before="120" w:after="60"/>
      <w:ind w:left="142" w:hanging="142"/>
    </w:pPr>
    <w:rPr>
      <w:sz w:val="24"/>
      <w:szCs w:val="24"/>
    </w:rPr>
  </w:style>
  <w:style w:type="paragraph" w:styleId="1">
    <w:name w:val="heading 1"/>
    <w:basedOn w:val="a"/>
    <w:next w:val="a"/>
    <w:link w:val="10"/>
    <w:qFormat/>
    <w:rsid w:val="00125A8A"/>
    <w:pPr>
      <w:keepNext/>
      <w:outlineLvl w:val="0"/>
    </w:pPr>
    <w:rPr>
      <w:b/>
      <w:bCs/>
      <w:color w:val="FF00FF"/>
    </w:rPr>
  </w:style>
  <w:style w:type="paragraph" w:styleId="2">
    <w:name w:val="heading 2"/>
    <w:aliases w:val="heading 3"/>
    <w:basedOn w:val="a"/>
    <w:next w:val="a"/>
    <w:link w:val="20"/>
    <w:qFormat/>
    <w:rsid w:val="00125A8A"/>
    <w:pPr>
      <w:keepNext/>
      <w:spacing w:before="240"/>
      <w:outlineLvl w:val="1"/>
    </w:pPr>
    <w:rPr>
      <w:rFonts w:ascii="Arial" w:hAnsi="Arial"/>
      <w:b/>
      <w:i/>
      <w:sz w:val="28"/>
      <w:szCs w:val="28"/>
      <w:lang w:val="en-US"/>
    </w:rPr>
  </w:style>
  <w:style w:type="paragraph" w:styleId="3">
    <w:name w:val="heading 3"/>
    <w:basedOn w:val="a"/>
    <w:next w:val="a"/>
    <w:link w:val="30"/>
    <w:qFormat/>
    <w:rsid w:val="00125A8A"/>
    <w:pPr>
      <w:keepNext/>
      <w:spacing w:before="100" w:beforeAutospacing="1" w:after="100" w:afterAutospacing="1"/>
      <w:ind w:left="360"/>
      <w:outlineLvl w:val="2"/>
    </w:pPr>
    <w:rPr>
      <w:b/>
      <w:bCs/>
      <w:color w:val="FF00FF"/>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125A8A"/>
    <w:pPr>
      <w:tabs>
        <w:tab w:val="center" w:pos="4153"/>
        <w:tab w:val="right" w:pos="8306"/>
      </w:tabs>
    </w:pPr>
    <w:rPr>
      <w:rFonts w:ascii="Arial" w:hAnsi="Arial"/>
      <w:sz w:val="23"/>
    </w:rPr>
  </w:style>
  <w:style w:type="character" w:styleId="a5">
    <w:name w:val="page number"/>
    <w:basedOn w:val="a0"/>
    <w:rsid w:val="001912B6"/>
  </w:style>
  <w:style w:type="paragraph" w:styleId="a6">
    <w:name w:val="header"/>
    <w:basedOn w:val="a"/>
    <w:link w:val="a7"/>
    <w:rsid w:val="00125A8A"/>
    <w:pPr>
      <w:tabs>
        <w:tab w:val="center" w:pos="4153"/>
        <w:tab w:val="right" w:pos="8306"/>
      </w:tabs>
    </w:pPr>
  </w:style>
  <w:style w:type="character" w:styleId="a8">
    <w:name w:val="annotation reference"/>
    <w:semiHidden/>
    <w:rsid w:val="00125A8A"/>
    <w:rPr>
      <w:sz w:val="16"/>
      <w:szCs w:val="16"/>
    </w:rPr>
  </w:style>
  <w:style w:type="paragraph" w:styleId="a9">
    <w:name w:val="annotation text"/>
    <w:basedOn w:val="a"/>
    <w:link w:val="aa"/>
    <w:semiHidden/>
    <w:rsid w:val="00125A8A"/>
    <w:rPr>
      <w:sz w:val="20"/>
      <w:szCs w:val="20"/>
    </w:rPr>
  </w:style>
  <w:style w:type="paragraph" w:styleId="ab">
    <w:name w:val="annotation subject"/>
    <w:basedOn w:val="a9"/>
    <w:next w:val="a9"/>
    <w:semiHidden/>
    <w:rsid w:val="00125A8A"/>
    <w:rPr>
      <w:sz w:val="24"/>
      <w:szCs w:val="24"/>
    </w:rPr>
  </w:style>
  <w:style w:type="paragraph" w:styleId="ac">
    <w:name w:val="Balloon Text"/>
    <w:basedOn w:val="a"/>
    <w:link w:val="ad"/>
    <w:semiHidden/>
    <w:rsid w:val="00125A8A"/>
    <w:rPr>
      <w:rFonts w:ascii="Lucida Grande" w:hAnsi="Lucida Grande"/>
      <w:sz w:val="18"/>
      <w:szCs w:val="18"/>
    </w:rPr>
  </w:style>
  <w:style w:type="paragraph" w:customStyle="1" w:styleId="Text">
    <w:name w:val="Text"/>
    <w:basedOn w:val="TextList"/>
    <w:link w:val="TextChar"/>
    <w:rsid w:val="00125A8A"/>
    <w:pPr>
      <w:ind w:left="0" w:firstLine="0"/>
    </w:pPr>
  </w:style>
  <w:style w:type="character" w:customStyle="1" w:styleId="TextChar">
    <w:name w:val="Text Char"/>
    <w:link w:val="Text"/>
    <w:rsid w:val="001912B6"/>
    <w:rPr>
      <w:rFonts w:ascii="Arial" w:hAnsi="Arial" w:cs="Arial"/>
      <w:sz w:val="18"/>
      <w:szCs w:val="18"/>
    </w:rPr>
  </w:style>
  <w:style w:type="paragraph" w:customStyle="1" w:styleId="Text2Col">
    <w:name w:val="Text 2 Col"/>
    <w:basedOn w:val="Text"/>
    <w:link w:val="Text2ColChar"/>
    <w:rsid w:val="001912B6"/>
    <w:pPr>
      <w:tabs>
        <w:tab w:val="left" w:pos="540"/>
        <w:tab w:val="left" w:pos="2340"/>
      </w:tabs>
    </w:pPr>
  </w:style>
  <w:style w:type="paragraph" w:customStyle="1" w:styleId="HeadASection">
    <w:name w:val="Head A Section"/>
    <w:basedOn w:val="a"/>
    <w:next w:val="a"/>
    <w:link w:val="HeadASectionChar"/>
    <w:rsid w:val="00125A8A"/>
    <w:pPr>
      <w:keepNext/>
      <w:shd w:val="clear" w:color="auto" w:fill="C0C0C0"/>
      <w:spacing w:before="60"/>
    </w:pPr>
    <w:rPr>
      <w:rFonts w:ascii="Arial" w:hAnsi="Arial" w:cs="Arial"/>
      <w:b/>
      <w:sz w:val="22"/>
      <w:szCs w:val="22"/>
    </w:rPr>
  </w:style>
  <w:style w:type="paragraph" w:customStyle="1" w:styleId="HeadBSubsection">
    <w:name w:val="Head B Subsection"/>
    <w:next w:val="Rubric"/>
    <w:rsid w:val="001912B6"/>
    <w:pPr>
      <w:spacing w:before="120" w:after="60"/>
    </w:pPr>
    <w:rPr>
      <w:rFonts w:cs="Arial"/>
      <w:sz w:val="24"/>
      <w:szCs w:val="24"/>
    </w:rPr>
  </w:style>
  <w:style w:type="paragraph" w:customStyle="1" w:styleId="Rubric">
    <w:name w:val="Rubric"/>
    <w:basedOn w:val="a"/>
    <w:link w:val="RubricChar"/>
    <w:rsid w:val="00125A8A"/>
    <w:pPr>
      <w:keepNext/>
    </w:pPr>
    <w:rPr>
      <w:rFonts w:ascii="Arial" w:hAnsi="Arial" w:cs="Arial"/>
      <w:b/>
      <w:sz w:val="18"/>
      <w:szCs w:val="18"/>
    </w:rPr>
  </w:style>
  <w:style w:type="paragraph" w:customStyle="1" w:styleId="TextBox">
    <w:name w:val="Text Box"/>
    <w:basedOn w:val="Text"/>
    <w:rsid w:val="001912B6"/>
    <w:pPr>
      <w:pBdr>
        <w:top w:val="single" w:sz="12" w:space="1" w:color="auto"/>
        <w:left w:val="single" w:sz="12" w:space="4" w:color="auto"/>
        <w:bottom w:val="single" w:sz="12" w:space="1" w:color="auto"/>
        <w:right w:val="single" w:sz="12" w:space="4" w:color="auto"/>
      </w:pBdr>
      <w:tabs>
        <w:tab w:val="left" w:pos="2160"/>
        <w:tab w:val="right" w:pos="4140"/>
      </w:tabs>
    </w:pPr>
  </w:style>
  <w:style w:type="paragraph" w:customStyle="1" w:styleId="TextList">
    <w:name w:val="Text List"/>
    <w:basedOn w:val="a"/>
    <w:link w:val="TextListChar"/>
    <w:rsid w:val="00125A8A"/>
    <w:pPr>
      <w:tabs>
        <w:tab w:val="left" w:pos="227"/>
      </w:tabs>
      <w:spacing w:line="240" w:lineRule="exact"/>
      <w:ind w:left="227" w:hanging="227"/>
    </w:pPr>
    <w:rPr>
      <w:rFonts w:ascii="Arial" w:hAnsi="Arial" w:cs="Arial"/>
      <w:sz w:val="18"/>
      <w:szCs w:val="18"/>
    </w:rPr>
  </w:style>
  <w:style w:type="paragraph" w:customStyle="1" w:styleId="TextDialogue">
    <w:name w:val="Text Dialogue"/>
    <w:basedOn w:val="TextList"/>
    <w:rsid w:val="001912B6"/>
    <w:pPr>
      <w:tabs>
        <w:tab w:val="left" w:pos="567"/>
      </w:tabs>
      <w:ind w:left="567" w:hanging="567"/>
    </w:pPr>
  </w:style>
  <w:style w:type="paragraph" w:customStyle="1" w:styleId="TextExample">
    <w:name w:val="Text Example"/>
    <w:basedOn w:val="TextList"/>
    <w:link w:val="TextExampleChar"/>
    <w:rsid w:val="001912B6"/>
    <w:rPr>
      <w:i/>
    </w:rPr>
  </w:style>
  <w:style w:type="paragraph" w:customStyle="1" w:styleId="WordChoiceBox">
    <w:name w:val="Word Choice Box"/>
    <w:basedOn w:val="Text"/>
    <w:link w:val="WordChoiceBoxChar"/>
    <w:rsid w:val="001912B6"/>
    <w:pPr>
      <w:pBdr>
        <w:top w:val="dashed" w:sz="4" w:space="1" w:color="auto"/>
        <w:left w:val="dashed" w:sz="4" w:space="4" w:color="auto"/>
        <w:bottom w:val="dashed" w:sz="4" w:space="1" w:color="auto"/>
        <w:right w:val="dashed" w:sz="4" w:space="4" w:color="auto"/>
      </w:pBdr>
      <w:spacing w:after="120"/>
      <w:ind w:left="170" w:right="170"/>
      <w:contextualSpacing/>
    </w:pPr>
  </w:style>
  <w:style w:type="paragraph" w:customStyle="1" w:styleId="GrammarBoxText">
    <w:name w:val="Grammar Box Text"/>
    <w:basedOn w:val="a"/>
    <w:rsid w:val="001912B6"/>
    <w:pPr>
      <w:pBdr>
        <w:top w:val="single" w:sz="4" w:space="1" w:color="000000"/>
        <w:left w:val="single" w:sz="4" w:space="4" w:color="000000"/>
        <w:bottom w:val="single" w:sz="4" w:space="1" w:color="000000"/>
        <w:right w:val="single" w:sz="4" w:space="4" w:color="000000"/>
      </w:pBdr>
      <w:tabs>
        <w:tab w:val="left" w:pos="540"/>
        <w:tab w:val="left" w:pos="4500"/>
      </w:tabs>
      <w:spacing w:after="120"/>
      <w:ind w:left="539" w:hanging="539"/>
      <w:contextualSpacing/>
    </w:pPr>
    <w:rPr>
      <w:rFonts w:ascii="Arial" w:hAnsi="Arial"/>
    </w:rPr>
  </w:style>
  <w:style w:type="paragraph" w:customStyle="1" w:styleId="GrammarBoxTitle">
    <w:name w:val="Grammar Box Title"/>
    <w:basedOn w:val="GrammarBoxText"/>
    <w:rsid w:val="001912B6"/>
    <w:rPr>
      <w:b/>
    </w:rPr>
  </w:style>
  <w:style w:type="paragraph" w:customStyle="1" w:styleId="TextTable">
    <w:name w:val="Text Table"/>
    <w:basedOn w:val="Text"/>
    <w:semiHidden/>
    <w:rsid w:val="001912B6"/>
  </w:style>
  <w:style w:type="character" w:customStyle="1" w:styleId="Phoneticschr">
    <w:name w:val="Phonetics chr"/>
    <w:rsid w:val="00125A8A"/>
    <w:rPr>
      <w:rFonts w:ascii="Charis SIL" w:hAnsi="Charis SIL"/>
      <w:sz w:val="18"/>
    </w:rPr>
  </w:style>
  <w:style w:type="character" w:customStyle="1" w:styleId="TextExamplechr">
    <w:name w:val="Text Example chr"/>
    <w:rsid w:val="001912B6"/>
    <w:rPr>
      <w:i/>
      <w:u w:val="single"/>
    </w:rPr>
  </w:style>
  <w:style w:type="character" w:customStyle="1" w:styleId="GapFillchr">
    <w:name w:val="Gap Fill chr"/>
    <w:rsid w:val="00125A8A"/>
    <w:rPr>
      <w:rFonts w:ascii="Times New Roman" w:hAnsi="Times New Roman"/>
      <w:b/>
      <w:color w:val="000000"/>
      <w:sz w:val="18"/>
      <w:u w:val="single" w:color="000000"/>
    </w:rPr>
  </w:style>
  <w:style w:type="paragraph" w:customStyle="1" w:styleId="BriefDesign">
    <w:name w:val="Brief Design"/>
    <w:basedOn w:val="Text"/>
    <w:rsid w:val="00125A8A"/>
    <w:rPr>
      <w:rFonts w:ascii="Times New Roman" w:hAnsi="Times New Roman"/>
      <w:i/>
      <w:color w:val="0000FF"/>
    </w:rPr>
  </w:style>
  <w:style w:type="paragraph" w:customStyle="1" w:styleId="BriefPhoto">
    <w:name w:val="Brief Photo"/>
    <w:rsid w:val="00125A8A"/>
    <w:pPr>
      <w:spacing w:before="120" w:after="120"/>
      <w:ind w:left="142" w:hanging="142"/>
    </w:pPr>
    <w:rPr>
      <w:i/>
      <w:color w:val="800080"/>
      <w:sz w:val="18"/>
      <w:szCs w:val="18"/>
    </w:rPr>
  </w:style>
  <w:style w:type="paragraph" w:customStyle="1" w:styleId="BriefArtwork">
    <w:name w:val="Brief Artwork"/>
    <w:basedOn w:val="BriefDesign"/>
    <w:rsid w:val="00125A8A"/>
    <w:rPr>
      <w:color w:val="800080"/>
    </w:rPr>
  </w:style>
  <w:style w:type="paragraph" w:customStyle="1" w:styleId="Audioscript">
    <w:name w:val="Audioscript"/>
    <w:basedOn w:val="TextDialogue"/>
    <w:rsid w:val="001912B6"/>
  </w:style>
  <w:style w:type="paragraph" w:customStyle="1" w:styleId="AnswerKey">
    <w:name w:val="Answer Key"/>
    <w:basedOn w:val="a"/>
    <w:rsid w:val="001912B6"/>
    <w:pPr>
      <w:tabs>
        <w:tab w:val="left" w:pos="567"/>
      </w:tabs>
      <w:ind w:left="567" w:hanging="567"/>
    </w:pPr>
    <w:rPr>
      <w:rFonts w:ascii="Arial" w:hAnsi="Arial"/>
    </w:rPr>
  </w:style>
  <w:style w:type="character" w:customStyle="1" w:styleId="Arrowchr">
    <w:name w:val="Arrow chr"/>
    <w:basedOn w:val="a0"/>
    <w:rsid w:val="00125A8A"/>
  </w:style>
  <w:style w:type="table" w:styleId="ae">
    <w:name w:val="Table Grid"/>
    <w:basedOn w:val="a1"/>
    <w:rsid w:val="00125A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character" w:styleId="af">
    <w:name w:val="Hyperlink"/>
    <w:rsid w:val="001912B6"/>
    <w:rPr>
      <w:color w:val="0000FF"/>
      <w:u w:val="single"/>
    </w:rPr>
  </w:style>
  <w:style w:type="paragraph" w:customStyle="1" w:styleId="BriefRealia">
    <w:name w:val="Brief Realia"/>
    <w:basedOn w:val="RealiaText"/>
    <w:rsid w:val="00125A8A"/>
    <w:pPr>
      <w:pBdr>
        <w:top w:val="dotted" w:sz="4" w:space="1" w:color="C0C0C0"/>
        <w:left w:val="dotted" w:sz="4" w:space="4" w:color="C0C0C0"/>
        <w:bottom w:val="dotted" w:sz="4" w:space="1" w:color="C0C0C0"/>
        <w:right w:val="dotted" w:sz="4" w:space="4" w:color="C0C0C0"/>
      </w:pBdr>
      <w:tabs>
        <w:tab w:val="left" w:pos="567"/>
      </w:tabs>
      <w:spacing w:after="240"/>
      <w:ind w:left="0" w:right="0"/>
    </w:pPr>
    <w:rPr>
      <w:rFonts w:ascii="Times New Roman" w:hAnsi="Times New Roman" w:cs="Times New Roman"/>
      <w:i/>
      <w:color w:val="003366"/>
    </w:rPr>
  </w:style>
  <w:style w:type="paragraph" w:customStyle="1" w:styleId="ScoreText">
    <w:name w:val="Score Text"/>
    <w:basedOn w:val="Text"/>
    <w:rsid w:val="001912B6"/>
    <w:pPr>
      <w:jc w:val="center"/>
    </w:pPr>
    <w:rPr>
      <w:b/>
      <w:sz w:val="24"/>
    </w:rPr>
  </w:style>
  <w:style w:type="paragraph" w:customStyle="1" w:styleId="Text3Col">
    <w:name w:val="Text 3 Col"/>
    <w:basedOn w:val="Text"/>
    <w:rsid w:val="001912B6"/>
    <w:pPr>
      <w:tabs>
        <w:tab w:val="left" w:pos="540"/>
        <w:tab w:val="left" w:pos="1980"/>
        <w:tab w:val="left" w:pos="3240"/>
      </w:tabs>
    </w:pPr>
  </w:style>
  <w:style w:type="paragraph" w:customStyle="1" w:styleId="Text4Col">
    <w:name w:val="Text 4 Col"/>
    <w:basedOn w:val="Text"/>
    <w:rsid w:val="001912B6"/>
    <w:pPr>
      <w:tabs>
        <w:tab w:val="left" w:pos="540"/>
        <w:tab w:val="left" w:pos="1440"/>
        <w:tab w:val="left" w:pos="2340"/>
        <w:tab w:val="left" w:pos="3240"/>
      </w:tabs>
    </w:pPr>
  </w:style>
  <w:style w:type="paragraph" w:customStyle="1" w:styleId="CellText">
    <w:name w:val="Cell Text"/>
    <w:rsid w:val="001912B6"/>
    <w:pPr>
      <w:jc w:val="center"/>
    </w:pPr>
    <w:rPr>
      <w:rFonts w:ascii="Arial" w:hAnsi="Arial" w:cs="Arial"/>
      <w:b/>
      <w:szCs w:val="24"/>
      <w:lang w:eastAsia="ko-KR"/>
    </w:rPr>
  </w:style>
  <w:style w:type="character" w:customStyle="1" w:styleId="WriteBoxchr">
    <w:name w:val="Write Box chr"/>
    <w:basedOn w:val="GapFillchr"/>
    <w:rsid w:val="001912B6"/>
    <w:rPr>
      <w:rFonts w:ascii="Times New Roman" w:hAnsi="Times New Roman"/>
      <w:b/>
      <w:i/>
      <w:color w:val="000000"/>
      <w:sz w:val="18"/>
      <w:u w:val="single" w:color="000000"/>
    </w:rPr>
  </w:style>
  <w:style w:type="paragraph" w:customStyle="1" w:styleId="WriteBox">
    <w:name w:val="Write Box"/>
    <w:basedOn w:val="TextBox"/>
    <w:rsid w:val="001912B6"/>
    <w:pPr>
      <w:pBdr>
        <w:top w:val="single" w:sz="12" w:space="6" w:color="auto"/>
        <w:bottom w:val="single" w:sz="12" w:space="4" w:color="auto"/>
      </w:pBdr>
      <w:spacing w:after="120"/>
    </w:pPr>
  </w:style>
  <w:style w:type="character" w:customStyle="1" w:styleId="TextListChar">
    <w:name w:val="Text List Char"/>
    <w:basedOn w:val="TextChar"/>
    <w:link w:val="TextList"/>
    <w:rsid w:val="001541FF"/>
    <w:rPr>
      <w:rFonts w:ascii="Arial" w:hAnsi="Arial" w:cs="Arial"/>
      <w:sz w:val="18"/>
      <w:szCs w:val="18"/>
    </w:rPr>
  </w:style>
  <w:style w:type="character" w:customStyle="1" w:styleId="TextExampleChar">
    <w:name w:val="Text Example Char"/>
    <w:link w:val="TextExample"/>
    <w:rsid w:val="001541FF"/>
    <w:rPr>
      <w:rFonts w:cs="Arial"/>
      <w:i/>
      <w:lang w:val="en-GB" w:eastAsia="en-GB" w:bidi="ar-SA"/>
    </w:rPr>
  </w:style>
  <w:style w:type="character" w:customStyle="1" w:styleId="Text2ColChar">
    <w:name w:val="Text 2 Col Char"/>
    <w:basedOn w:val="TextChar"/>
    <w:link w:val="Text2Col"/>
    <w:rsid w:val="00263CE9"/>
    <w:rPr>
      <w:rFonts w:ascii="Arial" w:hAnsi="Arial" w:cs="Arial"/>
      <w:sz w:val="18"/>
      <w:szCs w:val="18"/>
      <w:lang w:val="en-GB" w:eastAsia="en-GB" w:bidi="ar-SA"/>
    </w:rPr>
  </w:style>
  <w:style w:type="character" w:customStyle="1" w:styleId="WordChoiceBoxChar">
    <w:name w:val="Word Choice Box Char"/>
    <w:basedOn w:val="TextChar"/>
    <w:link w:val="WordChoiceBox"/>
    <w:rsid w:val="00FB68BA"/>
    <w:rPr>
      <w:rFonts w:ascii="Arial" w:hAnsi="Arial" w:cs="Arial"/>
      <w:sz w:val="18"/>
      <w:szCs w:val="18"/>
      <w:lang w:val="en-GB" w:eastAsia="en-GB" w:bidi="ar-SA"/>
    </w:rPr>
  </w:style>
  <w:style w:type="character" w:customStyle="1" w:styleId="RubricChar">
    <w:name w:val="Rubric Char"/>
    <w:link w:val="Rubric"/>
    <w:rsid w:val="00D434E7"/>
    <w:rPr>
      <w:rFonts w:ascii="Arial" w:hAnsi="Arial" w:cs="Arial"/>
      <w:b/>
      <w:sz w:val="18"/>
      <w:szCs w:val="18"/>
    </w:rPr>
  </w:style>
  <w:style w:type="character" w:customStyle="1" w:styleId="aa">
    <w:name w:val="Текст примечания Знак"/>
    <w:link w:val="a9"/>
    <w:semiHidden/>
    <w:rsid w:val="00125A8A"/>
  </w:style>
  <w:style w:type="paragraph" w:customStyle="1" w:styleId="ColorfulShading-Accent11">
    <w:name w:val="Colorful Shading - Accent 11"/>
    <w:hidden/>
    <w:uiPriority w:val="99"/>
    <w:semiHidden/>
    <w:rsid w:val="00850868"/>
    <w:rPr>
      <w:rFonts w:eastAsia="Batang"/>
      <w:sz w:val="24"/>
      <w:szCs w:val="24"/>
      <w:lang w:eastAsia="ko-KR"/>
    </w:rPr>
  </w:style>
  <w:style w:type="character" w:customStyle="1" w:styleId="20">
    <w:name w:val="Заголовок 2 Знак"/>
    <w:aliases w:val="heading 3 Знак"/>
    <w:basedOn w:val="a0"/>
    <w:link w:val="2"/>
    <w:rsid w:val="000E3C60"/>
    <w:rPr>
      <w:rFonts w:ascii="Arial" w:hAnsi="Arial"/>
      <w:b/>
      <w:i/>
      <w:sz w:val="28"/>
      <w:szCs w:val="28"/>
      <w:lang w:val="en-US"/>
    </w:rPr>
  </w:style>
  <w:style w:type="character" w:customStyle="1" w:styleId="30">
    <w:name w:val="Заголовок 3 Знак"/>
    <w:basedOn w:val="a0"/>
    <w:link w:val="3"/>
    <w:rsid w:val="000C3414"/>
    <w:rPr>
      <w:b/>
      <w:bCs/>
      <w:color w:val="FF00FF"/>
      <w:sz w:val="24"/>
      <w:szCs w:val="24"/>
      <w:lang w:val="en-US"/>
    </w:rPr>
  </w:style>
  <w:style w:type="paragraph" w:styleId="af0">
    <w:name w:val="Revision"/>
    <w:hidden/>
    <w:uiPriority w:val="71"/>
    <w:rsid w:val="00320652"/>
    <w:rPr>
      <w:rFonts w:cs="Arial"/>
    </w:rPr>
  </w:style>
  <w:style w:type="character" w:customStyle="1" w:styleId="a4">
    <w:name w:val="Нижний колонтитул Знак"/>
    <w:basedOn w:val="a0"/>
    <w:link w:val="a3"/>
    <w:rsid w:val="00900C26"/>
    <w:rPr>
      <w:rFonts w:ascii="Arial" w:hAnsi="Arial"/>
      <w:sz w:val="23"/>
      <w:szCs w:val="24"/>
    </w:rPr>
  </w:style>
  <w:style w:type="character" w:customStyle="1" w:styleId="a7">
    <w:name w:val="Верхний колонтитул Знак"/>
    <w:basedOn w:val="a0"/>
    <w:link w:val="a6"/>
    <w:rsid w:val="002B58F3"/>
    <w:rPr>
      <w:sz w:val="24"/>
      <w:szCs w:val="24"/>
    </w:rPr>
  </w:style>
  <w:style w:type="character" w:customStyle="1" w:styleId="ad">
    <w:name w:val="Текст выноски Знак"/>
    <w:link w:val="ac"/>
    <w:semiHidden/>
    <w:rsid w:val="00125A8A"/>
    <w:rPr>
      <w:rFonts w:ascii="Lucida Grande" w:hAnsi="Lucida Grande"/>
      <w:sz w:val="18"/>
      <w:szCs w:val="18"/>
    </w:rPr>
  </w:style>
  <w:style w:type="character" w:customStyle="1" w:styleId="10">
    <w:name w:val="Заголовок 1 Знак"/>
    <w:basedOn w:val="a0"/>
    <w:link w:val="1"/>
    <w:rsid w:val="00E5476C"/>
    <w:rPr>
      <w:b/>
      <w:bCs/>
      <w:color w:val="FF00FF"/>
      <w:sz w:val="24"/>
      <w:szCs w:val="24"/>
    </w:rPr>
  </w:style>
  <w:style w:type="paragraph" w:customStyle="1" w:styleId="ReadingHead">
    <w:name w:val="Reading Head"/>
    <w:basedOn w:val="a"/>
    <w:rsid w:val="00125A8A"/>
    <w:pPr>
      <w:pBdr>
        <w:top w:val="single" w:sz="4" w:space="1" w:color="auto"/>
        <w:left w:val="single" w:sz="4" w:space="4" w:color="auto"/>
        <w:bottom w:val="single" w:sz="4" w:space="3" w:color="auto"/>
        <w:right w:val="single" w:sz="4" w:space="4" w:color="auto"/>
      </w:pBdr>
      <w:shd w:val="solid" w:color="C0C0C0" w:fill="C0C0C0"/>
      <w:spacing w:before="180"/>
      <w:ind w:left="96" w:right="91"/>
      <w:jc w:val="center"/>
    </w:pPr>
    <w:rPr>
      <w:rFonts w:ascii="Times" w:hAnsi="Times"/>
      <w:b/>
      <w:sz w:val="18"/>
      <w:szCs w:val="18"/>
    </w:rPr>
  </w:style>
  <w:style w:type="character" w:customStyle="1" w:styleId="Briefchr">
    <w:name w:val="Brief chr"/>
    <w:rsid w:val="00125A8A"/>
    <w:rPr>
      <w:color w:val="0000FF"/>
    </w:rPr>
  </w:style>
  <w:style w:type="paragraph" w:customStyle="1" w:styleId="ReadingText">
    <w:name w:val="Reading Text"/>
    <w:basedOn w:val="a"/>
    <w:rsid w:val="00125A8A"/>
    <w:pPr>
      <w:pBdr>
        <w:top w:val="single" w:sz="4" w:space="1" w:color="auto"/>
        <w:left w:val="single" w:sz="4" w:space="4" w:color="auto"/>
        <w:bottom w:val="single" w:sz="4" w:space="3" w:color="auto"/>
        <w:right w:val="single" w:sz="4" w:space="4" w:color="auto"/>
      </w:pBdr>
      <w:shd w:val="clear" w:color="auto" w:fill="C0C0C0"/>
      <w:spacing w:after="120"/>
      <w:ind w:left="96" w:right="91"/>
      <w:contextualSpacing/>
    </w:pPr>
    <w:rPr>
      <w:rFonts w:ascii="Times" w:hAnsi="Times" w:cs="Arial"/>
      <w:sz w:val="18"/>
      <w:szCs w:val="18"/>
    </w:rPr>
  </w:style>
  <w:style w:type="paragraph" w:customStyle="1" w:styleId="RealiaText">
    <w:name w:val="Realia Text"/>
    <w:basedOn w:val="ReadingText"/>
    <w:rsid w:val="00125A8A"/>
    <w:pPr>
      <w:shd w:val="clear" w:color="auto" w:fill="auto"/>
    </w:pPr>
  </w:style>
  <w:style w:type="paragraph" w:customStyle="1" w:styleId="HeadUnit">
    <w:name w:val="Head Unit"/>
    <w:next w:val="a"/>
    <w:rsid w:val="00125A8A"/>
    <w:pPr>
      <w:pBdr>
        <w:bottom w:val="single" w:sz="4" w:space="1" w:color="auto"/>
      </w:pBdr>
      <w:spacing w:before="120" w:after="60"/>
      <w:ind w:left="142" w:hanging="142"/>
    </w:pPr>
    <w:rPr>
      <w:rFonts w:ascii="Arial" w:hAnsi="Arial" w:cs="Arial"/>
      <w:b/>
      <w:sz w:val="22"/>
      <w:szCs w:val="22"/>
    </w:rPr>
  </w:style>
  <w:style w:type="character" w:customStyle="1" w:styleId="HeadASectionChar">
    <w:name w:val="Head A Section Char"/>
    <w:link w:val="HeadASection"/>
    <w:rsid w:val="00125A8A"/>
    <w:rPr>
      <w:rFonts w:ascii="Arial" w:hAnsi="Arial" w:cs="Arial"/>
      <w:b/>
      <w:sz w:val="22"/>
      <w:szCs w:val="22"/>
      <w:shd w:val="clear" w:color="auto" w:fill="C0C0C0"/>
    </w:rPr>
  </w:style>
  <w:style w:type="paragraph" w:customStyle="1" w:styleId="RealiaHead">
    <w:name w:val="Realia Head"/>
    <w:basedOn w:val="ReadingHead"/>
    <w:rsid w:val="00125A8A"/>
    <w:pPr>
      <w:shd w:val="clear" w:color="auto" w:fill="auto"/>
    </w:pPr>
    <w:rPr>
      <w:caps/>
      <w:spacing w:val="20"/>
    </w:rPr>
  </w:style>
  <w:style w:type="paragraph" w:styleId="af1">
    <w:name w:val="No Spacing"/>
    <w:qFormat/>
    <w:rsid w:val="00125A8A"/>
    <w:pPr>
      <w:spacing w:before="120" w:after="60"/>
      <w:ind w:left="142" w:hanging="142"/>
    </w:pPr>
    <w:rPr>
      <w:sz w:val="24"/>
      <w:szCs w:val="24"/>
    </w:rPr>
  </w:style>
  <w:style w:type="paragraph" w:customStyle="1" w:styleId="WordBox">
    <w:name w:val="Word Box"/>
    <w:basedOn w:val="a"/>
    <w:rsid w:val="00125A8A"/>
    <w:pPr>
      <w:pBdr>
        <w:top w:val="single" w:sz="4" w:space="5" w:color="auto"/>
        <w:left w:val="single" w:sz="4" w:space="5" w:color="auto"/>
        <w:bottom w:val="single" w:sz="4" w:space="5" w:color="auto"/>
        <w:right w:val="single" w:sz="4" w:space="5" w:color="auto"/>
      </w:pBdr>
      <w:spacing w:before="60" w:line="240" w:lineRule="exact"/>
      <w:ind w:left="115" w:right="115"/>
    </w:pPr>
    <w:rPr>
      <w:rFonts w:ascii="Arial" w:hAnsi="Arial"/>
      <w:b/>
      <w:sz w:val="18"/>
      <w:szCs w:val="18"/>
    </w:rPr>
  </w:style>
  <w:style w:type="paragraph" w:customStyle="1" w:styleId="ScoreBox">
    <w:name w:val="Score Box"/>
    <w:rsid w:val="00125A8A"/>
    <w:pPr>
      <w:spacing w:before="60" w:after="60"/>
      <w:ind w:left="142" w:hanging="142"/>
      <w:jc w:val="right"/>
    </w:pPr>
    <w:rPr>
      <w:rFonts w:ascii="Arial" w:hAnsi="Arial" w:cs="Arial"/>
      <w:b/>
      <w:sz w:val="18"/>
      <w:szCs w:val="18"/>
      <w:shd w:val="clear" w:color="auto" w:fill="C0C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204517">
      <w:bodyDiv w:val="1"/>
      <w:marLeft w:val="0"/>
      <w:marRight w:val="0"/>
      <w:marTop w:val="0"/>
      <w:marBottom w:val="0"/>
      <w:divBdr>
        <w:top w:val="none" w:sz="0" w:space="0" w:color="auto"/>
        <w:left w:val="none" w:sz="0" w:space="0" w:color="auto"/>
        <w:bottom w:val="none" w:sz="0" w:space="0" w:color="auto"/>
        <w:right w:val="none" w:sz="0" w:space="0" w:color="auto"/>
      </w:divBdr>
    </w:div>
    <w:div w:id="195242225">
      <w:bodyDiv w:val="1"/>
      <w:marLeft w:val="0"/>
      <w:marRight w:val="0"/>
      <w:marTop w:val="0"/>
      <w:marBottom w:val="0"/>
      <w:divBdr>
        <w:top w:val="none" w:sz="0" w:space="0" w:color="auto"/>
        <w:left w:val="none" w:sz="0" w:space="0" w:color="auto"/>
        <w:bottom w:val="none" w:sz="0" w:space="0" w:color="auto"/>
        <w:right w:val="none" w:sz="0" w:space="0" w:color="auto"/>
      </w:divBdr>
    </w:div>
    <w:div w:id="266356271">
      <w:bodyDiv w:val="1"/>
      <w:marLeft w:val="0"/>
      <w:marRight w:val="0"/>
      <w:marTop w:val="0"/>
      <w:marBottom w:val="0"/>
      <w:divBdr>
        <w:top w:val="none" w:sz="0" w:space="0" w:color="auto"/>
        <w:left w:val="none" w:sz="0" w:space="0" w:color="auto"/>
        <w:bottom w:val="none" w:sz="0" w:space="0" w:color="auto"/>
        <w:right w:val="none" w:sz="0" w:space="0" w:color="auto"/>
      </w:divBdr>
    </w:div>
    <w:div w:id="404257513">
      <w:bodyDiv w:val="1"/>
      <w:marLeft w:val="0"/>
      <w:marRight w:val="0"/>
      <w:marTop w:val="0"/>
      <w:marBottom w:val="0"/>
      <w:divBdr>
        <w:top w:val="none" w:sz="0" w:space="0" w:color="auto"/>
        <w:left w:val="none" w:sz="0" w:space="0" w:color="auto"/>
        <w:bottom w:val="none" w:sz="0" w:space="0" w:color="auto"/>
        <w:right w:val="none" w:sz="0" w:space="0" w:color="auto"/>
      </w:divBdr>
    </w:div>
    <w:div w:id="496768442">
      <w:bodyDiv w:val="1"/>
      <w:marLeft w:val="0"/>
      <w:marRight w:val="0"/>
      <w:marTop w:val="0"/>
      <w:marBottom w:val="0"/>
      <w:divBdr>
        <w:top w:val="none" w:sz="0" w:space="0" w:color="auto"/>
        <w:left w:val="none" w:sz="0" w:space="0" w:color="auto"/>
        <w:bottom w:val="none" w:sz="0" w:space="0" w:color="auto"/>
        <w:right w:val="none" w:sz="0" w:space="0" w:color="auto"/>
      </w:divBdr>
    </w:div>
    <w:div w:id="549852044">
      <w:bodyDiv w:val="1"/>
      <w:marLeft w:val="0"/>
      <w:marRight w:val="0"/>
      <w:marTop w:val="0"/>
      <w:marBottom w:val="0"/>
      <w:divBdr>
        <w:top w:val="none" w:sz="0" w:space="0" w:color="auto"/>
        <w:left w:val="none" w:sz="0" w:space="0" w:color="auto"/>
        <w:bottom w:val="none" w:sz="0" w:space="0" w:color="auto"/>
        <w:right w:val="none" w:sz="0" w:space="0" w:color="auto"/>
      </w:divBdr>
    </w:div>
    <w:div w:id="599140928">
      <w:bodyDiv w:val="1"/>
      <w:marLeft w:val="0"/>
      <w:marRight w:val="0"/>
      <w:marTop w:val="0"/>
      <w:marBottom w:val="0"/>
      <w:divBdr>
        <w:top w:val="none" w:sz="0" w:space="0" w:color="auto"/>
        <w:left w:val="none" w:sz="0" w:space="0" w:color="auto"/>
        <w:bottom w:val="none" w:sz="0" w:space="0" w:color="auto"/>
        <w:right w:val="none" w:sz="0" w:space="0" w:color="auto"/>
      </w:divBdr>
    </w:div>
    <w:div w:id="740567825">
      <w:bodyDiv w:val="1"/>
      <w:marLeft w:val="0"/>
      <w:marRight w:val="0"/>
      <w:marTop w:val="0"/>
      <w:marBottom w:val="0"/>
      <w:divBdr>
        <w:top w:val="none" w:sz="0" w:space="0" w:color="auto"/>
        <w:left w:val="none" w:sz="0" w:space="0" w:color="auto"/>
        <w:bottom w:val="none" w:sz="0" w:space="0" w:color="auto"/>
        <w:right w:val="none" w:sz="0" w:space="0" w:color="auto"/>
      </w:divBdr>
    </w:div>
    <w:div w:id="836118298">
      <w:bodyDiv w:val="1"/>
      <w:marLeft w:val="0"/>
      <w:marRight w:val="0"/>
      <w:marTop w:val="0"/>
      <w:marBottom w:val="0"/>
      <w:divBdr>
        <w:top w:val="none" w:sz="0" w:space="0" w:color="auto"/>
        <w:left w:val="none" w:sz="0" w:space="0" w:color="auto"/>
        <w:bottom w:val="none" w:sz="0" w:space="0" w:color="auto"/>
        <w:right w:val="none" w:sz="0" w:space="0" w:color="auto"/>
      </w:divBdr>
    </w:div>
    <w:div w:id="1012225417">
      <w:bodyDiv w:val="1"/>
      <w:marLeft w:val="0"/>
      <w:marRight w:val="0"/>
      <w:marTop w:val="0"/>
      <w:marBottom w:val="0"/>
      <w:divBdr>
        <w:top w:val="none" w:sz="0" w:space="0" w:color="auto"/>
        <w:left w:val="none" w:sz="0" w:space="0" w:color="auto"/>
        <w:bottom w:val="none" w:sz="0" w:space="0" w:color="auto"/>
        <w:right w:val="none" w:sz="0" w:space="0" w:color="auto"/>
      </w:divBdr>
    </w:div>
    <w:div w:id="1180117935">
      <w:bodyDiv w:val="1"/>
      <w:marLeft w:val="0"/>
      <w:marRight w:val="0"/>
      <w:marTop w:val="0"/>
      <w:marBottom w:val="0"/>
      <w:divBdr>
        <w:top w:val="none" w:sz="0" w:space="0" w:color="auto"/>
        <w:left w:val="none" w:sz="0" w:space="0" w:color="auto"/>
        <w:bottom w:val="none" w:sz="0" w:space="0" w:color="auto"/>
        <w:right w:val="none" w:sz="0" w:space="0" w:color="auto"/>
      </w:divBdr>
    </w:div>
    <w:div w:id="1207529888">
      <w:bodyDiv w:val="1"/>
      <w:marLeft w:val="0"/>
      <w:marRight w:val="0"/>
      <w:marTop w:val="0"/>
      <w:marBottom w:val="0"/>
      <w:divBdr>
        <w:top w:val="none" w:sz="0" w:space="0" w:color="auto"/>
        <w:left w:val="none" w:sz="0" w:space="0" w:color="auto"/>
        <w:bottom w:val="none" w:sz="0" w:space="0" w:color="auto"/>
        <w:right w:val="none" w:sz="0" w:space="0" w:color="auto"/>
      </w:divBdr>
    </w:div>
    <w:div w:id="1444567867">
      <w:bodyDiv w:val="1"/>
      <w:marLeft w:val="0"/>
      <w:marRight w:val="0"/>
      <w:marTop w:val="0"/>
      <w:marBottom w:val="0"/>
      <w:divBdr>
        <w:top w:val="none" w:sz="0" w:space="0" w:color="auto"/>
        <w:left w:val="none" w:sz="0" w:space="0" w:color="auto"/>
        <w:bottom w:val="none" w:sz="0" w:space="0" w:color="auto"/>
        <w:right w:val="none" w:sz="0" w:space="0" w:color="auto"/>
      </w:divBdr>
    </w:div>
    <w:div w:id="1469977122">
      <w:bodyDiv w:val="1"/>
      <w:marLeft w:val="0"/>
      <w:marRight w:val="0"/>
      <w:marTop w:val="0"/>
      <w:marBottom w:val="0"/>
      <w:divBdr>
        <w:top w:val="none" w:sz="0" w:space="0" w:color="auto"/>
        <w:left w:val="none" w:sz="0" w:space="0" w:color="auto"/>
        <w:bottom w:val="none" w:sz="0" w:space="0" w:color="auto"/>
        <w:right w:val="none" w:sz="0" w:space="0" w:color="auto"/>
      </w:divBdr>
    </w:div>
    <w:div w:id="1528448115">
      <w:bodyDiv w:val="1"/>
      <w:marLeft w:val="0"/>
      <w:marRight w:val="0"/>
      <w:marTop w:val="0"/>
      <w:marBottom w:val="0"/>
      <w:divBdr>
        <w:top w:val="none" w:sz="0" w:space="0" w:color="auto"/>
        <w:left w:val="none" w:sz="0" w:space="0" w:color="auto"/>
        <w:bottom w:val="none" w:sz="0" w:space="0" w:color="auto"/>
        <w:right w:val="none" w:sz="0" w:space="0" w:color="auto"/>
      </w:divBdr>
    </w:div>
    <w:div w:id="1598833472">
      <w:bodyDiv w:val="1"/>
      <w:marLeft w:val="0"/>
      <w:marRight w:val="0"/>
      <w:marTop w:val="0"/>
      <w:marBottom w:val="0"/>
      <w:divBdr>
        <w:top w:val="none" w:sz="0" w:space="0" w:color="auto"/>
        <w:left w:val="none" w:sz="0" w:space="0" w:color="auto"/>
        <w:bottom w:val="none" w:sz="0" w:space="0" w:color="auto"/>
        <w:right w:val="none" w:sz="0" w:space="0" w:color="auto"/>
      </w:divBdr>
    </w:div>
    <w:div w:id="1776053045">
      <w:bodyDiv w:val="1"/>
      <w:marLeft w:val="0"/>
      <w:marRight w:val="0"/>
      <w:marTop w:val="0"/>
      <w:marBottom w:val="0"/>
      <w:divBdr>
        <w:top w:val="none" w:sz="0" w:space="0" w:color="auto"/>
        <w:left w:val="none" w:sz="0" w:space="0" w:color="auto"/>
        <w:bottom w:val="none" w:sz="0" w:space="0" w:color="auto"/>
        <w:right w:val="none" w:sz="0" w:space="0" w:color="auto"/>
      </w:divBdr>
    </w:div>
    <w:div w:id="190579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Roadmap%20templating\Styling%20documents\Focus_GT_1-2_(branded)_Ed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92D128-E239-4BE4-92DF-0AFB4BC47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Focus_GT_1-2_(branded)_Ed1</Template>
  <TotalTime>417</TotalTime>
  <Pages>4</Pages>
  <Words>2051</Words>
  <Characters>11692</Characters>
  <Application>Microsoft Office Word</Application>
  <DocSecurity>0</DocSecurity>
  <Lines>97</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Talkback Quick Test 1A</vt:lpstr>
      <vt:lpstr>Talkback Quick Test 1A</vt:lpstr>
    </vt:vector>
  </TitlesOfParts>
  <Company/>
  <LinksUpToDate>false</LinksUpToDate>
  <CharactersWithSpaces>13716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Talkback Quick Test 1A</dc:title>
  <dc:creator>Jen</dc:creator>
  <cp:lastModifiedBy>Пользователь</cp:lastModifiedBy>
  <cp:revision>34</cp:revision>
  <cp:lastPrinted>2010-05-27T13:05:00Z</cp:lastPrinted>
  <dcterms:created xsi:type="dcterms:W3CDTF">2019-01-27T06:48:00Z</dcterms:created>
  <dcterms:modified xsi:type="dcterms:W3CDTF">2024-10-04T11:02:00Z</dcterms:modified>
</cp:coreProperties>
</file>