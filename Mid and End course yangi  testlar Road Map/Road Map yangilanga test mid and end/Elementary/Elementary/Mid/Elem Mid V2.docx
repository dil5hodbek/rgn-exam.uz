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A2537" w14:textId="77777777" w:rsidR="00897B92" w:rsidRPr="00374769" w:rsidRDefault="00897B92" w:rsidP="0065680B">
      <w:pPr>
        <w:pStyle w:val="HeadASection"/>
      </w:pPr>
      <w:r w:rsidRPr="00374769">
        <w:t>Listening</w:t>
      </w:r>
    </w:p>
    <w:p w14:paraId="2472A55F" w14:textId="2678C68F" w:rsidR="00897B92" w:rsidRDefault="00897B92" w:rsidP="00A248B8">
      <w:pPr>
        <w:pStyle w:val="Rubric"/>
        <w:tabs>
          <w:tab w:val="left" w:pos="3686"/>
        </w:tabs>
        <w:spacing w:before="0" w:after="0" w:line="276" w:lineRule="auto"/>
      </w:pPr>
      <w:r w:rsidRPr="000C3414">
        <w:t>1</w:t>
      </w:r>
      <w:r w:rsidR="0065680B">
        <w:tab/>
      </w:r>
      <w:r w:rsidRPr="009B2EDE">
        <w:rPr>
          <w:bCs/>
          <w:i/>
        </w:rPr>
        <w:t xml:space="preserve">Recording </w:t>
      </w:r>
      <w:r>
        <w:rPr>
          <w:bCs/>
          <w:i/>
        </w:rPr>
        <w:t>1</w:t>
      </w:r>
      <w:r w:rsidR="0065680B">
        <w:rPr>
          <w:bCs/>
          <w:i/>
        </w:rPr>
        <w:t xml:space="preserve"> </w:t>
      </w:r>
      <w:r>
        <w:t xml:space="preserve">Listen to a woman </w:t>
      </w:r>
      <w:r w:rsidR="00A012A5">
        <w:t>recruiting a candidate for a junior position</w:t>
      </w:r>
      <w:r>
        <w:t xml:space="preserve">. Number </w:t>
      </w:r>
      <w:r w:rsidR="0047775F">
        <w:t xml:space="preserve">the </w:t>
      </w:r>
      <w:r w:rsidR="00A012A5">
        <w:t>characteristics of the candidate to recruit</w:t>
      </w:r>
      <w:r>
        <w:t xml:space="preserve"> from </w:t>
      </w:r>
      <w:r w:rsidRPr="00D74E51">
        <w:rPr>
          <w:i/>
        </w:rPr>
        <w:t>1</w:t>
      </w:r>
      <w:r>
        <w:t xml:space="preserve"> to </w:t>
      </w:r>
      <w:r w:rsidRPr="00D74E51">
        <w:rPr>
          <w:i/>
        </w:rPr>
        <w:t>6</w:t>
      </w:r>
      <w:r>
        <w:t xml:space="preserve"> in the order </w:t>
      </w:r>
      <w:r w:rsidR="00443960">
        <w:t>they occur</w:t>
      </w:r>
      <w:r>
        <w:t>.</w:t>
      </w:r>
    </w:p>
    <w:p w14:paraId="03267599" w14:textId="77777777" w:rsidR="00A012A5" w:rsidRDefault="00897B92" w:rsidP="00A248B8">
      <w:pPr>
        <w:pStyle w:val="Text"/>
        <w:tabs>
          <w:tab w:val="clear" w:pos="227"/>
          <w:tab w:val="left" w:pos="3686"/>
          <w:tab w:val="left" w:pos="3912"/>
        </w:tabs>
        <w:spacing w:before="0" w:after="0" w:line="276" w:lineRule="auto"/>
        <w:ind w:left="142" w:hanging="142"/>
      </w:pPr>
      <w:r w:rsidRPr="00962016">
        <w:rPr>
          <w:b/>
          <w:bCs/>
        </w:rPr>
        <w:t>1</w:t>
      </w:r>
      <w:r w:rsidR="0065680B">
        <w:tab/>
      </w:r>
      <w:r w:rsidR="00A012A5">
        <w:t xml:space="preserve">somebody who has thought about the </w:t>
      </w:r>
    </w:p>
    <w:p w14:paraId="5D3EE0B0" w14:textId="154466BD" w:rsidR="00897B92" w:rsidRDefault="00A012A5" w:rsidP="00A248B8">
      <w:pPr>
        <w:pStyle w:val="Text"/>
        <w:tabs>
          <w:tab w:val="clear" w:pos="227"/>
          <w:tab w:val="left" w:pos="3686"/>
          <w:tab w:val="left" w:pos="3912"/>
        </w:tabs>
        <w:spacing w:before="0" w:after="0" w:line="276" w:lineRule="auto"/>
        <w:ind w:left="142" w:hanging="142"/>
      </w:pPr>
      <w:r>
        <w:rPr>
          <w:b/>
          <w:bCs/>
        </w:rPr>
        <w:t xml:space="preserve">   </w:t>
      </w:r>
      <w:r>
        <w:t>company</w:t>
      </w:r>
      <w:r w:rsidR="00897B92">
        <w:tab/>
        <w:t>___</w:t>
      </w:r>
    </w:p>
    <w:p w14:paraId="503E9C19" w14:textId="4FC0B4E3" w:rsidR="00897B92" w:rsidRDefault="00897B92" w:rsidP="00A248B8">
      <w:pPr>
        <w:pStyle w:val="Text"/>
        <w:tabs>
          <w:tab w:val="left" w:pos="3686"/>
          <w:tab w:val="left" w:pos="3912"/>
        </w:tabs>
        <w:spacing w:before="0" w:after="0" w:line="276" w:lineRule="auto"/>
        <w:ind w:left="142" w:hanging="142"/>
      </w:pPr>
      <w:r w:rsidRPr="00962016">
        <w:rPr>
          <w:b/>
          <w:bCs/>
        </w:rPr>
        <w:t>2</w:t>
      </w:r>
      <w:r w:rsidR="0065680B">
        <w:rPr>
          <w:b/>
          <w:bCs/>
        </w:rPr>
        <w:tab/>
      </w:r>
      <w:r w:rsidR="00A012A5">
        <w:t>a good communicator</w:t>
      </w:r>
      <w:proofErr w:type="gramStart"/>
      <w:r>
        <w:tab/>
      </w:r>
      <w:r w:rsidRPr="009B2EDE">
        <w:rPr>
          <w:u w:val="single"/>
        </w:rPr>
        <w:t> </w:t>
      </w:r>
      <w:r w:rsidR="0065680B">
        <w:rPr>
          <w:u w:val="single"/>
        </w:rPr>
        <w:t xml:space="preserve"> </w:t>
      </w:r>
      <w:r>
        <w:rPr>
          <w:i/>
          <w:u w:val="single"/>
        </w:rPr>
        <w:t>1</w:t>
      </w:r>
      <w:proofErr w:type="gramEnd"/>
      <w:r>
        <w:rPr>
          <w:i/>
          <w:u w:val="single"/>
        </w:rPr>
        <w:t xml:space="preserve"> </w:t>
      </w:r>
      <w:r w:rsidRPr="009B2EDE">
        <w:rPr>
          <w:u w:val="single"/>
        </w:rPr>
        <w:t> </w:t>
      </w:r>
    </w:p>
    <w:p w14:paraId="0CF754F6" w14:textId="0B45AE39" w:rsidR="00897B92" w:rsidRDefault="00897B92" w:rsidP="00A248B8">
      <w:pPr>
        <w:pStyle w:val="Text"/>
        <w:tabs>
          <w:tab w:val="left" w:pos="3686"/>
          <w:tab w:val="left" w:pos="3912"/>
        </w:tabs>
        <w:spacing w:before="0" w:after="0" w:line="276" w:lineRule="auto"/>
        <w:ind w:left="142" w:hanging="142"/>
      </w:pPr>
      <w:r w:rsidRPr="00962016">
        <w:rPr>
          <w:b/>
          <w:bCs/>
        </w:rPr>
        <w:t>3</w:t>
      </w:r>
      <w:r w:rsidR="0065680B">
        <w:tab/>
      </w:r>
      <w:r w:rsidR="00A012A5">
        <w:t>first impression</w:t>
      </w:r>
      <w:r>
        <w:tab/>
        <w:t>___</w:t>
      </w:r>
    </w:p>
    <w:p w14:paraId="078307BC" w14:textId="18F20CEC" w:rsidR="00897B92" w:rsidRDefault="00897B92" w:rsidP="00A248B8">
      <w:pPr>
        <w:pStyle w:val="Text"/>
        <w:tabs>
          <w:tab w:val="left" w:pos="3686"/>
          <w:tab w:val="left" w:pos="3912"/>
        </w:tabs>
        <w:spacing w:before="0" w:after="0" w:line="276" w:lineRule="auto"/>
        <w:ind w:left="142" w:hanging="142"/>
      </w:pPr>
      <w:r w:rsidRPr="00962016">
        <w:rPr>
          <w:b/>
          <w:bCs/>
        </w:rPr>
        <w:t>4</w:t>
      </w:r>
      <w:r w:rsidR="0065680B">
        <w:tab/>
      </w:r>
      <w:r w:rsidR="00A012A5">
        <w:t>willingness to learn</w:t>
      </w:r>
      <w:r>
        <w:tab/>
        <w:t>___</w:t>
      </w:r>
    </w:p>
    <w:p w14:paraId="48CC6AC6" w14:textId="6100ED28" w:rsidR="00897B92" w:rsidRDefault="00897B92" w:rsidP="00A248B8">
      <w:pPr>
        <w:pStyle w:val="Text"/>
        <w:tabs>
          <w:tab w:val="left" w:pos="3686"/>
          <w:tab w:val="left" w:pos="3912"/>
        </w:tabs>
        <w:spacing w:before="0" w:after="0" w:line="276" w:lineRule="auto"/>
        <w:ind w:left="142" w:hanging="142"/>
      </w:pPr>
      <w:r w:rsidRPr="00962016">
        <w:rPr>
          <w:b/>
          <w:bCs/>
        </w:rPr>
        <w:t>5</w:t>
      </w:r>
      <w:r w:rsidR="0065680B">
        <w:tab/>
      </w:r>
      <w:r w:rsidR="00A012A5">
        <w:t xml:space="preserve">experience                                                     </w:t>
      </w:r>
      <w:r>
        <w:t>___</w:t>
      </w:r>
    </w:p>
    <w:p w14:paraId="693AD53B" w14:textId="77777777" w:rsidR="00A012A5" w:rsidRDefault="00897B92" w:rsidP="00A248B8">
      <w:pPr>
        <w:pStyle w:val="Text"/>
        <w:tabs>
          <w:tab w:val="left" w:pos="3686"/>
          <w:tab w:val="left" w:pos="3912"/>
        </w:tabs>
        <w:spacing w:before="0" w:after="0" w:line="276" w:lineRule="auto"/>
        <w:ind w:left="142" w:hanging="142"/>
      </w:pPr>
      <w:r w:rsidRPr="00962016">
        <w:rPr>
          <w:b/>
          <w:bCs/>
        </w:rPr>
        <w:t>6</w:t>
      </w:r>
      <w:r w:rsidR="0065680B">
        <w:rPr>
          <w:b/>
          <w:bCs/>
        </w:rPr>
        <w:tab/>
      </w:r>
      <w:r w:rsidR="00A012A5">
        <w:t xml:space="preserve">somebody who can express themselves </w:t>
      </w:r>
    </w:p>
    <w:p w14:paraId="6528FF99" w14:textId="7B96F4D0" w:rsidR="00897B92" w:rsidRDefault="00A012A5" w:rsidP="00A248B8">
      <w:pPr>
        <w:pStyle w:val="Text"/>
        <w:tabs>
          <w:tab w:val="left" w:pos="3686"/>
          <w:tab w:val="left" w:pos="3912"/>
        </w:tabs>
        <w:spacing w:before="0" w:after="0" w:line="276" w:lineRule="auto"/>
        <w:ind w:left="142" w:hanging="142"/>
      </w:pPr>
      <w:r>
        <w:t>clearly</w:t>
      </w:r>
      <w:r w:rsidR="00897B92">
        <w:t xml:space="preserve"> </w:t>
      </w:r>
      <w:r w:rsidR="00897B92">
        <w:tab/>
        <w:t>___</w:t>
      </w:r>
    </w:p>
    <w:p w14:paraId="70E29055" w14:textId="77777777" w:rsidR="00897B92" w:rsidRPr="004476A2" w:rsidRDefault="0065680B" w:rsidP="0065680B">
      <w:pPr>
        <w:pStyle w:val="ScoreBox"/>
      </w:pPr>
      <w:r>
        <w:t>/5</w:t>
      </w:r>
    </w:p>
    <w:p w14:paraId="3EC80178" w14:textId="4C1FDA7B" w:rsidR="00897B92" w:rsidRPr="0014411B" w:rsidRDefault="00897B92" w:rsidP="0065680B">
      <w:pPr>
        <w:pStyle w:val="Rubric"/>
        <w:rPr>
          <w:lang w:val="en-US"/>
        </w:rPr>
      </w:pPr>
      <w:r>
        <w:t>2</w:t>
      </w:r>
      <w:r w:rsidR="0065680B">
        <w:tab/>
      </w:r>
      <w:r w:rsidRPr="009B2EDE">
        <w:rPr>
          <w:bCs/>
          <w:i/>
        </w:rPr>
        <w:t xml:space="preserve">Recording </w:t>
      </w:r>
      <w:r>
        <w:rPr>
          <w:bCs/>
          <w:i/>
        </w:rPr>
        <w:t>2</w:t>
      </w:r>
      <w:r w:rsidR="0065680B">
        <w:rPr>
          <w:bCs/>
          <w:i/>
        </w:rPr>
        <w:t xml:space="preserve"> </w:t>
      </w:r>
      <w:r>
        <w:t xml:space="preserve">Listen to some people talk about </w:t>
      </w:r>
      <w:r w:rsidR="00416574">
        <w:t>their friends</w:t>
      </w:r>
      <w:r>
        <w:t xml:space="preserve">. </w:t>
      </w:r>
      <w:r w:rsidR="001D3668">
        <w:t xml:space="preserve">Find the facts about </w:t>
      </w:r>
      <w:r w:rsidR="0014411B">
        <w:t xml:space="preserve">them and </w:t>
      </w:r>
      <w:proofErr w:type="spellStart"/>
      <w:r w:rsidR="0014411B">
        <w:t>t</w:t>
      </w:r>
      <w:r w:rsidR="001D3668">
        <w:t>their</w:t>
      </w:r>
      <w:proofErr w:type="spellEnd"/>
      <w:r w:rsidR="001D3668">
        <w:t xml:space="preserve"> friends.</w:t>
      </w:r>
    </w:p>
    <w:p w14:paraId="19ED2459" w14:textId="01DF23B4" w:rsidR="00897B92" w:rsidRDefault="00013F0E" w:rsidP="00A248B8">
      <w:pPr>
        <w:pStyle w:val="WordBox"/>
        <w:spacing w:before="0" w:after="0" w:line="276" w:lineRule="auto"/>
        <w:ind w:left="0" w:firstLine="0"/>
        <w:rPr>
          <w:lang w:val="en-US"/>
        </w:rPr>
      </w:pPr>
      <w:r>
        <w:rPr>
          <w:lang w:val="en-US"/>
        </w:rPr>
        <w:t>a</w:t>
      </w:r>
      <w:r w:rsidR="0014411B">
        <w:rPr>
          <w:lang w:val="en-US"/>
        </w:rPr>
        <w:t xml:space="preserve"> </w:t>
      </w:r>
      <w:r w:rsidRPr="0014411B">
        <w:rPr>
          <w:b w:val="0"/>
          <w:bCs/>
          <w:lang w:val="en-US"/>
        </w:rPr>
        <w:t>He/she</w:t>
      </w:r>
      <w:r>
        <w:rPr>
          <w:b w:val="0"/>
          <w:bCs/>
          <w:lang w:val="en-US"/>
        </w:rPr>
        <w:t xml:space="preserve"> has one best friend since his/her primary school.</w:t>
      </w:r>
    </w:p>
    <w:p w14:paraId="125F66DB" w14:textId="53F03F2A" w:rsidR="0014411B" w:rsidRDefault="00013F0E" w:rsidP="00A248B8">
      <w:pPr>
        <w:pStyle w:val="WordBox"/>
        <w:spacing w:before="0" w:after="0" w:line="276" w:lineRule="auto"/>
        <w:ind w:left="0" w:firstLine="0"/>
        <w:rPr>
          <w:lang w:val="en-US"/>
        </w:rPr>
      </w:pPr>
      <w:r>
        <w:rPr>
          <w:lang w:val="en-US"/>
        </w:rPr>
        <w:t xml:space="preserve">b </w:t>
      </w:r>
      <w:r w:rsidRPr="00013F0E">
        <w:rPr>
          <w:b w:val="0"/>
          <w:bCs/>
          <w:lang w:val="en-US"/>
        </w:rPr>
        <w:t>When</w:t>
      </w:r>
      <w:r>
        <w:rPr>
          <w:lang w:val="en-US"/>
        </w:rPr>
        <w:t xml:space="preserve"> </w:t>
      </w:r>
      <w:r w:rsidRPr="0014411B">
        <w:rPr>
          <w:b w:val="0"/>
          <w:bCs/>
          <w:lang w:val="en-US"/>
        </w:rPr>
        <w:t>He/she</w:t>
      </w:r>
      <w:r>
        <w:rPr>
          <w:b w:val="0"/>
          <w:bCs/>
          <w:lang w:val="en-US"/>
        </w:rPr>
        <w:t xml:space="preserve"> meets his/her friends, </w:t>
      </w:r>
      <w:r w:rsidR="00307F65">
        <w:rPr>
          <w:b w:val="0"/>
          <w:bCs/>
          <w:lang w:val="en-US"/>
        </w:rPr>
        <w:t>it seems time has not passed</w:t>
      </w:r>
      <w:r>
        <w:rPr>
          <w:b w:val="0"/>
          <w:bCs/>
          <w:lang w:val="en-US"/>
        </w:rPr>
        <w:t>.</w:t>
      </w:r>
    </w:p>
    <w:p w14:paraId="59EDE97A" w14:textId="5F4FDE7E" w:rsidR="0014411B" w:rsidRDefault="00013F0E" w:rsidP="00A248B8">
      <w:pPr>
        <w:pStyle w:val="WordBox"/>
        <w:spacing w:before="0" w:after="0" w:line="276" w:lineRule="auto"/>
        <w:ind w:left="0" w:firstLine="0"/>
        <w:rPr>
          <w:lang w:val="en-US"/>
        </w:rPr>
      </w:pPr>
      <w:r>
        <w:rPr>
          <w:lang w:val="en-US"/>
        </w:rPr>
        <w:t xml:space="preserve">c </w:t>
      </w:r>
      <w:r w:rsidRPr="0014411B">
        <w:rPr>
          <w:b w:val="0"/>
          <w:bCs/>
          <w:lang w:val="en-US"/>
        </w:rPr>
        <w:t>He/she</w:t>
      </w:r>
      <w:r>
        <w:rPr>
          <w:b w:val="0"/>
          <w:bCs/>
          <w:lang w:val="en-US"/>
        </w:rPr>
        <w:t xml:space="preserve"> goes to the beach with his/her friends at the weekends.</w:t>
      </w:r>
    </w:p>
    <w:p w14:paraId="5AFCD46B" w14:textId="2E60F936" w:rsidR="0014411B" w:rsidRDefault="0014411B" w:rsidP="00A248B8">
      <w:pPr>
        <w:pStyle w:val="WordBox"/>
        <w:spacing w:before="0" w:after="0" w:line="276" w:lineRule="auto"/>
        <w:ind w:left="0" w:firstLine="0"/>
        <w:rPr>
          <w:lang w:val="en-US"/>
        </w:rPr>
      </w:pPr>
      <w:r>
        <w:rPr>
          <w:lang w:val="en-US"/>
        </w:rPr>
        <w:t>d</w:t>
      </w:r>
      <w:r w:rsidRPr="0014411B">
        <w:rPr>
          <w:lang w:val="en-US"/>
        </w:rPr>
        <w:t xml:space="preserve"> </w:t>
      </w:r>
      <w:r w:rsidRPr="0014411B">
        <w:rPr>
          <w:b w:val="0"/>
          <w:bCs/>
          <w:lang w:val="en-US"/>
        </w:rPr>
        <w:t>He/she has had different friends as he/she has grown up.</w:t>
      </w:r>
    </w:p>
    <w:p w14:paraId="55467EAA" w14:textId="1EF0BD32" w:rsidR="0014411B" w:rsidRDefault="00013F0E" w:rsidP="00A248B8">
      <w:pPr>
        <w:pStyle w:val="WordBox"/>
        <w:spacing w:before="0" w:after="0" w:line="276" w:lineRule="auto"/>
        <w:ind w:left="0" w:firstLine="0"/>
        <w:rPr>
          <w:lang w:val="en-US"/>
        </w:rPr>
      </w:pPr>
      <w:r>
        <w:rPr>
          <w:lang w:val="en-US"/>
        </w:rPr>
        <w:t xml:space="preserve">e </w:t>
      </w:r>
      <w:r w:rsidRPr="0014411B">
        <w:rPr>
          <w:b w:val="0"/>
          <w:bCs/>
          <w:lang w:val="en-US"/>
        </w:rPr>
        <w:t>He/she</w:t>
      </w:r>
      <w:r>
        <w:rPr>
          <w:b w:val="0"/>
          <w:bCs/>
          <w:lang w:val="en-US"/>
        </w:rPr>
        <w:t xml:space="preserve"> has contact with friends a couple of times via Skype.</w:t>
      </w:r>
    </w:p>
    <w:p w14:paraId="74D32377" w14:textId="7A90B446" w:rsidR="0014411B" w:rsidRPr="0014411B" w:rsidRDefault="00013F0E" w:rsidP="00A248B8">
      <w:pPr>
        <w:pStyle w:val="WordBox"/>
        <w:spacing w:before="0" w:after="0" w:line="276" w:lineRule="auto"/>
        <w:ind w:left="0" w:firstLine="0"/>
        <w:rPr>
          <w:lang w:val="en-US"/>
        </w:rPr>
      </w:pPr>
      <w:r>
        <w:rPr>
          <w:lang w:val="en-US"/>
        </w:rPr>
        <w:t>f</w:t>
      </w:r>
      <w:r w:rsidR="0014411B">
        <w:rPr>
          <w:lang w:val="en-US"/>
        </w:rPr>
        <w:t xml:space="preserve"> </w:t>
      </w:r>
      <w:r w:rsidRPr="0014411B">
        <w:rPr>
          <w:b w:val="0"/>
          <w:bCs/>
          <w:lang w:val="en-US"/>
        </w:rPr>
        <w:t>He/she</w:t>
      </w:r>
      <w:r>
        <w:rPr>
          <w:b w:val="0"/>
          <w:bCs/>
          <w:lang w:val="en-US"/>
        </w:rPr>
        <w:t xml:space="preserve"> has got international friends.</w:t>
      </w:r>
    </w:p>
    <w:p w14:paraId="6ED43ED0" w14:textId="7274DC68" w:rsidR="00416574" w:rsidRDefault="00897B92" w:rsidP="00E90416">
      <w:pPr>
        <w:pStyle w:val="Text"/>
        <w:tabs>
          <w:tab w:val="left" w:pos="993"/>
          <w:tab w:val="left" w:pos="2268"/>
        </w:tabs>
        <w:spacing w:before="0"/>
        <w:ind w:left="170" w:hanging="170"/>
        <w:rPr>
          <w:i/>
          <w:u w:val="single"/>
        </w:rPr>
      </w:pPr>
      <w:r>
        <w:rPr>
          <w:b/>
        </w:rPr>
        <w:t>1</w:t>
      </w:r>
      <w:r>
        <w:tab/>
      </w:r>
      <w:r w:rsidR="00651FEE">
        <w:t>Genevieve</w:t>
      </w:r>
      <w:r>
        <w:tab/>
      </w:r>
      <w:r w:rsidR="0014411B">
        <w:t>_</w:t>
      </w:r>
      <w:r>
        <w:rPr>
          <w:i/>
          <w:u w:val="single"/>
        </w:rPr>
        <w:t xml:space="preserve"> </w:t>
      </w:r>
      <w:r w:rsidR="0014411B">
        <w:rPr>
          <w:i/>
          <w:u w:val="single"/>
        </w:rPr>
        <w:t>d_</w:t>
      </w:r>
      <w:r>
        <w:rPr>
          <w:i/>
          <w:u w:val="single"/>
        </w:rPr>
        <w:t xml:space="preserve"> </w:t>
      </w:r>
    </w:p>
    <w:p w14:paraId="3998364F" w14:textId="77F9D3A8" w:rsidR="00897B92" w:rsidRDefault="00416574" w:rsidP="00E90416">
      <w:pPr>
        <w:pStyle w:val="Text"/>
        <w:tabs>
          <w:tab w:val="left" w:pos="993"/>
          <w:tab w:val="left" w:pos="2268"/>
        </w:tabs>
        <w:spacing w:before="0"/>
        <w:ind w:left="170" w:hanging="170"/>
      </w:pPr>
      <w:r>
        <w:rPr>
          <w:b/>
        </w:rPr>
        <w:t xml:space="preserve">2 </w:t>
      </w:r>
      <w:r w:rsidR="00651FEE" w:rsidRPr="00651FEE">
        <w:rPr>
          <w:bCs/>
        </w:rPr>
        <w:t>Fliss</w:t>
      </w:r>
      <w:r w:rsidR="00651FEE">
        <w:rPr>
          <w:bCs/>
        </w:rPr>
        <w:t xml:space="preserve">          </w:t>
      </w:r>
      <w:r w:rsidR="00897B92">
        <w:tab/>
      </w:r>
      <w:r w:rsidR="00066D53" w:rsidRPr="00BF7E4B">
        <w:rPr>
          <w:rStyle w:val="GapFillchr"/>
          <w:b w:val="0"/>
          <w:u w:val="none"/>
        </w:rPr>
        <w:t>____</w:t>
      </w:r>
    </w:p>
    <w:p w14:paraId="2CD633FE" w14:textId="5DFAC4CF" w:rsidR="00416574" w:rsidRDefault="00416574" w:rsidP="00E90416">
      <w:pPr>
        <w:pStyle w:val="Text"/>
        <w:tabs>
          <w:tab w:val="left" w:pos="993"/>
          <w:tab w:val="left" w:pos="2268"/>
        </w:tabs>
        <w:spacing w:before="0"/>
        <w:ind w:left="170" w:hanging="170"/>
        <w:rPr>
          <w:rStyle w:val="GapFillchr"/>
          <w:b w:val="0"/>
          <w:u w:val="none"/>
        </w:rPr>
      </w:pPr>
      <w:r>
        <w:rPr>
          <w:b/>
        </w:rPr>
        <w:t>3</w:t>
      </w:r>
      <w:r w:rsidR="00897B92">
        <w:tab/>
      </w:r>
      <w:r w:rsidR="00651FEE">
        <w:t xml:space="preserve">Jeremy     </w:t>
      </w:r>
      <w:r w:rsidR="00897B92">
        <w:tab/>
      </w:r>
      <w:r w:rsidR="0014411B" w:rsidRPr="00BF7E4B">
        <w:rPr>
          <w:rStyle w:val="GapFillchr"/>
          <w:b w:val="0"/>
          <w:u w:val="none"/>
        </w:rPr>
        <w:t>____</w:t>
      </w:r>
    </w:p>
    <w:p w14:paraId="1F685595" w14:textId="25F81513" w:rsidR="00897B92" w:rsidRDefault="00416574" w:rsidP="00E90416">
      <w:pPr>
        <w:pStyle w:val="Text"/>
        <w:tabs>
          <w:tab w:val="left" w:pos="993"/>
          <w:tab w:val="left" w:pos="2268"/>
        </w:tabs>
        <w:spacing w:before="0"/>
        <w:ind w:left="170" w:hanging="170"/>
        <w:rPr>
          <w:rStyle w:val="GapFillchr"/>
          <w:b w:val="0"/>
          <w:u w:val="none"/>
        </w:rPr>
      </w:pPr>
      <w:r>
        <w:rPr>
          <w:b/>
        </w:rPr>
        <w:t xml:space="preserve">4 </w:t>
      </w:r>
      <w:r w:rsidR="00651FEE">
        <w:t xml:space="preserve">Chatherine </w:t>
      </w:r>
      <w:r w:rsidR="00E85BF0">
        <w:tab/>
      </w:r>
      <w:r w:rsidR="0014411B" w:rsidRPr="00BF7E4B">
        <w:rPr>
          <w:rStyle w:val="GapFillchr"/>
          <w:b w:val="0"/>
          <w:u w:val="none"/>
        </w:rPr>
        <w:t>____</w:t>
      </w:r>
    </w:p>
    <w:p w14:paraId="38D8ADAB" w14:textId="62931FBC" w:rsidR="00416574" w:rsidRDefault="00416574" w:rsidP="00E90416">
      <w:pPr>
        <w:pStyle w:val="Text"/>
        <w:tabs>
          <w:tab w:val="left" w:pos="993"/>
          <w:tab w:val="left" w:pos="2268"/>
        </w:tabs>
        <w:spacing w:before="0"/>
        <w:ind w:left="170" w:hanging="170"/>
        <w:rPr>
          <w:bCs/>
        </w:rPr>
      </w:pPr>
      <w:r>
        <w:rPr>
          <w:b/>
        </w:rPr>
        <w:t xml:space="preserve">5 </w:t>
      </w:r>
      <w:r w:rsidR="00651FEE">
        <w:rPr>
          <w:bCs/>
        </w:rPr>
        <w:t xml:space="preserve">Laura                                 </w:t>
      </w:r>
      <w:r w:rsidR="0014411B" w:rsidRPr="00BF7E4B">
        <w:rPr>
          <w:rStyle w:val="GapFillchr"/>
          <w:b w:val="0"/>
          <w:u w:val="none"/>
        </w:rPr>
        <w:t>____</w:t>
      </w:r>
    </w:p>
    <w:p w14:paraId="47437765" w14:textId="3596C621" w:rsidR="00651FEE" w:rsidRDefault="00651FEE" w:rsidP="00E90416">
      <w:pPr>
        <w:pStyle w:val="Text"/>
        <w:tabs>
          <w:tab w:val="left" w:pos="993"/>
          <w:tab w:val="left" w:pos="2268"/>
        </w:tabs>
        <w:spacing w:before="0"/>
        <w:ind w:left="170" w:hanging="170"/>
      </w:pPr>
      <w:r>
        <w:rPr>
          <w:b/>
        </w:rPr>
        <w:t xml:space="preserve">6 </w:t>
      </w:r>
      <w:r w:rsidRPr="00651FEE">
        <w:rPr>
          <w:bCs/>
        </w:rPr>
        <w:t>Chris</w:t>
      </w:r>
      <w:r>
        <w:rPr>
          <w:bCs/>
        </w:rPr>
        <w:t xml:space="preserve">                                  </w:t>
      </w:r>
      <w:r w:rsidR="0014411B" w:rsidRPr="00BF7E4B">
        <w:rPr>
          <w:rStyle w:val="GapFillchr"/>
          <w:b w:val="0"/>
          <w:u w:val="none"/>
        </w:rPr>
        <w:t>____</w:t>
      </w:r>
    </w:p>
    <w:p w14:paraId="00A809A7" w14:textId="7DA9E2C7" w:rsidR="00897B92" w:rsidRPr="009B2EDE" w:rsidRDefault="0065680B" w:rsidP="0065680B">
      <w:pPr>
        <w:pStyle w:val="ScoreBox"/>
      </w:pPr>
      <w:r>
        <w:t>/</w:t>
      </w:r>
      <w:r w:rsidR="00651FEE">
        <w:t>5</w:t>
      </w:r>
    </w:p>
    <w:p w14:paraId="4986FAF3" w14:textId="77777777" w:rsidR="00897B92" w:rsidRDefault="00897B92" w:rsidP="0065680B">
      <w:pPr>
        <w:pStyle w:val="Rubric"/>
      </w:pPr>
      <w:r>
        <w:t>3</w:t>
      </w:r>
      <w:r w:rsidR="0065680B">
        <w:tab/>
      </w:r>
      <w:r>
        <w:t xml:space="preserve">Listen </w:t>
      </w:r>
      <w:r w:rsidR="00125A8A">
        <w:t xml:space="preserve">to </w:t>
      </w:r>
      <w:r w:rsidR="00125A8A" w:rsidRPr="00125A8A">
        <w:rPr>
          <w:i/>
        </w:rPr>
        <w:t>Recording 2</w:t>
      </w:r>
      <w:r w:rsidR="00125A8A">
        <w:t xml:space="preserve"> </w:t>
      </w:r>
      <w:r>
        <w:t xml:space="preserve">again. Write </w:t>
      </w:r>
      <w:r w:rsidR="0047775F" w:rsidRPr="009B2EDE">
        <w:t>true (T) or false (F)</w:t>
      </w:r>
      <w:r>
        <w:t>.</w:t>
      </w:r>
    </w:p>
    <w:p w14:paraId="5A56075B" w14:textId="2782B23A" w:rsidR="00897B92" w:rsidRDefault="00897B92" w:rsidP="00A248B8">
      <w:pPr>
        <w:pStyle w:val="Text"/>
        <w:tabs>
          <w:tab w:val="left" w:pos="851"/>
          <w:tab w:val="left" w:pos="3686"/>
        </w:tabs>
        <w:spacing w:before="0" w:after="0" w:line="276" w:lineRule="auto"/>
        <w:ind w:left="142" w:hanging="142"/>
      </w:pPr>
      <w:r>
        <w:rPr>
          <w:b/>
        </w:rPr>
        <w:t>1</w:t>
      </w:r>
      <w:r>
        <w:tab/>
      </w:r>
      <w:r w:rsidR="001A436E">
        <w:t>Genevieve’s current friends are from uni.</w:t>
      </w:r>
      <w:r>
        <w:tab/>
      </w:r>
      <w:r w:rsidR="0065680B" w:rsidRPr="0065680B">
        <w:rPr>
          <w:u w:val="single"/>
        </w:rPr>
        <w:t xml:space="preserve">   </w:t>
      </w:r>
      <w:r w:rsidRPr="00F70CC4">
        <w:rPr>
          <w:i/>
          <w:u w:val="single"/>
        </w:rPr>
        <w:t>T</w:t>
      </w:r>
      <w:r w:rsidR="00A140DB">
        <w:rPr>
          <w:i/>
          <w:u w:val="single"/>
        </w:rPr>
        <w:t xml:space="preserve"> </w:t>
      </w:r>
      <w:r>
        <w:rPr>
          <w:i/>
          <w:u w:val="single"/>
        </w:rPr>
        <w:t> </w:t>
      </w:r>
    </w:p>
    <w:p w14:paraId="435B53C5" w14:textId="77777777" w:rsidR="00140251" w:rsidRDefault="00897B92" w:rsidP="00A248B8">
      <w:pPr>
        <w:pStyle w:val="Text"/>
        <w:tabs>
          <w:tab w:val="left" w:pos="851"/>
          <w:tab w:val="left" w:pos="3686"/>
        </w:tabs>
        <w:spacing w:before="0" w:after="0" w:line="276" w:lineRule="auto"/>
        <w:ind w:left="142" w:hanging="142"/>
      </w:pPr>
      <w:r>
        <w:rPr>
          <w:b/>
        </w:rPr>
        <w:t>2</w:t>
      </w:r>
      <w:r>
        <w:tab/>
      </w:r>
      <w:r w:rsidR="001A436E">
        <w:t xml:space="preserve">Fliss thinks that there are a lot of in your life, </w:t>
      </w:r>
    </w:p>
    <w:p w14:paraId="31651383" w14:textId="2DF52BA8" w:rsidR="00897B92" w:rsidRDefault="00140251" w:rsidP="00A248B8">
      <w:pPr>
        <w:pStyle w:val="Text"/>
        <w:tabs>
          <w:tab w:val="left" w:pos="851"/>
          <w:tab w:val="left" w:pos="3686"/>
        </w:tabs>
        <w:spacing w:before="0" w:after="0" w:line="276" w:lineRule="auto"/>
        <w:ind w:left="142" w:hanging="142"/>
      </w:pPr>
      <w:r>
        <w:rPr>
          <w:b/>
        </w:rPr>
        <w:t xml:space="preserve">   </w:t>
      </w:r>
      <w:r w:rsidR="001A436E">
        <w:t>but you have certain ones to stay.</w:t>
      </w:r>
      <w:r w:rsidR="00A140DB">
        <w:tab/>
        <w:t>___</w:t>
      </w:r>
    </w:p>
    <w:p w14:paraId="0DAA602F" w14:textId="06CFC933" w:rsidR="00897B92" w:rsidRDefault="00897B92" w:rsidP="00A248B8">
      <w:pPr>
        <w:pStyle w:val="Text"/>
        <w:tabs>
          <w:tab w:val="left" w:pos="851"/>
          <w:tab w:val="left" w:pos="3686"/>
        </w:tabs>
        <w:spacing w:before="0" w:after="0" w:line="276" w:lineRule="auto"/>
        <w:ind w:left="142" w:hanging="142"/>
      </w:pPr>
      <w:r w:rsidRPr="00C416BA">
        <w:rPr>
          <w:b/>
        </w:rPr>
        <w:t>3</w:t>
      </w:r>
      <w:r>
        <w:tab/>
      </w:r>
      <w:r w:rsidR="001A436E">
        <w:t>For Jeremy, it’s better to be alone.</w:t>
      </w:r>
      <w:r w:rsidR="00A140DB">
        <w:tab/>
        <w:t>__</w:t>
      </w:r>
      <w:r>
        <w:t>_</w:t>
      </w:r>
    </w:p>
    <w:p w14:paraId="5C38AB83" w14:textId="74A7DE14" w:rsidR="00897B92" w:rsidRDefault="00897B92" w:rsidP="00A248B8">
      <w:pPr>
        <w:pStyle w:val="Text"/>
        <w:tabs>
          <w:tab w:val="left" w:pos="851"/>
          <w:tab w:val="left" w:pos="3686"/>
        </w:tabs>
        <w:spacing w:before="0" w:after="0" w:line="276" w:lineRule="auto"/>
        <w:ind w:left="142" w:hanging="142"/>
      </w:pPr>
      <w:r w:rsidRPr="00C416BA">
        <w:rPr>
          <w:b/>
        </w:rPr>
        <w:t>4</w:t>
      </w:r>
      <w:r>
        <w:tab/>
      </w:r>
      <w:r w:rsidR="001A436E">
        <w:t>Catherine sees her friends very often.</w:t>
      </w:r>
      <w:r w:rsidR="00A140DB">
        <w:tab/>
        <w:t>__</w:t>
      </w:r>
      <w:r>
        <w:t>_</w:t>
      </w:r>
    </w:p>
    <w:p w14:paraId="0518A286" w14:textId="1F6E5A87" w:rsidR="00897B92" w:rsidRDefault="00897B92" w:rsidP="00A248B8">
      <w:pPr>
        <w:pStyle w:val="Text"/>
        <w:tabs>
          <w:tab w:val="left" w:pos="851"/>
          <w:tab w:val="left" w:pos="3686"/>
        </w:tabs>
        <w:spacing w:before="0" w:after="0" w:line="276" w:lineRule="auto"/>
        <w:ind w:left="142" w:hanging="142"/>
      </w:pPr>
      <w:r>
        <w:rPr>
          <w:b/>
        </w:rPr>
        <w:t>5</w:t>
      </w:r>
      <w:r>
        <w:tab/>
      </w:r>
      <w:r w:rsidR="00140251">
        <w:t>Laura and her friends don’t like BBQs.</w:t>
      </w:r>
      <w:r w:rsidR="00A140DB">
        <w:tab/>
        <w:t>__</w:t>
      </w:r>
      <w:r>
        <w:t>_</w:t>
      </w:r>
    </w:p>
    <w:p w14:paraId="6885027C" w14:textId="77777777" w:rsidR="00140251" w:rsidRDefault="00897B92" w:rsidP="00A248B8">
      <w:pPr>
        <w:pStyle w:val="Text"/>
        <w:tabs>
          <w:tab w:val="left" w:pos="851"/>
          <w:tab w:val="left" w:pos="3686"/>
        </w:tabs>
        <w:spacing w:before="0" w:after="0" w:line="276" w:lineRule="auto"/>
        <w:ind w:left="142" w:hanging="142"/>
      </w:pPr>
      <w:r>
        <w:rPr>
          <w:b/>
        </w:rPr>
        <w:t>6</w:t>
      </w:r>
      <w:r>
        <w:tab/>
      </w:r>
      <w:r w:rsidR="00140251">
        <w:t xml:space="preserve">Chris thinks that social media is a good way </w:t>
      </w:r>
    </w:p>
    <w:p w14:paraId="1D1FB1AB" w14:textId="69D71157" w:rsidR="00897B92" w:rsidRDefault="00140251" w:rsidP="00A248B8">
      <w:pPr>
        <w:pStyle w:val="Text"/>
        <w:tabs>
          <w:tab w:val="left" w:pos="851"/>
          <w:tab w:val="left" w:pos="3686"/>
        </w:tabs>
        <w:spacing w:before="0" w:after="0" w:line="276" w:lineRule="auto"/>
        <w:ind w:left="142" w:hanging="142"/>
      </w:pPr>
      <w:r>
        <w:rPr>
          <w:b/>
        </w:rPr>
        <w:t xml:space="preserve">   </w:t>
      </w:r>
      <w:r>
        <w:t xml:space="preserve">to contact to your friends.                              </w:t>
      </w:r>
      <w:r w:rsidR="00A140DB">
        <w:t>__</w:t>
      </w:r>
      <w:r w:rsidR="00897B92">
        <w:t>_</w:t>
      </w:r>
    </w:p>
    <w:p w14:paraId="5027805A" w14:textId="0986B0EB" w:rsidR="00897B92" w:rsidRDefault="0065680B" w:rsidP="0065680B">
      <w:pPr>
        <w:pStyle w:val="ScoreBox"/>
      </w:pPr>
      <w:r>
        <w:t>/</w:t>
      </w:r>
      <w:r w:rsidR="00651FEE">
        <w:t>5</w:t>
      </w:r>
    </w:p>
    <w:p w14:paraId="4F339AA6" w14:textId="77777777" w:rsidR="00A248B8" w:rsidRDefault="00A248B8" w:rsidP="0065680B">
      <w:pPr>
        <w:pStyle w:val="ScoreBox"/>
      </w:pPr>
    </w:p>
    <w:p w14:paraId="3E626715" w14:textId="77777777" w:rsidR="00A248B8" w:rsidRDefault="00A248B8" w:rsidP="0065680B">
      <w:pPr>
        <w:pStyle w:val="ScoreBox"/>
      </w:pPr>
    </w:p>
    <w:p w14:paraId="47BAAA6D" w14:textId="77777777" w:rsidR="00A248B8" w:rsidRPr="009B2EDE" w:rsidRDefault="00A248B8" w:rsidP="0065680B">
      <w:pPr>
        <w:pStyle w:val="ScoreBox"/>
      </w:pPr>
    </w:p>
    <w:p w14:paraId="1673EED0" w14:textId="309F75D5" w:rsidR="00C011B4" w:rsidRPr="009B2EDE" w:rsidRDefault="00C011B4" w:rsidP="0065680B">
      <w:pPr>
        <w:pStyle w:val="HeadASection"/>
      </w:pPr>
      <w:r w:rsidRPr="000E3C60">
        <w:t>Grammar</w:t>
      </w:r>
    </w:p>
    <w:p w14:paraId="789D6D89" w14:textId="77777777" w:rsidR="005F5C35" w:rsidRDefault="00094BEA" w:rsidP="0065680B">
      <w:pPr>
        <w:pStyle w:val="Rubric"/>
      </w:pPr>
      <w:r w:rsidRPr="0065680B">
        <w:t>4</w:t>
      </w:r>
      <w:r w:rsidR="0065680B">
        <w:tab/>
      </w:r>
      <w:r w:rsidR="009903EC" w:rsidRPr="0065680B">
        <w:t>Put the words in the correct order</w:t>
      </w:r>
      <w:r w:rsidR="00003360" w:rsidRPr="0065680B">
        <w:t xml:space="preserve"> to make sentences</w:t>
      </w:r>
      <w:r w:rsidR="006C4EE8">
        <w:t xml:space="preserve"> and questions</w:t>
      </w:r>
      <w:r w:rsidR="009903EC">
        <w:t>.</w:t>
      </w:r>
    </w:p>
    <w:p w14:paraId="4A802804" w14:textId="77777777" w:rsidR="00003360" w:rsidRPr="0034082B" w:rsidRDefault="00290451" w:rsidP="0034082B">
      <w:pPr>
        <w:pStyle w:val="Text"/>
        <w:tabs>
          <w:tab w:val="clear" w:pos="227"/>
          <w:tab w:val="left" w:pos="3969"/>
        </w:tabs>
        <w:spacing w:before="0" w:after="0" w:line="276" w:lineRule="auto"/>
        <w:ind w:left="142" w:hanging="142"/>
      </w:pPr>
      <w:r w:rsidRPr="0034082B">
        <w:rPr>
          <w:b/>
        </w:rPr>
        <w:t>1</w:t>
      </w:r>
      <w:r w:rsidR="005F5C35" w:rsidRPr="0034082B">
        <w:rPr>
          <w:b/>
        </w:rPr>
        <w:tab/>
      </w:r>
      <w:r w:rsidR="00003360" w:rsidRPr="0034082B">
        <w:t>have</w:t>
      </w:r>
      <w:r w:rsidR="0065680B" w:rsidRPr="0034082B">
        <w:t xml:space="preserve"> </w:t>
      </w:r>
      <w:r w:rsidR="00AA06E1" w:rsidRPr="0034082B">
        <w:t>/</w:t>
      </w:r>
      <w:r w:rsidR="0065680B" w:rsidRPr="0034082B">
        <w:t xml:space="preserve"> </w:t>
      </w:r>
      <w:r w:rsidR="0065291B" w:rsidRPr="0034082B">
        <w:t>you</w:t>
      </w:r>
      <w:r w:rsidR="0065680B" w:rsidRPr="0034082B">
        <w:t xml:space="preserve"> </w:t>
      </w:r>
      <w:r w:rsidR="00003360" w:rsidRPr="0034082B">
        <w:t>/</w:t>
      </w:r>
      <w:r w:rsidR="0065680B" w:rsidRPr="0034082B">
        <w:t xml:space="preserve"> </w:t>
      </w:r>
      <w:r w:rsidR="00003360" w:rsidRPr="0034082B">
        <w:t>here</w:t>
      </w:r>
      <w:r w:rsidR="0065680B" w:rsidRPr="0034082B">
        <w:t xml:space="preserve"> </w:t>
      </w:r>
      <w:r w:rsidR="00003360" w:rsidRPr="0034082B">
        <w:t>/</w:t>
      </w:r>
      <w:r w:rsidR="0065680B" w:rsidRPr="0034082B">
        <w:t xml:space="preserve"> </w:t>
      </w:r>
      <w:r w:rsidR="00003360" w:rsidRPr="0034082B">
        <w:t>how</w:t>
      </w:r>
      <w:r w:rsidR="0065680B" w:rsidRPr="0034082B">
        <w:t xml:space="preserve"> </w:t>
      </w:r>
      <w:r w:rsidR="00003360" w:rsidRPr="0034082B">
        <w:t>long</w:t>
      </w:r>
      <w:r w:rsidR="0065680B" w:rsidRPr="0034082B">
        <w:t xml:space="preserve"> </w:t>
      </w:r>
      <w:r w:rsidR="00003360" w:rsidRPr="0034082B">
        <w:t>/</w:t>
      </w:r>
      <w:r w:rsidR="0065680B" w:rsidRPr="0034082B">
        <w:t xml:space="preserve"> </w:t>
      </w:r>
      <w:r w:rsidR="00EB6E24" w:rsidRPr="0034082B">
        <w:t>been</w:t>
      </w:r>
      <w:r w:rsidR="00E90416" w:rsidRPr="0034082B">
        <w:br/>
      </w:r>
      <w:r w:rsidR="008D22DC" w:rsidRPr="0034082B">
        <w:rPr>
          <w:i/>
          <w:u w:val="single"/>
        </w:rPr>
        <w:t xml:space="preserve">How long have you </w:t>
      </w:r>
      <w:r w:rsidR="00EB6E24" w:rsidRPr="0034082B">
        <w:rPr>
          <w:i/>
          <w:u w:val="single"/>
        </w:rPr>
        <w:t>been</w:t>
      </w:r>
      <w:r w:rsidR="008D22DC" w:rsidRPr="0034082B">
        <w:rPr>
          <w:i/>
          <w:u w:val="single"/>
        </w:rPr>
        <w:t xml:space="preserve"> here</w:t>
      </w:r>
      <w:proofErr w:type="gramStart"/>
      <w:r w:rsidR="008D22DC" w:rsidRPr="0034082B">
        <w:rPr>
          <w:i/>
          <w:u w:val="single"/>
        </w:rPr>
        <w:tab/>
      </w:r>
      <w:r w:rsidR="00003360" w:rsidRPr="0034082B">
        <w:t xml:space="preserve"> ?</w:t>
      </w:r>
      <w:proofErr w:type="gramEnd"/>
    </w:p>
    <w:p w14:paraId="1A6ECF1C" w14:textId="1A5363D1" w:rsidR="0034082B" w:rsidRPr="0034082B" w:rsidRDefault="00290451" w:rsidP="0034082B">
      <w:pPr>
        <w:spacing w:before="0" w:after="0" w:line="276" w:lineRule="auto"/>
        <w:jc w:val="both"/>
        <w:rPr>
          <w:rFonts w:ascii="Arial" w:hAnsi="Arial" w:cs="Arial"/>
          <w:sz w:val="18"/>
          <w:szCs w:val="18"/>
          <w:lang w:val="en-US"/>
        </w:rPr>
      </w:pPr>
      <w:r w:rsidRPr="0034082B">
        <w:rPr>
          <w:rFonts w:ascii="Arial" w:hAnsi="Arial" w:cs="Arial"/>
          <w:b/>
          <w:sz w:val="18"/>
          <w:szCs w:val="18"/>
        </w:rPr>
        <w:t>2</w:t>
      </w:r>
      <w:r w:rsidR="005C7755" w:rsidRPr="0034082B">
        <w:rPr>
          <w:rFonts w:ascii="Arial" w:hAnsi="Arial" w:cs="Arial"/>
          <w:b/>
          <w:sz w:val="18"/>
          <w:szCs w:val="18"/>
        </w:rPr>
        <w:tab/>
      </w:r>
      <w:r w:rsidR="0034082B" w:rsidRPr="0034082B">
        <w:rPr>
          <w:rFonts w:ascii="Arial" w:hAnsi="Arial" w:cs="Arial"/>
          <w:sz w:val="18"/>
          <w:szCs w:val="18"/>
          <w:lang w:val="en-US"/>
        </w:rPr>
        <w:t>see / each / twice / a / they / other / week</w:t>
      </w:r>
    </w:p>
    <w:p w14:paraId="318BF60C" w14:textId="7A4FE325" w:rsidR="005C7755" w:rsidRPr="0034082B" w:rsidRDefault="0034082B" w:rsidP="0034082B">
      <w:pPr>
        <w:pStyle w:val="Text"/>
        <w:tabs>
          <w:tab w:val="clear" w:pos="227"/>
        </w:tabs>
        <w:spacing w:before="0" w:after="0" w:line="276" w:lineRule="auto"/>
      </w:pPr>
      <w:r w:rsidRPr="0034082B">
        <w:t xml:space="preserve">   </w:t>
      </w:r>
      <w:r w:rsidR="005C7755" w:rsidRPr="0034082B">
        <w:t>_______</w:t>
      </w:r>
      <w:r w:rsidR="00125A8A" w:rsidRPr="0034082B">
        <w:t>_______________________________</w:t>
      </w:r>
      <w:r w:rsidR="005C7755" w:rsidRPr="0034082B">
        <w:t xml:space="preserve"> </w:t>
      </w:r>
      <w:r w:rsidR="001A629B" w:rsidRPr="0034082B">
        <w:t>.</w:t>
      </w:r>
    </w:p>
    <w:p w14:paraId="1943987A" w14:textId="05042B16" w:rsidR="0034082B" w:rsidRPr="0034082B" w:rsidRDefault="002C5023" w:rsidP="0034082B">
      <w:pPr>
        <w:spacing w:before="0" w:after="0" w:line="276" w:lineRule="auto"/>
        <w:jc w:val="both"/>
        <w:rPr>
          <w:rFonts w:ascii="Arial" w:hAnsi="Arial" w:cs="Arial"/>
          <w:sz w:val="18"/>
          <w:szCs w:val="18"/>
          <w:lang w:val="en-US"/>
        </w:rPr>
      </w:pPr>
      <w:r w:rsidRPr="0034082B">
        <w:rPr>
          <w:rFonts w:ascii="Arial" w:hAnsi="Arial" w:cs="Arial"/>
          <w:b/>
          <w:sz w:val="18"/>
          <w:szCs w:val="18"/>
        </w:rPr>
        <w:t>3</w:t>
      </w:r>
      <w:r w:rsidRPr="0034082B">
        <w:rPr>
          <w:rFonts w:ascii="Arial" w:hAnsi="Arial" w:cs="Arial"/>
          <w:sz w:val="18"/>
          <w:szCs w:val="18"/>
        </w:rPr>
        <w:t xml:space="preserve"> </w:t>
      </w:r>
      <w:r w:rsidR="0034082B" w:rsidRPr="0034082B">
        <w:rPr>
          <w:rFonts w:ascii="Arial" w:hAnsi="Arial" w:cs="Arial"/>
          <w:sz w:val="18"/>
          <w:szCs w:val="18"/>
          <w:lang w:val="en-US"/>
        </w:rPr>
        <w:t>speaking / you / when / silent / always / elderly / keep / should / the / are</w:t>
      </w:r>
    </w:p>
    <w:p w14:paraId="616B06F8" w14:textId="7C09F23B" w:rsidR="002C5023" w:rsidRPr="0034082B" w:rsidRDefault="0034082B" w:rsidP="0034082B">
      <w:pPr>
        <w:pStyle w:val="Text"/>
        <w:tabs>
          <w:tab w:val="clear" w:pos="227"/>
        </w:tabs>
        <w:spacing w:before="0" w:after="0" w:line="276" w:lineRule="auto"/>
        <w:ind w:left="142" w:hanging="142"/>
      </w:pPr>
      <w:r w:rsidRPr="0034082B">
        <w:t xml:space="preserve">   </w:t>
      </w:r>
      <w:r w:rsidR="002C5023" w:rsidRPr="0034082B">
        <w:t>_______</w:t>
      </w:r>
      <w:r w:rsidR="00125A8A" w:rsidRPr="0034082B">
        <w:t>_______________________________</w:t>
      </w:r>
      <w:r w:rsidR="002C5023" w:rsidRPr="0034082B">
        <w:t xml:space="preserve"> .</w:t>
      </w:r>
    </w:p>
    <w:p w14:paraId="63CAABCD" w14:textId="61420F00" w:rsidR="0034082B" w:rsidRPr="0034082B" w:rsidRDefault="000F5419" w:rsidP="0034082B">
      <w:pPr>
        <w:spacing w:before="0" w:after="0" w:line="276" w:lineRule="auto"/>
        <w:jc w:val="both"/>
        <w:rPr>
          <w:rFonts w:ascii="Arial" w:hAnsi="Arial" w:cs="Arial"/>
          <w:sz w:val="18"/>
          <w:szCs w:val="18"/>
          <w:lang w:val="en-US"/>
        </w:rPr>
      </w:pPr>
      <w:r w:rsidRPr="0034082B">
        <w:rPr>
          <w:rFonts w:ascii="Arial" w:hAnsi="Arial" w:cs="Arial"/>
          <w:b/>
          <w:sz w:val="18"/>
          <w:szCs w:val="18"/>
        </w:rPr>
        <w:t>4</w:t>
      </w:r>
      <w:r w:rsidRPr="0034082B">
        <w:rPr>
          <w:rFonts w:ascii="Arial" w:hAnsi="Arial" w:cs="Arial"/>
          <w:b/>
          <w:sz w:val="18"/>
          <w:szCs w:val="18"/>
        </w:rPr>
        <w:tab/>
      </w:r>
      <w:r w:rsidR="0034082B" w:rsidRPr="0034082B">
        <w:rPr>
          <w:rFonts w:ascii="Arial" w:hAnsi="Arial" w:cs="Arial"/>
          <w:sz w:val="18"/>
          <w:szCs w:val="18"/>
          <w:lang w:val="en-US"/>
        </w:rPr>
        <w:t xml:space="preserve">his / did / go / wife / to / Italy / Batir / and </w:t>
      </w:r>
    </w:p>
    <w:p w14:paraId="61F7456A" w14:textId="1FDC3369" w:rsidR="000F5419" w:rsidRPr="0034082B" w:rsidRDefault="0034082B" w:rsidP="0034082B">
      <w:pPr>
        <w:pStyle w:val="Text"/>
        <w:tabs>
          <w:tab w:val="clear" w:pos="227"/>
        </w:tabs>
        <w:spacing w:before="0" w:after="0" w:line="276" w:lineRule="auto"/>
        <w:ind w:left="142" w:hanging="142"/>
      </w:pPr>
      <w:r w:rsidRPr="0034082B">
        <w:t xml:space="preserve">  </w:t>
      </w:r>
      <w:r w:rsidR="000F5419" w:rsidRPr="0034082B">
        <w:t>_______</w:t>
      </w:r>
      <w:r w:rsidR="00125A8A" w:rsidRPr="0034082B">
        <w:t>_______________________________</w:t>
      </w:r>
      <w:r w:rsidR="000F5419" w:rsidRPr="0034082B">
        <w:t xml:space="preserve"> ?</w:t>
      </w:r>
    </w:p>
    <w:p w14:paraId="4C25E6B7" w14:textId="655EE0FC" w:rsidR="0034082B" w:rsidRPr="0034082B" w:rsidRDefault="00290451" w:rsidP="0034082B">
      <w:pPr>
        <w:spacing w:before="0" w:after="0" w:line="276" w:lineRule="auto"/>
        <w:jc w:val="both"/>
        <w:rPr>
          <w:rFonts w:ascii="Arial" w:hAnsi="Arial" w:cs="Arial"/>
          <w:sz w:val="18"/>
          <w:szCs w:val="18"/>
          <w:lang w:val="en-US"/>
        </w:rPr>
      </w:pPr>
      <w:r w:rsidRPr="0034082B">
        <w:rPr>
          <w:rFonts w:ascii="Arial" w:hAnsi="Arial" w:cs="Arial"/>
          <w:b/>
          <w:sz w:val="18"/>
          <w:szCs w:val="18"/>
        </w:rPr>
        <w:t>5</w:t>
      </w:r>
      <w:r w:rsidR="006F0C7F" w:rsidRPr="0034082B">
        <w:rPr>
          <w:rFonts w:ascii="Arial" w:hAnsi="Arial" w:cs="Arial"/>
          <w:b/>
          <w:sz w:val="18"/>
          <w:szCs w:val="18"/>
        </w:rPr>
        <w:tab/>
      </w:r>
      <w:proofErr w:type="spellStart"/>
      <w:r w:rsidR="0034082B" w:rsidRPr="0034082B">
        <w:rPr>
          <w:rFonts w:ascii="Arial" w:hAnsi="Arial" w:cs="Arial"/>
          <w:sz w:val="18"/>
          <w:szCs w:val="18"/>
          <w:lang w:val="en-US"/>
        </w:rPr>
        <w:t>my</w:t>
      </w:r>
      <w:proofErr w:type="spellEnd"/>
      <w:r w:rsidR="0034082B" w:rsidRPr="0034082B">
        <w:rPr>
          <w:rFonts w:ascii="Arial" w:hAnsi="Arial" w:cs="Arial"/>
          <w:sz w:val="18"/>
          <w:szCs w:val="18"/>
          <w:lang w:val="en-US"/>
        </w:rPr>
        <w:t xml:space="preserve"> / phone / given / about / me / a / have / dad / that / has / I / dreamt</w:t>
      </w:r>
    </w:p>
    <w:p w14:paraId="09F8DD86" w14:textId="77777777" w:rsidR="0034082B" w:rsidRPr="0034082B" w:rsidRDefault="0034082B" w:rsidP="0034082B">
      <w:pPr>
        <w:pStyle w:val="Text"/>
        <w:tabs>
          <w:tab w:val="clear" w:pos="227"/>
        </w:tabs>
        <w:spacing w:before="0" w:after="0" w:line="276" w:lineRule="auto"/>
      </w:pPr>
      <w:r w:rsidRPr="0034082B">
        <w:t xml:space="preserve">  </w:t>
      </w:r>
      <w:r w:rsidR="006F0C7F" w:rsidRPr="0034082B">
        <w:t>_______</w:t>
      </w:r>
      <w:r w:rsidR="00125A8A" w:rsidRPr="0034082B">
        <w:t>_______________________________</w:t>
      </w:r>
      <w:r w:rsidR="006F0C7F" w:rsidRPr="0034082B">
        <w:t xml:space="preserve"> .</w:t>
      </w:r>
    </w:p>
    <w:p w14:paraId="2F357C8C" w14:textId="77777777" w:rsidR="0034082B" w:rsidRPr="0034082B" w:rsidRDefault="00290451" w:rsidP="0034082B">
      <w:pPr>
        <w:pStyle w:val="Text"/>
        <w:tabs>
          <w:tab w:val="clear" w:pos="227"/>
        </w:tabs>
        <w:spacing w:before="0" w:after="0" w:line="276" w:lineRule="auto"/>
        <w:rPr>
          <w:lang w:val="en-US"/>
        </w:rPr>
      </w:pPr>
      <w:r w:rsidRPr="0034082B">
        <w:rPr>
          <w:b/>
        </w:rPr>
        <w:t>6</w:t>
      </w:r>
      <w:bookmarkStart w:id="0" w:name="_Hlk178104363"/>
      <w:r w:rsidR="0034082B" w:rsidRPr="0034082B">
        <w:rPr>
          <w:b/>
        </w:rPr>
        <w:t xml:space="preserve"> </w:t>
      </w:r>
      <w:r w:rsidR="0034082B" w:rsidRPr="0034082B">
        <w:rPr>
          <w:lang w:val="en-US"/>
        </w:rPr>
        <w:t>did / he / as / pens / as / year / many / he / using / last / isn’t</w:t>
      </w:r>
      <w:bookmarkEnd w:id="0"/>
    </w:p>
    <w:p w14:paraId="110FE5FF" w14:textId="77777777" w:rsidR="0034082B" w:rsidRPr="0034082B" w:rsidRDefault="0034082B" w:rsidP="0034082B">
      <w:pPr>
        <w:pStyle w:val="Text"/>
        <w:tabs>
          <w:tab w:val="clear" w:pos="227"/>
        </w:tabs>
        <w:spacing w:before="0" w:after="0" w:line="276" w:lineRule="auto"/>
      </w:pPr>
      <w:r w:rsidRPr="0034082B">
        <w:rPr>
          <w:lang w:val="en-US"/>
        </w:rPr>
        <w:t xml:space="preserve">  </w:t>
      </w:r>
      <w:r w:rsidR="004F1C4C" w:rsidRPr="0034082B">
        <w:t>_______</w:t>
      </w:r>
      <w:r w:rsidR="00125A8A" w:rsidRPr="0034082B">
        <w:t>_______________________________</w:t>
      </w:r>
      <w:r w:rsidR="004F1C4C" w:rsidRPr="0034082B">
        <w:t xml:space="preserve"> </w:t>
      </w:r>
      <w:r w:rsidR="00532CD0" w:rsidRPr="0034082B">
        <w:t>.</w:t>
      </w:r>
    </w:p>
    <w:p w14:paraId="4FB5F107" w14:textId="64066BB5" w:rsidR="0034082B" w:rsidRPr="0034082B" w:rsidRDefault="00C87359" w:rsidP="0034082B">
      <w:pPr>
        <w:pStyle w:val="Text"/>
        <w:tabs>
          <w:tab w:val="clear" w:pos="227"/>
        </w:tabs>
        <w:spacing w:before="0" w:after="0" w:line="276" w:lineRule="auto"/>
      </w:pPr>
      <w:r w:rsidRPr="0034082B">
        <w:rPr>
          <w:b/>
        </w:rPr>
        <w:t>7</w:t>
      </w:r>
      <w:r w:rsidR="0034082B" w:rsidRPr="0034082B">
        <w:rPr>
          <w:b/>
        </w:rPr>
        <w:t xml:space="preserve"> </w:t>
      </w:r>
      <w:r w:rsidR="0034082B" w:rsidRPr="0034082B">
        <w:rPr>
          <w:lang w:val="en-US"/>
        </w:rPr>
        <w:t>river / how / to / is / in / it / swim / the / difficult</w:t>
      </w:r>
    </w:p>
    <w:p w14:paraId="148261FE" w14:textId="53183DC4" w:rsidR="000F5419" w:rsidRPr="00003360" w:rsidRDefault="0034082B" w:rsidP="0034082B">
      <w:pPr>
        <w:pStyle w:val="Text"/>
        <w:tabs>
          <w:tab w:val="clear" w:pos="227"/>
        </w:tabs>
        <w:spacing w:before="0" w:after="0" w:line="276" w:lineRule="auto"/>
        <w:ind w:left="142" w:hanging="142"/>
      </w:pPr>
      <w:r w:rsidRPr="0034082B">
        <w:t xml:space="preserve">  </w:t>
      </w:r>
      <w:r w:rsidR="000F5419" w:rsidRPr="0034082B">
        <w:t>_______</w:t>
      </w:r>
      <w:r w:rsidR="00125A8A" w:rsidRPr="0034082B">
        <w:t>_______________________________</w:t>
      </w:r>
      <w:r w:rsidR="000F5419" w:rsidRPr="0034082B">
        <w:t xml:space="preserve"> ?</w:t>
      </w:r>
    </w:p>
    <w:p w14:paraId="68F5F7C1" w14:textId="77777777" w:rsidR="005F5C35" w:rsidRDefault="000C3677" w:rsidP="000C3677">
      <w:pPr>
        <w:pStyle w:val="ScoreBox"/>
      </w:pPr>
      <w:r>
        <w:t>/6</w:t>
      </w:r>
    </w:p>
    <w:p w14:paraId="3F2EA6F1" w14:textId="77777777" w:rsidR="00382F6D" w:rsidRPr="009B2EDE" w:rsidRDefault="00094BEA" w:rsidP="000C3677">
      <w:pPr>
        <w:pStyle w:val="Rubric"/>
        <w:rPr>
          <w:i/>
        </w:rPr>
      </w:pPr>
      <w:r>
        <w:t>5</w:t>
      </w:r>
      <w:r w:rsidR="000C3677">
        <w:tab/>
      </w:r>
      <w:r w:rsidR="00D96BDA" w:rsidRPr="00AD1C34">
        <w:t xml:space="preserve">Complete the sentences with the correct form of </w:t>
      </w:r>
      <w:r w:rsidR="0047775F">
        <w:t>the</w:t>
      </w:r>
      <w:r w:rsidR="00F73656">
        <w:t xml:space="preserve"> verb</w:t>
      </w:r>
      <w:r w:rsidR="0047775F">
        <w:t>s</w:t>
      </w:r>
      <w:r w:rsidR="00066D53">
        <w:t xml:space="preserve"> </w:t>
      </w:r>
      <w:r w:rsidR="0047775F">
        <w:t>in</w:t>
      </w:r>
      <w:r w:rsidR="00D96BDA" w:rsidRPr="00AD1C34">
        <w:t xml:space="preserve"> the box.</w:t>
      </w:r>
      <w:r w:rsidR="00066D53">
        <w:t xml:space="preserve"> </w:t>
      </w:r>
      <w:r w:rsidR="0047775F">
        <w:t>There is one extra verb</w:t>
      </w:r>
      <w:r w:rsidR="0036702C">
        <w:t>.</w:t>
      </w:r>
    </w:p>
    <w:p w14:paraId="7BC740BE" w14:textId="3579A23B" w:rsidR="0087556C" w:rsidRPr="003F117E" w:rsidRDefault="0034082B" w:rsidP="00E90416">
      <w:pPr>
        <w:pStyle w:val="WordBox"/>
        <w:ind w:left="0" w:firstLine="0"/>
        <w:rPr>
          <w:rFonts w:cs="Arial"/>
          <w:b w:val="0"/>
          <w:bCs/>
        </w:rPr>
      </w:pPr>
      <w:r w:rsidRPr="003F117E">
        <w:rPr>
          <w:rStyle w:val="GapFillchr"/>
          <w:rFonts w:ascii="Arial" w:hAnsi="Arial" w:cs="Arial"/>
          <w:b/>
          <w:bCs/>
          <w:iCs/>
          <w:u w:val="none"/>
          <w:lang w:val="en-US"/>
        </w:rPr>
        <w:t>work</w:t>
      </w:r>
      <w:r w:rsidR="003F117E">
        <w:rPr>
          <w:rStyle w:val="GapFillchr"/>
          <w:rFonts w:ascii="Arial" w:hAnsi="Arial" w:cs="Arial"/>
          <w:b/>
          <w:bCs/>
          <w:iCs/>
          <w:u w:val="none"/>
          <w:lang w:val="en-US"/>
        </w:rPr>
        <w:t xml:space="preserve"> </w:t>
      </w:r>
      <w:r w:rsidRPr="003F117E">
        <w:rPr>
          <w:rStyle w:val="GapFillchr"/>
          <w:rFonts w:ascii="Arial" w:hAnsi="Arial" w:cs="Arial"/>
          <w:b/>
          <w:bCs/>
          <w:iCs/>
          <w:u w:val="none"/>
          <w:lang w:val="en-US"/>
        </w:rPr>
        <w:t xml:space="preserve"> </w:t>
      </w:r>
      <w:r w:rsidRPr="003F117E">
        <w:rPr>
          <w:rFonts w:cs="Arial"/>
          <w:b w:val="0"/>
          <w:bCs/>
        </w:rPr>
        <w:t xml:space="preserve"> </w:t>
      </w:r>
      <w:r w:rsidR="000C3677" w:rsidRPr="003F117E">
        <w:rPr>
          <w:rFonts w:cs="Arial"/>
        </w:rPr>
        <w:t>eat</w:t>
      </w:r>
      <w:r w:rsidR="00B30305" w:rsidRPr="003F117E">
        <w:rPr>
          <w:rFonts w:cs="Arial"/>
          <w:b w:val="0"/>
          <w:bCs/>
        </w:rPr>
        <w:t xml:space="preserve">   </w:t>
      </w:r>
      <w:r w:rsidR="000C3677" w:rsidRPr="003F117E">
        <w:rPr>
          <w:rFonts w:cs="Arial"/>
          <w:b w:val="0"/>
          <w:bCs/>
        </w:rPr>
        <w:t xml:space="preserve"> </w:t>
      </w:r>
      <w:r w:rsidR="000C3677" w:rsidRPr="003F117E">
        <w:rPr>
          <w:rFonts w:cs="Arial"/>
          <w:b w:val="0"/>
          <w:bCs/>
          <w:strike/>
        </w:rPr>
        <w:t>go</w:t>
      </w:r>
      <w:r w:rsidR="00B30305" w:rsidRPr="003F117E">
        <w:rPr>
          <w:rFonts w:cs="Arial"/>
          <w:b w:val="0"/>
          <w:bCs/>
        </w:rPr>
        <w:t xml:space="preserve">    </w:t>
      </w:r>
      <w:r w:rsidRPr="003F117E">
        <w:rPr>
          <w:rStyle w:val="GapFillchr"/>
          <w:rFonts w:ascii="Arial" w:hAnsi="Arial" w:cs="Arial"/>
          <w:b/>
          <w:bCs/>
          <w:iCs/>
          <w:u w:val="none"/>
          <w:lang w:val="en-US"/>
        </w:rPr>
        <w:t>live</w:t>
      </w:r>
      <w:r w:rsidRPr="003F117E">
        <w:rPr>
          <w:rFonts w:cs="Arial"/>
          <w:b w:val="0"/>
          <w:bCs/>
        </w:rPr>
        <w:t xml:space="preserve"> </w:t>
      </w:r>
      <w:r w:rsidR="003F117E">
        <w:rPr>
          <w:rFonts w:cs="Arial"/>
          <w:b w:val="0"/>
          <w:bCs/>
        </w:rPr>
        <w:t xml:space="preserve">  </w:t>
      </w:r>
      <w:proofErr w:type="gramStart"/>
      <w:r w:rsidRPr="003F117E">
        <w:rPr>
          <w:rStyle w:val="GapFillchr"/>
          <w:rFonts w:ascii="Arial" w:hAnsi="Arial" w:cs="Arial"/>
          <w:b/>
          <w:bCs/>
          <w:iCs/>
          <w:u w:val="none"/>
          <w:lang w:val="en-US"/>
        </w:rPr>
        <w:t xml:space="preserve">give </w:t>
      </w:r>
      <w:r w:rsidR="003F117E">
        <w:rPr>
          <w:rStyle w:val="GapFillchr"/>
          <w:rFonts w:ascii="Arial" w:hAnsi="Arial" w:cs="Arial"/>
          <w:b/>
          <w:bCs/>
          <w:iCs/>
          <w:u w:val="none"/>
          <w:lang w:val="en-US"/>
        </w:rPr>
        <w:t xml:space="preserve"> </w:t>
      </w:r>
      <w:r w:rsidRPr="003F117E">
        <w:rPr>
          <w:rStyle w:val="GapFillchr"/>
          <w:rFonts w:ascii="Arial" w:hAnsi="Arial" w:cs="Arial"/>
          <w:b/>
          <w:bCs/>
          <w:iCs/>
          <w:u w:val="none"/>
          <w:lang w:val="en-US"/>
        </w:rPr>
        <w:t>work</w:t>
      </w:r>
      <w:proofErr w:type="gramEnd"/>
      <w:r w:rsidRPr="003F117E">
        <w:rPr>
          <w:rFonts w:cs="Arial"/>
          <w:b w:val="0"/>
          <w:bCs/>
        </w:rPr>
        <w:t xml:space="preserve"> </w:t>
      </w:r>
      <w:r w:rsidR="003F117E">
        <w:rPr>
          <w:rFonts w:cs="Arial"/>
          <w:b w:val="0"/>
          <w:bCs/>
        </w:rPr>
        <w:t xml:space="preserve"> </w:t>
      </w:r>
      <w:r w:rsidRPr="003F117E">
        <w:rPr>
          <w:rStyle w:val="GapFillchr"/>
          <w:rFonts w:ascii="Arial" w:hAnsi="Arial" w:cs="Arial"/>
          <w:b/>
          <w:bCs/>
          <w:iCs/>
          <w:u w:val="none"/>
          <w:lang w:val="en-US"/>
        </w:rPr>
        <w:t>belong</w:t>
      </w:r>
      <w:r w:rsidR="003F117E">
        <w:rPr>
          <w:rStyle w:val="GapFillchr"/>
          <w:rFonts w:ascii="Arial" w:hAnsi="Arial" w:cs="Arial"/>
          <w:b/>
          <w:bCs/>
          <w:iCs/>
          <w:u w:val="none"/>
          <w:lang w:val="en-US"/>
        </w:rPr>
        <w:t xml:space="preserve"> </w:t>
      </w:r>
      <w:r w:rsidRPr="003F117E">
        <w:rPr>
          <w:rFonts w:cs="Arial"/>
          <w:b w:val="0"/>
          <w:bCs/>
        </w:rPr>
        <w:t xml:space="preserve"> </w:t>
      </w:r>
      <w:r w:rsidRPr="003F117E">
        <w:rPr>
          <w:rStyle w:val="GapFillchr"/>
          <w:rFonts w:ascii="Arial" w:hAnsi="Arial" w:cs="Arial"/>
          <w:b/>
          <w:bCs/>
          <w:iCs/>
          <w:u w:val="none"/>
          <w:lang w:val="en-US"/>
        </w:rPr>
        <w:t>swim</w:t>
      </w:r>
    </w:p>
    <w:p w14:paraId="260BA705" w14:textId="77777777" w:rsidR="008D03B7" w:rsidRDefault="004269BD" w:rsidP="0034082B">
      <w:pPr>
        <w:pStyle w:val="Text"/>
        <w:spacing w:before="0" w:after="0" w:line="276" w:lineRule="auto"/>
        <w:ind w:left="170" w:hanging="170"/>
      </w:pPr>
      <w:r>
        <w:rPr>
          <w:b/>
        </w:rPr>
        <w:t>1</w:t>
      </w:r>
      <w:r w:rsidR="008D03B7">
        <w:rPr>
          <w:b/>
        </w:rPr>
        <w:tab/>
      </w:r>
      <w:r w:rsidR="0019092E">
        <w:t>Brigit</w:t>
      </w:r>
      <w:r w:rsidR="00A93117">
        <w:t xml:space="preserve"> </w:t>
      </w:r>
      <w:r w:rsidR="00066D53">
        <w:rPr>
          <w:i/>
          <w:u w:val="single"/>
        </w:rPr>
        <w:t xml:space="preserve"> </w:t>
      </w:r>
      <w:r w:rsidR="000C3677">
        <w:rPr>
          <w:i/>
          <w:u w:val="single"/>
        </w:rPr>
        <w:t xml:space="preserve">  </w:t>
      </w:r>
      <w:r>
        <w:rPr>
          <w:i/>
          <w:u w:val="single"/>
        </w:rPr>
        <w:t>went</w:t>
      </w:r>
      <w:r w:rsidR="00066D53">
        <w:rPr>
          <w:i/>
          <w:u w:val="single"/>
        </w:rPr>
        <w:t xml:space="preserve"> </w:t>
      </w:r>
      <w:r w:rsidR="000C3677">
        <w:rPr>
          <w:i/>
          <w:u w:val="single"/>
        </w:rPr>
        <w:t xml:space="preserve">  </w:t>
      </w:r>
      <w:r w:rsidR="00A93117">
        <w:rPr>
          <w:i/>
          <w:u w:val="single"/>
        </w:rPr>
        <w:t xml:space="preserve"> </w:t>
      </w:r>
      <w:r w:rsidRPr="00A93117">
        <w:rPr>
          <w:i/>
        </w:rPr>
        <w:t xml:space="preserve"> </w:t>
      </w:r>
      <w:r w:rsidR="00B553CF">
        <w:t xml:space="preserve">to Wales </w:t>
      </w:r>
      <w:r w:rsidR="0036702C">
        <w:t xml:space="preserve">twice </w:t>
      </w:r>
      <w:r w:rsidR="00B553CF">
        <w:t>last year.</w:t>
      </w:r>
    </w:p>
    <w:p w14:paraId="2813372C" w14:textId="16518A3A" w:rsidR="004269BD" w:rsidRDefault="004269BD" w:rsidP="0034082B">
      <w:pPr>
        <w:pStyle w:val="Text"/>
        <w:spacing w:before="0" w:after="0" w:line="276" w:lineRule="auto"/>
        <w:ind w:left="170" w:hanging="170"/>
      </w:pPr>
      <w:r>
        <w:rPr>
          <w:b/>
        </w:rPr>
        <w:t>2</w:t>
      </w:r>
      <w:r>
        <w:rPr>
          <w:b/>
        </w:rPr>
        <w:tab/>
      </w:r>
      <w:r w:rsidR="0034082B" w:rsidRPr="00455588">
        <w:rPr>
          <w:lang w:val="en-US"/>
        </w:rPr>
        <w:t xml:space="preserve">My sister </w:t>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_  as</w:t>
      </w:r>
      <w:proofErr w:type="gramEnd"/>
      <w:r w:rsidR="0034082B" w:rsidRPr="00455588">
        <w:rPr>
          <w:rStyle w:val="GapFillchr"/>
          <w:rFonts w:ascii="Arial" w:hAnsi="Arial"/>
          <w:b w:val="0"/>
          <w:iCs/>
          <w:u w:val="none"/>
          <w:lang w:val="en-US"/>
        </w:rPr>
        <w:t xml:space="preserve"> a waitress.</w:t>
      </w:r>
    </w:p>
    <w:p w14:paraId="043849FC" w14:textId="5F194121" w:rsidR="000A305D" w:rsidRDefault="00C42ACC" w:rsidP="0034082B">
      <w:pPr>
        <w:pStyle w:val="Text"/>
        <w:spacing w:before="0" w:after="0" w:line="276" w:lineRule="auto"/>
        <w:ind w:left="170" w:hanging="170"/>
      </w:pPr>
      <w:r>
        <w:rPr>
          <w:b/>
        </w:rPr>
        <w:t>3</w:t>
      </w:r>
      <w:r w:rsidR="000A305D">
        <w:rPr>
          <w:b/>
        </w:rPr>
        <w:tab/>
      </w:r>
      <w:r w:rsidR="0034082B" w:rsidRPr="00455588">
        <w:rPr>
          <w:lang w:val="en-US"/>
        </w:rPr>
        <w:t xml:space="preserve">She </w:t>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_  here</w:t>
      </w:r>
      <w:proofErr w:type="gramEnd"/>
      <w:r w:rsidR="0034082B" w:rsidRPr="00455588">
        <w:rPr>
          <w:rStyle w:val="GapFillchr"/>
          <w:rFonts w:ascii="Arial" w:hAnsi="Arial"/>
          <w:b w:val="0"/>
          <w:iCs/>
          <w:u w:val="none"/>
          <w:lang w:val="en-US"/>
        </w:rPr>
        <w:t xml:space="preserve"> for about two years.</w:t>
      </w:r>
    </w:p>
    <w:p w14:paraId="281FA563" w14:textId="66E465AE" w:rsidR="0034082B" w:rsidRDefault="00C42ACC" w:rsidP="0034082B">
      <w:pPr>
        <w:pStyle w:val="Text"/>
        <w:spacing w:before="0" w:after="0" w:line="276" w:lineRule="auto"/>
        <w:ind w:left="170" w:hanging="170"/>
        <w:rPr>
          <w:rStyle w:val="GapFillchr"/>
          <w:rFonts w:ascii="Arial" w:hAnsi="Arial"/>
          <w:b w:val="0"/>
          <w:iCs/>
          <w:u w:val="none"/>
          <w:lang w:val="en-US"/>
        </w:rPr>
      </w:pPr>
      <w:r>
        <w:rPr>
          <w:b/>
        </w:rPr>
        <w:t>4</w:t>
      </w:r>
      <w:r>
        <w:rPr>
          <w:b/>
        </w:rPr>
        <w:tab/>
      </w:r>
      <w:r w:rsidR="0034082B" w:rsidRPr="00455588">
        <w:rPr>
          <w:lang w:val="en-US"/>
        </w:rPr>
        <w:t xml:space="preserve">They </w:t>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_  on</w:t>
      </w:r>
      <w:proofErr w:type="gramEnd"/>
      <w:r w:rsidR="0034082B" w:rsidRPr="00455588">
        <w:rPr>
          <w:rStyle w:val="GapFillchr"/>
          <w:rFonts w:ascii="Arial" w:hAnsi="Arial"/>
          <w:b w:val="0"/>
          <w:iCs/>
          <w:u w:val="none"/>
          <w:lang w:val="en-US"/>
        </w:rPr>
        <w:t xml:space="preserve"> the project at the moment. </w:t>
      </w:r>
    </w:p>
    <w:p w14:paraId="3D55E044" w14:textId="631DA41E" w:rsidR="0034082B" w:rsidRDefault="0031439F" w:rsidP="0034082B">
      <w:pPr>
        <w:pStyle w:val="Text"/>
        <w:spacing w:before="0" w:after="0" w:line="276" w:lineRule="auto"/>
        <w:ind w:left="170" w:hanging="170"/>
        <w:rPr>
          <w:rStyle w:val="GapFillchr"/>
          <w:rFonts w:ascii="Arial" w:hAnsi="Arial"/>
          <w:b w:val="0"/>
          <w:iCs/>
          <w:u w:val="none"/>
          <w:lang w:val="en-US"/>
        </w:rPr>
      </w:pPr>
      <w:r>
        <w:rPr>
          <w:b/>
        </w:rPr>
        <w:t>5</w:t>
      </w:r>
      <w:r w:rsidR="00F15219">
        <w:rPr>
          <w:b/>
        </w:rPr>
        <w:tab/>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 xml:space="preserve">_  </w:t>
      </w:r>
      <w:r w:rsidR="0034082B" w:rsidRPr="00455588">
        <w:rPr>
          <w:lang w:val="en-US"/>
        </w:rPr>
        <w:t>you</w:t>
      </w:r>
      <w:proofErr w:type="gramEnd"/>
      <w:r w:rsidR="0034082B" w:rsidRPr="00455588">
        <w:rPr>
          <w:lang w:val="en-US"/>
        </w:rPr>
        <w:t xml:space="preserve"> still </w:t>
      </w:r>
      <w:r w:rsidR="0034082B" w:rsidRPr="00455588">
        <w:rPr>
          <w:rStyle w:val="GapFillchr"/>
          <w:rFonts w:ascii="Arial" w:hAnsi="Arial"/>
          <w:b w:val="0"/>
          <w:iCs/>
          <w:u w:val="none"/>
          <w:lang w:val="en-US"/>
        </w:rPr>
        <w:t xml:space="preserve">________  to the tennis club? </w:t>
      </w:r>
    </w:p>
    <w:p w14:paraId="7AA9A7F6" w14:textId="5911CD79" w:rsidR="0034082B" w:rsidRDefault="00F15219" w:rsidP="000F3271">
      <w:pPr>
        <w:pStyle w:val="Text"/>
        <w:spacing w:before="0" w:after="0" w:line="276" w:lineRule="auto"/>
        <w:ind w:left="170" w:hanging="170"/>
        <w:rPr>
          <w:rStyle w:val="GapFillchr"/>
          <w:rFonts w:ascii="Arial" w:hAnsi="Arial"/>
          <w:b w:val="0"/>
          <w:iCs/>
          <w:u w:val="none"/>
          <w:lang w:val="en-US"/>
        </w:rPr>
      </w:pPr>
      <w:r>
        <w:rPr>
          <w:b/>
        </w:rPr>
        <w:t>6</w:t>
      </w:r>
      <w:r w:rsidR="007005D7">
        <w:rPr>
          <w:b/>
        </w:rPr>
        <w:tab/>
      </w:r>
      <w:r w:rsidR="0034082B" w:rsidRPr="00455588">
        <w:rPr>
          <w:lang w:val="en-US"/>
        </w:rPr>
        <w:t xml:space="preserve">It was a hot day, so she </w:t>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_  in</w:t>
      </w:r>
      <w:proofErr w:type="gramEnd"/>
      <w:r w:rsidR="0034082B" w:rsidRPr="00455588">
        <w:rPr>
          <w:rStyle w:val="GapFillchr"/>
          <w:rFonts w:ascii="Arial" w:hAnsi="Arial"/>
          <w:b w:val="0"/>
          <w:iCs/>
          <w:u w:val="none"/>
          <w:lang w:val="en-US"/>
        </w:rPr>
        <w:t xml:space="preserve"> the lake</w:t>
      </w:r>
      <w:r w:rsidR="00D46999">
        <w:rPr>
          <w:rStyle w:val="GapFillchr"/>
          <w:rFonts w:ascii="Arial" w:hAnsi="Arial"/>
          <w:b w:val="0"/>
          <w:iCs/>
          <w:u w:val="none"/>
          <w:lang w:val="en-US"/>
        </w:rPr>
        <w:t>.</w:t>
      </w:r>
    </w:p>
    <w:p w14:paraId="07E6D961" w14:textId="12E4D076" w:rsidR="00F15219" w:rsidRPr="0034082B" w:rsidRDefault="00F15219" w:rsidP="0034082B">
      <w:pPr>
        <w:pStyle w:val="Text"/>
        <w:spacing w:before="0" w:after="0" w:line="276" w:lineRule="auto"/>
        <w:ind w:left="170" w:hanging="170"/>
        <w:rPr>
          <w:iCs/>
          <w:color w:val="000000"/>
          <w:lang w:val="en-US"/>
        </w:rPr>
      </w:pPr>
      <w:r>
        <w:rPr>
          <w:b/>
        </w:rPr>
        <w:t xml:space="preserve">7 </w:t>
      </w:r>
      <w:r w:rsidR="0034082B" w:rsidRPr="00455588">
        <w:rPr>
          <w:lang w:val="en-US"/>
        </w:rPr>
        <w:t xml:space="preserve">We are </w:t>
      </w:r>
      <w:r w:rsidR="0034082B" w:rsidRPr="00455588">
        <w:rPr>
          <w:rStyle w:val="GapFillchr"/>
          <w:rFonts w:ascii="Arial" w:hAnsi="Arial"/>
          <w:b w:val="0"/>
          <w:iCs/>
          <w:u w:val="none"/>
          <w:lang w:val="en-US"/>
        </w:rPr>
        <w:t>_______</w:t>
      </w:r>
      <w:proofErr w:type="gramStart"/>
      <w:r w:rsidR="0034082B" w:rsidRPr="00455588">
        <w:rPr>
          <w:rStyle w:val="GapFillchr"/>
          <w:rFonts w:ascii="Arial" w:hAnsi="Arial"/>
          <w:b w:val="0"/>
          <w:iCs/>
          <w:u w:val="none"/>
          <w:lang w:val="en-US"/>
        </w:rPr>
        <w:t>_  this</w:t>
      </w:r>
      <w:proofErr w:type="gramEnd"/>
      <w:r w:rsidR="0034082B" w:rsidRPr="00455588">
        <w:rPr>
          <w:rStyle w:val="GapFillchr"/>
          <w:rFonts w:ascii="Arial" w:hAnsi="Arial"/>
          <w:b w:val="0"/>
          <w:iCs/>
          <w:u w:val="none"/>
          <w:lang w:val="en-US"/>
        </w:rPr>
        <w:t xml:space="preserve"> book to Sheetal tomorrow.</w:t>
      </w:r>
    </w:p>
    <w:p w14:paraId="3E2E20DA" w14:textId="77777777" w:rsidR="002C5023" w:rsidRPr="00003360" w:rsidRDefault="00A93117" w:rsidP="00A93117">
      <w:pPr>
        <w:pStyle w:val="ScoreBox"/>
      </w:pPr>
      <w:r>
        <w:t>/6</w:t>
      </w:r>
    </w:p>
    <w:p w14:paraId="0AAF1108" w14:textId="77777777" w:rsidR="00B43218" w:rsidRPr="009B2EDE" w:rsidRDefault="00094BEA" w:rsidP="00A93117">
      <w:pPr>
        <w:pStyle w:val="Rubric"/>
      </w:pPr>
      <w:r>
        <w:t>6</w:t>
      </w:r>
      <w:r w:rsidR="00A93117">
        <w:tab/>
      </w:r>
      <w:r w:rsidR="002826D5">
        <w:t>Complete the sentences with</w:t>
      </w:r>
      <w:r w:rsidR="008D4ED2">
        <w:t xml:space="preserve"> the </w:t>
      </w:r>
      <w:r w:rsidR="00F15219">
        <w:t>correct</w:t>
      </w:r>
      <w:r w:rsidR="001602C9">
        <w:t xml:space="preserve"> words</w:t>
      </w:r>
      <w:r w:rsidR="004009A1">
        <w:t>, a</w:t>
      </w:r>
      <w:r w:rsidR="000A2A30">
        <w:t xml:space="preserve"> or</w:t>
      </w:r>
      <w:r w:rsidR="004009A1">
        <w:t xml:space="preserve"> b.</w:t>
      </w:r>
    </w:p>
    <w:p w14:paraId="792D1E78" w14:textId="77777777" w:rsidR="00411152" w:rsidRDefault="00411152" w:rsidP="003F117E">
      <w:pPr>
        <w:pStyle w:val="Text"/>
        <w:spacing w:before="0" w:after="0" w:line="276" w:lineRule="auto"/>
        <w:ind w:left="142" w:hanging="142"/>
      </w:pPr>
      <w:r>
        <w:rPr>
          <w:b/>
        </w:rPr>
        <w:t>1</w:t>
      </w:r>
      <w:r>
        <w:rPr>
          <w:b/>
        </w:rPr>
        <w:tab/>
      </w:r>
      <w:r w:rsidR="002826D5">
        <w:t xml:space="preserve">It was </w:t>
      </w:r>
      <w:proofErr w:type="gramStart"/>
      <w:r w:rsidR="002826D5">
        <w:t>the</w:t>
      </w:r>
      <w:r w:rsidR="002826D5" w:rsidRPr="009B2EDE">
        <w:rPr>
          <w:rStyle w:val="GapFillchr"/>
        </w:rPr>
        <w:t> </w:t>
      </w:r>
      <w:r w:rsidR="00A140DB">
        <w:rPr>
          <w:rStyle w:val="GapFillchr"/>
        </w:rPr>
        <w:t xml:space="preserve"> </w:t>
      </w:r>
      <w:r w:rsidR="002826D5">
        <w:rPr>
          <w:i/>
          <w:u w:val="single"/>
        </w:rPr>
        <w:t>b</w:t>
      </w:r>
      <w:proofErr w:type="gramEnd"/>
      <w:r w:rsidR="002826D5" w:rsidRPr="009B2EDE">
        <w:rPr>
          <w:rStyle w:val="GapFillchr"/>
        </w:rPr>
        <w:t>  </w:t>
      </w:r>
      <w:r>
        <w:t xml:space="preserve"> book I’ve ever read.</w:t>
      </w:r>
      <w:r w:rsidR="00A93117">
        <w:br/>
      </w:r>
      <w:proofErr w:type="spellStart"/>
      <w:r>
        <w:rPr>
          <w:b/>
        </w:rPr>
        <w:t>a</w:t>
      </w:r>
      <w:proofErr w:type="spellEnd"/>
      <w:r w:rsidR="00A93117">
        <w:rPr>
          <w:b/>
        </w:rPr>
        <w:t xml:space="preserve"> </w:t>
      </w:r>
      <w:r>
        <w:t>exciting</w:t>
      </w:r>
      <w:r>
        <w:tab/>
      </w:r>
      <w:r w:rsidRPr="00C11B2E">
        <w:rPr>
          <w:b/>
        </w:rPr>
        <w:t>b</w:t>
      </w:r>
      <w:r w:rsidR="00A93117">
        <w:rPr>
          <w:b/>
        </w:rPr>
        <w:t xml:space="preserve"> </w:t>
      </w:r>
      <w:r w:rsidRPr="002826D5">
        <w:t>most exciting</w:t>
      </w:r>
    </w:p>
    <w:p w14:paraId="206D55B6" w14:textId="77777777" w:rsidR="003F117E" w:rsidRDefault="0067518B" w:rsidP="003F117E">
      <w:pPr>
        <w:pStyle w:val="Text"/>
        <w:spacing w:before="0" w:after="0" w:line="276" w:lineRule="auto"/>
        <w:ind w:left="142" w:hanging="142"/>
        <w:rPr>
          <w:lang w:val="en-US"/>
        </w:rPr>
      </w:pPr>
      <w:r>
        <w:rPr>
          <w:b/>
        </w:rPr>
        <w:t>2</w:t>
      </w:r>
      <w:r w:rsidR="00A93117">
        <w:rPr>
          <w:b/>
        </w:rPr>
        <w:tab/>
      </w:r>
      <w:r w:rsidR="003F117E" w:rsidRPr="00455588">
        <w:rPr>
          <w:lang w:val="en-US"/>
        </w:rPr>
        <w:t xml:space="preserve">We order fast food </w:t>
      </w:r>
      <w:r w:rsidR="003F117E" w:rsidRPr="00455588">
        <w:rPr>
          <w:u w:val="single"/>
          <w:lang w:val="en-US"/>
        </w:rPr>
        <w:t>__</w:t>
      </w:r>
      <w:proofErr w:type="gramStart"/>
      <w:r w:rsidR="003F117E" w:rsidRPr="00455588">
        <w:rPr>
          <w:u w:val="single"/>
          <w:lang w:val="en-US"/>
        </w:rPr>
        <w:t xml:space="preserve">_ </w:t>
      </w:r>
      <w:r w:rsidR="003F117E" w:rsidRPr="00455588">
        <w:rPr>
          <w:lang w:val="en-US"/>
        </w:rPr>
        <w:t>.</w:t>
      </w:r>
      <w:proofErr w:type="gramEnd"/>
      <w:r w:rsidR="003F117E" w:rsidRPr="00455588">
        <w:rPr>
          <w:lang w:val="en-US"/>
        </w:rPr>
        <w:t xml:space="preserve">       </w:t>
      </w:r>
    </w:p>
    <w:p w14:paraId="37E49BF3" w14:textId="77777777" w:rsidR="003F117E" w:rsidRDefault="003F117E" w:rsidP="003F117E">
      <w:pPr>
        <w:pStyle w:val="Text"/>
        <w:spacing w:before="0" w:after="0" w:line="276" w:lineRule="auto"/>
        <w:ind w:left="142" w:hanging="142"/>
        <w:rPr>
          <w:lang w:val="en-US"/>
        </w:rPr>
      </w:pPr>
      <w:r>
        <w:rPr>
          <w:b/>
          <w:lang w:val="en-US"/>
        </w:rPr>
        <w:t xml:space="preserve">   </w:t>
      </w:r>
      <w:r w:rsidRPr="00455588">
        <w:rPr>
          <w:lang w:val="en-US"/>
        </w:rPr>
        <w:t>a twice a month          b never</w:t>
      </w:r>
    </w:p>
    <w:p w14:paraId="163BA2C5" w14:textId="77777777" w:rsidR="003F117E" w:rsidRDefault="00411152" w:rsidP="003F117E">
      <w:pPr>
        <w:pStyle w:val="Text"/>
        <w:spacing w:before="0" w:after="0" w:line="276" w:lineRule="auto"/>
        <w:ind w:left="142" w:hanging="142"/>
        <w:rPr>
          <w:lang w:val="en-US"/>
        </w:rPr>
      </w:pPr>
      <w:r>
        <w:rPr>
          <w:b/>
        </w:rPr>
        <w:t>3</w:t>
      </w:r>
      <w:r>
        <w:rPr>
          <w:b/>
        </w:rPr>
        <w:tab/>
      </w:r>
      <w:r w:rsidR="003F117E" w:rsidRPr="00455588">
        <w:rPr>
          <w:lang w:val="en-US"/>
        </w:rPr>
        <w:t xml:space="preserve">We had ___ rain last autumn. </w:t>
      </w:r>
    </w:p>
    <w:p w14:paraId="625B56C9" w14:textId="36AD0DBE" w:rsidR="00411152" w:rsidRPr="003F117E" w:rsidRDefault="003F117E" w:rsidP="003F117E">
      <w:pPr>
        <w:pStyle w:val="Text"/>
        <w:spacing w:before="0" w:after="0" w:line="276" w:lineRule="auto"/>
        <w:ind w:left="142" w:hanging="142"/>
      </w:pPr>
      <w:r>
        <w:rPr>
          <w:lang w:val="en-US"/>
        </w:rPr>
        <w:t xml:space="preserve">   </w:t>
      </w:r>
      <w:proofErr w:type="spellStart"/>
      <w:r>
        <w:rPr>
          <w:lang w:val="en-US"/>
        </w:rPr>
        <w:t>a</w:t>
      </w:r>
      <w:proofErr w:type="spellEnd"/>
      <w:r w:rsidRPr="00455588">
        <w:rPr>
          <w:lang w:val="en-US"/>
        </w:rPr>
        <w:t xml:space="preserve"> many      b a lot of</w:t>
      </w:r>
    </w:p>
    <w:p w14:paraId="384CE5C7" w14:textId="77777777" w:rsidR="003F117E" w:rsidRDefault="00411152" w:rsidP="003F117E">
      <w:pPr>
        <w:pStyle w:val="Text"/>
        <w:spacing w:before="0" w:after="0" w:line="276" w:lineRule="auto"/>
        <w:ind w:left="142" w:hanging="142"/>
        <w:rPr>
          <w:lang w:val="en-US"/>
        </w:rPr>
      </w:pPr>
      <w:r>
        <w:rPr>
          <w:b/>
        </w:rPr>
        <w:t>4</w:t>
      </w:r>
      <w:r>
        <w:rPr>
          <w:b/>
        </w:rPr>
        <w:tab/>
      </w:r>
      <w:r w:rsidR="003F117E" w:rsidRPr="00455588">
        <w:rPr>
          <w:lang w:val="en-US"/>
        </w:rPr>
        <w:t>Serena and Lizzie are short, but Sue is __</w:t>
      </w:r>
      <w:proofErr w:type="gramStart"/>
      <w:r w:rsidR="003F117E" w:rsidRPr="00455588">
        <w:rPr>
          <w:lang w:val="en-US"/>
        </w:rPr>
        <w:t xml:space="preserve">_ </w:t>
      </w:r>
      <w:r w:rsidR="003F117E">
        <w:rPr>
          <w:lang w:val="en-US"/>
        </w:rPr>
        <w:t>.</w:t>
      </w:r>
      <w:proofErr w:type="gramEnd"/>
    </w:p>
    <w:p w14:paraId="651D4A43" w14:textId="7A7B5757" w:rsidR="00411152" w:rsidRDefault="003F117E" w:rsidP="003F117E">
      <w:pPr>
        <w:pStyle w:val="Text"/>
        <w:spacing w:before="0" w:after="0" w:line="276" w:lineRule="auto"/>
        <w:ind w:left="142" w:hanging="142"/>
      </w:pPr>
      <w:r>
        <w:rPr>
          <w:b/>
          <w:lang w:val="en-US"/>
        </w:rPr>
        <w:t xml:space="preserve">   </w:t>
      </w:r>
      <w:proofErr w:type="spellStart"/>
      <w:proofErr w:type="gramStart"/>
      <w:r w:rsidRPr="003F117E">
        <w:rPr>
          <w:bCs/>
          <w:lang w:val="en-US"/>
        </w:rPr>
        <w:t>a</w:t>
      </w:r>
      <w:proofErr w:type="spellEnd"/>
      <w:r>
        <w:rPr>
          <w:b/>
          <w:lang w:val="en-US"/>
        </w:rPr>
        <w:t xml:space="preserve"> </w:t>
      </w:r>
      <w:r w:rsidRPr="00455588">
        <w:rPr>
          <w:lang w:val="en-US"/>
        </w:rPr>
        <w:t>the</w:t>
      </w:r>
      <w:proofErr w:type="gramEnd"/>
      <w:r w:rsidRPr="00455588">
        <w:rPr>
          <w:lang w:val="en-US"/>
        </w:rPr>
        <w:t xml:space="preserve"> shortest</w:t>
      </w:r>
      <w:r>
        <w:rPr>
          <w:lang w:val="en-US"/>
        </w:rPr>
        <w:t xml:space="preserve">      b shorter</w:t>
      </w:r>
    </w:p>
    <w:p w14:paraId="7376D177" w14:textId="28D4D0BC" w:rsidR="003F117E" w:rsidRDefault="00411152" w:rsidP="003F117E">
      <w:pPr>
        <w:pStyle w:val="Text"/>
        <w:spacing w:before="0" w:after="0" w:line="276" w:lineRule="auto"/>
        <w:ind w:left="142" w:hanging="142"/>
        <w:rPr>
          <w:lang w:val="en-US"/>
        </w:rPr>
      </w:pPr>
      <w:r>
        <w:rPr>
          <w:b/>
        </w:rPr>
        <w:t>5</w:t>
      </w:r>
      <w:r w:rsidR="009D46C4">
        <w:rPr>
          <w:b/>
        </w:rPr>
        <w:tab/>
      </w:r>
      <w:r w:rsidR="003F117E" w:rsidRPr="003F117E">
        <w:rPr>
          <w:b/>
          <w:bCs/>
          <w:lang w:val="en-US"/>
        </w:rPr>
        <w:t>A:</w:t>
      </w:r>
      <w:r w:rsidR="003F117E" w:rsidRPr="00455588">
        <w:rPr>
          <w:lang w:val="en-US"/>
        </w:rPr>
        <w:t xml:space="preserve"> I am really cold</w:t>
      </w:r>
      <w:r w:rsidR="003F117E" w:rsidRPr="003F117E">
        <w:rPr>
          <w:b/>
          <w:bCs/>
          <w:lang w:val="en-US"/>
        </w:rPr>
        <w:t>. B:</w:t>
      </w:r>
      <w:r w:rsidR="003F117E" w:rsidRPr="00455588">
        <w:rPr>
          <w:lang w:val="en-US"/>
        </w:rPr>
        <w:t xml:space="preserve"> I ___ the heating on.   </w:t>
      </w:r>
    </w:p>
    <w:p w14:paraId="2FB6E61A" w14:textId="234EA8FE" w:rsidR="009D46C4" w:rsidRDefault="003F117E" w:rsidP="003F117E">
      <w:pPr>
        <w:pStyle w:val="Text"/>
        <w:spacing w:before="0" w:after="0" w:line="276" w:lineRule="auto"/>
        <w:ind w:left="142" w:hanging="142"/>
      </w:pPr>
      <w:r>
        <w:rPr>
          <w:b/>
        </w:rPr>
        <w:t xml:space="preserve">   </w:t>
      </w:r>
      <w:r>
        <w:rPr>
          <w:lang w:val="en-US"/>
        </w:rPr>
        <w:t>a</w:t>
      </w:r>
      <w:r w:rsidRPr="00455588">
        <w:rPr>
          <w:lang w:val="en-US"/>
        </w:rPr>
        <w:t xml:space="preserve"> turn         b will turn</w:t>
      </w:r>
    </w:p>
    <w:p w14:paraId="345E15A4" w14:textId="77777777" w:rsidR="003F117E" w:rsidRDefault="00411152" w:rsidP="003F117E">
      <w:pPr>
        <w:pStyle w:val="Text"/>
        <w:spacing w:before="0" w:after="0" w:line="276" w:lineRule="auto"/>
        <w:ind w:left="142" w:hanging="142"/>
        <w:rPr>
          <w:lang w:val="en-US"/>
        </w:rPr>
      </w:pPr>
      <w:r w:rsidRPr="003F117E">
        <w:rPr>
          <w:b/>
        </w:rPr>
        <w:t>6</w:t>
      </w:r>
      <w:r w:rsidR="0050591E">
        <w:rPr>
          <w:b/>
        </w:rPr>
        <w:tab/>
      </w:r>
      <w:r w:rsidR="003F117E" w:rsidRPr="00455588">
        <w:rPr>
          <w:lang w:val="en-US"/>
        </w:rPr>
        <w:t>This is my girlfriend, __</w:t>
      </w:r>
      <w:proofErr w:type="gramStart"/>
      <w:r w:rsidR="003F117E" w:rsidRPr="00455588">
        <w:rPr>
          <w:lang w:val="en-US"/>
        </w:rPr>
        <w:t>_  is</w:t>
      </w:r>
      <w:proofErr w:type="gramEnd"/>
      <w:r w:rsidR="003F117E" w:rsidRPr="00455588">
        <w:rPr>
          <w:lang w:val="en-US"/>
        </w:rPr>
        <w:t xml:space="preserve"> a millionaire.</w:t>
      </w:r>
    </w:p>
    <w:p w14:paraId="16A62D4B" w14:textId="21E3F659" w:rsidR="0050591E" w:rsidRDefault="003F117E" w:rsidP="003F117E">
      <w:pPr>
        <w:pStyle w:val="Text"/>
        <w:spacing w:before="0" w:after="0" w:line="276" w:lineRule="auto"/>
        <w:ind w:left="142" w:hanging="142"/>
      </w:pPr>
      <w:r>
        <w:rPr>
          <w:b/>
        </w:rPr>
        <w:t xml:space="preserve">  </w:t>
      </w:r>
      <w:r w:rsidRPr="00455588">
        <w:rPr>
          <w:lang w:val="en-US"/>
        </w:rPr>
        <w:t xml:space="preserve"> </w:t>
      </w:r>
      <w:proofErr w:type="spellStart"/>
      <w:r>
        <w:rPr>
          <w:lang w:val="en-US"/>
        </w:rPr>
        <w:t>a</w:t>
      </w:r>
      <w:proofErr w:type="spellEnd"/>
      <w:r w:rsidRPr="00455588">
        <w:rPr>
          <w:lang w:val="en-US"/>
        </w:rPr>
        <w:t xml:space="preserve"> which       b who</w:t>
      </w:r>
    </w:p>
    <w:p w14:paraId="50385D7B" w14:textId="77777777" w:rsidR="003F117E" w:rsidRDefault="000F460C" w:rsidP="003F117E">
      <w:pPr>
        <w:pStyle w:val="Text"/>
        <w:spacing w:before="0" w:after="0" w:line="276" w:lineRule="auto"/>
        <w:ind w:left="142" w:hanging="142"/>
        <w:rPr>
          <w:lang w:val="en-US"/>
        </w:rPr>
      </w:pPr>
      <w:r>
        <w:rPr>
          <w:b/>
        </w:rPr>
        <w:t>7</w:t>
      </w:r>
      <w:r>
        <w:rPr>
          <w:b/>
        </w:rPr>
        <w:tab/>
      </w:r>
      <w:r w:rsidR="003F117E" w:rsidRPr="00455588">
        <w:rPr>
          <w:lang w:val="en-US"/>
        </w:rPr>
        <w:t xml:space="preserve">We heard something that ___ a rat. </w:t>
      </w:r>
    </w:p>
    <w:p w14:paraId="0024526B" w14:textId="391C46C7" w:rsidR="000F460C" w:rsidRDefault="003F117E" w:rsidP="003F117E">
      <w:pPr>
        <w:pStyle w:val="Text"/>
        <w:spacing w:before="0" w:after="0" w:line="276" w:lineRule="auto"/>
        <w:ind w:left="142" w:hanging="142"/>
      </w:pPr>
      <w:r>
        <w:rPr>
          <w:b/>
        </w:rPr>
        <w:t xml:space="preserve">   </w:t>
      </w:r>
      <w:r>
        <w:rPr>
          <w:lang w:val="en-US"/>
        </w:rPr>
        <w:t>a</w:t>
      </w:r>
      <w:r w:rsidRPr="00455588">
        <w:rPr>
          <w:lang w:val="en-US"/>
        </w:rPr>
        <w:t xml:space="preserve"> sounded       b sounded like</w:t>
      </w:r>
    </w:p>
    <w:p w14:paraId="09770951" w14:textId="281FF1EA" w:rsidR="003F117E" w:rsidRDefault="00F15219" w:rsidP="003F117E">
      <w:pPr>
        <w:pStyle w:val="Text"/>
        <w:spacing w:before="0" w:after="0" w:line="276" w:lineRule="auto"/>
        <w:ind w:left="142" w:hanging="142"/>
        <w:rPr>
          <w:lang w:val="en-US"/>
        </w:rPr>
      </w:pPr>
      <w:r>
        <w:rPr>
          <w:b/>
        </w:rPr>
        <w:t>8</w:t>
      </w:r>
      <w:r w:rsidR="003F117E">
        <w:rPr>
          <w:lang w:val="en-US"/>
        </w:rPr>
        <w:t xml:space="preserve"> </w:t>
      </w:r>
      <w:r w:rsidR="003F117E" w:rsidRPr="00455588">
        <w:rPr>
          <w:lang w:val="en-US"/>
        </w:rPr>
        <w:t xml:space="preserve">___ </w:t>
      </w:r>
      <w:r w:rsidR="003F117E">
        <w:rPr>
          <w:lang w:val="en-US"/>
        </w:rPr>
        <w:t xml:space="preserve"> </w:t>
      </w:r>
      <w:r w:rsidR="003F117E" w:rsidRPr="00455588">
        <w:rPr>
          <w:lang w:val="en-US"/>
        </w:rPr>
        <w:t xml:space="preserve"> smoke in this area!</w:t>
      </w:r>
    </w:p>
    <w:p w14:paraId="7D35D2CB" w14:textId="6C874A2A" w:rsidR="003F117E" w:rsidRPr="003F117E" w:rsidRDefault="003F117E" w:rsidP="003F117E">
      <w:pPr>
        <w:pStyle w:val="Text"/>
        <w:spacing w:before="0" w:after="0" w:line="276" w:lineRule="auto"/>
        <w:ind w:left="142" w:hanging="142"/>
        <w:rPr>
          <w:bCs/>
          <w:lang w:val="en-US"/>
        </w:rPr>
      </w:pPr>
      <w:r w:rsidRPr="003F117E">
        <w:rPr>
          <w:bCs/>
        </w:rPr>
        <w:t xml:space="preserve">   </w:t>
      </w:r>
      <w:r>
        <w:rPr>
          <w:bCs/>
        </w:rPr>
        <w:t>a</w:t>
      </w:r>
      <w:r w:rsidRPr="003F117E">
        <w:rPr>
          <w:bCs/>
        </w:rPr>
        <w:t xml:space="preserve"> not smoke        b don’t smoke</w:t>
      </w:r>
    </w:p>
    <w:p w14:paraId="2946E874" w14:textId="1BD03D09" w:rsidR="003F117E" w:rsidRDefault="00843A9A" w:rsidP="003F117E">
      <w:pPr>
        <w:pStyle w:val="Text"/>
        <w:spacing w:before="0" w:after="0" w:line="276" w:lineRule="auto"/>
        <w:ind w:left="142" w:hanging="142"/>
        <w:rPr>
          <w:lang w:val="en-US"/>
        </w:rPr>
      </w:pPr>
      <w:r>
        <w:rPr>
          <w:b/>
        </w:rPr>
        <w:t>9</w:t>
      </w:r>
      <w:r>
        <w:rPr>
          <w:b/>
        </w:rPr>
        <w:tab/>
      </w:r>
      <w:r w:rsidR="003F117E" w:rsidRPr="00455588">
        <w:rPr>
          <w:lang w:val="en-US"/>
        </w:rPr>
        <w:t>You ___ drink so much coffee; it’s bad for your health.</w:t>
      </w:r>
    </w:p>
    <w:p w14:paraId="52AEFF72" w14:textId="4B97C570" w:rsidR="00B143C7" w:rsidRPr="003F117E" w:rsidRDefault="003F117E" w:rsidP="003F117E">
      <w:pPr>
        <w:pStyle w:val="Text"/>
        <w:spacing w:before="0" w:after="0" w:line="276" w:lineRule="auto"/>
        <w:ind w:left="142" w:hanging="142"/>
        <w:rPr>
          <w:bCs/>
          <w:lang w:val="en-US"/>
        </w:rPr>
      </w:pPr>
      <w:r w:rsidRPr="003F117E">
        <w:rPr>
          <w:bCs/>
          <w:lang w:val="en-US"/>
        </w:rPr>
        <w:t xml:space="preserve">  </w:t>
      </w:r>
      <w:r>
        <w:rPr>
          <w:bCs/>
          <w:lang w:val="en-US"/>
        </w:rPr>
        <w:t>a</w:t>
      </w:r>
      <w:r w:rsidRPr="003F117E">
        <w:rPr>
          <w:bCs/>
          <w:lang w:val="en-US"/>
        </w:rPr>
        <w:t xml:space="preserve"> should            </w:t>
      </w:r>
      <w:proofErr w:type="spellStart"/>
      <w:r w:rsidRPr="003F117E">
        <w:rPr>
          <w:bCs/>
          <w:lang w:val="en-US"/>
        </w:rPr>
        <w:t>b</w:t>
      </w:r>
      <w:proofErr w:type="spellEnd"/>
      <w:r w:rsidRPr="003F117E">
        <w:rPr>
          <w:bCs/>
          <w:lang w:val="en-US"/>
        </w:rPr>
        <w:t xml:space="preserve"> shouldn’t</w:t>
      </w:r>
    </w:p>
    <w:p w14:paraId="1E8A9A1D" w14:textId="77777777" w:rsidR="00C11B2E" w:rsidRDefault="00A93117" w:rsidP="00A93117">
      <w:pPr>
        <w:pStyle w:val="ScoreBox"/>
      </w:pPr>
      <w:r>
        <w:t>/8</w:t>
      </w:r>
    </w:p>
    <w:p w14:paraId="46470FB2" w14:textId="77777777" w:rsidR="00C011B4" w:rsidRPr="009B2EDE" w:rsidRDefault="00C011B4" w:rsidP="00A93117">
      <w:pPr>
        <w:pStyle w:val="HeadASection"/>
        <w:rPr>
          <w:sz w:val="20"/>
          <w:szCs w:val="20"/>
        </w:rPr>
      </w:pPr>
      <w:r w:rsidRPr="009B2EDE">
        <w:lastRenderedPageBreak/>
        <w:t>Vocabulary</w:t>
      </w:r>
    </w:p>
    <w:p w14:paraId="2F31EC3E" w14:textId="77777777" w:rsidR="00A66539" w:rsidRDefault="00094BEA" w:rsidP="00A93117">
      <w:pPr>
        <w:pStyle w:val="Rubric"/>
      </w:pPr>
      <w:r>
        <w:t>7</w:t>
      </w:r>
      <w:r w:rsidR="00A93117">
        <w:tab/>
      </w:r>
      <w:r w:rsidR="0047775F">
        <w:t xml:space="preserve">Complete the phrases with </w:t>
      </w:r>
      <w:r w:rsidR="006949CF">
        <w:t xml:space="preserve">the </w:t>
      </w:r>
      <w:r w:rsidR="0047775F">
        <w:t>words in the box</w:t>
      </w:r>
      <w:r w:rsidR="00BB46E1">
        <w:t>.</w:t>
      </w:r>
    </w:p>
    <w:p w14:paraId="2940D26D" w14:textId="3632C068" w:rsidR="00A66539" w:rsidRDefault="00B30305" w:rsidP="00E90416">
      <w:pPr>
        <w:pStyle w:val="WordBox"/>
        <w:ind w:left="0" w:firstLine="0"/>
      </w:pPr>
      <w:proofErr w:type="gramStart"/>
      <w:r>
        <w:t xml:space="preserve">be  </w:t>
      </w:r>
      <w:r w:rsidR="00823255" w:rsidRPr="00455588">
        <w:rPr>
          <w:rFonts w:cs="Arial"/>
          <w:lang w:val="en-US"/>
        </w:rPr>
        <w:t>return</w:t>
      </w:r>
      <w:proofErr w:type="gramEnd"/>
      <w:r w:rsidR="00823255">
        <w:rPr>
          <w:rFonts w:cs="Arial"/>
          <w:lang w:val="en-US"/>
        </w:rPr>
        <w:t xml:space="preserve"> </w:t>
      </w:r>
      <w:r w:rsidR="00823255" w:rsidRPr="00455588">
        <w:rPr>
          <w:rFonts w:cs="Arial"/>
          <w:lang w:val="en-US"/>
        </w:rPr>
        <w:t xml:space="preserve"> bake</w:t>
      </w:r>
      <w:r>
        <w:t xml:space="preserve">  have  </w:t>
      </w:r>
      <w:r w:rsidR="00A93117" w:rsidRPr="0047775F">
        <w:t xml:space="preserve"> </w:t>
      </w:r>
      <w:r w:rsidR="00823255" w:rsidRPr="00455588">
        <w:rPr>
          <w:rFonts w:cs="Arial"/>
          <w:lang w:val="en-US"/>
        </w:rPr>
        <w:t xml:space="preserve">kick </w:t>
      </w:r>
      <w:r w:rsidR="00823255">
        <w:rPr>
          <w:rFonts w:cs="Arial"/>
          <w:lang w:val="en-US"/>
        </w:rPr>
        <w:t xml:space="preserve">  </w:t>
      </w:r>
      <w:r w:rsidR="00A93117" w:rsidRPr="0047775F">
        <w:rPr>
          <w:strike/>
        </w:rPr>
        <w:t>take</w:t>
      </w:r>
      <w:r>
        <w:t xml:space="preserve"> </w:t>
      </w:r>
      <w:r w:rsidR="00A93117" w:rsidRPr="0047775F">
        <w:t xml:space="preserve"> </w:t>
      </w:r>
      <w:r w:rsidR="00823255" w:rsidRPr="00455588">
        <w:rPr>
          <w:rFonts w:cs="Arial"/>
          <w:lang w:val="en-US"/>
        </w:rPr>
        <w:t>order listen</w:t>
      </w:r>
    </w:p>
    <w:p w14:paraId="36D57983" w14:textId="77777777" w:rsidR="00290B3E" w:rsidRPr="00290B3E" w:rsidRDefault="00013F61" w:rsidP="00E90416">
      <w:pPr>
        <w:pStyle w:val="Text"/>
        <w:tabs>
          <w:tab w:val="clear" w:pos="227"/>
          <w:tab w:val="left" w:pos="1134"/>
        </w:tabs>
        <w:spacing w:before="0"/>
        <w:ind w:left="170" w:hanging="170"/>
      </w:pPr>
      <w:r w:rsidRPr="00061396">
        <w:rPr>
          <w:b/>
        </w:rPr>
        <w:t>1</w:t>
      </w:r>
      <w:proofErr w:type="gramStart"/>
      <w:r w:rsidR="00290B3E" w:rsidRPr="00061396">
        <w:rPr>
          <w:b/>
        </w:rPr>
        <w:tab/>
      </w:r>
      <w:r w:rsidR="008726C7" w:rsidRPr="00061396">
        <w:rPr>
          <w:i/>
          <w:u w:val="single"/>
        </w:rPr>
        <w:t xml:space="preserve">  take</w:t>
      </w:r>
      <w:proofErr w:type="gramEnd"/>
      <w:r w:rsidR="00066D53">
        <w:rPr>
          <w:i/>
          <w:u w:val="single"/>
        </w:rPr>
        <w:t xml:space="preserve">  </w:t>
      </w:r>
      <w:r w:rsidR="00A93117">
        <w:rPr>
          <w:i/>
          <w:u w:val="single"/>
        </w:rPr>
        <w:t xml:space="preserve">   </w:t>
      </w:r>
      <w:r w:rsidR="00290B3E" w:rsidRPr="00061396">
        <w:rPr>
          <w:b/>
        </w:rPr>
        <w:tab/>
      </w:r>
      <w:r w:rsidR="008726C7" w:rsidRPr="00061396">
        <w:t>some</w:t>
      </w:r>
      <w:r w:rsidR="00A93117">
        <w:t xml:space="preserve"> </w:t>
      </w:r>
      <w:r w:rsidR="00290B3E" w:rsidRPr="00061396">
        <w:t>time off</w:t>
      </w:r>
      <w:r w:rsidR="00A93117">
        <w:t xml:space="preserve"> </w:t>
      </w:r>
      <w:r w:rsidR="000636EF">
        <w:t>/</w:t>
      </w:r>
      <w:r w:rsidR="00A93117">
        <w:t xml:space="preserve"> </w:t>
      </w:r>
      <w:r w:rsidR="0023359E" w:rsidRPr="00061396">
        <w:t>a break</w:t>
      </w:r>
      <w:r w:rsidR="00A93117">
        <w:t xml:space="preserve"> </w:t>
      </w:r>
      <w:r w:rsidR="000636EF">
        <w:t>/</w:t>
      </w:r>
      <w:r w:rsidR="00A93117">
        <w:t xml:space="preserve"> </w:t>
      </w:r>
      <w:r w:rsidR="00CA5935" w:rsidRPr="00061396">
        <w:t>a picture</w:t>
      </w:r>
    </w:p>
    <w:p w14:paraId="36A36F3B" w14:textId="5921BFB7" w:rsidR="002B22FC" w:rsidRPr="00290B3E" w:rsidRDefault="00013F61" w:rsidP="00E90416">
      <w:pPr>
        <w:pStyle w:val="Text"/>
        <w:tabs>
          <w:tab w:val="clear" w:pos="227"/>
          <w:tab w:val="left" w:pos="142"/>
          <w:tab w:val="left" w:pos="1134"/>
        </w:tabs>
        <w:spacing w:before="0"/>
        <w:ind w:left="1134" w:hanging="1134"/>
      </w:pPr>
      <w:r w:rsidRPr="00061396">
        <w:rPr>
          <w:b/>
        </w:rPr>
        <w:t>2</w:t>
      </w:r>
      <w:r w:rsidR="00A93117">
        <w:rPr>
          <w:b/>
        </w:rPr>
        <w:tab/>
      </w:r>
      <w:r w:rsidR="00066D53" w:rsidRPr="00BF7E4B">
        <w:rPr>
          <w:rStyle w:val="GapFillchr"/>
          <w:b w:val="0"/>
          <w:u w:val="none"/>
        </w:rPr>
        <w:t>________</w:t>
      </w:r>
      <w:r w:rsidR="00066D53">
        <w:rPr>
          <w:rStyle w:val="GapFillchr"/>
          <w:b w:val="0"/>
          <w:u w:val="none"/>
        </w:rPr>
        <w:tab/>
      </w:r>
      <w:r w:rsidR="003F117E" w:rsidRPr="00455588">
        <w:rPr>
          <w:lang w:val="en-US"/>
        </w:rPr>
        <w:t>creative / a good manager</w:t>
      </w:r>
    </w:p>
    <w:p w14:paraId="36EEFFB4" w14:textId="39FD205C" w:rsidR="00CA5935" w:rsidRDefault="00013F61" w:rsidP="00E90416">
      <w:pPr>
        <w:pStyle w:val="Text"/>
        <w:tabs>
          <w:tab w:val="clear" w:pos="227"/>
          <w:tab w:val="left" w:pos="1134"/>
          <w:tab w:val="left" w:pos="1276"/>
        </w:tabs>
        <w:spacing w:before="0"/>
        <w:ind w:left="170" w:hanging="170"/>
      </w:pPr>
      <w:r w:rsidRPr="00061396">
        <w:rPr>
          <w:b/>
        </w:rPr>
        <w:t>3</w:t>
      </w:r>
      <w:r w:rsidR="00CA5935" w:rsidRPr="00061396">
        <w:rPr>
          <w:b/>
        </w:rPr>
        <w:tab/>
      </w:r>
      <w:r w:rsidR="00066D53" w:rsidRPr="00BF7E4B">
        <w:rPr>
          <w:rStyle w:val="GapFillchr"/>
          <w:b w:val="0"/>
          <w:u w:val="none"/>
        </w:rPr>
        <w:t>________</w:t>
      </w:r>
      <w:r w:rsidR="00A93117">
        <w:tab/>
      </w:r>
      <w:r w:rsidR="003F117E" w:rsidRPr="00455588">
        <w:rPr>
          <w:lang w:val="en-US"/>
        </w:rPr>
        <w:t>the ball / the door / his legs</w:t>
      </w:r>
    </w:p>
    <w:p w14:paraId="09D46AFE" w14:textId="76BF735B" w:rsidR="00462E14" w:rsidRDefault="00013F61" w:rsidP="00E90416">
      <w:pPr>
        <w:pStyle w:val="Text"/>
        <w:tabs>
          <w:tab w:val="clear" w:pos="227"/>
          <w:tab w:val="left" w:pos="1134"/>
          <w:tab w:val="left" w:pos="1276"/>
        </w:tabs>
        <w:spacing w:before="0"/>
        <w:ind w:left="170" w:hanging="170"/>
      </w:pPr>
      <w:r w:rsidRPr="005652B5">
        <w:rPr>
          <w:b/>
        </w:rPr>
        <w:t>4</w:t>
      </w:r>
      <w:r w:rsidR="00462E14" w:rsidRPr="005652B5">
        <w:rPr>
          <w:b/>
        </w:rPr>
        <w:tab/>
      </w:r>
      <w:r w:rsidR="00066D53" w:rsidRPr="00BF7E4B">
        <w:rPr>
          <w:rStyle w:val="GapFillchr"/>
          <w:b w:val="0"/>
          <w:u w:val="none"/>
        </w:rPr>
        <w:t>________</w:t>
      </w:r>
      <w:r w:rsidR="00A93117">
        <w:tab/>
      </w:r>
      <w:r w:rsidR="003F117E" w:rsidRPr="00455588">
        <w:rPr>
          <w:lang w:val="en-US"/>
        </w:rPr>
        <w:t>his debt / the favor / the book</w:t>
      </w:r>
    </w:p>
    <w:p w14:paraId="35195A81" w14:textId="1FF1D1AC" w:rsidR="007F088F" w:rsidRDefault="00013F61" w:rsidP="00E90416">
      <w:pPr>
        <w:pStyle w:val="Text"/>
        <w:tabs>
          <w:tab w:val="clear" w:pos="227"/>
          <w:tab w:val="left" w:pos="1134"/>
          <w:tab w:val="left" w:pos="1276"/>
        </w:tabs>
        <w:spacing w:before="0"/>
        <w:ind w:left="170" w:hanging="170"/>
      </w:pPr>
      <w:r w:rsidRPr="005652B5">
        <w:rPr>
          <w:b/>
        </w:rPr>
        <w:t>5</w:t>
      </w:r>
      <w:r w:rsidR="007F088F" w:rsidRPr="005652B5">
        <w:rPr>
          <w:b/>
        </w:rPr>
        <w:tab/>
      </w:r>
      <w:r w:rsidR="00066D53" w:rsidRPr="00BF7E4B">
        <w:rPr>
          <w:rStyle w:val="GapFillchr"/>
          <w:b w:val="0"/>
          <w:u w:val="none"/>
        </w:rPr>
        <w:t>________</w:t>
      </w:r>
      <w:r w:rsidR="00A93117">
        <w:tab/>
      </w:r>
      <w:r w:rsidR="003F117E" w:rsidRPr="00455588">
        <w:rPr>
          <w:lang w:val="en-US"/>
        </w:rPr>
        <w:t>carefully / in silence</w:t>
      </w:r>
    </w:p>
    <w:p w14:paraId="28B1E49A" w14:textId="6C3C1DE7" w:rsidR="008726C7" w:rsidRPr="00290B3E" w:rsidRDefault="00013F61" w:rsidP="00E90416">
      <w:pPr>
        <w:pStyle w:val="Text"/>
        <w:tabs>
          <w:tab w:val="clear" w:pos="227"/>
          <w:tab w:val="left" w:pos="1134"/>
          <w:tab w:val="left" w:pos="1276"/>
        </w:tabs>
        <w:spacing w:before="0"/>
        <w:ind w:left="170" w:hanging="170"/>
      </w:pPr>
      <w:r w:rsidRPr="005652B5">
        <w:rPr>
          <w:b/>
        </w:rPr>
        <w:t>6</w:t>
      </w:r>
      <w:r w:rsidR="008726C7" w:rsidRPr="005652B5">
        <w:rPr>
          <w:b/>
        </w:rPr>
        <w:tab/>
      </w:r>
      <w:r w:rsidR="00066D53" w:rsidRPr="00BF7E4B">
        <w:rPr>
          <w:rStyle w:val="GapFillchr"/>
          <w:b w:val="0"/>
          <w:u w:val="none"/>
        </w:rPr>
        <w:t>________</w:t>
      </w:r>
      <w:r w:rsidR="00A93117">
        <w:tab/>
      </w:r>
      <w:r w:rsidR="003F117E" w:rsidRPr="00455588">
        <w:rPr>
          <w:lang w:val="en-US"/>
        </w:rPr>
        <w:t>a shower / lunch / clear goals</w:t>
      </w:r>
    </w:p>
    <w:p w14:paraId="4B9BA456" w14:textId="53AD0588" w:rsidR="007D7851" w:rsidRDefault="00013F61" w:rsidP="00E90416">
      <w:pPr>
        <w:pStyle w:val="Text"/>
        <w:tabs>
          <w:tab w:val="clear" w:pos="227"/>
          <w:tab w:val="left" w:pos="1134"/>
          <w:tab w:val="left" w:pos="1276"/>
        </w:tabs>
        <w:spacing w:before="0"/>
        <w:ind w:left="170" w:hanging="170"/>
      </w:pPr>
      <w:r w:rsidRPr="00A34566">
        <w:rPr>
          <w:b/>
        </w:rPr>
        <w:t>7</w:t>
      </w:r>
      <w:r w:rsidR="007D7851" w:rsidRPr="00A34566">
        <w:rPr>
          <w:b/>
        </w:rPr>
        <w:tab/>
      </w:r>
      <w:r w:rsidR="00066D53" w:rsidRPr="00BF7E4B">
        <w:rPr>
          <w:rStyle w:val="GapFillchr"/>
          <w:b w:val="0"/>
          <w:u w:val="none"/>
        </w:rPr>
        <w:t>________</w:t>
      </w:r>
      <w:r w:rsidR="00A93117">
        <w:tab/>
      </w:r>
      <w:r w:rsidR="00823255" w:rsidRPr="00455588">
        <w:rPr>
          <w:lang w:val="en-US"/>
        </w:rPr>
        <w:t>a cake / bread / biscuits</w:t>
      </w:r>
    </w:p>
    <w:p w14:paraId="2CFC6085" w14:textId="68A4F7AE" w:rsidR="008726C7" w:rsidRDefault="00013F61" w:rsidP="00E90416">
      <w:pPr>
        <w:pStyle w:val="Text"/>
        <w:tabs>
          <w:tab w:val="clear" w:pos="227"/>
          <w:tab w:val="left" w:pos="1134"/>
          <w:tab w:val="left" w:pos="1276"/>
        </w:tabs>
        <w:spacing w:before="0"/>
        <w:ind w:left="170" w:hanging="170"/>
      </w:pPr>
      <w:r w:rsidRPr="005652B5">
        <w:rPr>
          <w:b/>
        </w:rPr>
        <w:t>8</w:t>
      </w:r>
      <w:r w:rsidR="008726C7" w:rsidRPr="005652B5">
        <w:rPr>
          <w:b/>
        </w:rPr>
        <w:tab/>
      </w:r>
      <w:r w:rsidR="00066D53" w:rsidRPr="00BF7E4B">
        <w:rPr>
          <w:rStyle w:val="GapFillchr"/>
          <w:b w:val="0"/>
          <w:u w:val="none"/>
        </w:rPr>
        <w:t>________</w:t>
      </w:r>
      <w:r w:rsidR="00A93117">
        <w:tab/>
      </w:r>
      <w:r w:rsidR="00823255" w:rsidRPr="00455588">
        <w:rPr>
          <w:lang w:val="en-US"/>
        </w:rPr>
        <w:t>pizza / fast food</w:t>
      </w:r>
    </w:p>
    <w:p w14:paraId="690F89A8" w14:textId="77777777" w:rsidR="003D53A6" w:rsidRDefault="00A93117" w:rsidP="00A93117">
      <w:pPr>
        <w:pStyle w:val="ScoreBox"/>
      </w:pPr>
      <w:r>
        <w:t>/7</w:t>
      </w:r>
    </w:p>
    <w:p w14:paraId="597F41DB" w14:textId="17A22986" w:rsidR="000063EA" w:rsidRDefault="00094BEA" w:rsidP="00D46999">
      <w:pPr>
        <w:pStyle w:val="Rubric"/>
        <w:ind w:left="0" w:firstLine="0"/>
      </w:pPr>
      <w:r>
        <w:t>8</w:t>
      </w:r>
      <w:r w:rsidR="00D46999">
        <w:t xml:space="preserve"> </w:t>
      </w:r>
      <w:r w:rsidR="001602C9">
        <w:t>Choose</w:t>
      </w:r>
      <w:r w:rsidR="006C488E">
        <w:t xml:space="preserve"> the correct alternative</w:t>
      </w:r>
      <w:r w:rsidR="001602C9">
        <w:t>s</w:t>
      </w:r>
      <w:r w:rsidR="006C488E">
        <w:t>.</w:t>
      </w:r>
    </w:p>
    <w:p w14:paraId="4B305CC4" w14:textId="77777777" w:rsidR="00823255" w:rsidRDefault="0067667F" w:rsidP="00823255">
      <w:pPr>
        <w:pStyle w:val="Text"/>
        <w:spacing w:before="0" w:after="0" w:line="276" w:lineRule="auto"/>
        <w:ind w:left="142" w:hanging="142"/>
      </w:pPr>
      <w:r>
        <w:rPr>
          <w:b/>
        </w:rPr>
        <w:t>1</w:t>
      </w:r>
      <w:r w:rsidR="006C488E">
        <w:rPr>
          <w:b/>
        </w:rPr>
        <w:tab/>
      </w:r>
      <w:r w:rsidR="00791099">
        <w:t xml:space="preserve">Were you </w:t>
      </w:r>
      <w:r>
        <w:rPr>
          <w:i/>
        </w:rPr>
        <w:t>angry</w:t>
      </w:r>
      <w:r w:rsidR="00441B31">
        <w:rPr>
          <w:i/>
        </w:rPr>
        <w:t xml:space="preserve"> </w:t>
      </w:r>
      <w:r w:rsidR="000636EF" w:rsidRPr="007B3973">
        <w:t>/</w:t>
      </w:r>
      <w:r w:rsidR="00441B31">
        <w:t xml:space="preserve"> </w:t>
      </w:r>
      <w:r w:rsidRPr="0067667F">
        <w:rPr>
          <w:i/>
          <w:u w:val="single"/>
        </w:rPr>
        <w:t>happy</w:t>
      </w:r>
      <w:r w:rsidR="00441B31">
        <w:rPr>
          <w:i/>
          <w:u w:val="single"/>
        </w:rPr>
        <w:t xml:space="preserve"> </w:t>
      </w:r>
      <w:r>
        <w:t>when you won</w:t>
      </w:r>
      <w:r w:rsidR="0081690D">
        <w:t xml:space="preserve"> the race</w:t>
      </w:r>
      <w:r>
        <w:t>?</w:t>
      </w:r>
    </w:p>
    <w:p w14:paraId="0AA61420" w14:textId="77777777" w:rsidR="00823255" w:rsidRDefault="00061037" w:rsidP="00823255">
      <w:pPr>
        <w:pStyle w:val="Text"/>
        <w:spacing w:before="0" w:after="0" w:line="276" w:lineRule="auto"/>
        <w:ind w:left="142" w:hanging="142"/>
        <w:rPr>
          <w:i/>
          <w:iCs/>
          <w:lang w:val="en-US"/>
        </w:rPr>
      </w:pPr>
      <w:r w:rsidRPr="00B56A57">
        <w:rPr>
          <w:b/>
        </w:rPr>
        <w:t>2</w:t>
      </w:r>
      <w:r w:rsidR="003F79BF" w:rsidRPr="00B56A57">
        <w:rPr>
          <w:b/>
        </w:rPr>
        <w:tab/>
      </w:r>
      <w:r w:rsidR="00823255" w:rsidRPr="00455588">
        <w:rPr>
          <w:lang w:val="en-US"/>
        </w:rPr>
        <w:t xml:space="preserve">Because of family problems, he had to take </w:t>
      </w:r>
      <w:r w:rsidR="00823255" w:rsidRPr="00455588">
        <w:rPr>
          <w:i/>
          <w:iCs/>
          <w:lang w:val="en-US"/>
        </w:rPr>
        <w:t>time off / care of.</w:t>
      </w:r>
    </w:p>
    <w:p w14:paraId="48ABEE4A" w14:textId="77777777" w:rsidR="00823255" w:rsidRDefault="003F79BF" w:rsidP="00823255">
      <w:pPr>
        <w:pStyle w:val="Text"/>
        <w:spacing w:before="0" w:after="0" w:line="276" w:lineRule="auto"/>
        <w:ind w:left="142" w:hanging="142"/>
      </w:pPr>
      <w:r>
        <w:rPr>
          <w:b/>
        </w:rPr>
        <w:t>3</w:t>
      </w:r>
      <w:r w:rsidR="00271774">
        <w:rPr>
          <w:b/>
        </w:rPr>
        <w:tab/>
      </w:r>
      <w:r w:rsidR="00823255" w:rsidRPr="00455588">
        <w:rPr>
          <w:lang w:val="en-US"/>
        </w:rPr>
        <w:t xml:space="preserve">Nazim can’t cook, so he </w:t>
      </w:r>
      <w:r w:rsidR="00823255" w:rsidRPr="00455588">
        <w:rPr>
          <w:i/>
          <w:iCs/>
          <w:lang w:val="en-US"/>
        </w:rPr>
        <w:t>orders / goes</w:t>
      </w:r>
      <w:r w:rsidR="00823255" w:rsidRPr="00455588">
        <w:rPr>
          <w:lang w:val="en-US"/>
        </w:rPr>
        <w:t xml:space="preserve"> a takeaway every day.</w:t>
      </w:r>
    </w:p>
    <w:p w14:paraId="73317C0F" w14:textId="6E6F8E1D" w:rsidR="0067667F" w:rsidRPr="004009A1" w:rsidRDefault="00271774" w:rsidP="00823255">
      <w:pPr>
        <w:pStyle w:val="Text"/>
        <w:spacing w:before="0" w:after="0" w:line="276" w:lineRule="auto"/>
        <w:ind w:left="142" w:hanging="142"/>
      </w:pPr>
      <w:r>
        <w:rPr>
          <w:b/>
        </w:rPr>
        <w:t>4</w:t>
      </w:r>
      <w:r w:rsidR="0067667F">
        <w:rPr>
          <w:b/>
        </w:rPr>
        <w:tab/>
      </w:r>
      <w:r w:rsidR="00823255" w:rsidRPr="00455588">
        <w:rPr>
          <w:lang w:val="en-US"/>
        </w:rPr>
        <w:t xml:space="preserve">Consumers are really </w:t>
      </w:r>
      <w:r w:rsidR="00823255" w:rsidRPr="00455588">
        <w:rPr>
          <w:i/>
          <w:iCs/>
          <w:lang w:val="en-US"/>
        </w:rPr>
        <w:t>nervous / relaxed</w:t>
      </w:r>
      <w:r w:rsidR="00823255" w:rsidRPr="00455588">
        <w:rPr>
          <w:lang w:val="en-US"/>
        </w:rPr>
        <w:t xml:space="preserve"> about the future.</w:t>
      </w:r>
    </w:p>
    <w:p w14:paraId="105015F8" w14:textId="77777777" w:rsidR="00823255" w:rsidRDefault="003F79BF" w:rsidP="00823255">
      <w:pPr>
        <w:pStyle w:val="Text"/>
        <w:spacing w:before="0" w:after="0" w:line="276" w:lineRule="auto"/>
        <w:ind w:left="142" w:hanging="142"/>
        <w:rPr>
          <w:lang w:val="en-US"/>
        </w:rPr>
      </w:pPr>
      <w:r w:rsidRPr="005652B5">
        <w:rPr>
          <w:b/>
        </w:rPr>
        <w:t>5</w:t>
      </w:r>
      <w:r w:rsidRPr="005652B5">
        <w:rPr>
          <w:b/>
        </w:rPr>
        <w:tab/>
      </w:r>
      <w:r w:rsidR="00823255" w:rsidRPr="00455588">
        <w:rPr>
          <w:lang w:val="en-US"/>
        </w:rPr>
        <w:t xml:space="preserve">Small </w:t>
      </w:r>
      <w:r w:rsidR="00823255" w:rsidRPr="00455588">
        <w:rPr>
          <w:i/>
          <w:iCs/>
          <w:lang w:val="en-US"/>
        </w:rPr>
        <w:t>chillis / cereals</w:t>
      </w:r>
      <w:r w:rsidR="00823255" w:rsidRPr="00455588">
        <w:rPr>
          <w:lang w:val="en-US"/>
        </w:rPr>
        <w:t xml:space="preserve"> are more spicy than large ones.</w:t>
      </w:r>
    </w:p>
    <w:p w14:paraId="3098810A" w14:textId="6B6785FC" w:rsidR="00612F7F" w:rsidRPr="00823255" w:rsidRDefault="00612F7F" w:rsidP="00823255">
      <w:pPr>
        <w:pStyle w:val="Text"/>
        <w:spacing w:before="0" w:after="0" w:line="276" w:lineRule="auto"/>
        <w:ind w:left="142" w:hanging="142"/>
        <w:rPr>
          <w:i/>
        </w:rPr>
      </w:pPr>
      <w:r w:rsidRPr="00061396">
        <w:rPr>
          <w:b/>
        </w:rPr>
        <w:t>6</w:t>
      </w:r>
      <w:r w:rsidRPr="00061396">
        <w:rPr>
          <w:b/>
        </w:rPr>
        <w:tab/>
      </w:r>
      <w:r w:rsidR="00823255" w:rsidRPr="00455588">
        <w:rPr>
          <w:lang w:val="en-US"/>
        </w:rPr>
        <w:t xml:space="preserve">I’m tired of the hustle and bustle of the city and have decided to go to a </w:t>
      </w:r>
      <w:r w:rsidR="00823255" w:rsidRPr="00455588">
        <w:rPr>
          <w:i/>
          <w:iCs/>
          <w:lang w:val="en-US"/>
        </w:rPr>
        <w:t>peaceful / popular</w:t>
      </w:r>
      <w:r w:rsidR="00823255" w:rsidRPr="00455588">
        <w:rPr>
          <w:lang w:val="en-US"/>
        </w:rPr>
        <w:t xml:space="preserve"> place.</w:t>
      </w:r>
    </w:p>
    <w:p w14:paraId="659B3831" w14:textId="3ED2675A" w:rsidR="00501507" w:rsidRDefault="00501507" w:rsidP="00823255">
      <w:pPr>
        <w:pStyle w:val="Text"/>
        <w:spacing w:before="0" w:after="0" w:line="276" w:lineRule="auto"/>
        <w:ind w:left="142" w:hanging="142"/>
      </w:pPr>
      <w:r w:rsidRPr="005652B5">
        <w:rPr>
          <w:b/>
        </w:rPr>
        <w:t>7</w:t>
      </w:r>
      <w:r w:rsidRPr="005652B5">
        <w:rPr>
          <w:b/>
        </w:rPr>
        <w:tab/>
      </w:r>
      <w:r w:rsidR="00823255" w:rsidRPr="00455588">
        <w:rPr>
          <w:lang w:val="en-US"/>
        </w:rPr>
        <w:t xml:space="preserve">Invite a friend to the party, and have </w:t>
      </w:r>
      <w:r w:rsidR="00823255" w:rsidRPr="00455588">
        <w:rPr>
          <w:i/>
          <w:iCs/>
          <w:lang w:val="en-US"/>
        </w:rPr>
        <w:t>fun / fan!</w:t>
      </w:r>
    </w:p>
    <w:p w14:paraId="0EC7AEA8" w14:textId="1941270A" w:rsidR="00DC015F" w:rsidRDefault="00DC015F" w:rsidP="00823255">
      <w:pPr>
        <w:pStyle w:val="Text"/>
        <w:spacing w:before="0" w:after="0" w:line="276" w:lineRule="auto"/>
        <w:ind w:left="142" w:hanging="142"/>
      </w:pPr>
      <w:r w:rsidRPr="00A34566">
        <w:rPr>
          <w:b/>
        </w:rPr>
        <w:t>8</w:t>
      </w:r>
      <w:r w:rsidRPr="00A34566">
        <w:rPr>
          <w:b/>
        </w:rPr>
        <w:tab/>
      </w:r>
      <w:r w:rsidR="00823255" w:rsidRPr="00455588">
        <w:rPr>
          <w:lang w:val="en-US"/>
        </w:rPr>
        <w:t xml:space="preserve">The football </w:t>
      </w:r>
      <w:r w:rsidR="00823255" w:rsidRPr="00455588">
        <w:rPr>
          <w:i/>
          <w:iCs/>
          <w:lang w:val="en-US"/>
        </w:rPr>
        <w:t>pitch / court</w:t>
      </w:r>
      <w:r w:rsidR="00823255" w:rsidRPr="00455588">
        <w:rPr>
          <w:lang w:val="en-US"/>
        </w:rPr>
        <w:t xml:space="preserve"> was absolutely </w:t>
      </w:r>
      <w:proofErr w:type="gramStart"/>
      <w:r w:rsidR="00823255" w:rsidRPr="00455588">
        <w:rPr>
          <w:lang w:val="en-US"/>
        </w:rPr>
        <w:t>sodden</w:t>
      </w:r>
      <w:proofErr w:type="gramEnd"/>
      <w:r w:rsidR="00823255" w:rsidRPr="00455588">
        <w:rPr>
          <w:lang w:val="en-US"/>
        </w:rPr>
        <w:t>.</w:t>
      </w:r>
    </w:p>
    <w:p w14:paraId="1D842A5E" w14:textId="77777777" w:rsidR="00441B31" w:rsidRDefault="00441B31" w:rsidP="00441B31">
      <w:pPr>
        <w:pStyle w:val="ScoreBox"/>
      </w:pPr>
      <w:r>
        <w:t>/7</w:t>
      </w:r>
    </w:p>
    <w:p w14:paraId="725A08A0" w14:textId="77777777" w:rsidR="00537A18" w:rsidRDefault="00094BEA" w:rsidP="00441B31">
      <w:pPr>
        <w:pStyle w:val="Rubric"/>
      </w:pPr>
      <w:r>
        <w:t>9</w:t>
      </w:r>
      <w:r w:rsidR="00441B31">
        <w:tab/>
      </w:r>
      <w:r w:rsidR="0047775F">
        <w:t>Complete each sentence with a phrase in the box</w:t>
      </w:r>
      <w:r w:rsidR="00537A18">
        <w:t>.</w:t>
      </w:r>
      <w:r w:rsidR="009E42A9">
        <w:t xml:space="preserve"> There are five extra </w:t>
      </w:r>
      <w:r w:rsidR="000914B0">
        <w:t>phrases</w:t>
      </w:r>
      <w:r w:rsidR="009E42A9">
        <w:t>.</w:t>
      </w:r>
    </w:p>
    <w:p w14:paraId="69938848" w14:textId="6945B732" w:rsidR="000F3271" w:rsidRDefault="00441B31" w:rsidP="00E90416">
      <w:pPr>
        <w:pStyle w:val="WordBox"/>
        <w:ind w:left="0" w:firstLine="0"/>
      </w:pPr>
      <w:r>
        <w:t xml:space="preserve">a double room     </w:t>
      </w:r>
      <w:r w:rsidR="000F3271">
        <w:t xml:space="preserve">set the date </w:t>
      </w:r>
      <w:r w:rsidR="00A140DB">
        <w:t xml:space="preserve">     </w:t>
      </w:r>
      <w:r w:rsidR="000F3271">
        <w:t>fizzy drinks</w:t>
      </w:r>
      <w:r>
        <w:t xml:space="preserve">     </w:t>
      </w:r>
      <w:r w:rsidRPr="00AD6E63">
        <w:rPr>
          <w:strike/>
        </w:rPr>
        <w:t>how long</w:t>
      </w:r>
      <w:r w:rsidR="00A140DB" w:rsidRPr="00A140DB">
        <w:t xml:space="preserve">    </w:t>
      </w:r>
      <w:r w:rsidR="000F3271">
        <w:t xml:space="preserve">  </w:t>
      </w:r>
      <w:r w:rsidR="00A140DB" w:rsidRPr="00A140DB">
        <w:t xml:space="preserve"> </w:t>
      </w:r>
      <w:proofErr w:type="spellStart"/>
      <w:r w:rsidR="000F3271" w:rsidRPr="00455588">
        <w:rPr>
          <w:rFonts w:cs="Arial"/>
          <w:lang w:val="en-US"/>
        </w:rPr>
        <w:t>telesales</w:t>
      </w:r>
      <w:proofErr w:type="spellEnd"/>
      <w:r w:rsidR="000F3271" w:rsidRPr="00455588">
        <w:rPr>
          <w:rFonts w:cs="Arial"/>
          <w:lang w:val="en-US"/>
        </w:rPr>
        <w:t xml:space="preserve"> </w:t>
      </w:r>
      <w:r w:rsidR="000F3271" w:rsidRPr="000F3271">
        <w:rPr>
          <w:rFonts w:cs="Arial"/>
          <w:lang w:val="en-US"/>
        </w:rPr>
        <w:t>agents</w:t>
      </w:r>
      <w:r w:rsidR="000F3271" w:rsidRPr="00455588">
        <w:rPr>
          <w:rFonts w:cs="Arial"/>
          <w:lang w:val="en-US"/>
        </w:rPr>
        <w:t xml:space="preserve"> </w:t>
      </w:r>
      <w:r w:rsidR="000F3271">
        <w:rPr>
          <w:rFonts w:cs="Arial"/>
          <w:lang w:val="en-US"/>
        </w:rPr>
        <w:t xml:space="preserve">      </w:t>
      </w:r>
      <w:r w:rsidR="00A140DB">
        <w:t xml:space="preserve">prepare     </w:t>
      </w:r>
      <w:r w:rsidR="000F3271">
        <w:t>contact</w:t>
      </w:r>
      <w:r w:rsidR="00A140DB">
        <w:t xml:space="preserve">    </w:t>
      </w:r>
      <w:r w:rsidR="000F3271">
        <w:t xml:space="preserve">   </w:t>
      </w:r>
      <w:r>
        <w:t xml:space="preserve">room service  </w:t>
      </w:r>
      <w:r w:rsidR="000F3271">
        <w:t xml:space="preserve">   </w:t>
      </w:r>
      <w:r>
        <w:t xml:space="preserve">   </w:t>
      </w:r>
      <w:r w:rsidRPr="008E3D08">
        <w:t>book</w:t>
      </w:r>
      <w:r w:rsidR="00A140DB">
        <w:t xml:space="preserve">     </w:t>
      </w:r>
    </w:p>
    <w:p w14:paraId="0309CFF9" w14:textId="3A89CFF5" w:rsidR="00537A18" w:rsidRDefault="000F3271" w:rsidP="00E90416">
      <w:pPr>
        <w:pStyle w:val="WordBox"/>
        <w:ind w:left="0" w:firstLine="0"/>
      </w:pPr>
      <w:r>
        <w:t>bed and breakfast</w:t>
      </w:r>
      <w:r w:rsidR="00A140DB">
        <w:t xml:space="preserve">    </w:t>
      </w:r>
      <w:r>
        <w:t xml:space="preserve">    street markets</w:t>
      </w:r>
      <w:r w:rsidR="00441B31">
        <w:t xml:space="preserve">     whose</w:t>
      </w:r>
    </w:p>
    <w:p w14:paraId="62BAEEAB" w14:textId="77777777" w:rsidR="000F3271" w:rsidRDefault="00537A18" w:rsidP="000F3271">
      <w:pPr>
        <w:pStyle w:val="Text"/>
        <w:spacing w:before="0" w:after="0" w:line="276" w:lineRule="auto"/>
        <w:ind w:left="170" w:hanging="170"/>
      </w:pPr>
      <w:r w:rsidRPr="00061396">
        <w:rPr>
          <w:b/>
        </w:rPr>
        <w:t>1</w:t>
      </w:r>
      <w:r w:rsidRPr="00061396">
        <w:rPr>
          <w:b/>
        </w:rPr>
        <w:tab/>
      </w:r>
      <w:r w:rsidR="007D6C6D" w:rsidRPr="00061396">
        <w:rPr>
          <w:i/>
          <w:u w:val="single"/>
        </w:rPr>
        <w:t xml:space="preserve">  </w:t>
      </w:r>
      <w:r w:rsidR="00A140DB">
        <w:rPr>
          <w:i/>
          <w:u w:val="single"/>
        </w:rPr>
        <w:t xml:space="preserve">   </w:t>
      </w:r>
      <w:r w:rsidR="007D6C6D" w:rsidRPr="00061396">
        <w:rPr>
          <w:i/>
          <w:u w:val="single"/>
        </w:rPr>
        <w:t xml:space="preserve"> How long </w:t>
      </w:r>
      <w:r w:rsidR="00A140DB">
        <w:rPr>
          <w:i/>
          <w:u w:val="single"/>
        </w:rPr>
        <w:t xml:space="preserve">    </w:t>
      </w:r>
      <w:r w:rsidR="007D6C6D" w:rsidRPr="00061396">
        <w:rPr>
          <w:i/>
          <w:u w:val="single"/>
        </w:rPr>
        <w:t xml:space="preserve">  </w:t>
      </w:r>
      <w:r w:rsidR="00A140DB" w:rsidRPr="00A140DB">
        <w:rPr>
          <w:i/>
        </w:rPr>
        <w:t xml:space="preserve"> </w:t>
      </w:r>
      <w:r w:rsidR="007D6C6D" w:rsidRPr="00061396">
        <w:t>have you worked for that company?</w:t>
      </w:r>
    </w:p>
    <w:p w14:paraId="4E98AFA4" w14:textId="4878F0CE" w:rsidR="000F3271" w:rsidRPr="000F3271" w:rsidRDefault="00C8219F" w:rsidP="000F3271">
      <w:pPr>
        <w:pStyle w:val="Text"/>
        <w:spacing w:before="0" w:after="0" w:line="276" w:lineRule="auto"/>
        <w:ind w:left="170" w:hanging="170"/>
      </w:pPr>
      <w:r w:rsidRPr="005652B5">
        <w:rPr>
          <w:b/>
        </w:rPr>
        <w:t>2</w:t>
      </w:r>
      <w:r w:rsidR="00537A18" w:rsidRPr="005652B5">
        <w:rPr>
          <w:b/>
        </w:rPr>
        <w:tab/>
      </w:r>
      <w:r w:rsidR="000F3271" w:rsidRPr="00455588">
        <w:rPr>
          <w:lang w:val="en-US"/>
        </w:rPr>
        <w:t xml:space="preserve">The agency is working closely with </w:t>
      </w:r>
      <w:r w:rsidR="000F3271" w:rsidRPr="006C3039">
        <w:t>____________</w:t>
      </w:r>
      <w:r w:rsidR="000F3271">
        <w:t xml:space="preserve"> </w:t>
      </w:r>
      <w:r w:rsidR="000F3271" w:rsidRPr="00455588">
        <w:rPr>
          <w:lang w:val="en-US"/>
        </w:rPr>
        <w:t>to ensure efficient service for customers.</w:t>
      </w:r>
    </w:p>
    <w:p w14:paraId="3CA4A71F" w14:textId="3FFB5EC9" w:rsidR="000F3271" w:rsidRDefault="000F3271" w:rsidP="000F3271">
      <w:pPr>
        <w:pStyle w:val="Text"/>
        <w:spacing w:before="0" w:after="0" w:line="276" w:lineRule="auto"/>
        <w:rPr>
          <w:lang w:val="en-US"/>
        </w:rPr>
      </w:pPr>
      <w:r w:rsidRPr="000F3271">
        <w:rPr>
          <w:b/>
          <w:bCs/>
        </w:rPr>
        <w:t>3</w:t>
      </w:r>
      <w:r>
        <w:t xml:space="preserve"> </w:t>
      </w:r>
      <w:r w:rsidRPr="00455588">
        <w:rPr>
          <w:lang w:val="en-US"/>
        </w:rPr>
        <w:t xml:space="preserve">Have the judge </w:t>
      </w:r>
      <w:r w:rsidRPr="006C3039">
        <w:t>____________</w:t>
      </w:r>
      <w:r>
        <w:t xml:space="preserve"> </w:t>
      </w:r>
      <w:r w:rsidRPr="00455588">
        <w:rPr>
          <w:lang w:val="en-US"/>
        </w:rPr>
        <w:t>for the trial?</w:t>
      </w:r>
    </w:p>
    <w:p w14:paraId="3B8211EC" w14:textId="4170789E" w:rsidR="000F3271" w:rsidRPr="00455588" w:rsidRDefault="000F3271" w:rsidP="000F3271">
      <w:pPr>
        <w:spacing w:before="0" w:after="0" w:line="276" w:lineRule="auto"/>
        <w:jc w:val="both"/>
        <w:rPr>
          <w:rFonts w:ascii="Arial" w:hAnsi="Arial" w:cs="Arial"/>
          <w:sz w:val="18"/>
          <w:szCs w:val="18"/>
          <w:lang w:val="en-US"/>
        </w:rPr>
      </w:pPr>
      <w:r w:rsidRPr="000F3271">
        <w:rPr>
          <w:rFonts w:ascii="Arial" w:hAnsi="Arial" w:cs="Arial"/>
          <w:b/>
          <w:bCs/>
          <w:sz w:val="18"/>
          <w:szCs w:val="18"/>
          <w:lang w:val="en-US"/>
        </w:rPr>
        <w:t>4</w:t>
      </w:r>
      <w:r>
        <w:rPr>
          <w:rFonts w:ascii="Arial" w:hAnsi="Arial" w:cs="Arial"/>
          <w:sz w:val="18"/>
          <w:szCs w:val="18"/>
          <w:lang w:val="en-US"/>
        </w:rPr>
        <w:t xml:space="preserve"> </w:t>
      </w:r>
      <w:r w:rsidRPr="00455588">
        <w:rPr>
          <w:rFonts w:ascii="Arial" w:hAnsi="Arial" w:cs="Arial"/>
          <w:sz w:val="18"/>
          <w:szCs w:val="18"/>
          <w:lang w:val="en-US"/>
        </w:rPr>
        <w:t xml:space="preserve">I tried to </w:t>
      </w:r>
      <w:r w:rsidRPr="006C3039">
        <w:t>____________</w:t>
      </w:r>
      <w:r>
        <w:t xml:space="preserve"> </w:t>
      </w:r>
      <w:r w:rsidRPr="00455588">
        <w:rPr>
          <w:rFonts w:ascii="Arial" w:hAnsi="Arial" w:cs="Arial"/>
          <w:sz w:val="18"/>
          <w:szCs w:val="18"/>
          <w:lang w:val="en-US"/>
        </w:rPr>
        <w:t>my old friends, but they weren’t in Tashkent.</w:t>
      </w:r>
    </w:p>
    <w:p w14:paraId="44B47932" w14:textId="253FA965" w:rsidR="000F3271" w:rsidRPr="00455588" w:rsidRDefault="000F3271" w:rsidP="000F3271">
      <w:pPr>
        <w:spacing w:before="0" w:after="0" w:line="276" w:lineRule="auto"/>
        <w:jc w:val="both"/>
        <w:rPr>
          <w:rFonts w:ascii="Arial" w:hAnsi="Arial" w:cs="Arial"/>
          <w:sz w:val="18"/>
          <w:szCs w:val="18"/>
          <w:lang w:val="en-US"/>
        </w:rPr>
      </w:pPr>
      <w:r w:rsidRPr="000F3271">
        <w:rPr>
          <w:rFonts w:ascii="Arial" w:hAnsi="Arial" w:cs="Arial"/>
          <w:b/>
          <w:bCs/>
          <w:sz w:val="18"/>
          <w:szCs w:val="18"/>
          <w:lang w:val="en-US"/>
        </w:rPr>
        <w:t>5</w:t>
      </w:r>
      <w:r>
        <w:rPr>
          <w:rFonts w:ascii="Arial" w:hAnsi="Arial" w:cs="Arial"/>
          <w:sz w:val="18"/>
          <w:szCs w:val="18"/>
          <w:lang w:val="en-US"/>
        </w:rPr>
        <w:t xml:space="preserve"> </w:t>
      </w:r>
      <w:r w:rsidRPr="00455588">
        <w:rPr>
          <w:rFonts w:ascii="Arial" w:hAnsi="Arial" w:cs="Arial"/>
          <w:sz w:val="18"/>
          <w:szCs w:val="18"/>
          <w:lang w:val="en-US"/>
        </w:rPr>
        <w:t xml:space="preserve">Can you recommend a good </w:t>
      </w:r>
      <w:r w:rsidRPr="006C3039">
        <w:t>____________</w:t>
      </w:r>
      <w:r>
        <w:t xml:space="preserve"> </w:t>
      </w:r>
      <w:r w:rsidRPr="00455588">
        <w:rPr>
          <w:rFonts w:ascii="Arial" w:hAnsi="Arial" w:cs="Arial"/>
          <w:sz w:val="18"/>
          <w:szCs w:val="18"/>
          <w:lang w:val="en-US"/>
        </w:rPr>
        <w:t>near Brighton?</w:t>
      </w:r>
    </w:p>
    <w:p w14:paraId="04B2F62D" w14:textId="77694E66" w:rsidR="000F3271" w:rsidRPr="00455588" w:rsidRDefault="000F3271" w:rsidP="000F3271">
      <w:pPr>
        <w:spacing w:before="0" w:after="0" w:line="276" w:lineRule="auto"/>
        <w:jc w:val="both"/>
        <w:rPr>
          <w:rFonts w:ascii="Arial" w:hAnsi="Arial" w:cs="Arial"/>
          <w:sz w:val="18"/>
          <w:szCs w:val="18"/>
          <w:lang w:val="en-US"/>
        </w:rPr>
      </w:pPr>
      <w:r w:rsidRPr="000F3271">
        <w:rPr>
          <w:rFonts w:ascii="Arial" w:hAnsi="Arial" w:cs="Arial"/>
          <w:b/>
          <w:bCs/>
          <w:sz w:val="18"/>
          <w:szCs w:val="18"/>
          <w:lang w:val="en-US"/>
        </w:rPr>
        <w:t>6</w:t>
      </w:r>
      <w:r>
        <w:rPr>
          <w:rFonts w:ascii="Arial" w:hAnsi="Arial" w:cs="Arial"/>
          <w:sz w:val="18"/>
          <w:szCs w:val="18"/>
          <w:lang w:val="en-US"/>
        </w:rPr>
        <w:t xml:space="preserve"> </w:t>
      </w:r>
      <w:r w:rsidRPr="00455588">
        <w:rPr>
          <w:rFonts w:ascii="Arial" w:hAnsi="Arial" w:cs="Arial"/>
          <w:sz w:val="18"/>
          <w:szCs w:val="18"/>
          <w:lang w:val="en-US"/>
        </w:rPr>
        <w:t xml:space="preserve">Some products are fine, but others are junk food and </w:t>
      </w:r>
      <w:r w:rsidRPr="006C3039">
        <w:t>___________</w:t>
      </w:r>
      <w:proofErr w:type="gramStart"/>
      <w:r w:rsidRPr="006C3039">
        <w:t>_</w:t>
      </w:r>
      <w:r>
        <w:t xml:space="preserve"> .</w:t>
      </w:r>
      <w:proofErr w:type="gramEnd"/>
    </w:p>
    <w:p w14:paraId="4B1F5B04" w14:textId="65EA4C04" w:rsidR="000F3271" w:rsidRPr="00455588" w:rsidRDefault="000F3271" w:rsidP="000F3271">
      <w:pPr>
        <w:spacing w:before="0" w:after="0" w:line="276" w:lineRule="auto"/>
        <w:jc w:val="both"/>
        <w:rPr>
          <w:rFonts w:ascii="Arial" w:hAnsi="Arial" w:cs="Arial"/>
          <w:sz w:val="18"/>
          <w:szCs w:val="18"/>
          <w:lang w:val="en-US"/>
        </w:rPr>
      </w:pPr>
      <w:r w:rsidRPr="000F3271">
        <w:rPr>
          <w:rFonts w:ascii="Arial" w:hAnsi="Arial" w:cs="Arial"/>
          <w:b/>
          <w:bCs/>
          <w:sz w:val="18"/>
          <w:szCs w:val="18"/>
          <w:lang w:val="en-US"/>
        </w:rPr>
        <w:t>7</w:t>
      </w:r>
      <w:r>
        <w:rPr>
          <w:rFonts w:ascii="Arial" w:hAnsi="Arial" w:cs="Arial"/>
          <w:sz w:val="18"/>
          <w:szCs w:val="18"/>
          <w:lang w:val="en-US"/>
        </w:rPr>
        <w:t xml:space="preserve"> </w:t>
      </w:r>
      <w:r w:rsidRPr="00455588">
        <w:rPr>
          <w:rFonts w:ascii="Arial" w:hAnsi="Arial" w:cs="Arial"/>
          <w:sz w:val="18"/>
          <w:szCs w:val="18"/>
          <w:lang w:val="en-US"/>
        </w:rPr>
        <w:t xml:space="preserve">You can find such things in the </w:t>
      </w:r>
      <w:r w:rsidRPr="006C3039">
        <w:t>____________</w:t>
      </w:r>
      <w:r>
        <w:t xml:space="preserve"> </w:t>
      </w:r>
      <w:r w:rsidRPr="00455588">
        <w:rPr>
          <w:rFonts w:ascii="Arial" w:hAnsi="Arial" w:cs="Arial"/>
          <w:sz w:val="18"/>
          <w:szCs w:val="18"/>
          <w:lang w:val="en-US"/>
        </w:rPr>
        <w:t>of London.</w:t>
      </w:r>
    </w:p>
    <w:p w14:paraId="2146A4E9" w14:textId="77777777" w:rsidR="00441B31" w:rsidRDefault="00441B31" w:rsidP="00441B31">
      <w:pPr>
        <w:pStyle w:val="ScoreBox"/>
      </w:pPr>
      <w:r>
        <w:t>/6</w:t>
      </w:r>
    </w:p>
    <w:p w14:paraId="2E31423B" w14:textId="77777777" w:rsidR="00C011B4" w:rsidRPr="0057198F" w:rsidRDefault="00AE6716" w:rsidP="00441B31">
      <w:pPr>
        <w:pStyle w:val="HeadASection"/>
      </w:pPr>
      <w:r w:rsidRPr="0057198F">
        <w:t>F</w:t>
      </w:r>
      <w:r w:rsidR="00C011B4" w:rsidRPr="0057198F">
        <w:t>unction</w:t>
      </w:r>
    </w:p>
    <w:p w14:paraId="32C6A521" w14:textId="77777777" w:rsidR="00B70FFE" w:rsidRPr="009B2EDE" w:rsidRDefault="00094BEA" w:rsidP="00A140DB">
      <w:pPr>
        <w:pStyle w:val="Rubric"/>
        <w:tabs>
          <w:tab w:val="left" w:pos="284"/>
        </w:tabs>
        <w:ind w:left="284" w:hanging="284"/>
        <w:rPr>
          <w:i/>
        </w:rPr>
      </w:pPr>
      <w:r>
        <w:t>10</w:t>
      </w:r>
      <w:r w:rsidR="00441B31">
        <w:t xml:space="preserve"> </w:t>
      </w:r>
      <w:r w:rsidR="00A140DB">
        <w:tab/>
      </w:r>
      <w:r w:rsidR="00266D4C">
        <w:t>Match sentences 1–</w:t>
      </w:r>
      <w:r w:rsidR="00333442">
        <w:t>7</w:t>
      </w:r>
      <w:r w:rsidR="00266D4C">
        <w:t xml:space="preserve"> with responses a–</w:t>
      </w:r>
      <w:r w:rsidR="0047775F">
        <w:t>h</w:t>
      </w:r>
      <w:r w:rsidR="00266D4C">
        <w:t xml:space="preserve">. There </w:t>
      </w:r>
      <w:r w:rsidR="00F10D96">
        <w:t>is</w:t>
      </w:r>
      <w:r w:rsidR="00066D53">
        <w:t xml:space="preserve"> </w:t>
      </w:r>
      <w:r w:rsidR="00F10D96">
        <w:t>one extra response</w:t>
      </w:r>
      <w:r w:rsidR="00266D4C">
        <w:t>.</w:t>
      </w:r>
    </w:p>
    <w:p w14:paraId="09B9B8B6" w14:textId="77777777" w:rsidR="00266D4C" w:rsidRPr="0065356B" w:rsidRDefault="00266D4C" w:rsidP="00E90416">
      <w:pPr>
        <w:pStyle w:val="Text"/>
        <w:tabs>
          <w:tab w:val="left" w:pos="3828"/>
        </w:tabs>
        <w:spacing w:before="0"/>
        <w:ind w:left="142" w:hanging="142"/>
        <w:rPr>
          <w:u w:val="single"/>
        </w:rPr>
      </w:pPr>
      <w:r w:rsidRPr="00D339D6">
        <w:rPr>
          <w:b/>
        </w:rPr>
        <w:t>1</w:t>
      </w:r>
      <w:r w:rsidRPr="00D339D6">
        <w:rPr>
          <w:b/>
        </w:rPr>
        <w:tab/>
      </w:r>
      <w:r w:rsidR="003E0C39" w:rsidRPr="00D339D6">
        <w:t>Which one is it</w:t>
      </w:r>
      <w:r w:rsidR="00F77C89">
        <w:t>?</w:t>
      </w:r>
      <w:r w:rsidR="0065356B" w:rsidRPr="00D339D6">
        <w:tab/>
      </w:r>
      <w:r w:rsidR="00441B31" w:rsidRPr="00441B31">
        <w:rPr>
          <w:u w:val="single"/>
        </w:rPr>
        <w:t xml:space="preserve">  </w:t>
      </w:r>
      <w:r w:rsidR="00D148BC" w:rsidRPr="00D339D6">
        <w:rPr>
          <w:i/>
          <w:u w:val="single"/>
        </w:rPr>
        <w:t>e</w:t>
      </w:r>
      <w:r w:rsidR="0065356B">
        <w:rPr>
          <w:u w:val="single"/>
        </w:rPr>
        <w:t xml:space="preserve">   </w:t>
      </w:r>
    </w:p>
    <w:p w14:paraId="34EFC9CD" w14:textId="7287D01B" w:rsidR="00266D4C" w:rsidRDefault="00266D4C" w:rsidP="00E90416">
      <w:pPr>
        <w:pStyle w:val="Text"/>
        <w:tabs>
          <w:tab w:val="left" w:pos="3828"/>
        </w:tabs>
        <w:spacing w:before="0"/>
        <w:ind w:left="142" w:hanging="142"/>
      </w:pPr>
      <w:r w:rsidRPr="00D339D6">
        <w:rPr>
          <w:b/>
        </w:rPr>
        <w:t>2</w:t>
      </w:r>
      <w:r w:rsidRPr="00D339D6">
        <w:rPr>
          <w:b/>
        </w:rPr>
        <w:tab/>
      </w:r>
      <w:r w:rsidR="00576EF0" w:rsidRPr="00E9397A">
        <w:rPr>
          <w:lang w:val="en-US"/>
        </w:rPr>
        <w:t xml:space="preserve">Do you have any plans for the weekend? </w:t>
      </w:r>
      <w:r w:rsidR="00576EF0">
        <w:rPr>
          <w:lang w:val="en-US"/>
        </w:rPr>
        <w:t xml:space="preserve"> </w:t>
      </w:r>
      <w:r w:rsidR="000E0B15" w:rsidRPr="00D339D6">
        <w:tab/>
        <w:t>___</w:t>
      </w:r>
    </w:p>
    <w:p w14:paraId="64AAB72F" w14:textId="77777777" w:rsidR="00576EF0" w:rsidRDefault="00266D4C" w:rsidP="00E90416">
      <w:pPr>
        <w:pStyle w:val="Text"/>
        <w:tabs>
          <w:tab w:val="left" w:pos="3828"/>
        </w:tabs>
        <w:spacing w:before="0"/>
        <w:ind w:left="142" w:hanging="142"/>
        <w:rPr>
          <w:lang w:val="en-US"/>
        </w:rPr>
      </w:pPr>
      <w:r w:rsidRPr="00D339D6">
        <w:rPr>
          <w:b/>
        </w:rPr>
        <w:t>3</w:t>
      </w:r>
      <w:r w:rsidRPr="00D339D6">
        <w:rPr>
          <w:b/>
        </w:rPr>
        <w:tab/>
      </w:r>
      <w:r w:rsidR="00576EF0" w:rsidRPr="00E9397A">
        <w:rPr>
          <w:lang w:val="en-US"/>
        </w:rPr>
        <w:t xml:space="preserve">I was planning on taking a trip up the coast to </w:t>
      </w:r>
    </w:p>
    <w:p w14:paraId="6E1D9357" w14:textId="4452B3AF" w:rsidR="00266D4C" w:rsidRDefault="00576EF0" w:rsidP="00E90416">
      <w:pPr>
        <w:pStyle w:val="Text"/>
        <w:tabs>
          <w:tab w:val="left" w:pos="3828"/>
        </w:tabs>
        <w:spacing w:before="0"/>
        <w:ind w:left="142" w:hanging="142"/>
      </w:pPr>
      <w:r>
        <w:rPr>
          <w:b/>
        </w:rPr>
        <w:t xml:space="preserve">   </w:t>
      </w:r>
      <w:r w:rsidRPr="00E9397A">
        <w:rPr>
          <w:lang w:val="en-US"/>
        </w:rPr>
        <w:t>the beach.</w:t>
      </w:r>
      <w:r w:rsidR="000E0B15" w:rsidRPr="00D339D6">
        <w:tab/>
        <w:t>___</w:t>
      </w:r>
    </w:p>
    <w:p w14:paraId="7FAA5096" w14:textId="55A9D865" w:rsidR="00266D4C" w:rsidRPr="00537A18" w:rsidRDefault="00266D4C" w:rsidP="00E90416">
      <w:pPr>
        <w:pStyle w:val="Text"/>
        <w:tabs>
          <w:tab w:val="left" w:pos="3828"/>
        </w:tabs>
        <w:spacing w:before="0"/>
        <w:ind w:left="142" w:hanging="142"/>
      </w:pPr>
      <w:r w:rsidRPr="00D339D6">
        <w:rPr>
          <w:b/>
        </w:rPr>
        <w:t>4</w:t>
      </w:r>
      <w:r w:rsidRPr="00D339D6">
        <w:rPr>
          <w:b/>
        </w:rPr>
        <w:tab/>
      </w:r>
      <w:r w:rsidR="00576EF0" w:rsidRPr="00E9397A">
        <w:rPr>
          <w:lang w:val="en-US"/>
        </w:rPr>
        <w:t>When would we leave?</w:t>
      </w:r>
      <w:r w:rsidR="000E0B15" w:rsidRPr="00D339D6">
        <w:tab/>
        <w:t>___</w:t>
      </w:r>
    </w:p>
    <w:p w14:paraId="43E27E8E" w14:textId="41829D20" w:rsidR="00266D4C" w:rsidRDefault="00266D4C" w:rsidP="00E90416">
      <w:pPr>
        <w:pStyle w:val="Text"/>
        <w:tabs>
          <w:tab w:val="left" w:pos="3828"/>
        </w:tabs>
        <w:spacing w:before="0"/>
        <w:ind w:left="142" w:hanging="142"/>
      </w:pPr>
      <w:r w:rsidRPr="00D339D6">
        <w:rPr>
          <w:b/>
        </w:rPr>
        <w:t>5</w:t>
      </w:r>
      <w:r w:rsidRPr="00D339D6">
        <w:rPr>
          <w:b/>
        </w:rPr>
        <w:tab/>
      </w:r>
      <w:r w:rsidR="00576EF0" w:rsidRPr="00E9397A">
        <w:rPr>
          <w:lang w:val="en-US"/>
        </w:rPr>
        <w:t>I am so glad we talked.</w:t>
      </w:r>
      <w:r w:rsidR="000E0B15" w:rsidRPr="00D339D6">
        <w:tab/>
        <w:t>___</w:t>
      </w:r>
    </w:p>
    <w:p w14:paraId="1564714D" w14:textId="77777777" w:rsidR="00576EF0" w:rsidRDefault="00266D4C" w:rsidP="00E90416">
      <w:pPr>
        <w:pStyle w:val="Text"/>
        <w:tabs>
          <w:tab w:val="left" w:pos="3828"/>
        </w:tabs>
        <w:spacing w:before="0"/>
        <w:ind w:left="142" w:hanging="142"/>
        <w:rPr>
          <w:lang w:val="en-US"/>
        </w:rPr>
      </w:pPr>
      <w:r w:rsidRPr="00D339D6">
        <w:rPr>
          <w:b/>
        </w:rPr>
        <w:t>6</w:t>
      </w:r>
      <w:r w:rsidRPr="00D339D6">
        <w:rPr>
          <w:b/>
        </w:rPr>
        <w:tab/>
      </w:r>
      <w:r w:rsidR="00576EF0" w:rsidRPr="00E9397A">
        <w:rPr>
          <w:lang w:val="en-US"/>
        </w:rPr>
        <w:t xml:space="preserve">Thank you for inviting me to the beach with </w:t>
      </w:r>
    </w:p>
    <w:p w14:paraId="631DF55C" w14:textId="3E6ED7D5" w:rsidR="00266D4C" w:rsidRDefault="00576EF0" w:rsidP="00E90416">
      <w:pPr>
        <w:pStyle w:val="Text"/>
        <w:tabs>
          <w:tab w:val="left" w:pos="3828"/>
        </w:tabs>
        <w:spacing w:before="0"/>
        <w:ind w:left="142" w:hanging="142"/>
      </w:pPr>
      <w:r>
        <w:rPr>
          <w:b/>
        </w:rPr>
        <w:t xml:space="preserve">   </w:t>
      </w:r>
      <w:r w:rsidRPr="00E9397A">
        <w:rPr>
          <w:lang w:val="en-US"/>
        </w:rPr>
        <w:t>you.</w:t>
      </w:r>
      <w:r w:rsidR="000E0B15" w:rsidRPr="00D339D6">
        <w:tab/>
        <w:t>___</w:t>
      </w:r>
    </w:p>
    <w:p w14:paraId="40D79452" w14:textId="431FA776" w:rsidR="00125A8A" w:rsidRPr="00D46999" w:rsidRDefault="009D7D07" w:rsidP="00D46999">
      <w:pPr>
        <w:pStyle w:val="Text"/>
        <w:tabs>
          <w:tab w:val="left" w:pos="3828"/>
        </w:tabs>
        <w:spacing w:before="0"/>
        <w:ind w:left="142" w:hanging="142"/>
      </w:pPr>
      <w:r w:rsidRPr="00D339D6">
        <w:rPr>
          <w:b/>
        </w:rPr>
        <w:t>7</w:t>
      </w:r>
      <w:r w:rsidR="00153CBA" w:rsidRPr="00D339D6">
        <w:rPr>
          <w:b/>
        </w:rPr>
        <w:tab/>
      </w:r>
      <w:r w:rsidR="00576EF0" w:rsidRPr="00E9397A">
        <w:rPr>
          <w:lang w:val="en-US"/>
        </w:rPr>
        <w:t xml:space="preserve">Would you like to come along? </w:t>
      </w:r>
      <w:r w:rsidR="00576EF0">
        <w:rPr>
          <w:lang w:val="en-US"/>
        </w:rPr>
        <w:t xml:space="preserve"> </w:t>
      </w:r>
      <w:r w:rsidR="000E0B15" w:rsidRPr="00D339D6">
        <w:tab/>
        <w:t>___</w:t>
      </w:r>
    </w:p>
    <w:p w14:paraId="3281CE89" w14:textId="77777777" w:rsidR="00576EF0" w:rsidRDefault="00333442" w:rsidP="00576EF0">
      <w:pPr>
        <w:pStyle w:val="Text"/>
        <w:spacing w:before="0"/>
      </w:pPr>
      <w:proofErr w:type="spellStart"/>
      <w:r w:rsidRPr="00D339D6">
        <w:rPr>
          <w:b/>
        </w:rPr>
        <w:t>a</w:t>
      </w:r>
      <w:proofErr w:type="spellEnd"/>
      <w:r w:rsidR="00441B31">
        <w:rPr>
          <w:b/>
        </w:rPr>
        <w:tab/>
      </w:r>
      <w:r w:rsidRPr="00D339D6">
        <w:t xml:space="preserve">I don’t know. </w:t>
      </w:r>
      <w:r w:rsidR="00C35E45" w:rsidRPr="00D339D6">
        <w:t xml:space="preserve">To </w:t>
      </w:r>
      <w:r w:rsidR="004B7C31" w:rsidRPr="00D339D6">
        <w:t>London</w:t>
      </w:r>
      <w:r w:rsidR="00C35E45" w:rsidRPr="00D339D6">
        <w:t>?</w:t>
      </w:r>
    </w:p>
    <w:p w14:paraId="2208DA3F" w14:textId="77777777" w:rsidR="00576EF0" w:rsidRDefault="00333442" w:rsidP="00576EF0">
      <w:pPr>
        <w:pStyle w:val="Text"/>
        <w:spacing w:before="0"/>
        <w:rPr>
          <w:lang w:val="en-US"/>
        </w:rPr>
      </w:pPr>
      <w:r w:rsidRPr="00D339D6">
        <w:rPr>
          <w:b/>
        </w:rPr>
        <w:t>b</w:t>
      </w:r>
      <w:r w:rsidR="00A140DB">
        <w:rPr>
          <w:b/>
        </w:rPr>
        <w:tab/>
      </w:r>
      <w:r w:rsidR="00576EF0" w:rsidRPr="00E9397A">
        <w:rPr>
          <w:lang w:val="en-US"/>
        </w:rPr>
        <w:t>What a perfect thing to do on a beautiful weekend!</w:t>
      </w:r>
    </w:p>
    <w:p w14:paraId="744BCF4E" w14:textId="77777777" w:rsidR="00576EF0" w:rsidRDefault="00333442" w:rsidP="00576EF0">
      <w:pPr>
        <w:pStyle w:val="Text"/>
        <w:spacing w:before="0"/>
        <w:rPr>
          <w:lang w:val="en-US"/>
        </w:rPr>
      </w:pPr>
      <w:r w:rsidRPr="00D339D6">
        <w:rPr>
          <w:b/>
        </w:rPr>
        <w:t>c</w:t>
      </w:r>
      <w:r w:rsidR="00A140DB">
        <w:rPr>
          <w:b/>
        </w:rPr>
        <w:tab/>
      </w:r>
      <w:r w:rsidR="00576EF0" w:rsidRPr="00E9397A">
        <w:rPr>
          <w:lang w:val="en-US"/>
        </w:rPr>
        <w:t xml:space="preserve">Saturday morning around 8:00. </w:t>
      </w:r>
    </w:p>
    <w:p w14:paraId="01FA2BDA" w14:textId="2603A132" w:rsidR="00576EF0" w:rsidRPr="00576EF0" w:rsidRDefault="00333442" w:rsidP="00576EF0">
      <w:pPr>
        <w:pStyle w:val="Text"/>
        <w:spacing w:before="0"/>
      </w:pPr>
      <w:r w:rsidRPr="00D339D6">
        <w:rPr>
          <w:b/>
        </w:rPr>
        <w:t>d</w:t>
      </w:r>
      <w:r w:rsidR="00A140DB">
        <w:rPr>
          <w:b/>
        </w:rPr>
        <w:tab/>
      </w:r>
      <w:r w:rsidR="00576EF0" w:rsidRPr="00E9397A">
        <w:rPr>
          <w:lang w:val="en-US"/>
        </w:rPr>
        <w:t xml:space="preserve">I think I would enjoy that a lot. </w:t>
      </w:r>
    </w:p>
    <w:p w14:paraId="7B421CF3" w14:textId="77777777" w:rsidR="00576EF0" w:rsidRDefault="00333442" w:rsidP="00576EF0">
      <w:pPr>
        <w:pStyle w:val="Text"/>
        <w:tabs>
          <w:tab w:val="clear" w:pos="227"/>
        </w:tabs>
        <w:spacing w:before="0"/>
        <w:ind w:left="142" w:hanging="142"/>
      </w:pPr>
      <w:r w:rsidRPr="00D339D6">
        <w:rPr>
          <w:b/>
        </w:rPr>
        <w:t xml:space="preserve">e </w:t>
      </w:r>
      <w:r w:rsidRPr="006949CF">
        <w:rPr>
          <w:strike/>
        </w:rPr>
        <w:t>It’s this one here</w:t>
      </w:r>
      <w:r w:rsidRPr="00D339D6">
        <w:t>.</w:t>
      </w:r>
    </w:p>
    <w:p w14:paraId="1CEC2837" w14:textId="77777777" w:rsidR="00576EF0" w:rsidRDefault="00333442" w:rsidP="00576EF0">
      <w:pPr>
        <w:pStyle w:val="Text"/>
        <w:tabs>
          <w:tab w:val="clear" w:pos="227"/>
        </w:tabs>
        <w:spacing w:before="0"/>
        <w:ind w:left="142" w:hanging="142"/>
        <w:rPr>
          <w:lang w:val="en-US"/>
        </w:rPr>
      </w:pPr>
      <w:r w:rsidRPr="00D339D6">
        <w:rPr>
          <w:b/>
        </w:rPr>
        <w:t>f</w:t>
      </w:r>
      <w:r w:rsidR="00A140DB">
        <w:rPr>
          <w:b/>
        </w:rPr>
        <w:tab/>
      </w:r>
      <w:r w:rsidR="00576EF0">
        <w:rPr>
          <w:lang w:val="en-US"/>
        </w:rPr>
        <w:t>Nowhere without you.</w:t>
      </w:r>
    </w:p>
    <w:p w14:paraId="15E86B40" w14:textId="77777777" w:rsidR="00576EF0" w:rsidRDefault="00F10D96" w:rsidP="00576EF0">
      <w:pPr>
        <w:pStyle w:val="Text"/>
        <w:tabs>
          <w:tab w:val="clear" w:pos="227"/>
        </w:tabs>
        <w:spacing w:before="0"/>
        <w:ind w:left="142" w:hanging="142"/>
        <w:rPr>
          <w:lang w:val="en-US"/>
        </w:rPr>
      </w:pPr>
      <w:r w:rsidRPr="00D339D6">
        <w:rPr>
          <w:b/>
        </w:rPr>
        <w:t>g</w:t>
      </w:r>
      <w:r w:rsidR="00441B31">
        <w:rPr>
          <w:b/>
        </w:rPr>
        <w:tab/>
      </w:r>
      <w:r w:rsidR="00576EF0">
        <w:rPr>
          <w:lang w:val="en-US"/>
        </w:rPr>
        <w:t>Me either.</w:t>
      </w:r>
    </w:p>
    <w:p w14:paraId="776EE558" w14:textId="10673D5C" w:rsidR="00576EF0" w:rsidRDefault="00F10D96" w:rsidP="00576EF0">
      <w:pPr>
        <w:pStyle w:val="Text"/>
        <w:tabs>
          <w:tab w:val="clear" w:pos="227"/>
        </w:tabs>
        <w:spacing w:before="0"/>
        <w:ind w:left="142" w:hanging="142"/>
      </w:pPr>
      <w:r>
        <w:rPr>
          <w:b/>
        </w:rPr>
        <w:t>h</w:t>
      </w:r>
      <w:r w:rsidR="00441B31">
        <w:rPr>
          <w:b/>
        </w:rPr>
        <w:tab/>
      </w:r>
      <w:r w:rsidR="00576EF0" w:rsidRPr="00E9397A">
        <w:rPr>
          <w:lang w:val="en-US"/>
        </w:rPr>
        <w:t xml:space="preserve">I haven't given it much thought. </w:t>
      </w:r>
    </w:p>
    <w:p w14:paraId="4D0548E2" w14:textId="77777777" w:rsidR="00543382" w:rsidRPr="00776126" w:rsidRDefault="00441B31" w:rsidP="00441B31">
      <w:pPr>
        <w:pStyle w:val="ScoreBox"/>
      </w:pPr>
      <w:r>
        <w:t>/6</w:t>
      </w:r>
    </w:p>
    <w:p w14:paraId="5EC9DBF8" w14:textId="77777777" w:rsidR="00C35E45" w:rsidRDefault="00094BEA" w:rsidP="00A140DB">
      <w:pPr>
        <w:pStyle w:val="Rubric"/>
        <w:ind w:left="284" w:hanging="284"/>
      </w:pPr>
      <w:r>
        <w:t>11</w:t>
      </w:r>
      <w:r w:rsidR="00441B31">
        <w:t xml:space="preserve"> </w:t>
      </w:r>
      <w:r w:rsidR="00A140DB">
        <w:tab/>
      </w:r>
      <w:r w:rsidR="001D1A50">
        <w:t xml:space="preserve">Complete the conversation with </w:t>
      </w:r>
      <w:r w:rsidR="001602C9">
        <w:t xml:space="preserve">the </w:t>
      </w:r>
      <w:r w:rsidR="001D1A50">
        <w:t xml:space="preserve">phrases </w:t>
      </w:r>
      <w:r w:rsidR="0047775F">
        <w:t>in</w:t>
      </w:r>
      <w:r w:rsidR="00441B31">
        <w:t xml:space="preserve"> </w:t>
      </w:r>
      <w:r w:rsidR="001D1A50">
        <w:t>the box</w:t>
      </w:r>
      <w:r w:rsidR="00250253">
        <w:t>.</w:t>
      </w:r>
    </w:p>
    <w:p w14:paraId="01089915" w14:textId="765AABB8" w:rsidR="00C35E45" w:rsidRPr="00F83A50" w:rsidRDefault="00000DE7" w:rsidP="00E90416">
      <w:pPr>
        <w:pStyle w:val="WordBox"/>
        <w:ind w:left="0" w:firstLine="0"/>
        <w:rPr>
          <w:rFonts w:cs="Arial"/>
          <w:lang w:val="en-US"/>
        </w:rPr>
      </w:pPr>
      <w:r w:rsidRPr="00F83A50">
        <w:rPr>
          <w:rFonts w:cs="Arial"/>
        </w:rPr>
        <w:t>How much is it</w:t>
      </w:r>
      <w:r w:rsidR="00441B31" w:rsidRPr="00F83A50">
        <w:rPr>
          <w:rFonts w:cs="Arial"/>
        </w:rPr>
        <w:t xml:space="preserve">     </w:t>
      </w:r>
      <w:r w:rsidR="00535219" w:rsidRPr="00F83A50">
        <w:rPr>
          <w:rFonts w:cs="Arial"/>
        </w:rPr>
        <w:t>a good idea</w:t>
      </w:r>
      <w:r w:rsidR="007B3B6D" w:rsidRPr="00F83A50">
        <w:rPr>
          <w:rFonts w:cs="Arial"/>
        </w:rPr>
        <w:t xml:space="preserve">     </w:t>
      </w:r>
      <w:r w:rsidR="00535219" w:rsidRPr="00F83A50">
        <w:rPr>
          <w:rFonts w:cs="Arial"/>
          <w:strike/>
          <w:lang w:val="en-US"/>
        </w:rPr>
        <w:t>finding a gift</w:t>
      </w:r>
      <w:r w:rsidR="00441B31" w:rsidRPr="00F83A50">
        <w:rPr>
          <w:rFonts w:cs="Arial"/>
        </w:rPr>
        <w:br/>
      </w:r>
      <w:r w:rsidRPr="00F83A50">
        <w:rPr>
          <w:rFonts w:cs="Arial"/>
        </w:rPr>
        <w:t>a great price</w:t>
      </w:r>
      <w:r w:rsidR="00441B31" w:rsidRPr="00F83A50">
        <w:rPr>
          <w:rFonts w:cs="Arial"/>
        </w:rPr>
        <w:t xml:space="preserve">     </w:t>
      </w:r>
      <w:r w:rsidRPr="00F83A50">
        <w:rPr>
          <w:rFonts w:cs="Arial"/>
        </w:rPr>
        <w:t>popular brand</w:t>
      </w:r>
      <w:r w:rsidR="007B3B6D" w:rsidRPr="00F83A50">
        <w:rPr>
          <w:rFonts w:cs="Arial"/>
        </w:rPr>
        <w:t xml:space="preserve">      a laptop</w:t>
      </w:r>
      <w:r w:rsidR="00441B31" w:rsidRPr="00F83A50">
        <w:rPr>
          <w:rFonts w:cs="Arial"/>
        </w:rPr>
        <w:br/>
      </w:r>
      <w:r w:rsidR="007B3B6D" w:rsidRPr="00F83A50">
        <w:rPr>
          <w:rFonts w:cs="Arial"/>
        </w:rPr>
        <w:t>plug it in</w:t>
      </w:r>
      <w:r w:rsidR="00441B31" w:rsidRPr="00F83A50">
        <w:rPr>
          <w:rFonts w:cs="Arial"/>
        </w:rPr>
        <w:t xml:space="preserve">    </w:t>
      </w:r>
      <w:r w:rsidRPr="00F83A50">
        <w:rPr>
          <w:rFonts w:cs="Arial"/>
          <w:lang w:val="en-US"/>
        </w:rPr>
        <w:t xml:space="preserve">How do you want to pay? </w:t>
      </w:r>
      <w:r w:rsidR="00441B31" w:rsidRPr="00F83A50">
        <w:rPr>
          <w:rFonts w:cs="Arial"/>
        </w:rPr>
        <w:br/>
      </w:r>
      <w:r w:rsidR="007B3B6D" w:rsidRPr="00F83A50">
        <w:rPr>
          <w:rFonts w:cs="Arial"/>
        </w:rPr>
        <w:t>computer needs</w:t>
      </w:r>
      <w:r w:rsidR="00441B31" w:rsidRPr="00F83A50">
        <w:rPr>
          <w:rFonts w:cs="Arial"/>
        </w:rPr>
        <w:t xml:space="preserve">     </w:t>
      </w:r>
      <w:r w:rsidR="007B3B6D" w:rsidRPr="00F83A50">
        <w:rPr>
          <w:rFonts w:cs="Arial"/>
        </w:rPr>
        <w:t>Here’s my VISA.</w:t>
      </w:r>
    </w:p>
    <w:p w14:paraId="1D8F9C05" w14:textId="7A5BE008"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I need help </w:t>
      </w:r>
      <w:proofErr w:type="gramStart"/>
      <w:r w:rsidRPr="00535219">
        <w:rPr>
          <w:rFonts w:ascii="Arial" w:hAnsi="Arial" w:cs="Arial"/>
          <w:sz w:val="18"/>
          <w:szCs w:val="18"/>
          <w:vertAlign w:val="superscript"/>
          <w:lang w:val="en-US"/>
        </w:rPr>
        <w:t>1</w:t>
      </w:r>
      <w:r w:rsidRPr="00535219">
        <w:rPr>
          <w:rFonts w:ascii="Arial" w:hAnsi="Arial" w:cs="Arial"/>
          <w:sz w:val="18"/>
          <w:szCs w:val="18"/>
          <w:u w:val="single"/>
          <w:vertAlign w:val="superscript"/>
          <w:lang w:val="en-US"/>
        </w:rPr>
        <w:t xml:space="preserve"> </w:t>
      </w:r>
      <w:r w:rsidRPr="00535219">
        <w:rPr>
          <w:rFonts w:ascii="Arial" w:hAnsi="Arial" w:cs="Arial"/>
          <w:sz w:val="18"/>
          <w:szCs w:val="18"/>
          <w:u w:val="single"/>
          <w:lang w:val="en-US"/>
        </w:rPr>
        <w:t xml:space="preserve"> </w:t>
      </w:r>
      <w:r w:rsidRPr="00B92118">
        <w:rPr>
          <w:rFonts w:ascii="Arial" w:hAnsi="Arial" w:cs="Arial"/>
          <w:i/>
          <w:iCs/>
          <w:sz w:val="18"/>
          <w:szCs w:val="18"/>
          <w:u w:val="single"/>
          <w:lang w:val="en-US"/>
        </w:rPr>
        <w:t>finding</w:t>
      </w:r>
      <w:proofErr w:type="gramEnd"/>
      <w:r w:rsidRPr="00B92118">
        <w:rPr>
          <w:rFonts w:ascii="Arial" w:hAnsi="Arial" w:cs="Arial"/>
          <w:i/>
          <w:iCs/>
          <w:sz w:val="18"/>
          <w:szCs w:val="18"/>
          <w:u w:val="single"/>
          <w:lang w:val="en-US"/>
        </w:rPr>
        <w:t xml:space="preserve"> a gift</w:t>
      </w:r>
      <w:r w:rsidRPr="00535219">
        <w:rPr>
          <w:rFonts w:ascii="Arial" w:hAnsi="Arial" w:cs="Arial"/>
          <w:sz w:val="18"/>
          <w:szCs w:val="18"/>
          <w:u w:val="single"/>
          <w:lang w:val="en-US"/>
        </w:rPr>
        <w:t xml:space="preserve">   </w:t>
      </w:r>
      <w:r w:rsidRPr="00535219">
        <w:rPr>
          <w:rFonts w:ascii="Arial" w:hAnsi="Arial" w:cs="Arial"/>
          <w:sz w:val="18"/>
          <w:szCs w:val="18"/>
          <w:lang w:val="en-US"/>
        </w:rPr>
        <w:t xml:space="preserve">for my daughter. </w:t>
      </w:r>
    </w:p>
    <w:p w14:paraId="29612331" w14:textId="3C5C71BF"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Would she like</w:t>
      </w:r>
      <w:r w:rsidR="00000DE7" w:rsidRPr="00F83A50">
        <w:rPr>
          <w:rFonts w:ascii="Arial" w:hAnsi="Arial" w:cs="Arial"/>
          <w:sz w:val="18"/>
          <w:szCs w:val="18"/>
          <w:vertAlign w:val="superscript"/>
          <w:lang w:val="en-US"/>
        </w:rPr>
        <w:t xml:space="preserve"> 2</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0E8FCB32"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3D730013" w14:textId="31775B1F"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That sounds like </w:t>
      </w:r>
      <w:r w:rsidR="00000DE7" w:rsidRPr="00F83A50">
        <w:rPr>
          <w:rFonts w:ascii="Arial" w:hAnsi="Arial" w:cs="Arial"/>
          <w:sz w:val="18"/>
          <w:szCs w:val="18"/>
          <w:vertAlign w:val="superscript"/>
          <w:lang w:val="en-US"/>
        </w:rPr>
        <w:t>3</w:t>
      </w:r>
      <w:r>
        <w:rPr>
          <w:rFonts w:ascii="Arial" w:hAnsi="Arial" w:cs="Arial"/>
          <w:sz w:val="18"/>
          <w:szCs w:val="18"/>
          <w:lang w:val="en-US"/>
        </w:rPr>
        <w:t>__________</w:t>
      </w:r>
      <w:proofErr w:type="gramStart"/>
      <w:r>
        <w:rPr>
          <w:rFonts w:ascii="Arial" w:hAnsi="Arial" w:cs="Arial"/>
          <w:sz w:val="18"/>
          <w:szCs w:val="18"/>
          <w:lang w:val="en-US"/>
        </w:rPr>
        <w:t>_</w:t>
      </w:r>
      <w:r w:rsidR="007B3B6D">
        <w:rPr>
          <w:rFonts w:ascii="Arial" w:hAnsi="Arial" w:cs="Arial"/>
          <w:sz w:val="18"/>
          <w:szCs w:val="18"/>
          <w:lang w:val="en-US"/>
        </w:rPr>
        <w:t xml:space="preserve"> </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7FD6BA9B" w14:textId="741D63F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A Mac is a very</w:t>
      </w:r>
      <w:r w:rsidRPr="00F83A50">
        <w:rPr>
          <w:rFonts w:ascii="Arial" w:hAnsi="Arial" w:cs="Arial"/>
          <w:sz w:val="18"/>
          <w:szCs w:val="18"/>
          <w:vertAlign w:val="superscript"/>
          <w:lang w:val="en-US"/>
        </w:rPr>
        <w:t xml:space="preserve"> </w:t>
      </w:r>
      <w:r w:rsidR="00000DE7" w:rsidRPr="00F83A50">
        <w:rPr>
          <w:rFonts w:ascii="Arial" w:hAnsi="Arial" w:cs="Arial"/>
          <w:sz w:val="18"/>
          <w:szCs w:val="18"/>
          <w:vertAlign w:val="superscript"/>
          <w:lang w:val="en-US"/>
        </w:rPr>
        <w:t>4</w:t>
      </w:r>
      <w:r w:rsidR="00000DE7">
        <w:rPr>
          <w:rFonts w:ascii="Arial" w:hAnsi="Arial" w:cs="Arial"/>
          <w:sz w:val="18"/>
          <w:szCs w:val="18"/>
          <w:lang w:val="en-US"/>
        </w:rPr>
        <w:t>__________</w:t>
      </w:r>
      <w:proofErr w:type="gramStart"/>
      <w:r w:rsidR="00000DE7">
        <w:rPr>
          <w:rFonts w:ascii="Arial" w:hAnsi="Arial" w:cs="Arial"/>
          <w:sz w:val="18"/>
          <w:szCs w:val="18"/>
          <w:lang w:val="en-US"/>
        </w:rPr>
        <w:t>_</w:t>
      </w:r>
      <w:r w:rsidR="00000DE7" w:rsidRPr="00535219">
        <w:rPr>
          <w:rFonts w:ascii="Arial" w:hAnsi="Arial" w:cs="Arial"/>
          <w:sz w:val="18"/>
          <w:szCs w:val="18"/>
          <w:lang w:val="en-US"/>
        </w:rPr>
        <w:t>.</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r w:rsidR="007B3B6D">
        <w:rPr>
          <w:rFonts w:ascii="Arial" w:hAnsi="Arial" w:cs="Arial"/>
          <w:sz w:val="18"/>
          <w:szCs w:val="18"/>
          <w:lang w:val="en-US"/>
        </w:rPr>
        <w:t>.</w:t>
      </w:r>
    </w:p>
    <w:p w14:paraId="6BC1C71D"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040098A7" w14:textId="01DAFC15"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She mentioned a Mac.</w:t>
      </w:r>
      <w:r w:rsidRPr="00F83A50">
        <w:rPr>
          <w:rFonts w:ascii="Arial" w:hAnsi="Arial" w:cs="Arial"/>
          <w:sz w:val="18"/>
          <w:szCs w:val="18"/>
          <w:vertAlign w:val="superscript"/>
          <w:lang w:val="en-US"/>
        </w:rPr>
        <w:t xml:space="preserve"> </w:t>
      </w:r>
      <w:r w:rsidR="00000DE7" w:rsidRPr="00F83A50">
        <w:rPr>
          <w:rFonts w:ascii="Arial" w:hAnsi="Arial" w:cs="Arial"/>
          <w:sz w:val="18"/>
          <w:szCs w:val="18"/>
          <w:vertAlign w:val="superscript"/>
          <w:lang w:val="en-US"/>
        </w:rPr>
        <w:t>5</w:t>
      </w:r>
      <w:r w:rsidR="00000DE7">
        <w:rPr>
          <w:rFonts w:ascii="Arial" w:hAnsi="Arial" w:cs="Arial"/>
          <w:sz w:val="18"/>
          <w:szCs w:val="18"/>
          <w:lang w:val="en-US"/>
        </w:rPr>
        <w:t>___________</w:t>
      </w:r>
      <w:r w:rsidRPr="00535219">
        <w:rPr>
          <w:rFonts w:ascii="Arial" w:hAnsi="Arial" w:cs="Arial"/>
          <w:sz w:val="18"/>
          <w:szCs w:val="18"/>
          <w:lang w:val="en-US"/>
        </w:rPr>
        <w:t xml:space="preserve">? </w:t>
      </w:r>
    </w:p>
    <w:p w14:paraId="25ECEE8D" w14:textId="7777777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A 15-inch Pro model is $2,100 plus tax. </w:t>
      </w:r>
    </w:p>
    <w:p w14:paraId="0D884D53"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410B222C" w14:textId="54C5AA13" w:rsidR="00535219" w:rsidRPr="00535219" w:rsidRDefault="00535219" w:rsidP="00535219">
      <w:pPr>
        <w:spacing w:before="0" w:after="0" w:line="276" w:lineRule="auto"/>
        <w:ind w:left="0" w:firstLine="0"/>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That sounds like</w:t>
      </w:r>
      <w:r w:rsidRPr="00F83A50">
        <w:rPr>
          <w:rFonts w:ascii="Arial" w:hAnsi="Arial" w:cs="Arial"/>
          <w:sz w:val="18"/>
          <w:szCs w:val="18"/>
          <w:vertAlign w:val="superscript"/>
          <w:lang w:val="en-US"/>
        </w:rPr>
        <w:t xml:space="preserve"> </w:t>
      </w:r>
      <w:r w:rsidR="00000DE7" w:rsidRPr="00F83A50">
        <w:rPr>
          <w:rFonts w:ascii="Arial" w:hAnsi="Arial" w:cs="Arial"/>
          <w:sz w:val="18"/>
          <w:szCs w:val="18"/>
          <w:vertAlign w:val="superscript"/>
          <w:lang w:val="en-US"/>
        </w:rPr>
        <w:t>6</w:t>
      </w:r>
      <w:r w:rsidR="00000DE7">
        <w:rPr>
          <w:rFonts w:ascii="Arial" w:hAnsi="Arial" w:cs="Arial"/>
          <w:sz w:val="18"/>
          <w:szCs w:val="18"/>
          <w:lang w:val="en-US"/>
        </w:rPr>
        <w:t>__________</w:t>
      </w:r>
      <w:proofErr w:type="gramStart"/>
      <w:r w:rsidR="00000DE7">
        <w:rPr>
          <w:rFonts w:ascii="Arial" w:hAnsi="Arial" w:cs="Arial"/>
          <w:sz w:val="18"/>
          <w:szCs w:val="18"/>
          <w:lang w:val="en-US"/>
        </w:rPr>
        <w:t>_</w:t>
      </w:r>
      <w:r w:rsidR="00000DE7" w:rsidRPr="00535219">
        <w:rPr>
          <w:rFonts w:ascii="Arial" w:hAnsi="Arial" w:cs="Arial"/>
          <w:sz w:val="18"/>
          <w:szCs w:val="18"/>
          <w:lang w:val="en-US"/>
        </w:rPr>
        <w:t>.</w:t>
      </w:r>
      <w:r w:rsidRPr="00535219">
        <w:rPr>
          <w:rFonts w:ascii="Arial" w:hAnsi="Arial" w:cs="Arial"/>
          <w:sz w:val="18"/>
          <w:szCs w:val="18"/>
          <w:lang w:val="en-US"/>
        </w:rPr>
        <w:t>.</w:t>
      </w:r>
      <w:proofErr w:type="gramEnd"/>
      <w:r w:rsidRPr="00535219">
        <w:rPr>
          <w:rFonts w:ascii="Arial" w:hAnsi="Arial" w:cs="Arial"/>
          <w:sz w:val="18"/>
          <w:szCs w:val="18"/>
          <w:lang w:val="en-US"/>
        </w:rPr>
        <w:t xml:space="preserve"> I'll take one. </w:t>
      </w:r>
    </w:p>
    <w:p w14:paraId="632AD497" w14:textId="52B2D3E2"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This is a gift she'll cherish for years. </w:t>
      </w:r>
      <w:r w:rsidR="00000DE7" w:rsidRPr="00F83A50">
        <w:rPr>
          <w:rFonts w:ascii="Arial" w:hAnsi="Arial" w:cs="Arial"/>
          <w:sz w:val="18"/>
          <w:szCs w:val="18"/>
          <w:vertAlign w:val="superscript"/>
          <w:lang w:val="en-US"/>
        </w:rPr>
        <w:t>7</w:t>
      </w:r>
      <w:r w:rsidR="00000DE7">
        <w:rPr>
          <w:rFonts w:ascii="Arial" w:hAnsi="Arial" w:cs="Arial"/>
          <w:sz w:val="18"/>
          <w:szCs w:val="18"/>
          <w:lang w:val="en-US"/>
        </w:rPr>
        <w:t>__________</w:t>
      </w:r>
      <w:proofErr w:type="gramStart"/>
      <w:r w:rsidR="00000DE7">
        <w:rPr>
          <w:rFonts w:ascii="Arial" w:hAnsi="Arial" w:cs="Arial"/>
          <w:sz w:val="18"/>
          <w:szCs w:val="18"/>
          <w:lang w:val="en-US"/>
        </w:rPr>
        <w:t>_</w:t>
      </w:r>
      <w:r w:rsidR="007B3B6D">
        <w:rPr>
          <w:rFonts w:ascii="Arial" w:hAnsi="Arial" w:cs="Arial"/>
          <w:sz w:val="18"/>
          <w:szCs w:val="18"/>
          <w:lang w:val="en-US"/>
        </w:rPr>
        <w:t xml:space="preserve"> </w:t>
      </w:r>
      <w:r w:rsidR="00000DE7" w:rsidRPr="00535219">
        <w:rPr>
          <w:rFonts w:ascii="Arial" w:hAnsi="Arial" w:cs="Arial"/>
          <w:sz w:val="18"/>
          <w:szCs w:val="18"/>
          <w:lang w:val="en-US"/>
        </w:rPr>
        <w:t>.</w:t>
      </w:r>
      <w:proofErr w:type="gramEnd"/>
    </w:p>
    <w:p w14:paraId="7D2A8031"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6284C1BF" w14:textId="56DF61AB"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w:t>
      </w:r>
      <w:r w:rsidR="007B3B6D" w:rsidRPr="00F83A50">
        <w:rPr>
          <w:rFonts w:ascii="Arial" w:hAnsi="Arial" w:cs="Arial"/>
          <w:sz w:val="18"/>
          <w:szCs w:val="18"/>
          <w:vertAlign w:val="superscript"/>
          <w:lang w:val="en-US"/>
        </w:rPr>
        <w:t>8</w:t>
      </w:r>
      <w:r w:rsidR="007B3B6D">
        <w:rPr>
          <w:rFonts w:ascii="Arial" w:hAnsi="Arial" w:cs="Arial"/>
          <w:sz w:val="18"/>
          <w:szCs w:val="18"/>
          <w:lang w:val="en-US"/>
        </w:rPr>
        <w:t>__________</w:t>
      </w:r>
      <w:proofErr w:type="gramStart"/>
      <w:r w:rsidR="007B3B6D">
        <w:rPr>
          <w:rFonts w:ascii="Arial" w:hAnsi="Arial" w:cs="Arial"/>
          <w:sz w:val="18"/>
          <w:szCs w:val="18"/>
          <w:lang w:val="en-US"/>
        </w:rPr>
        <w:t xml:space="preserve">_ </w:t>
      </w:r>
      <w:r w:rsidR="007B3B6D"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1A09B699" w14:textId="7777777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We're almost through. Just sign here, please. </w:t>
      </w:r>
    </w:p>
    <w:p w14:paraId="01AEC8E1"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295D032E" w14:textId="1DF1DA69"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Just take it home and </w:t>
      </w:r>
      <w:r w:rsidR="007B3B6D" w:rsidRPr="00F83A50">
        <w:rPr>
          <w:rFonts w:ascii="Arial" w:hAnsi="Arial" w:cs="Arial"/>
          <w:sz w:val="18"/>
          <w:szCs w:val="18"/>
          <w:vertAlign w:val="superscript"/>
          <w:lang w:val="en-US"/>
        </w:rPr>
        <w:t>9</w:t>
      </w:r>
      <w:r w:rsidR="007B3B6D">
        <w:rPr>
          <w:rFonts w:ascii="Arial" w:hAnsi="Arial" w:cs="Arial"/>
          <w:sz w:val="18"/>
          <w:szCs w:val="18"/>
          <w:lang w:val="en-US"/>
        </w:rPr>
        <w:t>___________</w:t>
      </w:r>
      <w:r w:rsidR="007B3B6D" w:rsidRPr="00535219">
        <w:rPr>
          <w:rFonts w:ascii="Arial" w:hAnsi="Arial" w:cs="Arial"/>
          <w:sz w:val="18"/>
          <w:szCs w:val="18"/>
          <w:lang w:val="en-US"/>
        </w:rPr>
        <w:t>.</w:t>
      </w:r>
      <w:r w:rsidRPr="00535219">
        <w:rPr>
          <w:rFonts w:ascii="Arial" w:hAnsi="Arial" w:cs="Arial"/>
          <w:sz w:val="18"/>
          <w:szCs w:val="18"/>
          <w:lang w:val="en-US"/>
        </w:rPr>
        <w:t xml:space="preserve"> </w:t>
      </w:r>
    </w:p>
    <w:p w14:paraId="704FD254" w14:textId="7777777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She'll be online 20 minutes after she opens the box. </w:t>
      </w:r>
    </w:p>
    <w:p w14:paraId="4144D075" w14:textId="77777777" w:rsidR="00535219" w:rsidRPr="00535219" w:rsidRDefault="00535219" w:rsidP="00535219">
      <w:pPr>
        <w:spacing w:before="0" w:after="0" w:line="276" w:lineRule="auto"/>
        <w:ind w:firstLine="709"/>
        <w:jc w:val="both"/>
        <w:rPr>
          <w:rFonts w:ascii="Arial" w:hAnsi="Arial" w:cs="Arial"/>
          <w:sz w:val="18"/>
          <w:szCs w:val="18"/>
          <w:lang w:val="en-US"/>
        </w:rPr>
      </w:pPr>
    </w:p>
    <w:p w14:paraId="07FE00BC" w14:textId="7777777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She's going to be so pleased with this. </w:t>
      </w:r>
    </w:p>
    <w:p w14:paraId="366ED2D0" w14:textId="667543A7" w:rsidR="00535219" w:rsidRPr="00535219" w:rsidRDefault="00535219" w:rsidP="00535219">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Remember us for all your </w:t>
      </w:r>
      <w:r w:rsidR="007B3B6D" w:rsidRPr="00F83A50">
        <w:rPr>
          <w:rFonts w:ascii="Arial" w:hAnsi="Arial" w:cs="Arial"/>
          <w:sz w:val="18"/>
          <w:szCs w:val="18"/>
          <w:vertAlign w:val="superscript"/>
          <w:lang w:val="en-US"/>
        </w:rPr>
        <w:t>10</w:t>
      </w:r>
      <w:r w:rsidR="007B3B6D">
        <w:rPr>
          <w:rFonts w:ascii="Arial" w:hAnsi="Arial" w:cs="Arial"/>
          <w:sz w:val="18"/>
          <w:szCs w:val="18"/>
          <w:lang w:val="en-US"/>
        </w:rPr>
        <w:t xml:space="preserve">___________ </w:t>
      </w:r>
      <w:r w:rsidR="00F724E6">
        <w:rPr>
          <w:rFonts w:ascii="Arial" w:hAnsi="Arial" w:cs="Arial"/>
          <w:sz w:val="18"/>
          <w:szCs w:val="18"/>
          <w:lang w:val="en-US"/>
        </w:rPr>
        <w:t>.</w:t>
      </w:r>
    </w:p>
    <w:p w14:paraId="79AE9E58" w14:textId="77777777" w:rsidR="00C35E45" w:rsidRDefault="00FF6273" w:rsidP="00FF6273">
      <w:pPr>
        <w:pStyle w:val="ScoreBox"/>
      </w:pPr>
      <w:r>
        <w:t>/9</w:t>
      </w:r>
    </w:p>
    <w:p w14:paraId="2D99662E" w14:textId="77777777" w:rsidR="00544D9F" w:rsidRPr="009B2EDE" w:rsidRDefault="00544D9F" w:rsidP="00D46999">
      <w:pPr>
        <w:pStyle w:val="HeadASection"/>
        <w:ind w:left="0" w:firstLine="0"/>
      </w:pPr>
      <w:r w:rsidRPr="009B2EDE">
        <w:lastRenderedPageBreak/>
        <w:t>Reading</w:t>
      </w:r>
    </w:p>
    <w:p w14:paraId="70F1C7FA" w14:textId="3EA86ACA" w:rsidR="00544D9F" w:rsidRDefault="00094BEA" w:rsidP="00A140DB">
      <w:pPr>
        <w:pStyle w:val="Rubric"/>
        <w:ind w:left="284" w:hanging="284"/>
      </w:pPr>
      <w:bookmarkStart w:id="1" w:name="_Hlk178363311"/>
      <w:r>
        <w:t>12</w:t>
      </w:r>
      <w:r w:rsidR="00FF6273">
        <w:t xml:space="preserve"> </w:t>
      </w:r>
      <w:r w:rsidR="00A140DB">
        <w:tab/>
      </w:r>
      <w:r w:rsidR="00544D9F">
        <w:t xml:space="preserve">Read the </w:t>
      </w:r>
      <w:r w:rsidR="00475614">
        <w:t>text about the future of some jobs</w:t>
      </w:r>
      <w:r w:rsidR="00544D9F">
        <w:t>. Then answer</w:t>
      </w:r>
      <w:r w:rsidR="001602C9">
        <w:t xml:space="preserve"> questions 1–8</w:t>
      </w:r>
      <w:r w:rsidR="00544D9F">
        <w:t>.</w:t>
      </w:r>
    </w:p>
    <w:p w14:paraId="2D1661DA" w14:textId="77777777"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Choose your future career carefully – experts are predicting big changes in the jobs we’ll do in the next ten or twenty years. Some jobs might disappear, but others will become more important.</w:t>
      </w:r>
    </w:p>
    <w:p w14:paraId="0296BDB8" w14:textId="44E4BE23"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The Internet will have a big effect. People already choose to do a lot of their shopping online, so there won’t be as many shops, and there won’t be many jobs for shop assistants. Some postmen and other post office staff might lose their jobs, because people will send everything by email.</w:t>
      </w:r>
    </w:p>
    <w:p w14:paraId="6BF8F4F0" w14:textId="77777777"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Another job that might disappear because of technology is photo processors – the people who print photos. This is because most of us keep our photos on our computers now and never print them. Also, there might not be as many jobs for builders as there are today. 3D printers will soon make parts of buildings or even whole buildings in just a few hours.</w:t>
      </w:r>
    </w:p>
    <w:p w14:paraId="48D984C3" w14:textId="77777777"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So which jobs are safe?</w:t>
      </w:r>
    </w:p>
    <w:p w14:paraId="5BC71B0F" w14:textId="77777777"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Computer programmers</w:t>
      </w:r>
      <w:r w:rsidRPr="0036533E">
        <w:rPr>
          <w:rFonts w:ascii="Arial" w:hAnsi="Arial" w:cs="Arial"/>
          <w:sz w:val="18"/>
          <w:szCs w:val="18"/>
          <w:lang w:val="en-US"/>
        </w:rPr>
        <w:t> – a hundred years ago there were none, but now there are lots of them and there will be even more in future because almost all jobs will need computers.</w:t>
      </w:r>
    </w:p>
    <w:p w14:paraId="61A9C3C0" w14:textId="165F14D1"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Environment protection officer</w:t>
      </w:r>
      <w:r w:rsidRPr="0036533E">
        <w:rPr>
          <w:rFonts w:ascii="Arial" w:hAnsi="Arial" w:cs="Arial"/>
          <w:sz w:val="18"/>
          <w:szCs w:val="18"/>
          <w:lang w:val="en-US"/>
        </w:rPr>
        <w:t> – there will be a lot of new ‘green’ jobs as environmental problems get more serious.</w:t>
      </w:r>
    </w:p>
    <w:p w14:paraId="2925A782" w14:textId="58AE5012"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Carers </w:t>
      </w:r>
      <w:r w:rsidRPr="0036533E">
        <w:rPr>
          <w:rFonts w:ascii="Arial" w:hAnsi="Arial" w:cs="Arial"/>
          <w:sz w:val="18"/>
          <w:szCs w:val="18"/>
          <w:lang w:val="en-US"/>
        </w:rPr>
        <w:t>– people will live longer and we’ll need carers to look after us in old age.</w:t>
      </w:r>
    </w:p>
    <w:p w14:paraId="72F1A441" w14:textId="32429A95" w:rsidR="00A35E41" w:rsidRPr="0036533E"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Online education manager </w:t>
      </w:r>
      <w:r w:rsidRPr="0036533E">
        <w:rPr>
          <w:rFonts w:ascii="Arial" w:hAnsi="Arial" w:cs="Arial"/>
          <w:sz w:val="18"/>
          <w:szCs w:val="18"/>
          <w:lang w:val="en-US"/>
        </w:rPr>
        <w:t xml:space="preserve">– many students will take online courses. There will be jobs for people to create and </w:t>
      </w:r>
      <w:proofErr w:type="spellStart"/>
      <w:r w:rsidRPr="0036533E">
        <w:rPr>
          <w:rFonts w:ascii="Arial" w:hAnsi="Arial" w:cs="Arial"/>
          <w:sz w:val="18"/>
          <w:szCs w:val="18"/>
          <w:lang w:val="en-US"/>
        </w:rPr>
        <w:t>organise</w:t>
      </w:r>
      <w:proofErr w:type="spellEnd"/>
      <w:r w:rsidRPr="0036533E">
        <w:rPr>
          <w:rFonts w:ascii="Arial" w:hAnsi="Arial" w:cs="Arial"/>
          <w:sz w:val="18"/>
          <w:szCs w:val="18"/>
          <w:lang w:val="en-US"/>
        </w:rPr>
        <w:t xml:space="preserve"> the courses.</w:t>
      </w:r>
    </w:p>
    <w:p w14:paraId="3B374DB2" w14:textId="77777777" w:rsidR="00A35E41" w:rsidRDefault="00A35E41" w:rsidP="00A35E41">
      <w:pPr>
        <w:spacing w:before="0" w:line="276" w:lineRule="auto"/>
        <w:rPr>
          <w:rFonts w:ascii="Arial" w:hAnsi="Arial" w:cs="Arial"/>
          <w:sz w:val="18"/>
          <w:szCs w:val="18"/>
          <w:lang w:val="en-US"/>
        </w:rPr>
      </w:pPr>
      <w:r w:rsidRPr="0036533E">
        <w:rPr>
          <w:rFonts w:ascii="Arial" w:hAnsi="Arial" w:cs="Arial"/>
          <w:sz w:val="18"/>
          <w:szCs w:val="18"/>
          <w:lang w:val="en-US"/>
        </w:rPr>
        <w:t>And of course, we will still need actors and musicians to entertain us, lawyers to argue and politicians to make the big decisions.</w:t>
      </w:r>
    </w:p>
    <w:p w14:paraId="23EC517A" w14:textId="77777777" w:rsidR="00FF6273" w:rsidRDefault="00FF6273" w:rsidP="00BD61BF">
      <w:pPr>
        <w:spacing w:before="0" w:line="276" w:lineRule="auto"/>
        <w:ind w:left="0" w:firstLine="0"/>
        <w:rPr>
          <w:sz w:val="20"/>
          <w:szCs w:val="20"/>
        </w:rPr>
      </w:pPr>
    </w:p>
    <w:p w14:paraId="4C7AE12B" w14:textId="4D76A929"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1 Who might people need to take care of the nature?</w:t>
      </w:r>
      <w:r w:rsidR="003F0A83" w:rsidRPr="003F0A83">
        <w:rPr>
          <w:rFonts w:ascii="Arial" w:hAnsi="Arial" w:cs="Arial"/>
          <w:b/>
          <w:bCs/>
          <w:sz w:val="18"/>
          <w:szCs w:val="18"/>
          <w:lang w:val="en-US"/>
        </w:rPr>
        <w:t xml:space="preserve"> </w:t>
      </w:r>
      <w:r w:rsidR="003F0A83" w:rsidRPr="003F0A83">
        <w:rPr>
          <w:rFonts w:ascii="Arial" w:hAnsi="Arial" w:cs="Arial"/>
          <w:i/>
          <w:iCs/>
          <w:sz w:val="18"/>
          <w:szCs w:val="18"/>
          <w:u w:val="single"/>
          <w:lang w:val="en-US"/>
        </w:rPr>
        <w:t>Environment protection officer</w:t>
      </w:r>
      <w:r w:rsidR="00BD61BF" w:rsidRPr="003F0A83">
        <w:rPr>
          <w:rFonts w:ascii="Arial" w:hAnsi="Arial" w:cs="Arial"/>
          <w:sz w:val="18"/>
          <w:szCs w:val="18"/>
          <w:u w:val="single"/>
        </w:rPr>
        <w:t xml:space="preserve">    </w:t>
      </w:r>
      <w:r w:rsidR="00BD61BF" w:rsidRPr="00BD61BF">
        <w:rPr>
          <w:rFonts w:ascii="Arial" w:hAnsi="Arial" w:cs="Arial"/>
          <w:sz w:val="18"/>
          <w:szCs w:val="18"/>
        </w:rPr>
        <w:t xml:space="preserve">     </w:t>
      </w:r>
    </w:p>
    <w:p w14:paraId="211D1F51" w14:textId="0408934D"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2 Who can help people more when life expectancy rises? </w:t>
      </w:r>
      <w:r w:rsidRPr="00BD61BF">
        <w:rPr>
          <w:rStyle w:val="GapFillchr"/>
          <w:rFonts w:ascii="Arial" w:hAnsi="Arial" w:cs="Arial"/>
          <w:b w:val="0"/>
          <w:szCs w:val="18"/>
          <w:u w:val="none"/>
        </w:rPr>
        <w:t>________</w:t>
      </w:r>
    </w:p>
    <w:p w14:paraId="75472117" w14:textId="6CF59387"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3 Who might people need so that they have fun? </w:t>
      </w:r>
      <w:r w:rsidR="00BD61BF" w:rsidRPr="00BD61BF">
        <w:rPr>
          <w:rFonts w:ascii="Arial" w:hAnsi="Arial" w:cs="Arial"/>
          <w:sz w:val="18"/>
          <w:szCs w:val="18"/>
          <w:lang w:val="en-US"/>
        </w:rPr>
        <w:t xml:space="preserve">  </w:t>
      </w:r>
      <w:r w:rsidRPr="00BD61BF">
        <w:rPr>
          <w:rStyle w:val="GapFillchr"/>
          <w:rFonts w:ascii="Arial" w:hAnsi="Arial" w:cs="Arial"/>
          <w:b w:val="0"/>
          <w:szCs w:val="18"/>
          <w:u w:val="none"/>
        </w:rPr>
        <w:t>_______</w:t>
      </w:r>
      <w:proofErr w:type="gramStart"/>
      <w:r w:rsidRPr="00BD61BF">
        <w:rPr>
          <w:rStyle w:val="GapFillchr"/>
          <w:rFonts w:ascii="Arial" w:hAnsi="Arial" w:cs="Arial"/>
          <w:b w:val="0"/>
          <w:szCs w:val="18"/>
          <w:u w:val="none"/>
        </w:rPr>
        <w:t>_</w:t>
      </w:r>
      <w:r w:rsidRPr="00BD61BF">
        <w:rPr>
          <w:rFonts w:ascii="Arial" w:hAnsi="Arial" w:cs="Arial"/>
          <w:sz w:val="18"/>
          <w:szCs w:val="18"/>
        </w:rPr>
        <w:t xml:space="preserve">  </w:t>
      </w:r>
      <w:r w:rsidRPr="00BD61BF">
        <w:rPr>
          <w:rFonts w:ascii="Arial" w:hAnsi="Arial" w:cs="Arial"/>
          <w:sz w:val="18"/>
          <w:szCs w:val="18"/>
          <w:lang w:val="en-US"/>
        </w:rPr>
        <w:t>and</w:t>
      </w:r>
      <w:proofErr w:type="gramEnd"/>
      <w:r w:rsidRPr="00BD61BF">
        <w:rPr>
          <w:rFonts w:ascii="Arial" w:hAnsi="Arial" w:cs="Arial"/>
          <w:sz w:val="18"/>
          <w:szCs w:val="18"/>
          <w:lang w:val="en-US"/>
        </w:rPr>
        <w:t xml:space="preserve"> </w:t>
      </w:r>
      <w:r w:rsidR="00BD61BF" w:rsidRPr="00BD61BF">
        <w:rPr>
          <w:rFonts w:ascii="Arial" w:hAnsi="Arial" w:cs="Arial"/>
          <w:sz w:val="18"/>
          <w:szCs w:val="18"/>
          <w:vertAlign w:val="superscript"/>
          <w:lang w:val="en-US"/>
        </w:rPr>
        <w:t>4</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44CD782D" w14:textId="683A0482"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5 Which of these jobs didn’t exist many more years ago?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198823E7" w14:textId="6E9621AA"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6 Who might students need to take courses in the future?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16D60852" w14:textId="767E5733"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7 Which of the workers might lose their jobs because of e-mails?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2C09FC7E" w14:textId="37D5B87B" w:rsidR="00A35E41" w:rsidRPr="00BD61BF" w:rsidRDefault="00A35E41" w:rsidP="00BD61BF">
      <w:pPr>
        <w:spacing w:before="0" w:after="0" w:line="276" w:lineRule="auto"/>
        <w:rPr>
          <w:rFonts w:ascii="Arial" w:hAnsi="Arial" w:cs="Arial"/>
          <w:sz w:val="18"/>
          <w:szCs w:val="18"/>
          <w:lang w:val="en-US"/>
        </w:rPr>
      </w:pPr>
      <w:r w:rsidRPr="00BD61BF">
        <w:rPr>
          <w:rFonts w:ascii="Arial" w:hAnsi="Arial" w:cs="Arial"/>
          <w:sz w:val="18"/>
          <w:szCs w:val="18"/>
          <w:lang w:val="en-US"/>
        </w:rPr>
        <w:t xml:space="preserve">8 The more storage the gadget has, the worse it is for what job?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16284B49" w14:textId="77777777" w:rsidR="00A35E41" w:rsidRDefault="00A35E41" w:rsidP="00A35E41">
      <w:pPr>
        <w:spacing w:after="0"/>
        <w:rPr>
          <w:rFonts w:ascii="Arial" w:hAnsi="Arial" w:cs="Arial"/>
          <w:sz w:val="18"/>
          <w:szCs w:val="18"/>
          <w:lang w:val="en-US"/>
        </w:rPr>
      </w:pPr>
    </w:p>
    <w:p w14:paraId="22DCFD5F" w14:textId="483138BF" w:rsidR="00A35E41" w:rsidRPr="00BD61BF" w:rsidRDefault="00A35E41" w:rsidP="00A35E41">
      <w:pPr>
        <w:spacing w:after="0"/>
        <w:rPr>
          <w:rFonts w:ascii="Arial" w:hAnsi="Arial" w:cs="Arial"/>
          <w:b/>
          <w:bCs/>
          <w:sz w:val="18"/>
          <w:szCs w:val="18"/>
          <w:lang w:val="en-US"/>
        </w:rPr>
      </w:pPr>
      <w:r w:rsidRPr="00BD61BF">
        <w:rPr>
          <w:rFonts w:ascii="Arial" w:hAnsi="Arial" w:cs="Arial"/>
          <w:b/>
          <w:bCs/>
          <w:sz w:val="18"/>
          <w:szCs w:val="18"/>
          <w:lang w:val="en-US"/>
        </w:rPr>
        <w:t>Fill the gaps</w:t>
      </w:r>
      <w:r w:rsidR="00AD296D">
        <w:rPr>
          <w:rFonts w:ascii="Arial" w:hAnsi="Arial" w:cs="Arial"/>
          <w:b/>
          <w:bCs/>
          <w:sz w:val="18"/>
          <w:szCs w:val="18"/>
          <w:lang w:val="en-US"/>
        </w:rPr>
        <w:t xml:space="preserve"> with one/two words.</w:t>
      </w:r>
    </w:p>
    <w:p w14:paraId="12F0F4CA" w14:textId="5A1296DD" w:rsidR="00A35E41" w:rsidRDefault="00A35E41" w:rsidP="00A35E41">
      <w:pPr>
        <w:spacing w:after="0"/>
        <w:rPr>
          <w:rFonts w:ascii="Arial" w:hAnsi="Arial" w:cs="Arial"/>
          <w:sz w:val="18"/>
          <w:szCs w:val="18"/>
          <w:lang w:val="en-US"/>
        </w:rPr>
      </w:pPr>
      <w:r>
        <w:rPr>
          <w:rFonts w:ascii="Arial" w:hAnsi="Arial" w:cs="Arial"/>
          <w:sz w:val="18"/>
          <w:szCs w:val="18"/>
          <w:lang w:val="en-US"/>
        </w:rPr>
        <w:t xml:space="preserve">9 </w:t>
      </w:r>
      <w:r w:rsidR="00AD296D">
        <w:rPr>
          <w:rFonts w:ascii="Arial" w:hAnsi="Arial" w:cs="Arial"/>
          <w:sz w:val="18"/>
          <w:szCs w:val="18"/>
          <w:lang w:val="en-US"/>
        </w:rPr>
        <w:t xml:space="preserve">The </w:t>
      </w:r>
      <w:r w:rsidR="00AD296D" w:rsidRPr="00BF7E4B">
        <w:rPr>
          <w:rStyle w:val="GapFillchr"/>
          <w:b w:val="0"/>
          <w:u w:val="none"/>
        </w:rPr>
        <w:t>________</w:t>
      </w:r>
      <w:r w:rsidR="00AD296D">
        <w:rPr>
          <w:rFonts w:ascii="Arial" w:hAnsi="Arial" w:cs="Arial"/>
          <w:sz w:val="18"/>
          <w:szCs w:val="18"/>
          <w:lang w:val="en-US"/>
        </w:rPr>
        <w:t xml:space="preserve"> will have a big effect on some jobs.</w:t>
      </w:r>
    </w:p>
    <w:p w14:paraId="40EBA39A" w14:textId="40362C6A" w:rsidR="00A35E41" w:rsidRDefault="00A35E41" w:rsidP="00A35E41">
      <w:pPr>
        <w:spacing w:after="0"/>
        <w:rPr>
          <w:rFonts w:ascii="Arial" w:hAnsi="Arial" w:cs="Arial"/>
          <w:sz w:val="18"/>
          <w:szCs w:val="18"/>
          <w:lang w:val="en-US"/>
        </w:rPr>
      </w:pPr>
      <w:r>
        <w:rPr>
          <w:rFonts w:ascii="Arial" w:hAnsi="Arial" w:cs="Arial"/>
          <w:sz w:val="18"/>
          <w:szCs w:val="18"/>
          <w:lang w:val="en-US"/>
        </w:rPr>
        <w:t xml:space="preserve">10 </w:t>
      </w:r>
      <w:r w:rsidR="00AD296D">
        <w:rPr>
          <w:rFonts w:ascii="Arial" w:hAnsi="Arial" w:cs="Arial"/>
          <w:sz w:val="18"/>
          <w:szCs w:val="18"/>
          <w:lang w:val="en-US"/>
        </w:rPr>
        <w:t xml:space="preserve">As people do a lot of shopping online, there might not be many jobs for </w:t>
      </w:r>
      <w:r w:rsidR="00AD296D" w:rsidRPr="00BF7E4B">
        <w:rPr>
          <w:rStyle w:val="GapFillchr"/>
          <w:b w:val="0"/>
          <w:u w:val="none"/>
        </w:rPr>
        <w:t>_______</w:t>
      </w:r>
      <w:proofErr w:type="gramStart"/>
      <w:r w:rsidR="00AD296D" w:rsidRPr="00BF7E4B">
        <w:rPr>
          <w:rStyle w:val="GapFillchr"/>
          <w:b w:val="0"/>
          <w:u w:val="none"/>
        </w:rPr>
        <w:t>_</w:t>
      </w:r>
      <w:r w:rsidR="00AD296D">
        <w:t xml:space="preserve"> .</w:t>
      </w:r>
      <w:proofErr w:type="gramEnd"/>
    </w:p>
    <w:p w14:paraId="2AF029F5" w14:textId="4A3412F4" w:rsidR="00A35E41" w:rsidRPr="0055054F" w:rsidRDefault="00A35E41" w:rsidP="00A35E41">
      <w:pPr>
        <w:spacing w:after="0"/>
        <w:rPr>
          <w:rFonts w:ascii="Arial" w:hAnsi="Arial" w:cs="Arial"/>
          <w:sz w:val="18"/>
          <w:szCs w:val="18"/>
          <w:lang w:val="en-US"/>
        </w:rPr>
      </w:pPr>
      <w:r>
        <w:rPr>
          <w:rFonts w:ascii="Arial" w:hAnsi="Arial" w:cs="Arial"/>
          <w:sz w:val="18"/>
          <w:szCs w:val="18"/>
          <w:lang w:val="en-US"/>
        </w:rPr>
        <w:t xml:space="preserve">11 </w:t>
      </w:r>
      <w:r w:rsidR="00AD296D">
        <w:rPr>
          <w:rFonts w:ascii="Arial" w:hAnsi="Arial" w:cs="Arial"/>
          <w:sz w:val="18"/>
          <w:szCs w:val="18"/>
          <w:lang w:val="en-US"/>
        </w:rPr>
        <w:t xml:space="preserve">3D printers might reduce the number of </w:t>
      </w:r>
      <w:r w:rsidR="00AD296D" w:rsidRPr="00BF7E4B">
        <w:rPr>
          <w:rStyle w:val="GapFillchr"/>
          <w:b w:val="0"/>
          <w:u w:val="none"/>
        </w:rPr>
        <w:t>______</w:t>
      </w:r>
      <w:proofErr w:type="gramStart"/>
      <w:r w:rsidR="00AD296D" w:rsidRPr="00BF7E4B">
        <w:rPr>
          <w:rStyle w:val="GapFillchr"/>
          <w:b w:val="0"/>
          <w:u w:val="none"/>
        </w:rPr>
        <w:t>_</w:t>
      </w:r>
      <w:r w:rsidR="00AD296D">
        <w:rPr>
          <w:rStyle w:val="GapFillchr"/>
          <w:b w:val="0"/>
          <w:u w:val="none"/>
        </w:rPr>
        <w:t xml:space="preserve"> .</w:t>
      </w:r>
      <w:proofErr w:type="gramEnd"/>
    </w:p>
    <w:bookmarkEnd w:id="1"/>
    <w:p w14:paraId="65880333" w14:textId="70460B80" w:rsidR="00307378" w:rsidRPr="009B2EDE" w:rsidRDefault="00FF6273" w:rsidP="00FF6273">
      <w:pPr>
        <w:pStyle w:val="ScoreBox"/>
      </w:pPr>
      <w:r>
        <w:t>/10</w:t>
      </w:r>
    </w:p>
    <w:p w14:paraId="2DEFA999" w14:textId="77777777" w:rsidR="00617EC3" w:rsidRDefault="00617EC3" w:rsidP="00A140DB">
      <w:pPr>
        <w:pStyle w:val="Rubric"/>
        <w:ind w:left="284" w:hanging="284"/>
      </w:pPr>
      <w:r>
        <w:t>1</w:t>
      </w:r>
      <w:r w:rsidR="00094BEA">
        <w:t>3</w:t>
      </w:r>
      <w:r w:rsidR="00D70207">
        <w:t xml:space="preserve"> </w:t>
      </w:r>
      <w:r w:rsidR="00A140DB">
        <w:tab/>
      </w:r>
      <w:r>
        <w:t>Read th</w:t>
      </w:r>
      <w:r w:rsidR="0047775F">
        <w:t>e</w:t>
      </w:r>
      <w:r>
        <w:t xml:space="preserve"> application letter. Then write </w:t>
      </w:r>
      <w:r w:rsidR="00A140DB">
        <w:br/>
      </w:r>
      <w:r w:rsidR="0047775F">
        <w:t xml:space="preserve">true (T), </w:t>
      </w:r>
      <w:r w:rsidR="0047775F" w:rsidRPr="009B2EDE">
        <w:t>false (F)</w:t>
      </w:r>
      <w:r>
        <w:t xml:space="preserve"> or </w:t>
      </w:r>
      <w:r w:rsidR="007E78A5">
        <w:t>(N</w:t>
      </w:r>
      <w:r w:rsidR="0047775F">
        <w:t xml:space="preserve">) </w:t>
      </w:r>
      <w:r>
        <w:t>if there is no information</w:t>
      </w:r>
      <w:r w:rsidR="0047775F">
        <w:t xml:space="preserve"> given</w:t>
      </w:r>
      <w:r w:rsidR="00EC23C3">
        <w:t xml:space="preserve"> in the letter</w:t>
      </w:r>
      <w:r>
        <w:t>.</w:t>
      </w:r>
    </w:p>
    <w:p w14:paraId="234DA821" w14:textId="084E32DD" w:rsidR="00617EC3" w:rsidRPr="00A35E41" w:rsidRDefault="00617EC3"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bookmarkStart w:id="2" w:name="_Hlk178331184"/>
      <w:r w:rsidRPr="00A35E41">
        <w:rPr>
          <w:rFonts w:ascii="Arial" w:hAnsi="Arial" w:cs="Arial"/>
          <w:sz w:val="18"/>
          <w:szCs w:val="18"/>
        </w:rPr>
        <w:t>Dear Sir</w:t>
      </w:r>
      <w:r w:rsidR="00EF2BD1" w:rsidRPr="00A35E41">
        <w:rPr>
          <w:rFonts w:ascii="Arial" w:hAnsi="Arial" w:cs="Arial"/>
          <w:sz w:val="18"/>
          <w:szCs w:val="18"/>
        </w:rPr>
        <w:t>,</w:t>
      </w:r>
    </w:p>
    <w:p w14:paraId="588B5DD6" w14:textId="4A0271F1" w:rsidR="00EF2BD1" w:rsidRPr="00A35E41" w:rsidRDefault="00EF2BD1"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A35E41">
        <w:rPr>
          <w:rFonts w:ascii="Arial" w:hAnsi="Arial" w:cs="Arial"/>
          <w:sz w:val="18"/>
          <w:szCs w:val="18"/>
        </w:rPr>
        <w:t>This is to state that my son, Matt Stuart is currently studying in UK and will be five years old by the end of this academic year. I am willing for his admission in class in your school, once he completes his session.</w:t>
      </w:r>
    </w:p>
    <w:p w14:paraId="48801836" w14:textId="3EB109AE" w:rsidR="00EF2BD1" w:rsidRPr="00A35E41" w:rsidRDefault="00EF2BD1"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A35E41">
        <w:rPr>
          <w:rFonts w:ascii="Arial" w:hAnsi="Arial" w:cs="Arial"/>
          <w:sz w:val="18"/>
          <w:szCs w:val="18"/>
        </w:rPr>
        <w:t>My son is a decent student so far and his behaviour is pretty good. He takes efforts to learn new things and he is interested in sports as well. I consider your school will provide him enough scope to grow in future and get mentioned by well-qualified teachers.</w:t>
      </w:r>
    </w:p>
    <w:p w14:paraId="60B014C2" w14:textId="7CF76AB0" w:rsidR="00EF2BD1" w:rsidRPr="00A35E41" w:rsidRDefault="00EF2BD1"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A35E41">
        <w:rPr>
          <w:rFonts w:ascii="Arial" w:hAnsi="Arial" w:cs="Arial"/>
          <w:sz w:val="18"/>
          <w:szCs w:val="18"/>
        </w:rPr>
        <w:t>I have attached his records of his nursery classes and my contact details with this letter. Please let me know when you can schedule his formal evaluation. Please contact me in case of any query.</w:t>
      </w:r>
    </w:p>
    <w:p w14:paraId="2D46FADC" w14:textId="0FCCB99D" w:rsidR="00EF2BD1" w:rsidRPr="00A35E41" w:rsidRDefault="00EF2BD1"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A35E41">
        <w:rPr>
          <w:rFonts w:ascii="Arial" w:hAnsi="Arial" w:cs="Arial"/>
          <w:sz w:val="18"/>
          <w:szCs w:val="18"/>
        </w:rPr>
        <w:t>Sincerely,</w:t>
      </w:r>
    </w:p>
    <w:p w14:paraId="6CB6150F" w14:textId="4B3D06A5" w:rsidR="00EF2BD1" w:rsidRPr="00A35E41" w:rsidRDefault="00EF2BD1" w:rsidP="00A35E41">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lang w:val="en-US"/>
        </w:rPr>
      </w:pPr>
      <w:r w:rsidRPr="00A35E41">
        <w:rPr>
          <w:rFonts w:ascii="Arial" w:hAnsi="Arial" w:cs="Arial"/>
          <w:sz w:val="18"/>
          <w:szCs w:val="18"/>
        </w:rPr>
        <w:t>Riya Sharma</w:t>
      </w:r>
    </w:p>
    <w:p w14:paraId="7537D15A" w14:textId="4B2A036F" w:rsidR="00617EC3" w:rsidRDefault="00617EC3" w:rsidP="00D70207">
      <w:pPr>
        <w:pStyle w:val="Text"/>
        <w:tabs>
          <w:tab w:val="clear" w:pos="227"/>
          <w:tab w:val="left" w:pos="3686"/>
        </w:tabs>
        <w:spacing w:after="120"/>
        <w:ind w:left="142" w:hanging="142"/>
      </w:pPr>
      <w:r>
        <w:rPr>
          <w:b/>
        </w:rPr>
        <w:t>1</w:t>
      </w:r>
      <w:r>
        <w:rPr>
          <w:b/>
        </w:rPr>
        <w:tab/>
      </w:r>
      <w:r w:rsidR="008D761B">
        <w:rPr>
          <w:lang w:val="en-US"/>
        </w:rPr>
        <w:t>Riya’s son is almost 5 years old.</w:t>
      </w:r>
      <w:r>
        <w:tab/>
      </w:r>
      <w:r>
        <w:rPr>
          <w:u w:val="single"/>
        </w:rPr>
        <w:t xml:space="preserve">  </w:t>
      </w:r>
      <w:r>
        <w:rPr>
          <w:i/>
          <w:u w:val="single"/>
        </w:rPr>
        <w:t xml:space="preserve">T </w:t>
      </w:r>
      <w:r>
        <w:rPr>
          <w:u w:val="single"/>
        </w:rPr>
        <w:t> </w:t>
      </w:r>
    </w:p>
    <w:p w14:paraId="796761F4" w14:textId="61C57349" w:rsidR="00617EC3" w:rsidRDefault="00617EC3" w:rsidP="00D70207">
      <w:pPr>
        <w:pStyle w:val="Text"/>
        <w:tabs>
          <w:tab w:val="clear" w:pos="227"/>
          <w:tab w:val="left" w:pos="3686"/>
        </w:tabs>
        <w:spacing w:after="120"/>
        <w:ind w:left="142" w:hanging="142"/>
      </w:pPr>
      <w:r>
        <w:rPr>
          <w:b/>
        </w:rPr>
        <w:t>2</w:t>
      </w:r>
      <w:r>
        <w:rPr>
          <w:b/>
        </w:rPr>
        <w:tab/>
      </w:r>
      <w:r w:rsidR="008D761B">
        <w:t>Riya is studying in UK now.</w:t>
      </w:r>
      <w:r>
        <w:tab/>
        <w:t>___</w:t>
      </w:r>
    </w:p>
    <w:p w14:paraId="0E25BC03" w14:textId="421283C6" w:rsidR="00617EC3" w:rsidRDefault="00617EC3" w:rsidP="00D70207">
      <w:pPr>
        <w:pStyle w:val="Text"/>
        <w:tabs>
          <w:tab w:val="clear" w:pos="227"/>
          <w:tab w:val="left" w:pos="3686"/>
        </w:tabs>
        <w:spacing w:after="120"/>
        <w:ind w:left="142" w:hanging="142"/>
      </w:pPr>
      <w:r>
        <w:rPr>
          <w:b/>
        </w:rPr>
        <w:t>3</w:t>
      </w:r>
      <w:r>
        <w:rPr>
          <w:b/>
        </w:rPr>
        <w:tab/>
      </w:r>
      <w:r w:rsidR="008D761B">
        <w:t>Riya’s husband helped her with their son’s behaviour.</w:t>
      </w:r>
      <w:r>
        <w:t xml:space="preserve"> </w:t>
      </w:r>
      <w:r>
        <w:tab/>
        <w:t>___</w:t>
      </w:r>
    </w:p>
    <w:p w14:paraId="58AA87FE" w14:textId="36EC8517" w:rsidR="00617EC3" w:rsidRDefault="00617EC3" w:rsidP="00D70207">
      <w:pPr>
        <w:pStyle w:val="Text"/>
        <w:tabs>
          <w:tab w:val="clear" w:pos="227"/>
          <w:tab w:val="left" w:pos="3686"/>
        </w:tabs>
        <w:spacing w:after="120"/>
        <w:ind w:left="142" w:hanging="142"/>
      </w:pPr>
      <w:r>
        <w:rPr>
          <w:b/>
        </w:rPr>
        <w:t>4</w:t>
      </w:r>
      <w:r>
        <w:rPr>
          <w:b/>
        </w:rPr>
        <w:tab/>
      </w:r>
      <w:r w:rsidR="008D761B" w:rsidRPr="008D761B">
        <w:rPr>
          <w:bCs/>
        </w:rPr>
        <w:t>Stuart is a well-behaved student.</w:t>
      </w:r>
      <w:r>
        <w:tab/>
        <w:t>___</w:t>
      </w:r>
    </w:p>
    <w:p w14:paraId="2130115D" w14:textId="135A81AD" w:rsidR="00503630" w:rsidRDefault="00503630" w:rsidP="00D70207">
      <w:pPr>
        <w:pStyle w:val="Text"/>
        <w:tabs>
          <w:tab w:val="clear" w:pos="227"/>
          <w:tab w:val="left" w:pos="3686"/>
        </w:tabs>
        <w:spacing w:after="120"/>
        <w:ind w:left="142" w:hanging="142"/>
      </w:pPr>
      <w:r>
        <w:rPr>
          <w:b/>
        </w:rPr>
        <w:t>5</w:t>
      </w:r>
      <w:r>
        <w:rPr>
          <w:b/>
        </w:rPr>
        <w:tab/>
      </w:r>
      <w:r w:rsidR="008D761B">
        <w:t xml:space="preserve">Stuart is not really into </w:t>
      </w:r>
      <w:proofErr w:type="gramStart"/>
      <w:r w:rsidR="008D761B">
        <w:t>sports.</w:t>
      </w:r>
      <w:r>
        <w:t>.</w:t>
      </w:r>
      <w:proofErr w:type="gramEnd"/>
      <w:r>
        <w:tab/>
        <w:t>___</w:t>
      </w:r>
    </w:p>
    <w:p w14:paraId="14DF32FA" w14:textId="77777777" w:rsidR="008D761B" w:rsidRDefault="00503630" w:rsidP="00D70207">
      <w:pPr>
        <w:pStyle w:val="Text"/>
        <w:tabs>
          <w:tab w:val="clear" w:pos="227"/>
          <w:tab w:val="left" w:pos="3686"/>
        </w:tabs>
        <w:spacing w:after="120"/>
        <w:ind w:left="142" w:hanging="142"/>
      </w:pPr>
      <w:r>
        <w:rPr>
          <w:b/>
        </w:rPr>
        <w:t>6</w:t>
      </w:r>
      <w:r w:rsidR="00617EC3">
        <w:rPr>
          <w:b/>
        </w:rPr>
        <w:tab/>
      </w:r>
      <w:r w:rsidR="008D761B">
        <w:t xml:space="preserve">Riya’s phone numbers are attached to </w:t>
      </w:r>
    </w:p>
    <w:p w14:paraId="4C16DA73" w14:textId="78C49C0B" w:rsidR="00617EC3" w:rsidRDefault="008D761B" w:rsidP="00D70207">
      <w:pPr>
        <w:pStyle w:val="Text"/>
        <w:tabs>
          <w:tab w:val="clear" w:pos="227"/>
          <w:tab w:val="left" w:pos="3686"/>
        </w:tabs>
        <w:spacing w:after="120"/>
        <w:ind w:left="142" w:hanging="142"/>
      </w:pPr>
      <w:r>
        <w:rPr>
          <w:b/>
        </w:rPr>
        <w:t xml:space="preserve">   </w:t>
      </w:r>
      <w:r>
        <w:t>the letter.</w:t>
      </w:r>
      <w:bookmarkEnd w:id="2"/>
      <w:r w:rsidR="00617EC3">
        <w:tab/>
        <w:t>___</w:t>
      </w:r>
    </w:p>
    <w:p w14:paraId="23C75A6D" w14:textId="77777777" w:rsidR="00617EC3" w:rsidRDefault="00D70207" w:rsidP="00D70207">
      <w:pPr>
        <w:pStyle w:val="ScoreBox"/>
      </w:pPr>
      <w:r>
        <w:t>/5</w:t>
      </w:r>
    </w:p>
    <w:p w14:paraId="31E4C99C" w14:textId="77777777" w:rsidR="00D70207" w:rsidRDefault="00D70207" w:rsidP="00D70207">
      <w:pPr>
        <w:pStyle w:val="ScoreBox"/>
      </w:pPr>
    </w:p>
    <w:p w14:paraId="3117407C" w14:textId="77777777" w:rsidR="00D70207" w:rsidRDefault="00D70207" w:rsidP="00D70207">
      <w:pPr>
        <w:pStyle w:val="ScoreBox"/>
      </w:pPr>
    </w:p>
    <w:p w14:paraId="6411B494" w14:textId="77777777" w:rsidR="00125A8A" w:rsidRDefault="00125A8A" w:rsidP="00D70207">
      <w:pPr>
        <w:pStyle w:val="ScoreBox"/>
      </w:pPr>
    </w:p>
    <w:p w14:paraId="16498250" w14:textId="77777777" w:rsidR="00125A8A" w:rsidRDefault="00125A8A" w:rsidP="00D70207">
      <w:pPr>
        <w:pStyle w:val="ScoreBox"/>
      </w:pPr>
    </w:p>
    <w:p w14:paraId="503B85C0" w14:textId="77777777" w:rsidR="00BD61BF" w:rsidRDefault="00BD61BF" w:rsidP="00D70207">
      <w:pPr>
        <w:pStyle w:val="ScoreBox"/>
      </w:pPr>
    </w:p>
    <w:p w14:paraId="519D8477" w14:textId="77777777" w:rsidR="00BD61BF" w:rsidRDefault="00BD61BF" w:rsidP="00D70207">
      <w:pPr>
        <w:pStyle w:val="ScoreBox"/>
      </w:pPr>
    </w:p>
    <w:p w14:paraId="61C23382" w14:textId="77777777" w:rsidR="00BD61BF" w:rsidRDefault="00BD61BF" w:rsidP="00D70207">
      <w:pPr>
        <w:pStyle w:val="ScoreBox"/>
      </w:pPr>
    </w:p>
    <w:p w14:paraId="709BA933" w14:textId="77777777" w:rsidR="00BD61BF" w:rsidRDefault="00BD61BF" w:rsidP="00D70207">
      <w:pPr>
        <w:pStyle w:val="ScoreBox"/>
      </w:pPr>
    </w:p>
    <w:p w14:paraId="1D18E3CC" w14:textId="77777777" w:rsidR="00125A8A" w:rsidRDefault="00125A8A" w:rsidP="00D70207">
      <w:pPr>
        <w:pStyle w:val="ScoreBox"/>
      </w:pPr>
    </w:p>
    <w:p w14:paraId="5EE7CD71" w14:textId="77777777" w:rsidR="00544D9F" w:rsidRPr="009B2EDE" w:rsidRDefault="00544D9F" w:rsidP="00D70207">
      <w:pPr>
        <w:pStyle w:val="HeadASection"/>
      </w:pPr>
      <w:r w:rsidRPr="009B2EDE">
        <w:lastRenderedPageBreak/>
        <w:t>Writing</w:t>
      </w:r>
    </w:p>
    <w:p w14:paraId="7DC15B10" w14:textId="77777777" w:rsidR="0096198E" w:rsidRDefault="00544D9F" w:rsidP="00A140DB">
      <w:pPr>
        <w:pStyle w:val="Rubric"/>
        <w:ind w:left="284" w:hanging="284"/>
      </w:pPr>
      <w:r w:rsidRPr="00D70207">
        <w:t>14</w:t>
      </w:r>
      <w:r w:rsidR="00D70207">
        <w:t xml:space="preserve"> </w:t>
      </w:r>
      <w:r w:rsidR="004D5742">
        <w:tab/>
      </w:r>
      <w:r w:rsidR="001602C9" w:rsidRPr="00D70207">
        <w:t>Choose</w:t>
      </w:r>
      <w:r w:rsidR="008122B9" w:rsidRPr="00D70207">
        <w:t xml:space="preserve"> the correct</w:t>
      </w:r>
      <w:r w:rsidR="008122B9">
        <w:t xml:space="preserve"> alternative</w:t>
      </w:r>
      <w:r w:rsidR="00786616">
        <w:t>s</w:t>
      </w:r>
      <w:r w:rsidR="008F2BBE">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96198E" w14:paraId="0079EA5B" w14:textId="77777777" w:rsidTr="00786616">
        <w:trPr>
          <w:trHeight w:val="221"/>
        </w:trPr>
        <w:tc>
          <w:tcPr>
            <w:tcW w:w="4253" w:type="dxa"/>
            <w:tcBorders>
              <w:top w:val="single" w:sz="4" w:space="0" w:color="auto"/>
              <w:left w:val="single" w:sz="4" w:space="0" w:color="auto"/>
              <w:right w:val="single" w:sz="4" w:space="0" w:color="auto"/>
            </w:tcBorders>
          </w:tcPr>
          <w:p w14:paraId="7F38D2BF" w14:textId="7623A9E0" w:rsidR="00593AD3" w:rsidRDefault="005F124A" w:rsidP="005F124A">
            <w:pPr>
              <w:pStyle w:val="Text"/>
              <w:spacing w:after="0" w:line="276" w:lineRule="auto"/>
              <w:rPr>
                <w:bCs/>
              </w:rPr>
            </w:pPr>
            <w:r>
              <w:rPr>
                <w:bCs/>
              </w:rPr>
              <w:t xml:space="preserve"> </w:t>
            </w:r>
            <w:r w:rsidR="00593AD3" w:rsidRPr="00593AD3">
              <w:rPr>
                <w:bCs/>
              </w:rPr>
              <w:t>Dear Richard and Judy,</w:t>
            </w:r>
          </w:p>
          <w:p w14:paraId="11D5E2CC" w14:textId="6D312219" w:rsidR="00593AD3" w:rsidRDefault="00593AD3" w:rsidP="005F124A">
            <w:pPr>
              <w:pStyle w:val="Text"/>
              <w:spacing w:after="0" w:line="276" w:lineRule="auto"/>
              <w:ind w:firstLine="34"/>
              <w:rPr>
                <w:bCs/>
              </w:rPr>
            </w:pPr>
            <w:r>
              <w:rPr>
                <w:bCs/>
              </w:rPr>
              <w:t>The Christmas party you invited us to on December 18</w:t>
            </w:r>
            <w:r w:rsidRPr="00593AD3">
              <w:rPr>
                <w:bCs/>
                <w:vertAlign w:val="superscript"/>
              </w:rPr>
              <w:t>th</w:t>
            </w:r>
            <w:r>
              <w:rPr>
                <w:bCs/>
              </w:rPr>
              <w:t xml:space="preserve"> sounds </w:t>
            </w:r>
            <w:r w:rsidR="005F124A" w:rsidRPr="005F124A">
              <w:rPr>
                <w:bCs/>
                <w:vertAlign w:val="superscript"/>
              </w:rPr>
              <w:t>1</w:t>
            </w:r>
            <w:r w:rsidRPr="00B92118">
              <w:rPr>
                <w:bCs/>
                <w:i/>
                <w:iCs/>
                <w:u w:val="single"/>
              </w:rPr>
              <w:t>lovely</w:t>
            </w:r>
            <w:r w:rsidR="005F124A" w:rsidRPr="005F124A">
              <w:rPr>
                <w:bCs/>
                <w:i/>
                <w:iCs/>
              </w:rPr>
              <w:t xml:space="preserve"> / love</w:t>
            </w:r>
            <w:r w:rsidRPr="005F124A">
              <w:rPr>
                <w:bCs/>
                <w:i/>
                <w:iCs/>
              </w:rPr>
              <w:t>.</w:t>
            </w:r>
          </w:p>
          <w:p w14:paraId="368BABAE" w14:textId="4957D82B" w:rsidR="00593AD3" w:rsidRDefault="005F124A" w:rsidP="005F124A">
            <w:pPr>
              <w:pStyle w:val="Text"/>
              <w:spacing w:after="0" w:line="276" w:lineRule="auto"/>
              <w:ind w:firstLine="34"/>
              <w:rPr>
                <w:bCs/>
              </w:rPr>
            </w:pPr>
            <w:r w:rsidRPr="005F124A">
              <w:rPr>
                <w:bCs/>
                <w:i/>
                <w:iCs/>
                <w:vertAlign w:val="superscript"/>
              </w:rPr>
              <w:t>2</w:t>
            </w:r>
            <w:r w:rsidRPr="005F124A">
              <w:rPr>
                <w:bCs/>
                <w:i/>
                <w:iCs/>
              </w:rPr>
              <w:t xml:space="preserve">Hopefully / </w:t>
            </w:r>
            <w:r w:rsidR="00593AD3" w:rsidRPr="005F124A">
              <w:rPr>
                <w:bCs/>
                <w:i/>
                <w:iCs/>
              </w:rPr>
              <w:t>Unfortunately</w:t>
            </w:r>
            <w:r w:rsidR="00593AD3">
              <w:rPr>
                <w:bCs/>
              </w:rPr>
              <w:t xml:space="preserve">, I cannot make it as it is John’s mother’s birthday on that day and she is having a small family party to celebrate. She is -almost eighty years old and still as </w:t>
            </w:r>
            <w:r w:rsidRPr="005F124A">
              <w:rPr>
                <w:bCs/>
                <w:vertAlign w:val="superscript"/>
              </w:rPr>
              <w:t>3</w:t>
            </w:r>
            <w:r w:rsidR="00593AD3" w:rsidRPr="005F124A">
              <w:rPr>
                <w:bCs/>
                <w:i/>
                <w:iCs/>
              </w:rPr>
              <w:t>strong</w:t>
            </w:r>
            <w:r w:rsidRPr="005F124A">
              <w:rPr>
                <w:bCs/>
                <w:i/>
                <w:iCs/>
              </w:rPr>
              <w:t xml:space="preserve"> / stronger</w:t>
            </w:r>
            <w:r w:rsidR="00593AD3">
              <w:rPr>
                <w:bCs/>
              </w:rPr>
              <w:t xml:space="preserve"> as ever – it is amazing.</w:t>
            </w:r>
          </w:p>
          <w:p w14:paraId="5D7A10C3" w14:textId="68E3DE51" w:rsidR="00593AD3" w:rsidRDefault="00593AD3" w:rsidP="005F124A">
            <w:pPr>
              <w:pStyle w:val="Text"/>
              <w:spacing w:after="0" w:line="276" w:lineRule="auto"/>
              <w:ind w:firstLine="34"/>
              <w:rPr>
                <w:bCs/>
              </w:rPr>
            </w:pPr>
            <w:r>
              <w:rPr>
                <w:bCs/>
              </w:rPr>
              <w:t xml:space="preserve">It is such a pity because we have not seen each other for </w:t>
            </w:r>
            <w:r w:rsidR="005F124A" w:rsidRPr="005F124A">
              <w:rPr>
                <w:bCs/>
                <w:vertAlign w:val="superscript"/>
              </w:rPr>
              <w:t>4</w:t>
            </w:r>
            <w:r w:rsidRPr="005F124A">
              <w:rPr>
                <w:bCs/>
                <w:i/>
                <w:iCs/>
              </w:rPr>
              <w:t>ages</w:t>
            </w:r>
            <w:r w:rsidR="005F124A" w:rsidRPr="005F124A">
              <w:rPr>
                <w:bCs/>
                <w:i/>
                <w:iCs/>
              </w:rPr>
              <w:t xml:space="preserve"> / times</w:t>
            </w:r>
            <w:r>
              <w:rPr>
                <w:bCs/>
              </w:rPr>
              <w:t xml:space="preserve">. You must give us a call so we can arrange to get together another time instead. Perhaps we will </w:t>
            </w:r>
            <w:r w:rsidR="005F124A" w:rsidRPr="005F124A">
              <w:rPr>
                <w:bCs/>
                <w:vertAlign w:val="superscript"/>
              </w:rPr>
              <w:t>5</w:t>
            </w:r>
            <w:r w:rsidRPr="005F124A">
              <w:rPr>
                <w:bCs/>
                <w:i/>
                <w:iCs/>
              </w:rPr>
              <w:t>throw</w:t>
            </w:r>
            <w:r w:rsidR="005F124A" w:rsidRPr="005F124A">
              <w:rPr>
                <w:bCs/>
                <w:i/>
                <w:iCs/>
              </w:rPr>
              <w:t xml:space="preserve"> / do</w:t>
            </w:r>
            <w:r>
              <w:rPr>
                <w:bCs/>
              </w:rPr>
              <w:t xml:space="preserve"> a p</w:t>
            </w:r>
            <w:r w:rsidR="005F124A">
              <w:rPr>
                <w:bCs/>
              </w:rPr>
              <w:t>a</w:t>
            </w:r>
            <w:r>
              <w:rPr>
                <w:bCs/>
              </w:rPr>
              <w:t>rty on New Year’s Eve so we can see everyone. We will let you know.</w:t>
            </w:r>
          </w:p>
          <w:p w14:paraId="17AF4952" w14:textId="08D4CB35" w:rsidR="00593AD3" w:rsidRDefault="00593AD3" w:rsidP="005F124A">
            <w:pPr>
              <w:pStyle w:val="Text"/>
              <w:spacing w:after="0" w:line="276" w:lineRule="auto"/>
              <w:ind w:firstLine="34"/>
              <w:rPr>
                <w:bCs/>
              </w:rPr>
            </w:pPr>
            <w:r>
              <w:rPr>
                <w:bCs/>
              </w:rPr>
              <w:t>Thanks for the invitation, and hope the party</w:t>
            </w:r>
            <w:r w:rsidR="005F124A">
              <w:rPr>
                <w:bCs/>
              </w:rPr>
              <w:t xml:space="preserve"> goes </w:t>
            </w:r>
            <w:r w:rsidR="005F124A" w:rsidRPr="005F124A">
              <w:rPr>
                <w:bCs/>
                <w:vertAlign w:val="superscript"/>
              </w:rPr>
              <w:t>6</w:t>
            </w:r>
            <w:r w:rsidR="005F124A" w:rsidRPr="005F124A">
              <w:rPr>
                <w:bCs/>
                <w:i/>
                <w:iCs/>
              </w:rPr>
              <w:t>well / good.</w:t>
            </w:r>
          </w:p>
          <w:p w14:paraId="2728C670" w14:textId="77777777" w:rsidR="005F124A" w:rsidRDefault="005F124A" w:rsidP="005F124A">
            <w:pPr>
              <w:pStyle w:val="Text"/>
              <w:spacing w:after="0" w:line="276" w:lineRule="auto"/>
              <w:ind w:firstLine="34"/>
              <w:rPr>
                <w:bCs/>
              </w:rPr>
            </w:pPr>
            <w:r>
              <w:rPr>
                <w:bCs/>
              </w:rPr>
              <w:t>Love,</w:t>
            </w:r>
          </w:p>
          <w:p w14:paraId="5DB83FF1" w14:textId="3D5B644D" w:rsidR="005F124A" w:rsidRPr="00593AD3" w:rsidRDefault="005F124A" w:rsidP="005F124A">
            <w:pPr>
              <w:pStyle w:val="Text"/>
              <w:spacing w:after="0" w:line="276" w:lineRule="auto"/>
              <w:ind w:firstLine="34"/>
              <w:rPr>
                <w:bCs/>
              </w:rPr>
            </w:pPr>
            <w:r>
              <w:rPr>
                <w:bCs/>
              </w:rPr>
              <w:t>Ann and John</w:t>
            </w:r>
          </w:p>
        </w:tc>
      </w:tr>
    </w:tbl>
    <w:p w14:paraId="60204474" w14:textId="77777777" w:rsidR="002E007F" w:rsidRDefault="00D70207" w:rsidP="00D70207">
      <w:pPr>
        <w:pStyle w:val="ScoreBox"/>
      </w:pPr>
      <w:r>
        <w:t>/5</w:t>
      </w:r>
    </w:p>
    <w:p w14:paraId="50EEF41A" w14:textId="77777777" w:rsidR="005430D7" w:rsidRDefault="00544D9F" w:rsidP="00B30305">
      <w:pPr>
        <w:pStyle w:val="Rubric"/>
        <w:ind w:left="284" w:hanging="284"/>
      </w:pPr>
      <w:r w:rsidRPr="009B2EDE">
        <w:t>1</w:t>
      </w:r>
      <w:r>
        <w:t>5</w:t>
      </w:r>
      <w:r w:rsidR="00C81100">
        <w:t xml:space="preserve"> </w:t>
      </w:r>
      <w:r w:rsidR="004D5742">
        <w:tab/>
      </w:r>
      <w:r w:rsidR="0042208E">
        <w:t>Write an essay. Choose either topic A or topic B, t</w:t>
      </w:r>
      <w:r w:rsidR="00106AA7">
        <w:t>hen follow steps</w:t>
      </w:r>
      <w:r w:rsidR="00183A7B">
        <w:t xml:space="preserve"> 1</w:t>
      </w:r>
      <w:r w:rsidR="00183A7B" w:rsidRPr="00786616">
        <w:t>–</w:t>
      </w:r>
      <w:r w:rsidR="00183A7B">
        <w:t>3</w:t>
      </w:r>
      <w:r w:rsidR="0042208E">
        <w:t xml:space="preserve"> below</w:t>
      </w:r>
      <w:r w:rsidR="00106AA7">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893D85" w14:paraId="6EB8D425" w14:textId="77777777" w:rsidTr="009251CF">
        <w:trPr>
          <w:trHeight w:val="221"/>
        </w:trPr>
        <w:tc>
          <w:tcPr>
            <w:tcW w:w="4253" w:type="dxa"/>
            <w:tcBorders>
              <w:top w:val="single" w:sz="4" w:space="0" w:color="auto"/>
              <w:left w:val="single" w:sz="4" w:space="0" w:color="auto"/>
              <w:right w:val="single" w:sz="4" w:space="0" w:color="auto"/>
            </w:tcBorders>
          </w:tcPr>
          <w:p w14:paraId="7A176634" w14:textId="6F01C989" w:rsidR="00DA7104" w:rsidRPr="0084592E" w:rsidRDefault="00DA7104" w:rsidP="0056679D">
            <w:pPr>
              <w:pStyle w:val="Text"/>
              <w:spacing w:line="288" w:lineRule="auto"/>
              <w:ind w:left="1026" w:hanging="992"/>
              <w:rPr>
                <w:b/>
              </w:rPr>
            </w:pPr>
            <w:r w:rsidRPr="00DA7104">
              <w:rPr>
                <w:b/>
              </w:rPr>
              <w:t>Topic A</w:t>
            </w:r>
            <w:r w:rsidR="0056679D">
              <w:rPr>
                <w:b/>
              </w:rPr>
              <w:tab/>
            </w:r>
            <w:r w:rsidR="004105E3">
              <w:rPr>
                <w:bCs/>
              </w:rPr>
              <w:t>Describe one of your worst nightmares. When was it? What was it about? What happened in it?</w:t>
            </w:r>
          </w:p>
        </w:tc>
      </w:tr>
    </w:tbl>
    <w:p w14:paraId="43AF8800" w14:textId="77777777" w:rsidR="00DA7104" w:rsidRPr="00B30305" w:rsidRDefault="00DA7104" w:rsidP="00B30305">
      <w:pPr>
        <w:spacing w:before="0" w:after="0"/>
        <w:rPr>
          <w:sz w:val="20"/>
          <w:szCs w:val="20"/>
        </w:rPr>
      </w:pP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DA7104" w14:paraId="0CC8D573" w14:textId="77777777" w:rsidTr="00DA7104">
        <w:trPr>
          <w:trHeight w:val="221"/>
        </w:trPr>
        <w:tc>
          <w:tcPr>
            <w:tcW w:w="4253" w:type="dxa"/>
            <w:tcBorders>
              <w:top w:val="single" w:sz="4" w:space="0" w:color="auto"/>
              <w:left w:val="single" w:sz="4" w:space="0" w:color="auto"/>
              <w:right w:val="single" w:sz="4" w:space="0" w:color="auto"/>
            </w:tcBorders>
          </w:tcPr>
          <w:p w14:paraId="4CE27A79" w14:textId="77777777" w:rsidR="00DA7104" w:rsidRPr="004105E3" w:rsidRDefault="0084592E" w:rsidP="004105E3">
            <w:pPr>
              <w:pStyle w:val="Text"/>
              <w:spacing w:before="0" w:after="0" w:line="276" w:lineRule="auto"/>
              <w:ind w:left="1026" w:hanging="992"/>
              <w:rPr>
                <w:bCs/>
              </w:rPr>
            </w:pPr>
            <w:r w:rsidRPr="00DA7104">
              <w:rPr>
                <w:b/>
              </w:rPr>
              <w:t xml:space="preserve">Topic </w:t>
            </w:r>
            <w:r>
              <w:rPr>
                <w:b/>
              </w:rPr>
              <w:t>B</w:t>
            </w:r>
            <w:r w:rsidR="0056679D">
              <w:rPr>
                <w:b/>
              </w:rPr>
              <w:tab/>
            </w:r>
            <w:r w:rsidR="004105E3" w:rsidRPr="004105E3">
              <w:rPr>
                <w:bCs/>
              </w:rPr>
              <w:t>Your first memory of meeting someone who changed your life.</w:t>
            </w:r>
          </w:p>
          <w:p w14:paraId="40014BE1" w14:textId="7B296697" w:rsidR="004105E3" w:rsidRPr="004105E3" w:rsidRDefault="004105E3" w:rsidP="004105E3">
            <w:pPr>
              <w:pStyle w:val="Text"/>
              <w:spacing w:before="0" w:after="0" w:line="276" w:lineRule="auto"/>
              <w:ind w:left="1026" w:hanging="992"/>
              <w:rPr>
                <w:bCs/>
              </w:rPr>
            </w:pPr>
            <w:r w:rsidRPr="004105E3">
              <w:rPr>
                <w:bCs/>
              </w:rPr>
              <w:t xml:space="preserve">                    Who is the person? When did it happen? How did the meeting help you to change?</w:t>
            </w:r>
          </w:p>
        </w:tc>
      </w:tr>
    </w:tbl>
    <w:p w14:paraId="0FB16709" w14:textId="77777777" w:rsidR="00106AA7" w:rsidRPr="00786616" w:rsidRDefault="00735FB6" w:rsidP="00C81100">
      <w:pPr>
        <w:pStyle w:val="Rubric"/>
      </w:pPr>
      <w:r>
        <w:t>1</w:t>
      </w:r>
      <w:r w:rsidR="00106AA7" w:rsidRPr="00512E7F">
        <w:tab/>
      </w:r>
      <w:r w:rsidRPr="00786616">
        <w:t>Read the questions and make notes about the topic.</w:t>
      </w:r>
    </w:p>
    <w:p w14:paraId="23CA77F9" w14:textId="77777777" w:rsidR="00106AA7" w:rsidRPr="00786616" w:rsidRDefault="0042208E" w:rsidP="00C81100">
      <w:pPr>
        <w:pStyle w:val="Rubric"/>
      </w:pPr>
      <w:r w:rsidRPr="00786616">
        <w:t>2</w:t>
      </w:r>
      <w:r w:rsidR="00106AA7" w:rsidRPr="00786616">
        <w:tab/>
      </w:r>
      <w:r w:rsidR="000B13D7" w:rsidRPr="00786616">
        <w:t>Decide how you will organise your ideas.</w:t>
      </w:r>
    </w:p>
    <w:p w14:paraId="29694BAC" w14:textId="77777777" w:rsidR="00106AA7" w:rsidRPr="00786616" w:rsidRDefault="0042208E" w:rsidP="00C81100">
      <w:pPr>
        <w:pStyle w:val="Rubric"/>
      </w:pPr>
      <w:r w:rsidRPr="00786616">
        <w:t>3</w:t>
      </w:r>
      <w:r w:rsidR="00106AA7" w:rsidRPr="00786616">
        <w:tab/>
      </w:r>
      <w:r w:rsidR="000B13D7" w:rsidRPr="00786616">
        <w:t xml:space="preserve">Write </w:t>
      </w:r>
      <w:r w:rsidR="000654D5" w:rsidRPr="00786616">
        <w:t>80–</w:t>
      </w:r>
      <w:r w:rsidR="00FE5DC9" w:rsidRPr="00786616">
        <w:t>120</w:t>
      </w:r>
      <w:r w:rsidR="000B13D7" w:rsidRPr="00786616">
        <w:t xml:space="preserve"> words</w:t>
      </w:r>
      <w:r w:rsidR="00106AA7" w:rsidRPr="00786616">
        <w:t>.</w:t>
      </w:r>
    </w:p>
    <w:p w14:paraId="4788D283" w14:textId="77777777" w:rsidR="00106AA7" w:rsidRDefault="00106AA7" w:rsidP="00106AA7"/>
    <w:p w14:paraId="6700BAF0" w14:textId="77777777" w:rsidR="003D6266" w:rsidRDefault="003D6266" w:rsidP="00106AA7"/>
    <w:p w14:paraId="221070BE" w14:textId="77777777" w:rsidR="003D6266" w:rsidRDefault="003D6266" w:rsidP="00106AA7"/>
    <w:p w14:paraId="6BC1DD8C" w14:textId="77777777" w:rsidR="003D6266" w:rsidRDefault="003D6266" w:rsidP="00106AA7"/>
    <w:p w14:paraId="075D2A5D" w14:textId="77777777" w:rsidR="003D6266" w:rsidRDefault="003D6266" w:rsidP="00106AA7"/>
    <w:p w14:paraId="1C2EF7D8" w14:textId="77777777" w:rsidR="003D6266" w:rsidRDefault="003D6266" w:rsidP="00106AA7"/>
    <w:p w14:paraId="50E6ECF0" w14:textId="77777777" w:rsidR="003D6266" w:rsidRDefault="003D6266" w:rsidP="00106AA7"/>
    <w:p w14:paraId="461C9A5D" w14:textId="77777777" w:rsidR="003D6266" w:rsidRDefault="003D6266" w:rsidP="00106AA7"/>
    <w:p w14:paraId="5EBE38D4" w14:textId="77777777" w:rsidR="00125A8A" w:rsidRDefault="00125A8A" w:rsidP="003D6266">
      <w:pPr>
        <w:pStyle w:val="Text"/>
        <w:spacing w:line="360" w:lineRule="auto"/>
        <w:rPr>
          <w:rStyle w:val="GapFillchr"/>
        </w:rPr>
      </w:pPr>
    </w:p>
    <w:p w14:paraId="4297023E" w14:textId="77777777" w:rsidR="003D6266" w:rsidRPr="00374769" w:rsidRDefault="003D6266" w:rsidP="003D6266">
      <w:pPr>
        <w:pStyle w:val="Text"/>
        <w:spacing w:line="360" w:lineRule="auto"/>
      </w:pPr>
      <w:r w:rsidRPr="00374769">
        <w:rPr>
          <w:rStyle w:val="GapFillchr"/>
        </w:rPr>
        <w:t>                                                                                             </w:t>
      </w:r>
    </w:p>
    <w:p w14:paraId="363DED93" w14:textId="77777777" w:rsidR="003D6266" w:rsidRPr="00374769" w:rsidRDefault="003D6266" w:rsidP="003D6266">
      <w:pPr>
        <w:pStyle w:val="Text"/>
        <w:spacing w:line="360" w:lineRule="auto"/>
      </w:pPr>
      <w:r w:rsidRPr="00374769">
        <w:rPr>
          <w:rStyle w:val="GapFillchr"/>
        </w:rPr>
        <w:t>                                                                                             </w:t>
      </w:r>
    </w:p>
    <w:p w14:paraId="00CFED35" w14:textId="77777777" w:rsidR="003D6266" w:rsidRPr="00374769" w:rsidRDefault="003D6266" w:rsidP="003D6266">
      <w:pPr>
        <w:pStyle w:val="Text"/>
        <w:spacing w:line="360" w:lineRule="auto"/>
      </w:pPr>
      <w:r w:rsidRPr="00374769">
        <w:rPr>
          <w:rStyle w:val="GapFillchr"/>
        </w:rPr>
        <w:t>                                                                                             </w:t>
      </w:r>
    </w:p>
    <w:p w14:paraId="43CBC4B3" w14:textId="77777777" w:rsidR="003D6266" w:rsidRPr="00374769" w:rsidRDefault="003D6266" w:rsidP="003D6266">
      <w:pPr>
        <w:pStyle w:val="Text"/>
        <w:spacing w:line="360" w:lineRule="auto"/>
      </w:pPr>
      <w:r w:rsidRPr="00374769">
        <w:rPr>
          <w:rStyle w:val="GapFillchr"/>
        </w:rPr>
        <w:t>                                                                                             </w:t>
      </w:r>
    </w:p>
    <w:p w14:paraId="7B45D493" w14:textId="77777777" w:rsidR="003D6266" w:rsidRPr="00374769" w:rsidRDefault="003D6266" w:rsidP="003D6266">
      <w:pPr>
        <w:pStyle w:val="Text"/>
        <w:spacing w:line="360" w:lineRule="auto"/>
      </w:pPr>
      <w:r w:rsidRPr="00374769">
        <w:rPr>
          <w:rStyle w:val="GapFillchr"/>
        </w:rPr>
        <w:t>                                                                                             </w:t>
      </w:r>
    </w:p>
    <w:p w14:paraId="40F916FE" w14:textId="77777777" w:rsidR="003D6266" w:rsidRPr="00374769" w:rsidRDefault="003D6266" w:rsidP="003D6266">
      <w:pPr>
        <w:pStyle w:val="Text"/>
        <w:spacing w:line="360" w:lineRule="auto"/>
      </w:pPr>
      <w:r w:rsidRPr="00374769">
        <w:rPr>
          <w:rStyle w:val="GapFillchr"/>
        </w:rPr>
        <w:t>                                                                                             </w:t>
      </w:r>
    </w:p>
    <w:p w14:paraId="2EF3F766" w14:textId="77777777" w:rsidR="003D6266" w:rsidRPr="00374769" w:rsidRDefault="003D6266" w:rsidP="003D6266">
      <w:pPr>
        <w:pStyle w:val="Text"/>
        <w:spacing w:line="360" w:lineRule="auto"/>
      </w:pPr>
      <w:r w:rsidRPr="00374769">
        <w:rPr>
          <w:rStyle w:val="GapFillchr"/>
        </w:rPr>
        <w:t>                                                                                             </w:t>
      </w:r>
    </w:p>
    <w:p w14:paraId="6066D7D3" w14:textId="77777777" w:rsidR="003D6266" w:rsidRPr="00374769" w:rsidRDefault="003D6266" w:rsidP="003D6266">
      <w:pPr>
        <w:pStyle w:val="Text"/>
        <w:spacing w:line="360" w:lineRule="auto"/>
      </w:pPr>
      <w:r w:rsidRPr="00374769">
        <w:rPr>
          <w:rStyle w:val="GapFillchr"/>
        </w:rPr>
        <w:t>                                                                                             </w:t>
      </w:r>
    </w:p>
    <w:p w14:paraId="64729656" w14:textId="77777777" w:rsidR="003D6266" w:rsidRPr="00374769" w:rsidRDefault="003D6266" w:rsidP="003D6266">
      <w:pPr>
        <w:pStyle w:val="Text"/>
        <w:spacing w:line="360" w:lineRule="auto"/>
      </w:pPr>
      <w:r w:rsidRPr="00374769">
        <w:rPr>
          <w:rStyle w:val="GapFillchr"/>
        </w:rPr>
        <w:t>                                                                                             </w:t>
      </w:r>
    </w:p>
    <w:p w14:paraId="1AFE5589" w14:textId="77777777" w:rsidR="003D6266" w:rsidRPr="00374769" w:rsidRDefault="003D6266" w:rsidP="003D6266">
      <w:pPr>
        <w:pStyle w:val="Text"/>
        <w:spacing w:line="360" w:lineRule="auto"/>
      </w:pPr>
      <w:r w:rsidRPr="00374769">
        <w:rPr>
          <w:rStyle w:val="GapFillchr"/>
        </w:rPr>
        <w:t>                                                                                             </w:t>
      </w:r>
    </w:p>
    <w:p w14:paraId="2A2418A6" w14:textId="77777777" w:rsidR="003D6266" w:rsidRPr="00374769" w:rsidRDefault="003D6266" w:rsidP="003D6266">
      <w:pPr>
        <w:pStyle w:val="Text"/>
        <w:spacing w:line="360" w:lineRule="auto"/>
      </w:pPr>
      <w:r w:rsidRPr="00374769">
        <w:rPr>
          <w:rStyle w:val="GapFillchr"/>
        </w:rPr>
        <w:t>                                                                                             </w:t>
      </w:r>
    </w:p>
    <w:p w14:paraId="45D274C4" w14:textId="77777777" w:rsidR="003D6266" w:rsidRPr="00374769" w:rsidRDefault="003D6266" w:rsidP="003D6266">
      <w:pPr>
        <w:pStyle w:val="Text"/>
        <w:spacing w:line="360" w:lineRule="auto"/>
      </w:pPr>
      <w:r w:rsidRPr="00374769">
        <w:rPr>
          <w:rStyle w:val="GapFillchr"/>
        </w:rPr>
        <w:t>                                                                                             </w:t>
      </w:r>
    </w:p>
    <w:p w14:paraId="35D66296" w14:textId="77777777" w:rsidR="003D6266" w:rsidRPr="00374769" w:rsidRDefault="003D6266" w:rsidP="003D6266">
      <w:pPr>
        <w:pStyle w:val="Text"/>
        <w:spacing w:line="360" w:lineRule="auto"/>
      </w:pPr>
      <w:r w:rsidRPr="00374769">
        <w:rPr>
          <w:rStyle w:val="GapFillchr"/>
        </w:rPr>
        <w:t>                                                                                             </w:t>
      </w:r>
    </w:p>
    <w:p w14:paraId="7C90F718" w14:textId="77777777" w:rsidR="003D6266" w:rsidRPr="00374769" w:rsidRDefault="003D6266" w:rsidP="003D6266">
      <w:pPr>
        <w:pStyle w:val="Text"/>
        <w:spacing w:line="360" w:lineRule="auto"/>
      </w:pPr>
      <w:r w:rsidRPr="00374769">
        <w:rPr>
          <w:rStyle w:val="GapFillchr"/>
        </w:rPr>
        <w:t>                                                                                             </w:t>
      </w:r>
    </w:p>
    <w:p w14:paraId="6064556B" w14:textId="77777777" w:rsidR="003D6266" w:rsidRPr="00374769" w:rsidRDefault="003D6266" w:rsidP="003D6266">
      <w:pPr>
        <w:pStyle w:val="Text"/>
        <w:spacing w:line="360" w:lineRule="auto"/>
      </w:pPr>
      <w:r w:rsidRPr="00374769">
        <w:rPr>
          <w:rStyle w:val="GapFillchr"/>
        </w:rPr>
        <w:t>                                                                                             </w:t>
      </w:r>
    </w:p>
    <w:p w14:paraId="042DD3E6" w14:textId="77777777" w:rsidR="003D6266" w:rsidRPr="00374769" w:rsidRDefault="003D6266" w:rsidP="003D6266">
      <w:pPr>
        <w:pStyle w:val="Text"/>
        <w:spacing w:line="360" w:lineRule="auto"/>
      </w:pPr>
      <w:r w:rsidRPr="00374769">
        <w:rPr>
          <w:rStyle w:val="GapFillchr"/>
        </w:rPr>
        <w:t>                                                                                             </w:t>
      </w:r>
    </w:p>
    <w:p w14:paraId="6D26D2DA" w14:textId="77777777" w:rsidR="003D6266" w:rsidRPr="00374769" w:rsidRDefault="003D6266" w:rsidP="003D6266">
      <w:pPr>
        <w:pStyle w:val="Text"/>
        <w:spacing w:line="360" w:lineRule="auto"/>
      </w:pPr>
      <w:r w:rsidRPr="00374769">
        <w:rPr>
          <w:rStyle w:val="GapFillchr"/>
        </w:rPr>
        <w:t>                                                                                             </w:t>
      </w:r>
    </w:p>
    <w:p w14:paraId="0573ED29" w14:textId="77777777" w:rsidR="003D6266" w:rsidRPr="00374769" w:rsidRDefault="003D6266" w:rsidP="003D6266">
      <w:pPr>
        <w:pStyle w:val="Text"/>
        <w:spacing w:line="360" w:lineRule="auto"/>
      </w:pPr>
      <w:r w:rsidRPr="00374769">
        <w:rPr>
          <w:rStyle w:val="GapFillchr"/>
        </w:rPr>
        <w:t>                                                                                             </w:t>
      </w:r>
    </w:p>
    <w:p w14:paraId="4B5DEA07" w14:textId="77777777" w:rsidR="003D6266" w:rsidRPr="00374769" w:rsidRDefault="003D6266" w:rsidP="003D6266">
      <w:pPr>
        <w:pStyle w:val="Text"/>
        <w:spacing w:line="360" w:lineRule="auto"/>
      </w:pPr>
      <w:r w:rsidRPr="00374769">
        <w:rPr>
          <w:rStyle w:val="GapFillchr"/>
        </w:rPr>
        <w:t>                                                                                             </w:t>
      </w:r>
    </w:p>
    <w:p w14:paraId="6CE7E7DB" w14:textId="77777777" w:rsidR="003D6266" w:rsidRPr="00374769" w:rsidRDefault="003D6266" w:rsidP="003D6266">
      <w:pPr>
        <w:pStyle w:val="Text"/>
        <w:spacing w:line="360" w:lineRule="auto"/>
      </w:pPr>
      <w:r w:rsidRPr="00374769">
        <w:rPr>
          <w:rStyle w:val="GapFillchr"/>
        </w:rPr>
        <w:t>                                                                                             </w:t>
      </w:r>
    </w:p>
    <w:p w14:paraId="17B6AA2E" w14:textId="77777777" w:rsidR="003D6266" w:rsidRPr="00374769" w:rsidRDefault="003D6266" w:rsidP="003D6266">
      <w:pPr>
        <w:pStyle w:val="Text"/>
        <w:spacing w:line="360" w:lineRule="auto"/>
      </w:pPr>
      <w:r w:rsidRPr="00374769">
        <w:rPr>
          <w:rStyle w:val="GapFillchr"/>
        </w:rPr>
        <w:t>                                                                                             </w:t>
      </w:r>
    </w:p>
    <w:p w14:paraId="55AB76A9" w14:textId="77777777" w:rsidR="003D6266" w:rsidRPr="00374769" w:rsidRDefault="003D6266" w:rsidP="003D6266">
      <w:pPr>
        <w:pStyle w:val="Text"/>
        <w:spacing w:line="360" w:lineRule="auto"/>
      </w:pPr>
      <w:r w:rsidRPr="00374769">
        <w:rPr>
          <w:rStyle w:val="GapFillchr"/>
        </w:rPr>
        <w:t>                                                                                             </w:t>
      </w:r>
    </w:p>
    <w:p w14:paraId="2DF403F8" w14:textId="77777777" w:rsidR="003D6266" w:rsidRPr="00374769" w:rsidRDefault="003D6266" w:rsidP="003D6266">
      <w:pPr>
        <w:pStyle w:val="Text"/>
        <w:spacing w:line="360" w:lineRule="auto"/>
      </w:pPr>
      <w:r w:rsidRPr="00374769">
        <w:rPr>
          <w:rStyle w:val="GapFillchr"/>
        </w:rPr>
        <w:t>                                                                                             </w:t>
      </w:r>
    </w:p>
    <w:p w14:paraId="0548FB04" w14:textId="77777777" w:rsidR="003D6266" w:rsidRPr="00374769" w:rsidRDefault="003D6266" w:rsidP="003D6266">
      <w:pPr>
        <w:pStyle w:val="Text"/>
        <w:spacing w:line="360" w:lineRule="auto"/>
      </w:pPr>
      <w:r w:rsidRPr="00374769">
        <w:rPr>
          <w:rStyle w:val="GapFillchr"/>
        </w:rPr>
        <w:t>                                                                                             </w:t>
      </w:r>
    </w:p>
    <w:p w14:paraId="5BD28B96" w14:textId="77777777" w:rsidR="003D6266" w:rsidRPr="00374769" w:rsidRDefault="003D6266" w:rsidP="003D6266">
      <w:pPr>
        <w:pStyle w:val="Text"/>
        <w:spacing w:line="360" w:lineRule="auto"/>
      </w:pPr>
      <w:r w:rsidRPr="00374769">
        <w:rPr>
          <w:rStyle w:val="GapFillchr"/>
        </w:rPr>
        <w:t>                                                                                             </w:t>
      </w:r>
    </w:p>
    <w:p w14:paraId="3741F01B" w14:textId="77777777" w:rsidR="003D6266" w:rsidRPr="00374769" w:rsidRDefault="003D6266" w:rsidP="003D6266">
      <w:pPr>
        <w:pStyle w:val="Text"/>
        <w:spacing w:line="360" w:lineRule="auto"/>
      </w:pPr>
      <w:r w:rsidRPr="00374769">
        <w:rPr>
          <w:rStyle w:val="GapFillchr"/>
        </w:rPr>
        <w:t>                                                                                             </w:t>
      </w:r>
    </w:p>
    <w:p w14:paraId="77A503E3" w14:textId="77777777" w:rsidR="003D6266" w:rsidRPr="00374769" w:rsidRDefault="003D6266" w:rsidP="003D6266">
      <w:pPr>
        <w:pStyle w:val="Text"/>
        <w:spacing w:line="360" w:lineRule="auto"/>
      </w:pPr>
      <w:r w:rsidRPr="00374769">
        <w:rPr>
          <w:rStyle w:val="GapFillchr"/>
        </w:rPr>
        <w:t>                                                                                             </w:t>
      </w:r>
    </w:p>
    <w:p w14:paraId="109311A1" w14:textId="77777777" w:rsidR="003D6266" w:rsidRDefault="003D6266" w:rsidP="003D6266">
      <w:pPr>
        <w:pStyle w:val="ScoreBox"/>
      </w:pPr>
      <w:r>
        <w:t>/10</w:t>
      </w:r>
    </w:p>
    <w:p w14:paraId="75181232" w14:textId="77777777" w:rsidR="003D6266" w:rsidRDefault="003D6266" w:rsidP="003D6266">
      <w:pPr>
        <w:pStyle w:val="ScoreBox"/>
      </w:pPr>
    </w:p>
    <w:p w14:paraId="377EF7A9" w14:textId="77777777" w:rsidR="00893D85" w:rsidRPr="00374769" w:rsidRDefault="003D6266" w:rsidP="00B30305">
      <w:pPr>
        <w:pStyle w:val="ScoreBox"/>
      </w:pPr>
      <w:r>
        <w:t>/100</w:t>
      </w:r>
    </w:p>
    <w:p w14:paraId="1CEFCCAA" w14:textId="77777777" w:rsidR="00176908" w:rsidRPr="007556B5" w:rsidRDefault="00176908" w:rsidP="00893D85">
      <w:pPr>
        <w:pStyle w:val="Text"/>
        <w:rPr>
          <w:sz w:val="2"/>
        </w:rPr>
      </w:pPr>
    </w:p>
    <w:sectPr w:rsidR="00176908" w:rsidRPr="007556B5" w:rsidSect="00125A8A">
      <w:headerReference w:type="default" r:id="rId8"/>
      <w:footerReference w:type="even" r:id="rId9"/>
      <w:footerReference w:type="default" r:id="rId10"/>
      <w:type w:val="continuous"/>
      <w:pgSz w:w="11906" w:h="16838"/>
      <w:pgMar w:top="1440" w:right="1361" w:bottom="567" w:left="1418" w:header="709" w:footer="51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F6533" w14:textId="77777777" w:rsidR="004711E5" w:rsidRDefault="004711E5" w:rsidP="009F2FB3">
      <w:r>
        <w:separator/>
      </w:r>
    </w:p>
  </w:endnote>
  <w:endnote w:type="continuationSeparator" w:id="0">
    <w:p w14:paraId="1CED2961" w14:textId="77777777" w:rsidR="004711E5" w:rsidRDefault="004711E5" w:rsidP="009F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ucida Grande">
    <w:altName w:val="Lucida Sans Unicode"/>
    <w:charset w:val="00"/>
    <w:family w:val="auto"/>
    <w:pitch w:val="variable"/>
    <w:sig w:usb0="03000003" w:usb1="00000000" w:usb2="00000000" w:usb3="00000000" w:csb0="00000001" w:csb1="00000000"/>
  </w:font>
  <w:font w:name="Charis SIL">
    <w:charset w:val="00"/>
    <w:family w:val="auto"/>
    <w:pitch w:val="variable"/>
    <w:sig w:usb0="A00002FF" w:usb1="5200A1FF" w:usb2="02000009"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6A6D2" w14:textId="77777777" w:rsidR="00FF6273" w:rsidRDefault="00AE0E80" w:rsidP="009F2FB3">
    <w:pPr>
      <w:pStyle w:val="a3"/>
      <w:rPr>
        <w:rStyle w:val="a5"/>
      </w:rPr>
    </w:pPr>
    <w:r>
      <w:rPr>
        <w:rStyle w:val="a5"/>
      </w:rPr>
      <w:fldChar w:fldCharType="begin"/>
    </w:r>
    <w:r w:rsidR="00FF6273">
      <w:rPr>
        <w:rStyle w:val="a5"/>
      </w:rPr>
      <w:instrText xml:space="preserve">PAGE  </w:instrText>
    </w:r>
    <w:r>
      <w:rPr>
        <w:rStyle w:val="a5"/>
      </w:rPr>
      <w:fldChar w:fldCharType="end"/>
    </w:r>
  </w:p>
  <w:p w14:paraId="4A0AAE70" w14:textId="77777777" w:rsidR="00FF6273" w:rsidRDefault="00FF6273" w:rsidP="009F2FB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14099"/>
      <w:docPartObj>
        <w:docPartGallery w:val="Page Numbers (Bottom of Page)"/>
        <w:docPartUnique/>
      </w:docPartObj>
    </w:sdtPr>
    <w:sdtEndPr>
      <w:rPr>
        <w:noProof/>
      </w:rPr>
    </w:sdtEndPr>
    <w:sdtContent>
      <w:p w14:paraId="348CA4E7" w14:textId="77777777" w:rsidR="00183A7B" w:rsidRPr="0017238A" w:rsidRDefault="00183A7B" w:rsidP="00183A7B">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129EFAFA" w14:textId="77777777" w:rsidR="00FF6273" w:rsidRPr="00900C26" w:rsidRDefault="00183A7B" w:rsidP="00125A8A">
        <w:pPr>
          <w:pStyle w:val="a3"/>
          <w:jc w:val="right"/>
        </w:pPr>
        <w:r>
          <w:rPr>
            <w:noProof/>
          </w:rPr>
          <w:fldChar w:fldCharType="begin"/>
        </w:r>
        <w:r>
          <w:rPr>
            <w:noProof/>
          </w:rPr>
          <w:instrText xml:space="preserve"> PAGE   \* MERGEFORMAT </w:instrText>
        </w:r>
        <w:r>
          <w:rPr>
            <w:noProof/>
          </w:rPr>
          <w:fldChar w:fldCharType="separate"/>
        </w:r>
        <w:r w:rsidR="00C20FAC">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52C40" w14:textId="77777777" w:rsidR="004711E5" w:rsidRDefault="004711E5" w:rsidP="009F2FB3">
      <w:r>
        <w:separator/>
      </w:r>
    </w:p>
  </w:footnote>
  <w:footnote w:type="continuationSeparator" w:id="0">
    <w:p w14:paraId="1E027B8D" w14:textId="77777777" w:rsidR="004711E5" w:rsidRDefault="004711E5" w:rsidP="009F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A8D2F" w14:textId="5C816DE1" w:rsidR="00FF6273" w:rsidRPr="00125A8A" w:rsidRDefault="00FF6273" w:rsidP="00125A8A">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Pr>
        <w:rFonts w:ascii="Arial" w:hAnsi="Arial"/>
        <w:b/>
        <w:position w:val="40"/>
        <w:sz w:val="27"/>
        <w:szCs w:val="27"/>
      </w:rPr>
      <w:t xml:space="preserve">Mid-course test </w:t>
    </w:r>
    <w:r w:rsidR="00ED0038">
      <w:rPr>
        <w:rFonts w:ascii="Arial" w:hAnsi="Arial"/>
        <w:b/>
        <w:position w:val="40"/>
        <w:sz w:val="27"/>
        <w:szCs w:val="27"/>
      </w:rPr>
      <w:t xml:space="preserve">V2 </w:t>
    </w:r>
    <w:r>
      <w:rPr>
        <w:rFonts w:ascii="Arial" w:hAnsi="Arial"/>
        <w:b/>
        <w:position w:val="40"/>
        <w:sz w:val="27"/>
        <w:szCs w:val="27"/>
      </w:rPr>
      <w:t>(Units 1</w:t>
    </w:r>
    <w:r w:rsidR="00183A7B">
      <w:rPr>
        <w:rFonts w:ascii="Arial" w:hAnsi="Arial"/>
        <w:b/>
        <w:position w:val="40"/>
        <w:sz w:val="27"/>
        <w:szCs w:val="27"/>
      </w:rPr>
      <w:t>–</w:t>
    </w:r>
    <w:r>
      <w:rPr>
        <w:rFonts w:ascii="Arial" w:hAnsi="Arial"/>
        <w:b/>
        <w:position w:val="40"/>
        <w:sz w:val="27"/>
        <w:szCs w:val="27"/>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08A24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52D1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E438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ACA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C2A5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28F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2E8A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D8ED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7A09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0E3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15:restartNumberingAfterBreak="0">
    <w:nsid w:val="020C3D18"/>
    <w:multiLevelType w:val="multilevel"/>
    <w:tmpl w:val="27DC6F60"/>
    <w:lvl w:ilvl="0">
      <w:start w:val="1"/>
      <w:numFmt w:val="lowerLetter"/>
      <w:lvlText w:val="%1"/>
      <w:lvlJc w:val="left"/>
      <w:pPr>
        <w:tabs>
          <w:tab w:val="num" w:pos="284"/>
        </w:tabs>
        <w:ind w:left="284" w:hanging="284"/>
      </w:pPr>
      <w:rPr>
        <w:rFonts w:ascii="Arial" w:hAnsi="Arial" w:hint="default"/>
        <w:b w:val="0"/>
        <w:i w:val="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6"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090A789B"/>
    <w:multiLevelType w:val="hybridMultilevel"/>
    <w:tmpl w:val="1B48F5D6"/>
    <w:lvl w:ilvl="0" w:tplc="C38E9E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4A772F1"/>
    <w:multiLevelType w:val="hybridMultilevel"/>
    <w:tmpl w:val="B9B610F2"/>
    <w:lvl w:ilvl="0" w:tplc="C684680E">
      <w:start w:val="1"/>
      <w:numFmt w:val="lowerLetter"/>
      <w:lvlText w:val="%1"/>
      <w:lvlJc w:val="left"/>
      <w:pPr>
        <w:tabs>
          <w:tab w:val="num" w:pos="284"/>
        </w:tabs>
        <w:ind w:left="284" w:hanging="284"/>
      </w:pPr>
      <w:rPr>
        <w:rFonts w:ascii="Arial" w:hAnsi="Arial" w:hint="default"/>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FCC0A89"/>
    <w:multiLevelType w:val="hybridMultilevel"/>
    <w:tmpl w:val="3A8219B0"/>
    <w:lvl w:ilvl="0" w:tplc="5A2E0E26">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A6C3D51"/>
    <w:multiLevelType w:val="hybridMultilevel"/>
    <w:tmpl w:val="47FE449E"/>
    <w:lvl w:ilvl="0" w:tplc="AA646C76">
      <w:start w:val="1"/>
      <w:numFmt w:val="lowerLetter"/>
      <w:lvlText w:val="%1)"/>
      <w:lvlJc w:val="left"/>
      <w:pPr>
        <w:ind w:left="537" w:hanging="360"/>
      </w:pPr>
      <w:rPr>
        <w:rFonts w:hint="default"/>
        <w:b/>
      </w:rPr>
    </w:lvl>
    <w:lvl w:ilvl="1" w:tplc="10090019" w:tentative="1">
      <w:start w:val="1"/>
      <w:numFmt w:val="lowerLetter"/>
      <w:lvlText w:val="%2."/>
      <w:lvlJc w:val="left"/>
      <w:pPr>
        <w:ind w:left="1257" w:hanging="360"/>
      </w:pPr>
    </w:lvl>
    <w:lvl w:ilvl="2" w:tplc="1009001B" w:tentative="1">
      <w:start w:val="1"/>
      <w:numFmt w:val="lowerRoman"/>
      <w:lvlText w:val="%3."/>
      <w:lvlJc w:val="right"/>
      <w:pPr>
        <w:ind w:left="1977" w:hanging="180"/>
      </w:pPr>
    </w:lvl>
    <w:lvl w:ilvl="3" w:tplc="1009000F" w:tentative="1">
      <w:start w:val="1"/>
      <w:numFmt w:val="decimal"/>
      <w:lvlText w:val="%4."/>
      <w:lvlJc w:val="left"/>
      <w:pPr>
        <w:ind w:left="2697" w:hanging="360"/>
      </w:pPr>
    </w:lvl>
    <w:lvl w:ilvl="4" w:tplc="10090019" w:tentative="1">
      <w:start w:val="1"/>
      <w:numFmt w:val="lowerLetter"/>
      <w:lvlText w:val="%5."/>
      <w:lvlJc w:val="left"/>
      <w:pPr>
        <w:ind w:left="3417" w:hanging="360"/>
      </w:pPr>
    </w:lvl>
    <w:lvl w:ilvl="5" w:tplc="1009001B" w:tentative="1">
      <w:start w:val="1"/>
      <w:numFmt w:val="lowerRoman"/>
      <w:lvlText w:val="%6."/>
      <w:lvlJc w:val="right"/>
      <w:pPr>
        <w:ind w:left="4137" w:hanging="180"/>
      </w:pPr>
    </w:lvl>
    <w:lvl w:ilvl="6" w:tplc="1009000F" w:tentative="1">
      <w:start w:val="1"/>
      <w:numFmt w:val="decimal"/>
      <w:lvlText w:val="%7."/>
      <w:lvlJc w:val="left"/>
      <w:pPr>
        <w:ind w:left="4857" w:hanging="360"/>
      </w:pPr>
    </w:lvl>
    <w:lvl w:ilvl="7" w:tplc="10090019" w:tentative="1">
      <w:start w:val="1"/>
      <w:numFmt w:val="lowerLetter"/>
      <w:lvlText w:val="%8."/>
      <w:lvlJc w:val="left"/>
      <w:pPr>
        <w:ind w:left="5577" w:hanging="360"/>
      </w:pPr>
    </w:lvl>
    <w:lvl w:ilvl="8" w:tplc="1009001B" w:tentative="1">
      <w:start w:val="1"/>
      <w:numFmt w:val="lowerRoman"/>
      <w:lvlText w:val="%9."/>
      <w:lvlJc w:val="right"/>
      <w:pPr>
        <w:ind w:left="6297" w:hanging="180"/>
      </w:pPr>
    </w:lvl>
  </w:abstractNum>
  <w:abstractNum w:abstractNumId="26" w15:restartNumberingAfterBreak="0">
    <w:nsid w:val="2DE7333F"/>
    <w:multiLevelType w:val="hybridMultilevel"/>
    <w:tmpl w:val="5E265BBC"/>
    <w:lvl w:ilvl="0" w:tplc="1C66D6AE">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30"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1" w15:restartNumberingAfterBreak="0">
    <w:nsid w:val="468175FF"/>
    <w:multiLevelType w:val="hybridMultilevel"/>
    <w:tmpl w:val="DAF0D2FA"/>
    <w:lvl w:ilvl="0" w:tplc="51AEFBEE">
      <w:start w:val="1"/>
      <w:numFmt w:val="lowerLetter"/>
      <w:lvlText w:val="%1)"/>
      <w:lvlJc w:val="left"/>
      <w:pPr>
        <w:tabs>
          <w:tab w:val="num" w:pos="284"/>
        </w:tabs>
        <w:ind w:left="284" w:hanging="284"/>
      </w:pPr>
      <w:rPr>
        <w:rFonts w:ascii="Arial" w:eastAsia="Times New Roman" w:hAnsi="Arial" w:cs="Arial"/>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3"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35"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EF5810"/>
    <w:multiLevelType w:val="hybridMultilevel"/>
    <w:tmpl w:val="C9C03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462399">
    <w:abstractNumId w:val="31"/>
  </w:num>
  <w:num w:numId="2" w16cid:durableId="1152986969">
    <w:abstractNumId w:val="11"/>
  </w:num>
  <w:num w:numId="3" w16cid:durableId="1090811780">
    <w:abstractNumId w:val="19"/>
  </w:num>
  <w:num w:numId="4" w16cid:durableId="1184900171">
    <w:abstractNumId w:val="22"/>
  </w:num>
  <w:num w:numId="5" w16cid:durableId="1804539166">
    <w:abstractNumId w:val="26"/>
  </w:num>
  <w:num w:numId="6" w16cid:durableId="357465422">
    <w:abstractNumId w:val="9"/>
  </w:num>
  <w:num w:numId="7" w16cid:durableId="765033815">
    <w:abstractNumId w:val="7"/>
  </w:num>
  <w:num w:numId="8" w16cid:durableId="1839811178">
    <w:abstractNumId w:val="6"/>
  </w:num>
  <w:num w:numId="9" w16cid:durableId="1036387516">
    <w:abstractNumId w:val="5"/>
  </w:num>
  <w:num w:numId="10" w16cid:durableId="937952410">
    <w:abstractNumId w:val="4"/>
  </w:num>
  <w:num w:numId="11" w16cid:durableId="124735336">
    <w:abstractNumId w:val="8"/>
  </w:num>
  <w:num w:numId="12" w16cid:durableId="2067024640">
    <w:abstractNumId w:val="3"/>
  </w:num>
  <w:num w:numId="13" w16cid:durableId="394815119">
    <w:abstractNumId w:val="2"/>
  </w:num>
  <w:num w:numId="14" w16cid:durableId="702707132">
    <w:abstractNumId w:val="1"/>
  </w:num>
  <w:num w:numId="15" w16cid:durableId="1587884016">
    <w:abstractNumId w:val="0"/>
  </w:num>
  <w:num w:numId="16" w16cid:durableId="828791762">
    <w:abstractNumId w:val="17"/>
  </w:num>
  <w:num w:numId="17" w16cid:durableId="2055960909">
    <w:abstractNumId w:val="25"/>
  </w:num>
  <w:num w:numId="18" w16cid:durableId="602109606">
    <w:abstractNumId w:val="40"/>
  </w:num>
  <w:num w:numId="19" w16cid:durableId="1752266748">
    <w:abstractNumId w:val="27"/>
  </w:num>
  <w:num w:numId="20" w16cid:durableId="667293705">
    <w:abstractNumId w:val="36"/>
  </w:num>
  <w:num w:numId="21" w16cid:durableId="1908151010">
    <w:abstractNumId w:val="24"/>
  </w:num>
  <w:num w:numId="22" w16cid:durableId="2062051706">
    <w:abstractNumId w:val="33"/>
  </w:num>
  <w:num w:numId="23" w16cid:durableId="1658223022">
    <w:abstractNumId w:val="39"/>
  </w:num>
  <w:num w:numId="24" w16cid:durableId="1887181139">
    <w:abstractNumId w:val="35"/>
  </w:num>
  <w:num w:numId="25" w16cid:durableId="742918985">
    <w:abstractNumId w:val="28"/>
  </w:num>
  <w:num w:numId="26" w16cid:durableId="2121995412">
    <w:abstractNumId w:val="37"/>
  </w:num>
  <w:num w:numId="27" w16cid:durableId="556014687">
    <w:abstractNumId w:val="18"/>
  </w:num>
  <w:num w:numId="28" w16cid:durableId="759639449">
    <w:abstractNumId w:val="38"/>
  </w:num>
  <w:num w:numId="29" w16cid:durableId="793207079">
    <w:abstractNumId w:val="14"/>
  </w:num>
  <w:num w:numId="30" w16cid:durableId="1590895020">
    <w:abstractNumId w:val="15"/>
  </w:num>
  <w:num w:numId="31" w16cid:durableId="99379500">
    <w:abstractNumId w:val="30"/>
  </w:num>
  <w:num w:numId="32" w16cid:durableId="648168838">
    <w:abstractNumId w:val="16"/>
  </w:num>
  <w:num w:numId="33" w16cid:durableId="87969078">
    <w:abstractNumId w:val="32"/>
  </w:num>
  <w:num w:numId="34" w16cid:durableId="1531841612">
    <w:abstractNumId w:val="34"/>
  </w:num>
  <w:num w:numId="35" w16cid:durableId="595099178">
    <w:abstractNumId w:val="29"/>
  </w:num>
  <w:num w:numId="36" w16cid:durableId="91127602">
    <w:abstractNumId w:val="23"/>
  </w:num>
  <w:num w:numId="37" w16cid:durableId="235940066">
    <w:abstractNumId w:val="10"/>
  </w:num>
  <w:num w:numId="38" w16cid:durableId="157161569">
    <w:abstractNumId w:val="20"/>
  </w:num>
  <w:num w:numId="39" w16cid:durableId="421923903">
    <w:abstractNumId w:val="21"/>
  </w:num>
  <w:num w:numId="40" w16cid:durableId="419184574">
    <w:abstractNumId w:val="13"/>
  </w:num>
  <w:num w:numId="41" w16cid:durableId="19941423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attachedTemplate r:id="rId1"/>
  <w:linkStyles/>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113F"/>
    <w:rsid w:val="000003C4"/>
    <w:rsid w:val="0000049A"/>
    <w:rsid w:val="000005B1"/>
    <w:rsid w:val="0000075B"/>
    <w:rsid w:val="00000DE7"/>
    <w:rsid w:val="00001024"/>
    <w:rsid w:val="0000145D"/>
    <w:rsid w:val="00001482"/>
    <w:rsid w:val="0000152D"/>
    <w:rsid w:val="00003218"/>
    <w:rsid w:val="00003360"/>
    <w:rsid w:val="00003998"/>
    <w:rsid w:val="00004BBE"/>
    <w:rsid w:val="00005C8D"/>
    <w:rsid w:val="00005E21"/>
    <w:rsid w:val="0000623F"/>
    <w:rsid w:val="000063EA"/>
    <w:rsid w:val="00007FB9"/>
    <w:rsid w:val="00010239"/>
    <w:rsid w:val="00010587"/>
    <w:rsid w:val="000118F0"/>
    <w:rsid w:val="0001228F"/>
    <w:rsid w:val="0001232E"/>
    <w:rsid w:val="000128CF"/>
    <w:rsid w:val="00012E66"/>
    <w:rsid w:val="00013A6B"/>
    <w:rsid w:val="00013F0E"/>
    <w:rsid w:val="00013F61"/>
    <w:rsid w:val="000146D8"/>
    <w:rsid w:val="0001580A"/>
    <w:rsid w:val="000176CE"/>
    <w:rsid w:val="000179C5"/>
    <w:rsid w:val="00017F95"/>
    <w:rsid w:val="00021C1E"/>
    <w:rsid w:val="000232D5"/>
    <w:rsid w:val="0002339B"/>
    <w:rsid w:val="0002389D"/>
    <w:rsid w:val="00023B40"/>
    <w:rsid w:val="0002643D"/>
    <w:rsid w:val="0002662C"/>
    <w:rsid w:val="00027233"/>
    <w:rsid w:val="00030102"/>
    <w:rsid w:val="00030156"/>
    <w:rsid w:val="00030843"/>
    <w:rsid w:val="00032FB3"/>
    <w:rsid w:val="000331E5"/>
    <w:rsid w:val="00033ECC"/>
    <w:rsid w:val="00034BE8"/>
    <w:rsid w:val="00034F08"/>
    <w:rsid w:val="00035F02"/>
    <w:rsid w:val="000366A7"/>
    <w:rsid w:val="000370D6"/>
    <w:rsid w:val="00037325"/>
    <w:rsid w:val="0003768D"/>
    <w:rsid w:val="00041900"/>
    <w:rsid w:val="00041968"/>
    <w:rsid w:val="00041D35"/>
    <w:rsid w:val="0004285F"/>
    <w:rsid w:val="00042E3E"/>
    <w:rsid w:val="0004387F"/>
    <w:rsid w:val="000466D1"/>
    <w:rsid w:val="0005012D"/>
    <w:rsid w:val="0005213A"/>
    <w:rsid w:val="0005279A"/>
    <w:rsid w:val="00052CED"/>
    <w:rsid w:val="0005367D"/>
    <w:rsid w:val="00053C5E"/>
    <w:rsid w:val="00054D9C"/>
    <w:rsid w:val="00055D4C"/>
    <w:rsid w:val="00057AAB"/>
    <w:rsid w:val="00057DBA"/>
    <w:rsid w:val="00060327"/>
    <w:rsid w:val="0006099A"/>
    <w:rsid w:val="00061037"/>
    <w:rsid w:val="00061295"/>
    <w:rsid w:val="00061396"/>
    <w:rsid w:val="000636EF"/>
    <w:rsid w:val="000654D5"/>
    <w:rsid w:val="00065D7F"/>
    <w:rsid w:val="000668F8"/>
    <w:rsid w:val="000669FF"/>
    <w:rsid w:val="00066A5A"/>
    <w:rsid w:val="00066A6C"/>
    <w:rsid w:val="00066ADD"/>
    <w:rsid w:val="00066B1D"/>
    <w:rsid w:val="00066D53"/>
    <w:rsid w:val="000678A9"/>
    <w:rsid w:val="00070B6B"/>
    <w:rsid w:val="00073EF7"/>
    <w:rsid w:val="000752DB"/>
    <w:rsid w:val="000759A7"/>
    <w:rsid w:val="00076D1C"/>
    <w:rsid w:val="00077D15"/>
    <w:rsid w:val="000807C9"/>
    <w:rsid w:val="00082E8F"/>
    <w:rsid w:val="000830A8"/>
    <w:rsid w:val="0008337E"/>
    <w:rsid w:val="00085F01"/>
    <w:rsid w:val="00085FC2"/>
    <w:rsid w:val="00090398"/>
    <w:rsid w:val="00090E12"/>
    <w:rsid w:val="000914B0"/>
    <w:rsid w:val="00091EA8"/>
    <w:rsid w:val="0009337F"/>
    <w:rsid w:val="00093814"/>
    <w:rsid w:val="00093DC0"/>
    <w:rsid w:val="0009487F"/>
    <w:rsid w:val="00094BEA"/>
    <w:rsid w:val="00094E96"/>
    <w:rsid w:val="000954A0"/>
    <w:rsid w:val="00096294"/>
    <w:rsid w:val="000962B8"/>
    <w:rsid w:val="000A11ED"/>
    <w:rsid w:val="000A1642"/>
    <w:rsid w:val="000A197F"/>
    <w:rsid w:val="000A2297"/>
    <w:rsid w:val="000A2727"/>
    <w:rsid w:val="000A2A30"/>
    <w:rsid w:val="000A305D"/>
    <w:rsid w:val="000A3E17"/>
    <w:rsid w:val="000A5DA0"/>
    <w:rsid w:val="000A667E"/>
    <w:rsid w:val="000A763A"/>
    <w:rsid w:val="000B13D7"/>
    <w:rsid w:val="000B1C84"/>
    <w:rsid w:val="000B1CF8"/>
    <w:rsid w:val="000B5251"/>
    <w:rsid w:val="000B5731"/>
    <w:rsid w:val="000B5E12"/>
    <w:rsid w:val="000B6D92"/>
    <w:rsid w:val="000B6F49"/>
    <w:rsid w:val="000B7475"/>
    <w:rsid w:val="000B78B9"/>
    <w:rsid w:val="000B7F00"/>
    <w:rsid w:val="000C1F68"/>
    <w:rsid w:val="000C332D"/>
    <w:rsid w:val="000C3414"/>
    <w:rsid w:val="000C3677"/>
    <w:rsid w:val="000C6A75"/>
    <w:rsid w:val="000C6E0B"/>
    <w:rsid w:val="000C72B6"/>
    <w:rsid w:val="000C7A3C"/>
    <w:rsid w:val="000D0366"/>
    <w:rsid w:val="000D0378"/>
    <w:rsid w:val="000D0547"/>
    <w:rsid w:val="000D2203"/>
    <w:rsid w:val="000D2A00"/>
    <w:rsid w:val="000D33D9"/>
    <w:rsid w:val="000D4225"/>
    <w:rsid w:val="000D5AF2"/>
    <w:rsid w:val="000D6C61"/>
    <w:rsid w:val="000D6C8E"/>
    <w:rsid w:val="000D734F"/>
    <w:rsid w:val="000D7D57"/>
    <w:rsid w:val="000E0507"/>
    <w:rsid w:val="000E0B15"/>
    <w:rsid w:val="000E141E"/>
    <w:rsid w:val="000E1C09"/>
    <w:rsid w:val="000E1ED2"/>
    <w:rsid w:val="000E23EE"/>
    <w:rsid w:val="000E3C60"/>
    <w:rsid w:val="000E5407"/>
    <w:rsid w:val="000E61B1"/>
    <w:rsid w:val="000E7B6B"/>
    <w:rsid w:val="000F00A5"/>
    <w:rsid w:val="000F05FC"/>
    <w:rsid w:val="000F1B42"/>
    <w:rsid w:val="000F26F5"/>
    <w:rsid w:val="000F2AC8"/>
    <w:rsid w:val="000F3271"/>
    <w:rsid w:val="000F460C"/>
    <w:rsid w:val="000F468D"/>
    <w:rsid w:val="000F4D37"/>
    <w:rsid w:val="000F5419"/>
    <w:rsid w:val="000F5934"/>
    <w:rsid w:val="000F5E29"/>
    <w:rsid w:val="000F6C10"/>
    <w:rsid w:val="000F6DE8"/>
    <w:rsid w:val="00100286"/>
    <w:rsid w:val="00100428"/>
    <w:rsid w:val="00100D56"/>
    <w:rsid w:val="001014B9"/>
    <w:rsid w:val="001027AD"/>
    <w:rsid w:val="0010303D"/>
    <w:rsid w:val="00103A65"/>
    <w:rsid w:val="00103E78"/>
    <w:rsid w:val="00104AA8"/>
    <w:rsid w:val="0010545C"/>
    <w:rsid w:val="00106AA7"/>
    <w:rsid w:val="00106AAF"/>
    <w:rsid w:val="00110EF1"/>
    <w:rsid w:val="00111D88"/>
    <w:rsid w:val="00111ECD"/>
    <w:rsid w:val="001120AF"/>
    <w:rsid w:val="00112469"/>
    <w:rsid w:val="00112EDE"/>
    <w:rsid w:val="00115C1A"/>
    <w:rsid w:val="00115D7E"/>
    <w:rsid w:val="00116DDC"/>
    <w:rsid w:val="00117A14"/>
    <w:rsid w:val="001229A3"/>
    <w:rsid w:val="00122C71"/>
    <w:rsid w:val="001230A1"/>
    <w:rsid w:val="00123292"/>
    <w:rsid w:val="001232DA"/>
    <w:rsid w:val="00125A8A"/>
    <w:rsid w:val="00126DCA"/>
    <w:rsid w:val="00127158"/>
    <w:rsid w:val="001311E5"/>
    <w:rsid w:val="0013154B"/>
    <w:rsid w:val="00132188"/>
    <w:rsid w:val="001333C5"/>
    <w:rsid w:val="00133510"/>
    <w:rsid w:val="00133962"/>
    <w:rsid w:val="00134202"/>
    <w:rsid w:val="00134648"/>
    <w:rsid w:val="001348BC"/>
    <w:rsid w:val="00134954"/>
    <w:rsid w:val="00136153"/>
    <w:rsid w:val="001361F0"/>
    <w:rsid w:val="00136D4B"/>
    <w:rsid w:val="00140251"/>
    <w:rsid w:val="0014035F"/>
    <w:rsid w:val="001405FD"/>
    <w:rsid w:val="001410A6"/>
    <w:rsid w:val="0014166B"/>
    <w:rsid w:val="00141690"/>
    <w:rsid w:val="001418BB"/>
    <w:rsid w:val="0014411B"/>
    <w:rsid w:val="00144215"/>
    <w:rsid w:val="00144663"/>
    <w:rsid w:val="00144E49"/>
    <w:rsid w:val="001459B9"/>
    <w:rsid w:val="00145BB5"/>
    <w:rsid w:val="001469C1"/>
    <w:rsid w:val="00146BC9"/>
    <w:rsid w:val="001504E6"/>
    <w:rsid w:val="0015076B"/>
    <w:rsid w:val="00150951"/>
    <w:rsid w:val="00153CBA"/>
    <w:rsid w:val="001541FF"/>
    <w:rsid w:val="00154713"/>
    <w:rsid w:val="00154FDF"/>
    <w:rsid w:val="00155667"/>
    <w:rsid w:val="00156C6C"/>
    <w:rsid w:val="00156ECF"/>
    <w:rsid w:val="00157395"/>
    <w:rsid w:val="001602C9"/>
    <w:rsid w:val="001604AF"/>
    <w:rsid w:val="0016090D"/>
    <w:rsid w:val="00161922"/>
    <w:rsid w:val="00161B90"/>
    <w:rsid w:val="00161E46"/>
    <w:rsid w:val="00162E45"/>
    <w:rsid w:val="00163245"/>
    <w:rsid w:val="00164844"/>
    <w:rsid w:val="00165D77"/>
    <w:rsid w:val="00170118"/>
    <w:rsid w:val="00173BE6"/>
    <w:rsid w:val="00173F5B"/>
    <w:rsid w:val="001741E3"/>
    <w:rsid w:val="0017428F"/>
    <w:rsid w:val="00174425"/>
    <w:rsid w:val="0017560E"/>
    <w:rsid w:val="00176908"/>
    <w:rsid w:val="00177258"/>
    <w:rsid w:val="00177D05"/>
    <w:rsid w:val="001800AD"/>
    <w:rsid w:val="001815BA"/>
    <w:rsid w:val="0018205F"/>
    <w:rsid w:val="0018342D"/>
    <w:rsid w:val="00183785"/>
    <w:rsid w:val="00183A7B"/>
    <w:rsid w:val="00184A78"/>
    <w:rsid w:val="0018546E"/>
    <w:rsid w:val="00185D82"/>
    <w:rsid w:val="0018661A"/>
    <w:rsid w:val="00186DBD"/>
    <w:rsid w:val="00190646"/>
    <w:rsid w:val="0019092E"/>
    <w:rsid w:val="001912B6"/>
    <w:rsid w:val="00194D38"/>
    <w:rsid w:val="001960C9"/>
    <w:rsid w:val="00196531"/>
    <w:rsid w:val="00196740"/>
    <w:rsid w:val="001973E0"/>
    <w:rsid w:val="001A06C9"/>
    <w:rsid w:val="001A0B91"/>
    <w:rsid w:val="001A1874"/>
    <w:rsid w:val="001A436E"/>
    <w:rsid w:val="001A5654"/>
    <w:rsid w:val="001A5DEA"/>
    <w:rsid w:val="001A60E9"/>
    <w:rsid w:val="001A629B"/>
    <w:rsid w:val="001A66DE"/>
    <w:rsid w:val="001A68DB"/>
    <w:rsid w:val="001A6C97"/>
    <w:rsid w:val="001A6EA0"/>
    <w:rsid w:val="001B09A3"/>
    <w:rsid w:val="001B0C54"/>
    <w:rsid w:val="001B111A"/>
    <w:rsid w:val="001B1726"/>
    <w:rsid w:val="001B1C1D"/>
    <w:rsid w:val="001B29C0"/>
    <w:rsid w:val="001B3E71"/>
    <w:rsid w:val="001B3E90"/>
    <w:rsid w:val="001B3FB2"/>
    <w:rsid w:val="001B6C85"/>
    <w:rsid w:val="001B72BB"/>
    <w:rsid w:val="001C06F4"/>
    <w:rsid w:val="001C06FE"/>
    <w:rsid w:val="001C1880"/>
    <w:rsid w:val="001C4FEC"/>
    <w:rsid w:val="001C51B6"/>
    <w:rsid w:val="001C52EF"/>
    <w:rsid w:val="001C7A58"/>
    <w:rsid w:val="001C7BF8"/>
    <w:rsid w:val="001C7EE9"/>
    <w:rsid w:val="001D1A50"/>
    <w:rsid w:val="001D3668"/>
    <w:rsid w:val="001D40B8"/>
    <w:rsid w:val="001D4936"/>
    <w:rsid w:val="001D5D3F"/>
    <w:rsid w:val="001E18DE"/>
    <w:rsid w:val="001E315D"/>
    <w:rsid w:val="001E32FD"/>
    <w:rsid w:val="001E3491"/>
    <w:rsid w:val="001E3853"/>
    <w:rsid w:val="001E54C0"/>
    <w:rsid w:val="001E625B"/>
    <w:rsid w:val="001E6EB7"/>
    <w:rsid w:val="001E7353"/>
    <w:rsid w:val="001F000F"/>
    <w:rsid w:val="001F0DF3"/>
    <w:rsid w:val="001F0F95"/>
    <w:rsid w:val="001F14AD"/>
    <w:rsid w:val="001F284C"/>
    <w:rsid w:val="001F4378"/>
    <w:rsid w:val="001F4468"/>
    <w:rsid w:val="001F4791"/>
    <w:rsid w:val="001F5BF2"/>
    <w:rsid w:val="001F627B"/>
    <w:rsid w:val="001F67AD"/>
    <w:rsid w:val="001F7C77"/>
    <w:rsid w:val="0020069E"/>
    <w:rsid w:val="0020329D"/>
    <w:rsid w:val="00203369"/>
    <w:rsid w:val="002037D5"/>
    <w:rsid w:val="00203F3D"/>
    <w:rsid w:val="002041FD"/>
    <w:rsid w:val="00205EF1"/>
    <w:rsid w:val="00206688"/>
    <w:rsid w:val="00206A1B"/>
    <w:rsid w:val="00206EF5"/>
    <w:rsid w:val="00211B6E"/>
    <w:rsid w:val="00212220"/>
    <w:rsid w:val="002126EC"/>
    <w:rsid w:val="00214259"/>
    <w:rsid w:val="002158AC"/>
    <w:rsid w:val="00216A40"/>
    <w:rsid w:val="00217129"/>
    <w:rsid w:val="00217204"/>
    <w:rsid w:val="002172EE"/>
    <w:rsid w:val="00217B68"/>
    <w:rsid w:val="00217FD6"/>
    <w:rsid w:val="0022027F"/>
    <w:rsid w:val="002226EF"/>
    <w:rsid w:val="002259B5"/>
    <w:rsid w:val="002276F0"/>
    <w:rsid w:val="0023359E"/>
    <w:rsid w:val="00233E6A"/>
    <w:rsid w:val="00234B9A"/>
    <w:rsid w:val="00234C25"/>
    <w:rsid w:val="00235831"/>
    <w:rsid w:val="00236371"/>
    <w:rsid w:val="00236FD2"/>
    <w:rsid w:val="00237149"/>
    <w:rsid w:val="00237AFB"/>
    <w:rsid w:val="00240E49"/>
    <w:rsid w:val="00241709"/>
    <w:rsid w:val="002417E1"/>
    <w:rsid w:val="00243BAD"/>
    <w:rsid w:val="00244A03"/>
    <w:rsid w:val="00246F55"/>
    <w:rsid w:val="00247340"/>
    <w:rsid w:val="0024746C"/>
    <w:rsid w:val="00250253"/>
    <w:rsid w:val="00250494"/>
    <w:rsid w:val="0025177E"/>
    <w:rsid w:val="00253500"/>
    <w:rsid w:val="00253795"/>
    <w:rsid w:val="002557B3"/>
    <w:rsid w:val="00256538"/>
    <w:rsid w:val="00261665"/>
    <w:rsid w:val="00261809"/>
    <w:rsid w:val="00261F41"/>
    <w:rsid w:val="00261F54"/>
    <w:rsid w:val="0026307A"/>
    <w:rsid w:val="00263255"/>
    <w:rsid w:val="00263CE9"/>
    <w:rsid w:val="0026534C"/>
    <w:rsid w:val="00266D4C"/>
    <w:rsid w:val="00270C94"/>
    <w:rsid w:val="00271774"/>
    <w:rsid w:val="0027211D"/>
    <w:rsid w:val="002721D0"/>
    <w:rsid w:val="0027260E"/>
    <w:rsid w:val="00273805"/>
    <w:rsid w:val="00274F7E"/>
    <w:rsid w:val="0027517A"/>
    <w:rsid w:val="00275769"/>
    <w:rsid w:val="002761A2"/>
    <w:rsid w:val="002762FA"/>
    <w:rsid w:val="00276B36"/>
    <w:rsid w:val="00277403"/>
    <w:rsid w:val="00277420"/>
    <w:rsid w:val="00277B40"/>
    <w:rsid w:val="00281230"/>
    <w:rsid w:val="002826D5"/>
    <w:rsid w:val="002828E6"/>
    <w:rsid w:val="00282B84"/>
    <w:rsid w:val="00283B98"/>
    <w:rsid w:val="002843C0"/>
    <w:rsid w:val="00284C8C"/>
    <w:rsid w:val="00286165"/>
    <w:rsid w:val="0029024C"/>
    <w:rsid w:val="00290451"/>
    <w:rsid w:val="00290B3E"/>
    <w:rsid w:val="0029574A"/>
    <w:rsid w:val="002959E6"/>
    <w:rsid w:val="002963FA"/>
    <w:rsid w:val="002974D9"/>
    <w:rsid w:val="002A00A4"/>
    <w:rsid w:val="002A03B2"/>
    <w:rsid w:val="002A1F96"/>
    <w:rsid w:val="002A216B"/>
    <w:rsid w:val="002A29F7"/>
    <w:rsid w:val="002A3440"/>
    <w:rsid w:val="002A3C0F"/>
    <w:rsid w:val="002A3E9B"/>
    <w:rsid w:val="002A4142"/>
    <w:rsid w:val="002A41A5"/>
    <w:rsid w:val="002A47A9"/>
    <w:rsid w:val="002A48DD"/>
    <w:rsid w:val="002A5554"/>
    <w:rsid w:val="002A569D"/>
    <w:rsid w:val="002A57CA"/>
    <w:rsid w:val="002A5C91"/>
    <w:rsid w:val="002B20DE"/>
    <w:rsid w:val="002B22FC"/>
    <w:rsid w:val="002B51A9"/>
    <w:rsid w:val="002B58F3"/>
    <w:rsid w:val="002C06CD"/>
    <w:rsid w:val="002C0B35"/>
    <w:rsid w:val="002C0D80"/>
    <w:rsid w:val="002C1312"/>
    <w:rsid w:val="002C278F"/>
    <w:rsid w:val="002C4FB4"/>
    <w:rsid w:val="002C5023"/>
    <w:rsid w:val="002C5BB0"/>
    <w:rsid w:val="002C6617"/>
    <w:rsid w:val="002C6B05"/>
    <w:rsid w:val="002C6F25"/>
    <w:rsid w:val="002D1D29"/>
    <w:rsid w:val="002D20AE"/>
    <w:rsid w:val="002D34C2"/>
    <w:rsid w:val="002D44A3"/>
    <w:rsid w:val="002D4C99"/>
    <w:rsid w:val="002D5537"/>
    <w:rsid w:val="002D5983"/>
    <w:rsid w:val="002D5B94"/>
    <w:rsid w:val="002D6560"/>
    <w:rsid w:val="002E007F"/>
    <w:rsid w:val="002E073D"/>
    <w:rsid w:val="002E141F"/>
    <w:rsid w:val="002E1C71"/>
    <w:rsid w:val="002E275C"/>
    <w:rsid w:val="002E3FA1"/>
    <w:rsid w:val="002E4A71"/>
    <w:rsid w:val="002E505B"/>
    <w:rsid w:val="002E6E1C"/>
    <w:rsid w:val="002E76CE"/>
    <w:rsid w:val="002E77DA"/>
    <w:rsid w:val="002F003A"/>
    <w:rsid w:val="002F0D93"/>
    <w:rsid w:val="002F2E3C"/>
    <w:rsid w:val="002F2EE9"/>
    <w:rsid w:val="002F321F"/>
    <w:rsid w:val="002F3A44"/>
    <w:rsid w:val="002F5A75"/>
    <w:rsid w:val="002F6DB7"/>
    <w:rsid w:val="003004D0"/>
    <w:rsid w:val="00303558"/>
    <w:rsid w:val="00303A2F"/>
    <w:rsid w:val="00304369"/>
    <w:rsid w:val="0030533A"/>
    <w:rsid w:val="003055A3"/>
    <w:rsid w:val="003059B4"/>
    <w:rsid w:val="00307378"/>
    <w:rsid w:val="00307F65"/>
    <w:rsid w:val="003102D3"/>
    <w:rsid w:val="00311088"/>
    <w:rsid w:val="00313582"/>
    <w:rsid w:val="00313949"/>
    <w:rsid w:val="0031439F"/>
    <w:rsid w:val="003143A7"/>
    <w:rsid w:val="003173F3"/>
    <w:rsid w:val="00317BBB"/>
    <w:rsid w:val="00320652"/>
    <w:rsid w:val="00321B80"/>
    <w:rsid w:val="00322C6E"/>
    <w:rsid w:val="00322E51"/>
    <w:rsid w:val="00323B02"/>
    <w:rsid w:val="00323EFA"/>
    <w:rsid w:val="00324B7F"/>
    <w:rsid w:val="00325C38"/>
    <w:rsid w:val="00325CB8"/>
    <w:rsid w:val="00325F6D"/>
    <w:rsid w:val="003264CE"/>
    <w:rsid w:val="00326A46"/>
    <w:rsid w:val="00327FFA"/>
    <w:rsid w:val="003325B6"/>
    <w:rsid w:val="00333393"/>
    <w:rsid w:val="00333442"/>
    <w:rsid w:val="003345B4"/>
    <w:rsid w:val="003346E4"/>
    <w:rsid w:val="00335E63"/>
    <w:rsid w:val="00336E6F"/>
    <w:rsid w:val="00337A33"/>
    <w:rsid w:val="0034082B"/>
    <w:rsid w:val="00340B57"/>
    <w:rsid w:val="00341E9E"/>
    <w:rsid w:val="00343C63"/>
    <w:rsid w:val="00343CB5"/>
    <w:rsid w:val="0034447D"/>
    <w:rsid w:val="003446B2"/>
    <w:rsid w:val="003446DC"/>
    <w:rsid w:val="00344D04"/>
    <w:rsid w:val="003466DA"/>
    <w:rsid w:val="00347108"/>
    <w:rsid w:val="003503F2"/>
    <w:rsid w:val="003517D2"/>
    <w:rsid w:val="00351CCD"/>
    <w:rsid w:val="00351E4A"/>
    <w:rsid w:val="00351E51"/>
    <w:rsid w:val="00352034"/>
    <w:rsid w:val="003521C1"/>
    <w:rsid w:val="003537E2"/>
    <w:rsid w:val="00353C09"/>
    <w:rsid w:val="00353C96"/>
    <w:rsid w:val="00354D2D"/>
    <w:rsid w:val="00355B0F"/>
    <w:rsid w:val="00355F17"/>
    <w:rsid w:val="00356F76"/>
    <w:rsid w:val="003602BE"/>
    <w:rsid w:val="0036141C"/>
    <w:rsid w:val="00361FB0"/>
    <w:rsid w:val="003624D2"/>
    <w:rsid w:val="003628CA"/>
    <w:rsid w:val="00362C46"/>
    <w:rsid w:val="00363C93"/>
    <w:rsid w:val="003651F2"/>
    <w:rsid w:val="00365A4F"/>
    <w:rsid w:val="00366E56"/>
    <w:rsid w:val="00366F88"/>
    <w:rsid w:val="0036702C"/>
    <w:rsid w:val="00367CAF"/>
    <w:rsid w:val="00372CDF"/>
    <w:rsid w:val="003736F8"/>
    <w:rsid w:val="00373780"/>
    <w:rsid w:val="00373E01"/>
    <w:rsid w:val="00374769"/>
    <w:rsid w:val="00375A28"/>
    <w:rsid w:val="00375ABE"/>
    <w:rsid w:val="00375C2F"/>
    <w:rsid w:val="00375FAF"/>
    <w:rsid w:val="00376A6E"/>
    <w:rsid w:val="003804D7"/>
    <w:rsid w:val="00380819"/>
    <w:rsid w:val="00380D81"/>
    <w:rsid w:val="0038136C"/>
    <w:rsid w:val="00382F6D"/>
    <w:rsid w:val="00384330"/>
    <w:rsid w:val="00384A70"/>
    <w:rsid w:val="00384E99"/>
    <w:rsid w:val="003870B3"/>
    <w:rsid w:val="00390081"/>
    <w:rsid w:val="0039056C"/>
    <w:rsid w:val="003915A3"/>
    <w:rsid w:val="00391F8B"/>
    <w:rsid w:val="003921BC"/>
    <w:rsid w:val="003925AD"/>
    <w:rsid w:val="00394984"/>
    <w:rsid w:val="00395813"/>
    <w:rsid w:val="00395AF3"/>
    <w:rsid w:val="003960CA"/>
    <w:rsid w:val="00397087"/>
    <w:rsid w:val="003A14B0"/>
    <w:rsid w:val="003A2CA2"/>
    <w:rsid w:val="003A42D9"/>
    <w:rsid w:val="003A49E8"/>
    <w:rsid w:val="003A5236"/>
    <w:rsid w:val="003A53A8"/>
    <w:rsid w:val="003A5486"/>
    <w:rsid w:val="003A62F4"/>
    <w:rsid w:val="003A6539"/>
    <w:rsid w:val="003A6C3F"/>
    <w:rsid w:val="003A6CC4"/>
    <w:rsid w:val="003B1E9F"/>
    <w:rsid w:val="003B2697"/>
    <w:rsid w:val="003B3792"/>
    <w:rsid w:val="003B417B"/>
    <w:rsid w:val="003B4665"/>
    <w:rsid w:val="003B681C"/>
    <w:rsid w:val="003B6B9E"/>
    <w:rsid w:val="003B7147"/>
    <w:rsid w:val="003B76C2"/>
    <w:rsid w:val="003C0980"/>
    <w:rsid w:val="003C09AD"/>
    <w:rsid w:val="003C11E8"/>
    <w:rsid w:val="003C2C31"/>
    <w:rsid w:val="003C2E7D"/>
    <w:rsid w:val="003C39CA"/>
    <w:rsid w:val="003C3AE6"/>
    <w:rsid w:val="003C4053"/>
    <w:rsid w:val="003C42B4"/>
    <w:rsid w:val="003C46C0"/>
    <w:rsid w:val="003C4E91"/>
    <w:rsid w:val="003C52E0"/>
    <w:rsid w:val="003C5E89"/>
    <w:rsid w:val="003C60C7"/>
    <w:rsid w:val="003C71CA"/>
    <w:rsid w:val="003C72F6"/>
    <w:rsid w:val="003C769C"/>
    <w:rsid w:val="003C7BDF"/>
    <w:rsid w:val="003C7FD1"/>
    <w:rsid w:val="003D00BC"/>
    <w:rsid w:val="003D09BE"/>
    <w:rsid w:val="003D2CEA"/>
    <w:rsid w:val="003D31D6"/>
    <w:rsid w:val="003D476C"/>
    <w:rsid w:val="003D48FA"/>
    <w:rsid w:val="003D53A6"/>
    <w:rsid w:val="003D6266"/>
    <w:rsid w:val="003D7EB1"/>
    <w:rsid w:val="003E04FB"/>
    <w:rsid w:val="003E0531"/>
    <w:rsid w:val="003E0C39"/>
    <w:rsid w:val="003E10AA"/>
    <w:rsid w:val="003E1A25"/>
    <w:rsid w:val="003E231C"/>
    <w:rsid w:val="003E27DF"/>
    <w:rsid w:val="003E3C72"/>
    <w:rsid w:val="003E43A4"/>
    <w:rsid w:val="003E444C"/>
    <w:rsid w:val="003E4852"/>
    <w:rsid w:val="003E4BFF"/>
    <w:rsid w:val="003E536E"/>
    <w:rsid w:val="003E5C95"/>
    <w:rsid w:val="003E5E35"/>
    <w:rsid w:val="003E5EB5"/>
    <w:rsid w:val="003E7F3B"/>
    <w:rsid w:val="003F0A83"/>
    <w:rsid w:val="003F117B"/>
    <w:rsid w:val="003F117E"/>
    <w:rsid w:val="003F1A39"/>
    <w:rsid w:val="003F1D00"/>
    <w:rsid w:val="003F1EE0"/>
    <w:rsid w:val="003F208F"/>
    <w:rsid w:val="003F2CF4"/>
    <w:rsid w:val="003F36A8"/>
    <w:rsid w:val="003F4AFF"/>
    <w:rsid w:val="003F5D70"/>
    <w:rsid w:val="003F6C38"/>
    <w:rsid w:val="003F73A9"/>
    <w:rsid w:val="003F79BF"/>
    <w:rsid w:val="004009A1"/>
    <w:rsid w:val="00401EC5"/>
    <w:rsid w:val="0040266E"/>
    <w:rsid w:val="004031A8"/>
    <w:rsid w:val="004033CC"/>
    <w:rsid w:val="00404D00"/>
    <w:rsid w:val="00405E07"/>
    <w:rsid w:val="004061B4"/>
    <w:rsid w:val="004079D4"/>
    <w:rsid w:val="0041039F"/>
    <w:rsid w:val="00410482"/>
    <w:rsid w:val="004105E3"/>
    <w:rsid w:val="00410B72"/>
    <w:rsid w:val="00410CCF"/>
    <w:rsid w:val="00411152"/>
    <w:rsid w:val="004126EF"/>
    <w:rsid w:val="00412F66"/>
    <w:rsid w:val="004137A6"/>
    <w:rsid w:val="0041472D"/>
    <w:rsid w:val="00415C4B"/>
    <w:rsid w:val="00415D79"/>
    <w:rsid w:val="00416574"/>
    <w:rsid w:val="00417571"/>
    <w:rsid w:val="00420554"/>
    <w:rsid w:val="00421484"/>
    <w:rsid w:val="0042208E"/>
    <w:rsid w:val="004226AF"/>
    <w:rsid w:val="004253E9"/>
    <w:rsid w:val="004266AF"/>
    <w:rsid w:val="004269BD"/>
    <w:rsid w:val="0042756C"/>
    <w:rsid w:val="004302D3"/>
    <w:rsid w:val="00431093"/>
    <w:rsid w:val="00431621"/>
    <w:rsid w:val="00431783"/>
    <w:rsid w:val="00433074"/>
    <w:rsid w:val="0043325E"/>
    <w:rsid w:val="00433720"/>
    <w:rsid w:val="00434333"/>
    <w:rsid w:val="00434425"/>
    <w:rsid w:val="00436359"/>
    <w:rsid w:val="00436800"/>
    <w:rsid w:val="004416B8"/>
    <w:rsid w:val="00441B31"/>
    <w:rsid w:val="00443889"/>
    <w:rsid w:val="00443960"/>
    <w:rsid w:val="00443DC5"/>
    <w:rsid w:val="00443F74"/>
    <w:rsid w:val="00445268"/>
    <w:rsid w:val="00447618"/>
    <w:rsid w:val="004476A2"/>
    <w:rsid w:val="004500E3"/>
    <w:rsid w:val="0045091D"/>
    <w:rsid w:val="00450B55"/>
    <w:rsid w:val="00450EE5"/>
    <w:rsid w:val="00451D70"/>
    <w:rsid w:val="00452038"/>
    <w:rsid w:val="00452F54"/>
    <w:rsid w:val="00453F5D"/>
    <w:rsid w:val="004542D6"/>
    <w:rsid w:val="00455228"/>
    <w:rsid w:val="00456A66"/>
    <w:rsid w:val="0045734D"/>
    <w:rsid w:val="00457CFC"/>
    <w:rsid w:val="00460206"/>
    <w:rsid w:val="0046072A"/>
    <w:rsid w:val="0046127F"/>
    <w:rsid w:val="00461611"/>
    <w:rsid w:val="00462E14"/>
    <w:rsid w:val="00462FBF"/>
    <w:rsid w:val="00463B18"/>
    <w:rsid w:val="00464B8A"/>
    <w:rsid w:val="00464E5F"/>
    <w:rsid w:val="00465392"/>
    <w:rsid w:val="004660E0"/>
    <w:rsid w:val="00466E37"/>
    <w:rsid w:val="00467880"/>
    <w:rsid w:val="004700C3"/>
    <w:rsid w:val="00470F54"/>
    <w:rsid w:val="004711E5"/>
    <w:rsid w:val="00472068"/>
    <w:rsid w:val="004726FB"/>
    <w:rsid w:val="00473BE1"/>
    <w:rsid w:val="004752DB"/>
    <w:rsid w:val="004754A8"/>
    <w:rsid w:val="00475614"/>
    <w:rsid w:val="0047775F"/>
    <w:rsid w:val="00480EA2"/>
    <w:rsid w:val="00481768"/>
    <w:rsid w:val="00481A27"/>
    <w:rsid w:val="004820B6"/>
    <w:rsid w:val="00482C8E"/>
    <w:rsid w:val="004835C7"/>
    <w:rsid w:val="004839EA"/>
    <w:rsid w:val="00483E9E"/>
    <w:rsid w:val="00484CBB"/>
    <w:rsid w:val="00485004"/>
    <w:rsid w:val="00487400"/>
    <w:rsid w:val="00487E7D"/>
    <w:rsid w:val="004901DA"/>
    <w:rsid w:val="004902BC"/>
    <w:rsid w:val="00491CBE"/>
    <w:rsid w:val="00492399"/>
    <w:rsid w:val="00492E85"/>
    <w:rsid w:val="00492E90"/>
    <w:rsid w:val="00493F91"/>
    <w:rsid w:val="00494797"/>
    <w:rsid w:val="00495F96"/>
    <w:rsid w:val="00497DCF"/>
    <w:rsid w:val="004A0C6E"/>
    <w:rsid w:val="004A15C8"/>
    <w:rsid w:val="004A302C"/>
    <w:rsid w:val="004A32EE"/>
    <w:rsid w:val="004A73B2"/>
    <w:rsid w:val="004A77AD"/>
    <w:rsid w:val="004A7A46"/>
    <w:rsid w:val="004B165A"/>
    <w:rsid w:val="004B1B06"/>
    <w:rsid w:val="004B2C7B"/>
    <w:rsid w:val="004B2D84"/>
    <w:rsid w:val="004B485F"/>
    <w:rsid w:val="004B7C19"/>
    <w:rsid w:val="004B7C31"/>
    <w:rsid w:val="004B7D64"/>
    <w:rsid w:val="004C1884"/>
    <w:rsid w:val="004C66EF"/>
    <w:rsid w:val="004C67DB"/>
    <w:rsid w:val="004C6D72"/>
    <w:rsid w:val="004C7846"/>
    <w:rsid w:val="004D2D7E"/>
    <w:rsid w:val="004D36BB"/>
    <w:rsid w:val="004D3984"/>
    <w:rsid w:val="004D47E9"/>
    <w:rsid w:val="004D4F1A"/>
    <w:rsid w:val="004D5742"/>
    <w:rsid w:val="004D5EFA"/>
    <w:rsid w:val="004D5F70"/>
    <w:rsid w:val="004D653C"/>
    <w:rsid w:val="004D729A"/>
    <w:rsid w:val="004E0538"/>
    <w:rsid w:val="004E0CCD"/>
    <w:rsid w:val="004E175B"/>
    <w:rsid w:val="004E234F"/>
    <w:rsid w:val="004E53D3"/>
    <w:rsid w:val="004E6570"/>
    <w:rsid w:val="004E679E"/>
    <w:rsid w:val="004E6FD0"/>
    <w:rsid w:val="004E7CC1"/>
    <w:rsid w:val="004F1C4C"/>
    <w:rsid w:val="004F1FB9"/>
    <w:rsid w:val="004F2D07"/>
    <w:rsid w:val="004F2ED9"/>
    <w:rsid w:val="004F32B6"/>
    <w:rsid w:val="004F51A1"/>
    <w:rsid w:val="004F6981"/>
    <w:rsid w:val="004F7EE4"/>
    <w:rsid w:val="00500132"/>
    <w:rsid w:val="0050027B"/>
    <w:rsid w:val="0050044B"/>
    <w:rsid w:val="00501507"/>
    <w:rsid w:val="0050235D"/>
    <w:rsid w:val="00502725"/>
    <w:rsid w:val="005034A9"/>
    <w:rsid w:val="00503630"/>
    <w:rsid w:val="00503E2C"/>
    <w:rsid w:val="00503E6C"/>
    <w:rsid w:val="0050466B"/>
    <w:rsid w:val="0050591E"/>
    <w:rsid w:val="00507B91"/>
    <w:rsid w:val="00507FED"/>
    <w:rsid w:val="005103E1"/>
    <w:rsid w:val="0051129D"/>
    <w:rsid w:val="005119AB"/>
    <w:rsid w:val="005120B0"/>
    <w:rsid w:val="00512E7F"/>
    <w:rsid w:val="00513BB2"/>
    <w:rsid w:val="005147B1"/>
    <w:rsid w:val="00515488"/>
    <w:rsid w:val="00516AE4"/>
    <w:rsid w:val="00517BC5"/>
    <w:rsid w:val="005230B8"/>
    <w:rsid w:val="00523C35"/>
    <w:rsid w:val="005241DA"/>
    <w:rsid w:val="0052425D"/>
    <w:rsid w:val="00524DB8"/>
    <w:rsid w:val="00525D4B"/>
    <w:rsid w:val="005276C8"/>
    <w:rsid w:val="00530142"/>
    <w:rsid w:val="005303FC"/>
    <w:rsid w:val="00530415"/>
    <w:rsid w:val="00530B5C"/>
    <w:rsid w:val="00530DE6"/>
    <w:rsid w:val="00531070"/>
    <w:rsid w:val="00531890"/>
    <w:rsid w:val="00531AC2"/>
    <w:rsid w:val="005322B5"/>
    <w:rsid w:val="005322C5"/>
    <w:rsid w:val="005326D2"/>
    <w:rsid w:val="00532A5A"/>
    <w:rsid w:val="00532CD0"/>
    <w:rsid w:val="005331B1"/>
    <w:rsid w:val="005350F7"/>
    <w:rsid w:val="00535219"/>
    <w:rsid w:val="0053757B"/>
    <w:rsid w:val="00537A10"/>
    <w:rsid w:val="00537A18"/>
    <w:rsid w:val="00540419"/>
    <w:rsid w:val="005430D7"/>
    <w:rsid w:val="00543382"/>
    <w:rsid w:val="0054465B"/>
    <w:rsid w:val="0054473A"/>
    <w:rsid w:val="00544D9F"/>
    <w:rsid w:val="005459FC"/>
    <w:rsid w:val="00545E83"/>
    <w:rsid w:val="00546E19"/>
    <w:rsid w:val="00546EB8"/>
    <w:rsid w:val="00550273"/>
    <w:rsid w:val="00550A4C"/>
    <w:rsid w:val="00550C25"/>
    <w:rsid w:val="00551DF7"/>
    <w:rsid w:val="00551F27"/>
    <w:rsid w:val="00552039"/>
    <w:rsid w:val="00552B67"/>
    <w:rsid w:val="00552E47"/>
    <w:rsid w:val="00553FD2"/>
    <w:rsid w:val="00555B12"/>
    <w:rsid w:val="00556B82"/>
    <w:rsid w:val="00560293"/>
    <w:rsid w:val="005619EA"/>
    <w:rsid w:val="0056306F"/>
    <w:rsid w:val="005650C4"/>
    <w:rsid w:val="005652B5"/>
    <w:rsid w:val="0056679D"/>
    <w:rsid w:val="00570123"/>
    <w:rsid w:val="00570E76"/>
    <w:rsid w:val="0057181A"/>
    <w:rsid w:val="0057198F"/>
    <w:rsid w:val="00571C9A"/>
    <w:rsid w:val="00573C50"/>
    <w:rsid w:val="0057478F"/>
    <w:rsid w:val="00574832"/>
    <w:rsid w:val="00574A59"/>
    <w:rsid w:val="00574AB9"/>
    <w:rsid w:val="00576731"/>
    <w:rsid w:val="00576EF0"/>
    <w:rsid w:val="00580581"/>
    <w:rsid w:val="00581509"/>
    <w:rsid w:val="005815A9"/>
    <w:rsid w:val="00582898"/>
    <w:rsid w:val="00582A0C"/>
    <w:rsid w:val="00582B1D"/>
    <w:rsid w:val="00583F68"/>
    <w:rsid w:val="005849AE"/>
    <w:rsid w:val="0058530D"/>
    <w:rsid w:val="005853A2"/>
    <w:rsid w:val="00590940"/>
    <w:rsid w:val="00591842"/>
    <w:rsid w:val="00592255"/>
    <w:rsid w:val="00593AD3"/>
    <w:rsid w:val="00593C1A"/>
    <w:rsid w:val="0059459D"/>
    <w:rsid w:val="00594EF1"/>
    <w:rsid w:val="005952CA"/>
    <w:rsid w:val="00595434"/>
    <w:rsid w:val="00596926"/>
    <w:rsid w:val="00597E5B"/>
    <w:rsid w:val="00597F98"/>
    <w:rsid w:val="005A0596"/>
    <w:rsid w:val="005A11D3"/>
    <w:rsid w:val="005A15FC"/>
    <w:rsid w:val="005A3B35"/>
    <w:rsid w:val="005A3E7D"/>
    <w:rsid w:val="005A53C7"/>
    <w:rsid w:val="005A541E"/>
    <w:rsid w:val="005A6B3F"/>
    <w:rsid w:val="005A6C2A"/>
    <w:rsid w:val="005B0749"/>
    <w:rsid w:val="005B3D35"/>
    <w:rsid w:val="005B51AF"/>
    <w:rsid w:val="005B51FF"/>
    <w:rsid w:val="005B55C7"/>
    <w:rsid w:val="005B63C1"/>
    <w:rsid w:val="005B79A5"/>
    <w:rsid w:val="005B7D23"/>
    <w:rsid w:val="005C11C4"/>
    <w:rsid w:val="005C1B42"/>
    <w:rsid w:val="005C4177"/>
    <w:rsid w:val="005C4703"/>
    <w:rsid w:val="005C5179"/>
    <w:rsid w:val="005C57A1"/>
    <w:rsid w:val="005C59CB"/>
    <w:rsid w:val="005C7755"/>
    <w:rsid w:val="005C7C9B"/>
    <w:rsid w:val="005D3471"/>
    <w:rsid w:val="005D4C34"/>
    <w:rsid w:val="005D6652"/>
    <w:rsid w:val="005D6B3F"/>
    <w:rsid w:val="005E0911"/>
    <w:rsid w:val="005E0E8F"/>
    <w:rsid w:val="005E1DCB"/>
    <w:rsid w:val="005E261D"/>
    <w:rsid w:val="005E26EC"/>
    <w:rsid w:val="005E3D5B"/>
    <w:rsid w:val="005E45E9"/>
    <w:rsid w:val="005E5BDD"/>
    <w:rsid w:val="005E5D92"/>
    <w:rsid w:val="005E7137"/>
    <w:rsid w:val="005E7850"/>
    <w:rsid w:val="005E7B6E"/>
    <w:rsid w:val="005F022F"/>
    <w:rsid w:val="005F07C9"/>
    <w:rsid w:val="005F124A"/>
    <w:rsid w:val="005F34D3"/>
    <w:rsid w:val="005F455C"/>
    <w:rsid w:val="005F5C35"/>
    <w:rsid w:val="005F5DFB"/>
    <w:rsid w:val="005F7780"/>
    <w:rsid w:val="00600A67"/>
    <w:rsid w:val="00601828"/>
    <w:rsid w:val="00601899"/>
    <w:rsid w:val="00603194"/>
    <w:rsid w:val="00603C9D"/>
    <w:rsid w:val="00605018"/>
    <w:rsid w:val="00605AC5"/>
    <w:rsid w:val="00606B49"/>
    <w:rsid w:val="00607FC1"/>
    <w:rsid w:val="006118C2"/>
    <w:rsid w:val="00611DED"/>
    <w:rsid w:val="00612C89"/>
    <w:rsid w:val="00612F7F"/>
    <w:rsid w:val="006130E1"/>
    <w:rsid w:val="00613625"/>
    <w:rsid w:val="00613655"/>
    <w:rsid w:val="00613D4F"/>
    <w:rsid w:val="006159F9"/>
    <w:rsid w:val="00615A15"/>
    <w:rsid w:val="00615EB3"/>
    <w:rsid w:val="006161E5"/>
    <w:rsid w:val="006169FF"/>
    <w:rsid w:val="006174B7"/>
    <w:rsid w:val="00617856"/>
    <w:rsid w:val="00617CEF"/>
    <w:rsid w:val="00617EC3"/>
    <w:rsid w:val="00617FF2"/>
    <w:rsid w:val="006203BA"/>
    <w:rsid w:val="00620647"/>
    <w:rsid w:val="00620E3F"/>
    <w:rsid w:val="00621076"/>
    <w:rsid w:val="006217E0"/>
    <w:rsid w:val="0062221C"/>
    <w:rsid w:val="00622ECF"/>
    <w:rsid w:val="00624135"/>
    <w:rsid w:val="0062425F"/>
    <w:rsid w:val="006256D0"/>
    <w:rsid w:val="006264F1"/>
    <w:rsid w:val="0062740E"/>
    <w:rsid w:val="00631426"/>
    <w:rsid w:val="0063289D"/>
    <w:rsid w:val="00633C9D"/>
    <w:rsid w:val="00634349"/>
    <w:rsid w:val="006346E0"/>
    <w:rsid w:val="00636840"/>
    <w:rsid w:val="00641C64"/>
    <w:rsid w:val="00641D2F"/>
    <w:rsid w:val="00641FE8"/>
    <w:rsid w:val="006441D4"/>
    <w:rsid w:val="00644994"/>
    <w:rsid w:val="00644E53"/>
    <w:rsid w:val="006451D6"/>
    <w:rsid w:val="0064570A"/>
    <w:rsid w:val="006465F6"/>
    <w:rsid w:val="00650DAC"/>
    <w:rsid w:val="00651A54"/>
    <w:rsid w:val="00651FEE"/>
    <w:rsid w:val="0065219A"/>
    <w:rsid w:val="0065291B"/>
    <w:rsid w:val="006530FB"/>
    <w:rsid w:val="0065356B"/>
    <w:rsid w:val="00653969"/>
    <w:rsid w:val="00653991"/>
    <w:rsid w:val="00654766"/>
    <w:rsid w:val="0065594B"/>
    <w:rsid w:val="0065680B"/>
    <w:rsid w:val="00657CA6"/>
    <w:rsid w:val="00657DB8"/>
    <w:rsid w:val="00660C59"/>
    <w:rsid w:val="00661368"/>
    <w:rsid w:val="00661F47"/>
    <w:rsid w:val="00662D03"/>
    <w:rsid w:val="00663CEE"/>
    <w:rsid w:val="00664472"/>
    <w:rsid w:val="00666414"/>
    <w:rsid w:val="006664B1"/>
    <w:rsid w:val="00667395"/>
    <w:rsid w:val="00667489"/>
    <w:rsid w:val="00670845"/>
    <w:rsid w:val="00670931"/>
    <w:rsid w:val="00671800"/>
    <w:rsid w:val="00671B2C"/>
    <w:rsid w:val="00671D98"/>
    <w:rsid w:val="00673CEC"/>
    <w:rsid w:val="0067518B"/>
    <w:rsid w:val="00675A9F"/>
    <w:rsid w:val="0067667F"/>
    <w:rsid w:val="00676791"/>
    <w:rsid w:val="00677B52"/>
    <w:rsid w:val="00680A47"/>
    <w:rsid w:val="0068187C"/>
    <w:rsid w:val="00681CB8"/>
    <w:rsid w:val="006821EE"/>
    <w:rsid w:val="006823E7"/>
    <w:rsid w:val="00682DDB"/>
    <w:rsid w:val="00683B60"/>
    <w:rsid w:val="00684B55"/>
    <w:rsid w:val="006851BA"/>
    <w:rsid w:val="00685AC8"/>
    <w:rsid w:val="0069110A"/>
    <w:rsid w:val="00691825"/>
    <w:rsid w:val="00691A53"/>
    <w:rsid w:val="00691FE8"/>
    <w:rsid w:val="006928D9"/>
    <w:rsid w:val="00692E8F"/>
    <w:rsid w:val="00693803"/>
    <w:rsid w:val="00694562"/>
    <w:rsid w:val="006949CF"/>
    <w:rsid w:val="006950EE"/>
    <w:rsid w:val="00695CB8"/>
    <w:rsid w:val="00697C39"/>
    <w:rsid w:val="006A2C43"/>
    <w:rsid w:val="006A2CC3"/>
    <w:rsid w:val="006A313F"/>
    <w:rsid w:val="006A479C"/>
    <w:rsid w:val="006A4B10"/>
    <w:rsid w:val="006A7A12"/>
    <w:rsid w:val="006B0022"/>
    <w:rsid w:val="006B1512"/>
    <w:rsid w:val="006B2B57"/>
    <w:rsid w:val="006B2C67"/>
    <w:rsid w:val="006B3A02"/>
    <w:rsid w:val="006B3D3A"/>
    <w:rsid w:val="006B4436"/>
    <w:rsid w:val="006B4868"/>
    <w:rsid w:val="006B5D7C"/>
    <w:rsid w:val="006B5E9D"/>
    <w:rsid w:val="006B6C62"/>
    <w:rsid w:val="006B75B9"/>
    <w:rsid w:val="006B77CA"/>
    <w:rsid w:val="006C488E"/>
    <w:rsid w:val="006C4EE8"/>
    <w:rsid w:val="006C4F04"/>
    <w:rsid w:val="006C5A47"/>
    <w:rsid w:val="006C5FBA"/>
    <w:rsid w:val="006C6570"/>
    <w:rsid w:val="006C67BD"/>
    <w:rsid w:val="006D029C"/>
    <w:rsid w:val="006D2E6B"/>
    <w:rsid w:val="006D3C35"/>
    <w:rsid w:val="006D496B"/>
    <w:rsid w:val="006D4AB3"/>
    <w:rsid w:val="006D655F"/>
    <w:rsid w:val="006D6997"/>
    <w:rsid w:val="006D7621"/>
    <w:rsid w:val="006E29CF"/>
    <w:rsid w:val="006E3421"/>
    <w:rsid w:val="006E35D3"/>
    <w:rsid w:val="006E492E"/>
    <w:rsid w:val="006E5179"/>
    <w:rsid w:val="006E56D4"/>
    <w:rsid w:val="006F0C7F"/>
    <w:rsid w:val="006F289D"/>
    <w:rsid w:val="006F3174"/>
    <w:rsid w:val="006F47AA"/>
    <w:rsid w:val="006F57B2"/>
    <w:rsid w:val="006F5DA8"/>
    <w:rsid w:val="006F65A6"/>
    <w:rsid w:val="006F7C99"/>
    <w:rsid w:val="007005D7"/>
    <w:rsid w:val="00702451"/>
    <w:rsid w:val="0070247D"/>
    <w:rsid w:val="007047AF"/>
    <w:rsid w:val="00706215"/>
    <w:rsid w:val="0071089B"/>
    <w:rsid w:val="00710F19"/>
    <w:rsid w:val="00710F3D"/>
    <w:rsid w:val="00711B57"/>
    <w:rsid w:val="007122C5"/>
    <w:rsid w:val="00713286"/>
    <w:rsid w:val="0071397C"/>
    <w:rsid w:val="00714DAA"/>
    <w:rsid w:val="007160A0"/>
    <w:rsid w:val="007173C5"/>
    <w:rsid w:val="00717E9C"/>
    <w:rsid w:val="00722AE0"/>
    <w:rsid w:val="00722B54"/>
    <w:rsid w:val="0072391F"/>
    <w:rsid w:val="00726E9F"/>
    <w:rsid w:val="00726F54"/>
    <w:rsid w:val="00730D17"/>
    <w:rsid w:val="00733680"/>
    <w:rsid w:val="0073381D"/>
    <w:rsid w:val="00733B49"/>
    <w:rsid w:val="007352CF"/>
    <w:rsid w:val="00735D94"/>
    <w:rsid w:val="00735FB6"/>
    <w:rsid w:val="00736895"/>
    <w:rsid w:val="00736EDB"/>
    <w:rsid w:val="007371B1"/>
    <w:rsid w:val="007375C6"/>
    <w:rsid w:val="00740EDB"/>
    <w:rsid w:val="007421B4"/>
    <w:rsid w:val="00742926"/>
    <w:rsid w:val="00743D5C"/>
    <w:rsid w:val="00744266"/>
    <w:rsid w:val="00744631"/>
    <w:rsid w:val="007447BA"/>
    <w:rsid w:val="007447CC"/>
    <w:rsid w:val="00744C9B"/>
    <w:rsid w:val="00746525"/>
    <w:rsid w:val="00746754"/>
    <w:rsid w:val="007470C0"/>
    <w:rsid w:val="00747205"/>
    <w:rsid w:val="007476B3"/>
    <w:rsid w:val="007522FF"/>
    <w:rsid w:val="007526F9"/>
    <w:rsid w:val="00752FB3"/>
    <w:rsid w:val="00754FCB"/>
    <w:rsid w:val="00755445"/>
    <w:rsid w:val="007556B5"/>
    <w:rsid w:val="00755A7E"/>
    <w:rsid w:val="00761BD8"/>
    <w:rsid w:val="007628C8"/>
    <w:rsid w:val="00763251"/>
    <w:rsid w:val="00763E4F"/>
    <w:rsid w:val="00764313"/>
    <w:rsid w:val="007649EB"/>
    <w:rsid w:val="00764C80"/>
    <w:rsid w:val="007654EA"/>
    <w:rsid w:val="0077089A"/>
    <w:rsid w:val="00770E33"/>
    <w:rsid w:val="0077168B"/>
    <w:rsid w:val="00771BB2"/>
    <w:rsid w:val="00771E20"/>
    <w:rsid w:val="00772CCF"/>
    <w:rsid w:val="0077381E"/>
    <w:rsid w:val="00773A94"/>
    <w:rsid w:val="00773E76"/>
    <w:rsid w:val="00775258"/>
    <w:rsid w:val="00776126"/>
    <w:rsid w:val="00776B34"/>
    <w:rsid w:val="00776ED5"/>
    <w:rsid w:val="00777600"/>
    <w:rsid w:val="0078056C"/>
    <w:rsid w:val="00780865"/>
    <w:rsid w:val="00781978"/>
    <w:rsid w:val="00781E52"/>
    <w:rsid w:val="00782042"/>
    <w:rsid w:val="00782B0C"/>
    <w:rsid w:val="00784AE5"/>
    <w:rsid w:val="00784BB0"/>
    <w:rsid w:val="0078591A"/>
    <w:rsid w:val="00786616"/>
    <w:rsid w:val="00786626"/>
    <w:rsid w:val="00787BC4"/>
    <w:rsid w:val="00790A18"/>
    <w:rsid w:val="00790DAF"/>
    <w:rsid w:val="00791099"/>
    <w:rsid w:val="007916E5"/>
    <w:rsid w:val="00791DB0"/>
    <w:rsid w:val="00791E08"/>
    <w:rsid w:val="007935E9"/>
    <w:rsid w:val="007946BB"/>
    <w:rsid w:val="00795118"/>
    <w:rsid w:val="00797E15"/>
    <w:rsid w:val="007A0925"/>
    <w:rsid w:val="007A18DD"/>
    <w:rsid w:val="007A1BFC"/>
    <w:rsid w:val="007A2E00"/>
    <w:rsid w:val="007A358B"/>
    <w:rsid w:val="007A3CB4"/>
    <w:rsid w:val="007A3FD4"/>
    <w:rsid w:val="007A443A"/>
    <w:rsid w:val="007A581F"/>
    <w:rsid w:val="007A6750"/>
    <w:rsid w:val="007B09A4"/>
    <w:rsid w:val="007B1F7E"/>
    <w:rsid w:val="007B3973"/>
    <w:rsid w:val="007B3B6D"/>
    <w:rsid w:val="007B429E"/>
    <w:rsid w:val="007B5904"/>
    <w:rsid w:val="007B5B35"/>
    <w:rsid w:val="007B5EA3"/>
    <w:rsid w:val="007B6D98"/>
    <w:rsid w:val="007B70E3"/>
    <w:rsid w:val="007B7A92"/>
    <w:rsid w:val="007C013D"/>
    <w:rsid w:val="007C05D9"/>
    <w:rsid w:val="007C188B"/>
    <w:rsid w:val="007C2FF9"/>
    <w:rsid w:val="007C44C9"/>
    <w:rsid w:val="007C602F"/>
    <w:rsid w:val="007C7100"/>
    <w:rsid w:val="007D020F"/>
    <w:rsid w:val="007D04C4"/>
    <w:rsid w:val="007D0C2C"/>
    <w:rsid w:val="007D1027"/>
    <w:rsid w:val="007D2901"/>
    <w:rsid w:val="007D3736"/>
    <w:rsid w:val="007D3AE0"/>
    <w:rsid w:val="007D46A0"/>
    <w:rsid w:val="007D6309"/>
    <w:rsid w:val="007D6608"/>
    <w:rsid w:val="007D6C6D"/>
    <w:rsid w:val="007D7851"/>
    <w:rsid w:val="007D7869"/>
    <w:rsid w:val="007E0089"/>
    <w:rsid w:val="007E0DBA"/>
    <w:rsid w:val="007E0E3D"/>
    <w:rsid w:val="007E133B"/>
    <w:rsid w:val="007E1631"/>
    <w:rsid w:val="007E22F5"/>
    <w:rsid w:val="007E2C4B"/>
    <w:rsid w:val="007E49FF"/>
    <w:rsid w:val="007E4ADE"/>
    <w:rsid w:val="007E4F33"/>
    <w:rsid w:val="007E540B"/>
    <w:rsid w:val="007E5E6E"/>
    <w:rsid w:val="007E60C5"/>
    <w:rsid w:val="007E67E6"/>
    <w:rsid w:val="007E78A5"/>
    <w:rsid w:val="007F0182"/>
    <w:rsid w:val="007F088F"/>
    <w:rsid w:val="007F18AC"/>
    <w:rsid w:val="007F3001"/>
    <w:rsid w:val="007F3B1B"/>
    <w:rsid w:val="007F3BC2"/>
    <w:rsid w:val="007F48FA"/>
    <w:rsid w:val="007F4AF6"/>
    <w:rsid w:val="007F4E93"/>
    <w:rsid w:val="007F5848"/>
    <w:rsid w:val="007F6344"/>
    <w:rsid w:val="00800671"/>
    <w:rsid w:val="00802CF2"/>
    <w:rsid w:val="0080331E"/>
    <w:rsid w:val="00803E8B"/>
    <w:rsid w:val="0080407E"/>
    <w:rsid w:val="00804885"/>
    <w:rsid w:val="00804A84"/>
    <w:rsid w:val="00805105"/>
    <w:rsid w:val="00805865"/>
    <w:rsid w:val="008064BE"/>
    <w:rsid w:val="00806C8C"/>
    <w:rsid w:val="00807069"/>
    <w:rsid w:val="0080743A"/>
    <w:rsid w:val="00810101"/>
    <w:rsid w:val="00810B5D"/>
    <w:rsid w:val="008114C2"/>
    <w:rsid w:val="008122B9"/>
    <w:rsid w:val="00812500"/>
    <w:rsid w:val="00812B3F"/>
    <w:rsid w:val="008137F6"/>
    <w:rsid w:val="0081389B"/>
    <w:rsid w:val="00815D73"/>
    <w:rsid w:val="008163DD"/>
    <w:rsid w:val="0081690D"/>
    <w:rsid w:val="00817649"/>
    <w:rsid w:val="008176E0"/>
    <w:rsid w:val="00821102"/>
    <w:rsid w:val="008225BE"/>
    <w:rsid w:val="00823255"/>
    <w:rsid w:val="0082352B"/>
    <w:rsid w:val="008237DB"/>
    <w:rsid w:val="00824806"/>
    <w:rsid w:val="0082567F"/>
    <w:rsid w:val="008263E8"/>
    <w:rsid w:val="00826D72"/>
    <w:rsid w:val="0082798C"/>
    <w:rsid w:val="00830E95"/>
    <w:rsid w:val="00831ACD"/>
    <w:rsid w:val="008325D1"/>
    <w:rsid w:val="00832EDA"/>
    <w:rsid w:val="008334A7"/>
    <w:rsid w:val="00834E01"/>
    <w:rsid w:val="00837A95"/>
    <w:rsid w:val="00837DFC"/>
    <w:rsid w:val="0084005C"/>
    <w:rsid w:val="00840688"/>
    <w:rsid w:val="008412E6"/>
    <w:rsid w:val="008422BC"/>
    <w:rsid w:val="00842593"/>
    <w:rsid w:val="00842990"/>
    <w:rsid w:val="00843A9A"/>
    <w:rsid w:val="0084408C"/>
    <w:rsid w:val="0084508D"/>
    <w:rsid w:val="0084592E"/>
    <w:rsid w:val="00845B28"/>
    <w:rsid w:val="00845EE8"/>
    <w:rsid w:val="008477D4"/>
    <w:rsid w:val="00850685"/>
    <w:rsid w:val="00850868"/>
    <w:rsid w:val="008513AE"/>
    <w:rsid w:val="008514B8"/>
    <w:rsid w:val="00851993"/>
    <w:rsid w:val="0085221A"/>
    <w:rsid w:val="008525D8"/>
    <w:rsid w:val="00855969"/>
    <w:rsid w:val="00855974"/>
    <w:rsid w:val="00857AE7"/>
    <w:rsid w:val="00860527"/>
    <w:rsid w:val="00861E23"/>
    <w:rsid w:val="00862505"/>
    <w:rsid w:val="0086269C"/>
    <w:rsid w:val="0086376C"/>
    <w:rsid w:val="00867049"/>
    <w:rsid w:val="00867094"/>
    <w:rsid w:val="00867234"/>
    <w:rsid w:val="00867BAD"/>
    <w:rsid w:val="00870A8C"/>
    <w:rsid w:val="008726C7"/>
    <w:rsid w:val="00874B8F"/>
    <w:rsid w:val="0087556C"/>
    <w:rsid w:val="00875F2D"/>
    <w:rsid w:val="008808DC"/>
    <w:rsid w:val="00880C16"/>
    <w:rsid w:val="0088338B"/>
    <w:rsid w:val="00883748"/>
    <w:rsid w:val="00885918"/>
    <w:rsid w:val="00886114"/>
    <w:rsid w:val="008866D9"/>
    <w:rsid w:val="0088680D"/>
    <w:rsid w:val="008878E3"/>
    <w:rsid w:val="00890127"/>
    <w:rsid w:val="00890500"/>
    <w:rsid w:val="00890A89"/>
    <w:rsid w:val="00891A4F"/>
    <w:rsid w:val="00892BD0"/>
    <w:rsid w:val="00892F2D"/>
    <w:rsid w:val="008933BA"/>
    <w:rsid w:val="00893B40"/>
    <w:rsid w:val="00893D85"/>
    <w:rsid w:val="008941AA"/>
    <w:rsid w:val="008949CF"/>
    <w:rsid w:val="008957D1"/>
    <w:rsid w:val="00895B2D"/>
    <w:rsid w:val="008967D7"/>
    <w:rsid w:val="00897B92"/>
    <w:rsid w:val="00897DA2"/>
    <w:rsid w:val="008A0CB9"/>
    <w:rsid w:val="008A1E75"/>
    <w:rsid w:val="008A36E0"/>
    <w:rsid w:val="008A3802"/>
    <w:rsid w:val="008A5042"/>
    <w:rsid w:val="008A5763"/>
    <w:rsid w:val="008A5916"/>
    <w:rsid w:val="008B043C"/>
    <w:rsid w:val="008B06D3"/>
    <w:rsid w:val="008B120A"/>
    <w:rsid w:val="008B178A"/>
    <w:rsid w:val="008B29E8"/>
    <w:rsid w:val="008B3F9E"/>
    <w:rsid w:val="008B59D8"/>
    <w:rsid w:val="008B65DF"/>
    <w:rsid w:val="008B7150"/>
    <w:rsid w:val="008C0224"/>
    <w:rsid w:val="008C07FB"/>
    <w:rsid w:val="008C1799"/>
    <w:rsid w:val="008C3A8D"/>
    <w:rsid w:val="008C45B9"/>
    <w:rsid w:val="008C46CA"/>
    <w:rsid w:val="008C4CFA"/>
    <w:rsid w:val="008C709A"/>
    <w:rsid w:val="008C7292"/>
    <w:rsid w:val="008D0082"/>
    <w:rsid w:val="008D03B7"/>
    <w:rsid w:val="008D12F9"/>
    <w:rsid w:val="008D22DC"/>
    <w:rsid w:val="008D4114"/>
    <w:rsid w:val="008D4ED2"/>
    <w:rsid w:val="008D52CA"/>
    <w:rsid w:val="008D5CB6"/>
    <w:rsid w:val="008D761B"/>
    <w:rsid w:val="008D7B9D"/>
    <w:rsid w:val="008E0E34"/>
    <w:rsid w:val="008E12F7"/>
    <w:rsid w:val="008E26FE"/>
    <w:rsid w:val="008E2D35"/>
    <w:rsid w:val="008E3837"/>
    <w:rsid w:val="008E3D08"/>
    <w:rsid w:val="008E3DE2"/>
    <w:rsid w:val="008E3F81"/>
    <w:rsid w:val="008E528B"/>
    <w:rsid w:val="008E5A17"/>
    <w:rsid w:val="008E6E8A"/>
    <w:rsid w:val="008E7418"/>
    <w:rsid w:val="008E74C5"/>
    <w:rsid w:val="008F024B"/>
    <w:rsid w:val="008F1799"/>
    <w:rsid w:val="008F2B88"/>
    <w:rsid w:val="008F2BBE"/>
    <w:rsid w:val="008F5BF9"/>
    <w:rsid w:val="008F5E23"/>
    <w:rsid w:val="008F5E62"/>
    <w:rsid w:val="008F674A"/>
    <w:rsid w:val="008F6854"/>
    <w:rsid w:val="008F6C59"/>
    <w:rsid w:val="008F6D07"/>
    <w:rsid w:val="008F7004"/>
    <w:rsid w:val="008F7AE5"/>
    <w:rsid w:val="008F7C89"/>
    <w:rsid w:val="00900C26"/>
    <w:rsid w:val="0090146D"/>
    <w:rsid w:val="009015F5"/>
    <w:rsid w:val="009021BA"/>
    <w:rsid w:val="009034A4"/>
    <w:rsid w:val="009043EE"/>
    <w:rsid w:val="0090485F"/>
    <w:rsid w:val="009061E9"/>
    <w:rsid w:val="009070F1"/>
    <w:rsid w:val="009102BD"/>
    <w:rsid w:val="00911724"/>
    <w:rsid w:val="00911F9D"/>
    <w:rsid w:val="00912B4A"/>
    <w:rsid w:val="00912FF0"/>
    <w:rsid w:val="009141C3"/>
    <w:rsid w:val="00914482"/>
    <w:rsid w:val="00915B11"/>
    <w:rsid w:val="00916F36"/>
    <w:rsid w:val="00920A15"/>
    <w:rsid w:val="00920D4B"/>
    <w:rsid w:val="00920DAC"/>
    <w:rsid w:val="00921F25"/>
    <w:rsid w:val="009220A3"/>
    <w:rsid w:val="00922181"/>
    <w:rsid w:val="00922DA4"/>
    <w:rsid w:val="00922DEB"/>
    <w:rsid w:val="00923BD4"/>
    <w:rsid w:val="00923BDF"/>
    <w:rsid w:val="00923F55"/>
    <w:rsid w:val="009251CF"/>
    <w:rsid w:val="00925AAB"/>
    <w:rsid w:val="009260BA"/>
    <w:rsid w:val="009267CE"/>
    <w:rsid w:val="00926A5B"/>
    <w:rsid w:val="009273D4"/>
    <w:rsid w:val="00930D1C"/>
    <w:rsid w:val="00930FC7"/>
    <w:rsid w:val="00932A0A"/>
    <w:rsid w:val="00933AA3"/>
    <w:rsid w:val="00935E23"/>
    <w:rsid w:val="00936051"/>
    <w:rsid w:val="009364C4"/>
    <w:rsid w:val="00936D5D"/>
    <w:rsid w:val="00937258"/>
    <w:rsid w:val="00937512"/>
    <w:rsid w:val="009406D6"/>
    <w:rsid w:val="00940714"/>
    <w:rsid w:val="00940C1A"/>
    <w:rsid w:val="00941217"/>
    <w:rsid w:val="00941416"/>
    <w:rsid w:val="00941533"/>
    <w:rsid w:val="0094255A"/>
    <w:rsid w:val="00942FE4"/>
    <w:rsid w:val="009454E2"/>
    <w:rsid w:val="00946D6D"/>
    <w:rsid w:val="00946DCA"/>
    <w:rsid w:val="00946DFB"/>
    <w:rsid w:val="00947C00"/>
    <w:rsid w:val="00947D3E"/>
    <w:rsid w:val="00950215"/>
    <w:rsid w:val="0095113F"/>
    <w:rsid w:val="00951284"/>
    <w:rsid w:val="009528E9"/>
    <w:rsid w:val="009531C4"/>
    <w:rsid w:val="00953CB4"/>
    <w:rsid w:val="009542A1"/>
    <w:rsid w:val="00957A82"/>
    <w:rsid w:val="00957F96"/>
    <w:rsid w:val="009614E3"/>
    <w:rsid w:val="0096198E"/>
    <w:rsid w:val="00962016"/>
    <w:rsid w:val="00962437"/>
    <w:rsid w:val="00962ED6"/>
    <w:rsid w:val="0096490C"/>
    <w:rsid w:val="00964E3C"/>
    <w:rsid w:val="0096582F"/>
    <w:rsid w:val="00965859"/>
    <w:rsid w:val="00965B23"/>
    <w:rsid w:val="00970078"/>
    <w:rsid w:val="0097034E"/>
    <w:rsid w:val="00971625"/>
    <w:rsid w:val="009732F1"/>
    <w:rsid w:val="00975CA7"/>
    <w:rsid w:val="00976644"/>
    <w:rsid w:val="00977A5D"/>
    <w:rsid w:val="00980A09"/>
    <w:rsid w:val="00981043"/>
    <w:rsid w:val="00981A2D"/>
    <w:rsid w:val="0098464E"/>
    <w:rsid w:val="009867E8"/>
    <w:rsid w:val="009903EC"/>
    <w:rsid w:val="00991580"/>
    <w:rsid w:val="00992D75"/>
    <w:rsid w:val="00993702"/>
    <w:rsid w:val="0099527F"/>
    <w:rsid w:val="0099581A"/>
    <w:rsid w:val="009959B6"/>
    <w:rsid w:val="00995DAE"/>
    <w:rsid w:val="009963A7"/>
    <w:rsid w:val="00996598"/>
    <w:rsid w:val="009969E9"/>
    <w:rsid w:val="009A0019"/>
    <w:rsid w:val="009A20D3"/>
    <w:rsid w:val="009A285D"/>
    <w:rsid w:val="009A2864"/>
    <w:rsid w:val="009A31C6"/>
    <w:rsid w:val="009A52CC"/>
    <w:rsid w:val="009A584E"/>
    <w:rsid w:val="009A6444"/>
    <w:rsid w:val="009B01E4"/>
    <w:rsid w:val="009B0E44"/>
    <w:rsid w:val="009B16D7"/>
    <w:rsid w:val="009B1B9D"/>
    <w:rsid w:val="009B2EDE"/>
    <w:rsid w:val="009B4991"/>
    <w:rsid w:val="009B4B73"/>
    <w:rsid w:val="009B6227"/>
    <w:rsid w:val="009B63A7"/>
    <w:rsid w:val="009B6967"/>
    <w:rsid w:val="009C31AF"/>
    <w:rsid w:val="009C3CC0"/>
    <w:rsid w:val="009C4659"/>
    <w:rsid w:val="009C4CAF"/>
    <w:rsid w:val="009C5F9F"/>
    <w:rsid w:val="009C78CE"/>
    <w:rsid w:val="009D074C"/>
    <w:rsid w:val="009D1633"/>
    <w:rsid w:val="009D1DE9"/>
    <w:rsid w:val="009D25D3"/>
    <w:rsid w:val="009D3CAD"/>
    <w:rsid w:val="009D46C4"/>
    <w:rsid w:val="009D5EE5"/>
    <w:rsid w:val="009D6B60"/>
    <w:rsid w:val="009D72AE"/>
    <w:rsid w:val="009D7D07"/>
    <w:rsid w:val="009D7FD3"/>
    <w:rsid w:val="009E21DD"/>
    <w:rsid w:val="009E42A9"/>
    <w:rsid w:val="009E5607"/>
    <w:rsid w:val="009F0D92"/>
    <w:rsid w:val="009F1E89"/>
    <w:rsid w:val="009F2379"/>
    <w:rsid w:val="009F2D70"/>
    <w:rsid w:val="009F2E98"/>
    <w:rsid w:val="009F2FB3"/>
    <w:rsid w:val="009F33EA"/>
    <w:rsid w:val="009F3604"/>
    <w:rsid w:val="009F3608"/>
    <w:rsid w:val="009F3AAC"/>
    <w:rsid w:val="009F4891"/>
    <w:rsid w:val="009F4F5C"/>
    <w:rsid w:val="009F60F8"/>
    <w:rsid w:val="00A0014A"/>
    <w:rsid w:val="00A0070F"/>
    <w:rsid w:val="00A012A5"/>
    <w:rsid w:val="00A022B5"/>
    <w:rsid w:val="00A036A8"/>
    <w:rsid w:val="00A03895"/>
    <w:rsid w:val="00A0429E"/>
    <w:rsid w:val="00A05F40"/>
    <w:rsid w:val="00A06E47"/>
    <w:rsid w:val="00A07034"/>
    <w:rsid w:val="00A0714C"/>
    <w:rsid w:val="00A07DEF"/>
    <w:rsid w:val="00A106AB"/>
    <w:rsid w:val="00A110FF"/>
    <w:rsid w:val="00A11BC7"/>
    <w:rsid w:val="00A12084"/>
    <w:rsid w:val="00A12A68"/>
    <w:rsid w:val="00A12D3E"/>
    <w:rsid w:val="00A13090"/>
    <w:rsid w:val="00A13C33"/>
    <w:rsid w:val="00A140DB"/>
    <w:rsid w:val="00A14175"/>
    <w:rsid w:val="00A141F6"/>
    <w:rsid w:val="00A14472"/>
    <w:rsid w:val="00A15E0B"/>
    <w:rsid w:val="00A16941"/>
    <w:rsid w:val="00A16C9B"/>
    <w:rsid w:val="00A17230"/>
    <w:rsid w:val="00A1799C"/>
    <w:rsid w:val="00A200D8"/>
    <w:rsid w:val="00A21AD3"/>
    <w:rsid w:val="00A22183"/>
    <w:rsid w:val="00A22654"/>
    <w:rsid w:val="00A22C91"/>
    <w:rsid w:val="00A22E3F"/>
    <w:rsid w:val="00A248B8"/>
    <w:rsid w:val="00A258F0"/>
    <w:rsid w:val="00A25CD1"/>
    <w:rsid w:val="00A266F6"/>
    <w:rsid w:val="00A26797"/>
    <w:rsid w:val="00A27FCA"/>
    <w:rsid w:val="00A31F07"/>
    <w:rsid w:val="00A32C70"/>
    <w:rsid w:val="00A33009"/>
    <w:rsid w:val="00A3404A"/>
    <w:rsid w:val="00A34566"/>
    <w:rsid w:val="00A34F75"/>
    <w:rsid w:val="00A355B3"/>
    <w:rsid w:val="00A35E41"/>
    <w:rsid w:val="00A35E8E"/>
    <w:rsid w:val="00A36450"/>
    <w:rsid w:val="00A40236"/>
    <w:rsid w:val="00A404F9"/>
    <w:rsid w:val="00A40B93"/>
    <w:rsid w:val="00A412AC"/>
    <w:rsid w:val="00A41A30"/>
    <w:rsid w:val="00A41C1F"/>
    <w:rsid w:val="00A41C4C"/>
    <w:rsid w:val="00A41CE5"/>
    <w:rsid w:val="00A420A3"/>
    <w:rsid w:val="00A42A6D"/>
    <w:rsid w:val="00A42AE2"/>
    <w:rsid w:val="00A442AC"/>
    <w:rsid w:val="00A44B97"/>
    <w:rsid w:val="00A453AE"/>
    <w:rsid w:val="00A50CBA"/>
    <w:rsid w:val="00A51B9A"/>
    <w:rsid w:val="00A538F4"/>
    <w:rsid w:val="00A57242"/>
    <w:rsid w:val="00A579BB"/>
    <w:rsid w:val="00A57D99"/>
    <w:rsid w:val="00A6137A"/>
    <w:rsid w:val="00A61A94"/>
    <w:rsid w:val="00A624FE"/>
    <w:rsid w:val="00A62AD2"/>
    <w:rsid w:val="00A65533"/>
    <w:rsid w:val="00A65609"/>
    <w:rsid w:val="00A65698"/>
    <w:rsid w:val="00A65E40"/>
    <w:rsid w:val="00A66263"/>
    <w:rsid w:val="00A66539"/>
    <w:rsid w:val="00A667A4"/>
    <w:rsid w:val="00A66807"/>
    <w:rsid w:val="00A66A7C"/>
    <w:rsid w:val="00A66BB7"/>
    <w:rsid w:val="00A6765E"/>
    <w:rsid w:val="00A70544"/>
    <w:rsid w:val="00A70A5D"/>
    <w:rsid w:val="00A71991"/>
    <w:rsid w:val="00A71ECF"/>
    <w:rsid w:val="00A72F88"/>
    <w:rsid w:val="00A73094"/>
    <w:rsid w:val="00A753E9"/>
    <w:rsid w:val="00A754F5"/>
    <w:rsid w:val="00A75DBE"/>
    <w:rsid w:val="00A76075"/>
    <w:rsid w:val="00A760C5"/>
    <w:rsid w:val="00A7717B"/>
    <w:rsid w:val="00A771F3"/>
    <w:rsid w:val="00A77847"/>
    <w:rsid w:val="00A77D04"/>
    <w:rsid w:val="00A805C6"/>
    <w:rsid w:val="00A80615"/>
    <w:rsid w:val="00A81ED9"/>
    <w:rsid w:val="00A8204A"/>
    <w:rsid w:val="00A82514"/>
    <w:rsid w:val="00A837B5"/>
    <w:rsid w:val="00A84420"/>
    <w:rsid w:val="00A84DC8"/>
    <w:rsid w:val="00A856AF"/>
    <w:rsid w:val="00A86E9A"/>
    <w:rsid w:val="00A87312"/>
    <w:rsid w:val="00A8786C"/>
    <w:rsid w:val="00A87F43"/>
    <w:rsid w:val="00A905E6"/>
    <w:rsid w:val="00A90D39"/>
    <w:rsid w:val="00A91AFE"/>
    <w:rsid w:val="00A91C82"/>
    <w:rsid w:val="00A92289"/>
    <w:rsid w:val="00A928F0"/>
    <w:rsid w:val="00A92E82"/>
    <w:rsid w:val="00A93117"/>
    <w:rsid w:val="00A9497E"/>
    <w:rsid w:val="00A94BD9"/>
    <w:rsid w:val="00A971D3"/>
    <w:rsid w:val="00A97B13"/>
    <w:rsid w:val="00A97D79"/>
    <w:rsid w:val="00AA06E1"/>
    <w:rsid w:val="00AA3E45"/>
    <w:rsid w:val="00AA4660"/>
    <w:rsid w:val="00AA4B58"/>
    <w:rsid w:val="00AA4C05"/>
    <w:rsid w:val="00AA54FD"/>
    <w:rsid w:val="00AA60F7"/>
    <w:rsid w:val="00AA7186"/>
    <w:rsid w:val="00AA7935"/>
    <w:rsid w:val="00AB0022"/>
    <w:rsid w:val="00AB1FCB"/>
    <w:rsid w:val="00AB2D84"/>
    <w:rsid w:val="00AB305E"/>
    <w:rsid w:val="00AB398C"/>
    <w:rsid w:val="00AB4D8B"/>
    <w:rsid w:val="00AB645E"/>
    <w:rsid w:val="00AB72FA"/>
    <w:rsid w:val="00AB7475"/>
    <w:rsid w:val="00AC0B8C"/>
    <w:rsid w:val="00AC2AED"/>
    <w:rsid w:val="00AC2C21"/>
    <w:rsid w:val="00AC38F1"/>
    <w:rsid w:val="00AC3991"/>
    <w:rsid w:val="00AC3C95"/>
    <w:rsid w:val="00AC4197"/>
    <w:rsid w:val="00AC49D9"/>
    <w:rsid w:val="00AC5666"/>
    <w:rsid w:val="00AC5916"/>
    <w:rsid w:val="00AC5C3B"/>
    <w:rsid w:val="00AC6359"/>
    <w:rsid w:val="00AC739F"/>
    <w:rsid w:val="00AC76DF"/>
    <w:rsid w:val="00AC7B6A"/>
    <w:rsid w:val="00AD0528"/>
    <w:rsid w:val="00AD079C"/>
    <w:rsid w:val="00AD296D"/>
    <w:rsid w:val="00AD2EA7"/>
    <w:rsid w:val="00AD2FA6"/>
    <w:rsid w:val="00AD35F0"/>
    <w:rsid w:val="00AD363F"/>
    <w:rsid w:val="00AD4DB3"/>
    <w:rsid w:val="00AD4E39"/>
    <w:rsid w:val="00AD4E94"/>
    <w:rsid w:val="00AD6E63"/>
    <w:rsid w:val="00AD74F8"/>
    <w:rsid w:val="00AE0121"/>
    <w:rsid w:val="00AE0E80"/>
    <w:rsid w:val="00AE2CE5"/>
    <w:rsid w:val="00AE4A97"/>
    <w:rsid w:val="00AE4CD3"/>
    <w:rsid w:val="00AE505E"/>
    <w:rsid w:val="00AE526F"/>
    <w:rsid w:val="00AE6716"/>
    <w:rsid w:val="00AF0048"/>
    <w:rsid w:val="00AF116F"/>
    <w:rsid w:val="00AF1B35"/>
    <w:rsid w:val="00AF1E1C"/>
    <w:rsid w:val="00AF323D"/>
    <w:rsid w:val="00AF442B"/>
    <w:rsid w:val="00AF4977"/>
    <w:rsid w:val="00AF55C9"/>
    <w:rsid w:val="00AF56EC"/>
    <w:rsid w:val="00AF6448"/>
    <w:rsid w:val="00AF7EFE"/>
    <w:rsid w:val="00B000DA"/>
    <w:rsid w:val="00B0059B"/>
    <w:rsid w:val="00B00671"/>
    <w:rsid w:val="00B009B3"/>
    <w:rsid w:val="00B01A52"/>
    <w:rsid w:val="00B03779"/>
    <w:rsid w:val="00B0570E"/>
    <w:rsid w:val="00B1034C"/>
    <w:rsid w:val="00B10AF5"/>
    <w:rsid w:val="00B12638"/>
    <w:rsid w:val="00B12C77"/>
    <w:rsid w:val="00B143C7"/>
    <w:rsid w:val="00B16C9C"/>
    <w:rsid w:val="00B16D43"/>
    <w:rsid w:val="00B16FBF"/>
    <w:rsid w:val="00B205D2"/>
    <w:rsid w:val="00B22029"/>
    <w:rsid w:val="00B232C5"/>
    <w:rsid w:val="00B2537A"/>
    <w:rsid w:val="00B268DC"/>
    <w:rsid w:val="00B27626"/>
    <w:rsid w:val="00B27723"/>
    <w:rsid w:val="00B30305"/>
    <w:rsid w:val="00B32224"/>
    <w:rsid w:val="00B3378E"/>
    <w:rsid w:val="00B34266"/>
    <w:rsid w:val="00B34E5D"/>
    <w:rsid w:val="00B357A6"/>
    <w:rsid w:val="00B35DB7"/>
    <w:rsid w:val="00B36165"/>
    <w:rsid w:val="00B365EE"/>
    <w:rsid w:val="00B37349"/>
    <w:rsid w:val="00B37C48"/>
    <w:rsid w:val="00B40243"/>
    <w:rsid w:val="00B40AED"/>
    <w:rsid w:val="00B40BC2"/>
    <w:rsid w:val="00B40E80"/>
    <w:rsid w:val="00B40FCB"/>
    <w:rsid w:val="00B4202E"/>
    <w:rsid w:val="00B42BC4"/>
    <w:rsid w:val="00B43218"/>
    <w:rsid w:val="00B43748"/>
    <w:rsid w:val="00B44B1C"/>
    <w:rsid w:val="00B44D80"/>
    <w:rsid w:val="00B45408"/>
    <w:rsid w:val="00B45DE0"/>
    <w:rsid w:val="00B503A9"/>
    <w:rsid w:val="00B51459"/>
    <w:rsid w:val="00B5193B"/>
    <w:rsid w:val="00B52E1E"/>
    <w:rsid w:val="00B5361A"/>
    <w:rsid w:val="00B54BDB"/>
    <w:rsid w:val="00B553CF"/>
    <w:rsid w:val="00B55697"/>
    <w:rsid w:val="00B56A57"/>
    <w:rsid w:val="00B56B0B"/>
    <w:rsid w:val="00B56CEE"/>
    <w:rsid w:val="00B5792F"/>
    <w:rsid w:val="00B6023A"/>
    <w:rsid w:val="00B604B1"/>
    <w:rsid w:val="00B60623"/>
    <w:rsid w:val="00B60758"/>
    <w:rsid w:val="00B60C1F"/>
    <w:rsid w:val="00B6192C"/>
    <w:rsid w:val="00B61AE4"/>
    <w:rsid w:val="00B62A1A"/>
    <w:rsid w:val="00B635E0"/>
    <w:rsid w:val="00B65BA9"/>
    <w:rsid w:val="00B670F5"/>
    <w:rsid w:val="00B700E8"/>
    <w:rsid w:val="00B70160"/>
    <w:rsid w:val="00B70660"/>
    <w:rsid w:val="00B70FDC"/>
    <w:rsid w:val="00B70FFE"/>
    <w:rsid w:val="00B7112D"/>
    <w:rsid w:val="00B71C00"/>
    <w:rsid w:val="00B72335"/>
    <w:rsid w:val="00B73880"/>
    <w:rsid w:val="00B739FC"/>
    <w:rsid w:val="00B755F1"/>
    <w:rsid w:val="00B76D8F"/>
    <w:rsid w:val="00B80BA5"/>
    <w:rsid w:val="00B81132"/>
    <w:rsid w:val="00B816B6"/>
    <w:rsid w:val="00B82AD8"/>
    <w:rsid w:val="00B82BE1"/>
    <w:rsid w:val="00B82E2D"/>
    <w:rsid w:val="00B838A8"/>
    <w:rsid w:val="00B83C35"/>
    <w:rsid w:val="00B84E0F"/>
    <w:rsid w:val="00B84E64"/>
    <w:rsid w:val="00B90F63"/>
    <w:rsid w:val="00B91564"/>
    <w:rsid w:val="00B916BB"/>
    <w:rsid w:val="00B919B8"/>
    <w:rsid w:val="00B92083"/>
    <w:rsid w:val="00B92118"/>
    <w:rsid w:val="00B935D3"/>
    <w:rsid w:val="00B940A3"/>
    <w:rsid w:val="00B946CD"/>
    <w:rsid w:val="00B95275"/>
    <w:rsid w:val="00B95C63"/>
    <w:rsid w:val="00B95F84"/>
    <w:rsid w:val="00BA11D0"/>
    <w:rsid w:val="00BA1319"/>
    <w:rsid w:val="00BA1D81"/>
    <w:rsid w:val="00BA38D1"/>
    <w:rsid w:val="00BA3F0A"/>
    <w:rsid w:val="00BA5146"/>
    <w:rsid w:val="00BA55E4"/>
    <w:rsid w:val="00BA5E2A"/>
    <w:rsid w:val="00BA6FBF"/>
    <w:rsid w:val="00BB0D71"/>
    <w:rsid w:val="00BB1388"/>
    <w:rsid w:val="00BB1B1F"/>
    <w:rsid w:val="00BB2786"/>
    <w:rsid w:val="00BB46E1"/>
    <w:rsid w:val="00BB4FC0"/>
    <w:rsid w:val="00BB5477"/>
    <w:rsid w:val="00BB674D"/>
    <w:rsid w:val="00BB71D1"/>
    <w:rsid w:val="00BB771D"/>
    <w:rsid w:val="00BC113A"/>
    <w:rsid w:val="00BC1ABE"/>
    <w:rsid w:val="00BC2DEB"/>
    <w:rsid w:val="00BC2E29"/>
    <w:rsid w:val="00BC30B0"/>
    <w:rsid w:val="00BC39BF"/>
    <w:rsid w:val="00BC434D"/>
    <w:rsid w:val="00BC499D"/>
    <w:rsid w:val="00BC4F8C"/>
    <w:rsid w:val="00BC58EE"/>
    <w:rsid w:val="00BC74E9"/>
    <w:rsid w:val="00BD02FE"/>
    <w:rsid w:val="00BD09F3"/>
    <w:rsid w:val="00BD163E"/>
    <w:rsid w:val="00BD1ED8"/>
    <w:rsid w:val="00BD2682"/>
    <w:rsid w:val="00BD37EF"/>
    <w:rsid w:val="00BD3A9B"/>
    <w:rsid w:val="00BD4EAA"/>
    <w:rsid w:val="00BD61BF"/>
    <w:rsid w:val="00BD7632"/>
    <w:rsid w:val="00BE198C"/>
    <w:rsid w:val="00BE1F09"/>
    <w:rsid w:val="00BE22CD"/>
    <w:rsid w:val="00BE27FB"/>
    <w:rsid w:val="00BE682D"/>
    <w:rsid w:val="00BE6C87"/>
    <w:rsid w:val="00BE74D7"/>
    <w:rsid w:val="00BE78D7"/>
    <w:rsid w:val="00BF35F9"/>
    <w:rsid w:val="00BF3E44"/>
    <w:rsid w:val="00BF3FAB"/>
    <w:rsid w:val="00BF5A92"/>
    <w:rsid w:val="00BF5DDF"/>
    <w:rsid w:val="00BF73DB"/>
    <w:rsid w:val="00BF7E79"/>
    <w:rsid w:val="00C0113D"/>
    <w:rsid w:val="00C011B4"/>
    <w:rsid w:val="00C02834"/>
    <w:rsid w:val="00C02D02"/>
    <w:rsid w:val="00C03052"/>
    <w:rsid w:val="00C031D8"/>
    <w:rsid w:val="00C050BB"/>
    <w:rsid w:val="00C05958"/>
    <w:rsid w:val="00C066EC"/>
    <w:rsid w:val="00C1047B"/>
    <w:rsid w:val="00C11B2E"/>
    <w:rsid w:val="00C14D17"/>
    <w:rsid w:val="00C14FAE"/>
    <w:rsid w:val="00C15084"/>
    <w:rsid w:val="00C15BD6"/>
    <w:rsid w:val="00C16411"/>
    <w:rsid w:val="00C167D4"/>
    <w:rsid w:val="00C17217"/>
    <w:rsid w:val="00C17D13"/>
    <w:rsid w:val="00C204C9"/>
    <w:rsid w:val="00C20FAC"/>
    <w:rsid w:val="00C2205D"/>
    <w:rsid w:val="00C226A1"/>
    <w:rsid w:val="00C23A2B"/>
    <w:rsid w:val="00C23D0F"/>
    <w:rsid w:val="00C242FD"/>
    <w:rsid w:val="00C2699D"/>
    <w:rsid w:val="00C31418"/>
    <w:rsid w:val="00C31A4F"/>
    <w:rsid w:val="00C33804"/>
    <w:rsid w:val="00C34871"/>
    <w:rsid w:val="00C35090"/>
    <w:rsid w:val="00C35E45"/>
    <w:rsid w:val="00C372E0"/>
    <w:rsid w:val="00C40B25"/>
    <w:rsid w:val="00C416BA"/>
    <w:rsid w:val="00C42576"/>
    <w:rsid w:val="00C4262F"/>
    <w:rsid w:val="00C42ACC"/>
    <w:rsid w:val="00C431EE"/>
    <w:rsid w:val="00C44B11"/>
    <w:rsid w:val="00C45975"/>
    <w:rsid w:val="00C4739F"/>
    <w:rsid w:val="00C47E63"/>
    <w:rsid w:val="00C54107"/>
    <w:rsid w:val="00C62366"/>
    <w:rsid w:val="00C6353E"/>
    <w:rsid w:val="00C6396B"/>
    <w:rsid w:val="00C650D1"/>
    <w:rsid w:val="00C6658F"/>
    <w:rsid w:val="00C6671C"/>
    <w:rsid w:val="00C72805"/>
    <w:rsid w:val="00C730E9"/>
    <w:rsid w:val="00C73972"/>
    <w:rsid w:val="00C75DC1"/>
    <w:rsid w:val="00C76203"/>
    <w:rsid w:val="00C7674C"/>
    <w:rsid w:val="00C77171"/>
    <w:rsid w:val="00C77B34"/>
    <w:rsid w:val="00C8013C"/>
    <w:rsid w:val="00C802C5"/>
    <w:rsid w:val="00C81100"/>
    <w:rsid w:val="00C81F73"/>
    <w:rsid w:val="00C8219F"/>
    <w:rsid w:val="00C85056"/>
    <w:rsid w:val="00C86437"/>
    <w:rsid w:val="00C87359"/>
    <w:rsid w:val="00C877D2"/>
    <w:rsid w:val="00C91A87"/>
    <w:rsid w:val="00C91AE6"/>
    <w:rsid w:val="00C92AE7"/>
    <w:rsid w:val="00C93C0F"/>
    <w:rsid w:val="00C945B4"/>
    <w:rsid w:val="00C95AFE"/>
    <w:rsid w:val="00C95F33"/>
    <w:rsid w:val="00C97513"/>
    <w:rsid w:val="00C97B2D"/>
    <w:rsid w:val="00CA0201"/>
    <w:rsid w:val="00CA0E1C"/>
    <w:rsid w:val="00CA140E"/>
    <w:rsid w:val="00CA198F"/>
    <w:rsid w:val="00CA28C5"/>
    <w:rsid w:val="00CA2931"/>
    <w:rsid w:val="00CA3CED"/>
    <w:rsid w:val="00CA5935"/>
    <w:rsid w:val="00CA597C"/>
    <w:rsid w:val="00CA7AF7"/>
    <w:rsid w:val="00CA7B45"/>
    <w:rsid w:val="00CB0625"/>
    <w:rsid w:val="00CB086D"/>
    <w:rsid w:val="00CB1910"/>
    <w:rsid w:val="00CB2170"/>
    <w:rsid w:val="00CB3B76"/>
    <w:rsid w:val="00CB3EC0"/>
    <w:rsid w:val="00CB4444"/>
    <w:rsid w:val="00CB5009"/>
    <w:rsid w:val="00CB5C2F"/>
    <w:rsid w:val="00CB6F3B"/>
    <w:rsid w:val="00CB71D6"/>
    <w:rsid w:val="00CC0049"/>
    <w:rsid w:val="00CC0454"/>
    <w:rsid w:val="00CC24B6"/>
    <w:rsid w:val="00CC5E22"/>
    <w:rsid w:val="00CD0290"/>
    <w:rsid w:val="00CD067C"/>
    <w:rsid w:val="00CD109B"/>
    <w:rsid w:val="00CD2925"/>
    <w:rsid w:val="00CD319F"/>
    <w:rsid w:val="00CD3775"/>
    <w:rsid w:val="00CD4B15"/>
    <w:rsid w:val="00CD4D2D"/>
    <w:rsid w:val="00CD7593"/>
    <w:rsid w:val="00CE0E1E"/>
    <w:rsid w:val="00CE1AE3"/>
    <w:rsid w:val="00CE2226"/>
    <w:rsid w:val="00CE22A7"/>
    <w:rsid w:val="00CE26A5"/>
    <w:rsid w:val="00CE2A1E"/>
    <w:rsid w:val="00CE3565"/>
    <w:rsid w:val="00CE5A50"/>
    <w:rsid w:val="00CE6269"/>
    <w:rsid w:val="00CF0018"/>
    <w:rsid w:val="00CF10DB"/>
    <w:rsid w:val="00CF13D7"/>
    <w:rsid w:val="00CF33DD"/>
    <w:rsid w:val="00CF37D3"/>
    <w:rsid w:val="00CF4F5C"/>
    <w:rsid w:val="00CF5206"/>
    <w:rsid w:val="00CF6F73"/>
    <w:rsid w:val="00D00174"/>
    <w:rsid w:val="00D00A35"/>
    <w:rsid w:val="00D01143"/>
    <w:rsid w:val="00D017C0"/>
    <w:rsid w:val="00D02399"/>
    <w:rsid w:val="00D04AB7"/>
    <w:rsid w:val="00D059A0"/>
    <w:rsid w:val="00D05F7B"/>
    <w:rsid w:val="00D06B23"/>
    <w:rsid w:val="00D06F6E"/>
    <w:rsid w:val="00D07928"/>
    <w:rsid w:val="00D10688"/>
    <w:rsid w:val="00D10CA8"/>
    <w:rsid w:val="00D10ECF"/>
    <w:rsid w:val="00D10EE9"/>
    <w:rsid w:val="00D1118D"/>
    <w:rsid w:val="00D141EA"/>
    <w:rsid w:val="00D148BC"/>
    <w:rsid w:val="00D15995"/>
    <w:rsid w:val="00D20E37"/>
    <w:rsid w:val="00D21277"/>
    <w:rsid w:val="00D22073"/>
    <w:rsid w:val="00D2250D"/>
    <w:rsid w:val="00D226F1"/>
    <w:rsid w:val="00D23CFB"/>
    <w:rsid w:val="00D23E03"/>
    <w:rsid w:val="00D24545"/>
    <w:rsid w:val="00D2484C"/>
    <w:rsid w:val="00D25983"/>
    <w:rsid w:val="00D27430"/>
    <w:rsid w:val="00D27C87"/>
    <w:rsid w:val="00D3045C"/>
    <w:rsid w:val="00D30F0B"/>
    <w:rsid w:val="00D31488"/>
    <w:rsid w:val="00D31580"/>
    <w:rsid w:val="00D31A98"/>
    <w:rsid w:val="00D325BA"/>
    <w:rsid w:val="00D32CAA"/>
    <w:rsid w:val="00D32F5B"/>
    <w:rsid w:val="00D333EC"/>
    <w:rsid w:val="00D33666"/>
    <w:rsid w:val="00D339D6"/>
    <w:rsid w:val="00D34055"/>
    <w:rsid w:val="00D34082"/>
    <w:rsid w:val="00D3517B"/>
    <w:rsid w:val="00D40E90"/>
    <w:rsid w:val="00D4144A"/>
    <w:rsid w:val="00D41D19"/>
    <w:rsid w:val="00D42C79"/>
    <w:rsid w:val="00D42F4B"/>
    <w:rsid w:val="00D434E7"/>
    <w:rsid w:val="00D43C5C"/>
    <w:rsid w:val="00D43DEB"/>
    <w:rsid w:val="00D44B70"/>
    <w:rsid w:val="00D45AA4"/>
    <w:rsid w:val="00D46999"/>
    <w:rsid w:val="00D46F39"/>
    <w:rsid w:val="00D51212"/>
    <w:rsid w:val="00D5201C"/>
    <w:rsid w:val="00D523F5"/>
    <w:rsid w:val="00D52688"/>
    <w:rsid w:val="00D53485"/>
    <w:rsid w:val="00D543F0"/>
    <w:rsid w:val="00D56123"/>
    <w:rsid w:val="00D565C4"/>
    <w:rsid w:val="00D57261"/>
    <w:rsid w:val="00D606FD"/>
    <w:rsid w:val="00D60827"/>
    <w:rsid w:val="00D60AAA"/>
    <w:rsid w:val="00D61CD1"/>
    <w:rsid w:val="00D61D3C"/>
    <w:rsid w:val="00D63E07"/>
    <w:rsid w:val="00D64BB4"/>
    <w:rsid w:val="00D66423"/>
    <w:rsid w:val="00D67EC6"/>
    <w:rsid w:val="00D70207"/>
    <w:rsid w:val="00D702B3"/>
    <w:rsid w:val="00D70D0F"/>
    <w:rsid w:val="00D70FA4"/>
    <w:rsid w:val="00D71CC2"/>
    <w:rsid w:val="00D727DF"/>
    <w:rsid w:val="00D73158"/>
    <w:rsid w:val="00D73BC2"/>
    <w:rsid w:val="00D73C48"/>
    <w:rsid w:val="00D7565A"/>
    <w:rsid w:val="00D75C8B"/>
    <w:rsid w:val="00D75EE7"/>
    <w:rsid w:val="00D76E3C"/>
    <w:rsid w:val="00D76F2C"/>
    <w:rsid w:val="00D770F6"/>
    <w:rsid w:val="00D77C0A"/>
    <w:rsid w:val="00D80785"/>
    <w:rsid w:val="00D807F9"/>
    <w:rsid w:val="00D80C3F"/>
    <w:rsid w:val="00D81910"/>
    <w:rsid w:val="00D8264E"/>
    <w:rsid w:val="00D84F1A"/>
    <w:rsid w:val="00D85C86"/>
    <w:rsid w:val="00D86CBB"/>
    <w:rsid w:val="00D86D32"/>
    <w:rsid w:val="00D8770A"/>
    <w:rsid w:val="00D877D8"/>
    <w:rsid w:val="00D9023F"/>
    <w:rsid w:val="00D912C7"/>
    <w:rsid w:val="00D91304"/>
    <w:rsid w:val="00D92BB4"/>
    <w:rsid w:val="00D92D46"/>
    <w:rsid w:val="00D92F2D"/>
    <w:rsid w:val="00D9320F"/>
    <w:rsid w:val="00D93B97"/>
    <w:rsid w:val="00D94052"/>
    <w:rsid w:val="00D956E7"/>
    <w:rsid w:val="00D95849"/>
    <w:rsid w:val="00D958A7"/>
    <w:rsid w:val="00D961A5"/>
    <w:rsid w:val="00D96BDA"/>
    <w:rsid w:val="00D97629"/>
    <w:rsid w:val="00D9777D"/>
    <w:rsid w:val="00D9784F"/>
    <w:rsid w:val="00D97CC3"/>
    <w:rsid w:val="00DA1EA3"/>
    <w:rsid w:val="00DA2078"/>
    <w:rsid w:val="00DA340B"/>
    <w:rsid w:val="00DA3DF4"/>
    <w:rsid w:val="00DA5515"/>
    <w:rsid w:val="00DA67B4"/>
    <w:rsid w:val="00DA69DB"/>
    <w:rsid w:val="00DA6C3D"/>
    <w:rsid w:val="00DA7104"/>
    <w:rsid w:val="00DA76D0"/>
    <w:rsid w:val="00DA7DEC"/>
    <w:rsid w:val="00DB2D28"/>
    <w:rsid w:val="00DB2F6C"/>
    <w:rsid w:val="00DB3DCA"/>
    <w:rsid w:val="00DB423B"/>
    <w:rsid w:val="00DB57FD"/>
    <w:rsid w:val="00DB5A6C"/>
    <w:rsid w:val="00DB6214"/>
    <w:rsid w:val="00DB6499"/>
    <w:rsid w:val="00DB78D4"/>
    <w:rsid w:val="00DB7B76"/>
    <w:rsid w:val="00DC015F"/>
    <w:rsid w:val="00DC0845"/>
    <w:rsid w:val="00DC2C8F"/>
    <w:rsid w:val="00DC338D"/>
    <w:rsid w:val="00DC34E4"/>
    <w:rsid w:val="00DC4108"/>
    <w:rsid w:val="00DC4803"/>
    <w:rsid w:val="00DC4AE1"/>
    <w:rsid w:val="00DC4EB9"/>
    <w:rsid w:val="00DC6871"/>
    <w:rsid w:val="00DC7302"/>
    <w:rsid w:val="00DD08A6"/>
    <w:rsid w:val="00DD228B"/>
    <w:rsid w:val="00DD4EB7"/>
    <w:rsid w:val="00DD5AC9"/>
    <w:rsid w:val="00DD6660"/>
    <w:rsid w:val="00DD6820"/>
    <w:rsid w:val="00DD7341"/>
    <w:rsid w:val="00DD79CF"/>
    <w:rsid w:val="00DE0A56"/>
    <w:rsid w:val="00DE0A9C"/>
    <w:rsid w:val="00DE2017"/>
    <w:rsid w:val="00DE2BD5"/>
    <w:rsid w:val="00DE31A6"/>
    <w:rsid w:val="00DE43CE"/>
    <w:rsid w:val="00DE4620"/>
    <w:rsid w:val="00DE5BCF"/>
    <w:rsid w:val="00DE71E2"/>
    <w:rsid w:val="00DE7DCA"/>
    <w:rsid w:val="00DF0EB6"/>
    <w:rsid w:val="00DF0EDC"/>
    <w:rsid w:val="00DF4ADF"/>
    <w:rsid w:val="00DF5063"/>
    <w:rsid w:val="00DF5070"/>
    <w:rsid w:val="00DF532C"/>
    <w:rsid w:val="00DF681F"/>
    <w:rsid w:val="00E019AA"/>
    <w:rsid w:val="00E019C7"/>
    <w:rsid w:val="00E01EBF"/>
    <w:rsid w:val="00E02BBD"/>
    <w:rsid w:val="00E050EB"/>
    <w:rsid w:val="00E05568"/>
    <w:rsid w:val="00E0569D"/>
    <w:rsid w:val="00E057C8"/>
    <w:rsid w:val="00E058FD"/>
    <w:rsid w:val="00E05FD2"/>
    <w:rsid w:val="00E07803"/>
    <w:rsid w:val="00E10B9E"/>
    <w:rsid w:val="00E1114A"/>
    <w:rsid w:val="00E1179E"/>
    <w:rsid w:val="00E11945"/>
    <w:rsid w:val="00E11D0E"/>
    <w:rsid w:val="00E123E1"/>
    <w:rsid w:val="00E127CE"/>
    <w:rsid w:val="00E12981"/>
    <w:rsid w:val="00E13386"/>
    <w:rsid w:val="00E14515"/>
    <w:rsid w:val="00E1595C"/>
    <w:rsid w:val="00E15FEC"/>
    <w:rsid w:val="00E17F3A"/>
    <w:rsid w:val="00E22EEF"/>
    <w:rsid w:val="00E236BE"/>
    <w:rsid w:val="00E241F6"/>
    <w:rsid w:val="00E2430A"/>
    <w:rsid w:val="00E2455B"/>
    <w:rsid w:val="00E24F41"/>
    <w:rsid w:val="00E25B6A"/>
    <w:rsid w:val="00E25BF1"/>
    <w:rsid w:val="00E25F34"/>
    <w:rsid w:val="00E262EE"/>
    <w:rsid w:val="00E26977"/>
    <w:rsid w:val="00E26C50"/>
    <w:rsid w:val="00E2729E"/>
    <w:rsid w:val="00E27AA8"/>
    <w:rsid w:val="00E27B37"/>
    <w:rsid w:val="00E27EA9"/>
    <w:rsid w:val="00E30AE1"/>
    <w:rsid w:val="00E34450"/>
    <w:rsid w:val="00E344E8"/>
    <w:rsid w:val="00E35E00"/>
    <w:rsid w:val="00E40CAA"/>
    <w:rsid w:val="00E40CF1"/>
    <w:rsid w:val="00E41D34"/>
    <w:rsid w:val="00E42559"/>
    <w:rsid w:val="00E4399F"/>
    <w:rsid w:val="00E44C47"/>
    <w:rsid w:val="00E46BC1"/>
    <w:rsid w:val="00E47CF3"/>
    <w:rsid w:val="00E50366"/>
    <w:rsid w:val="00E50E2D"/>
    <w:rsid w:val="00E50F55"/>
    <w:rsid w:val="00E511AE"/>
    <w:rsid w:val="00E526E6"/>
    <w:rsid w:val="00E52F27"/>
    <w:rsid w:val="00E538D7"/>
    <w:rsid w:val="00E542A2"/>
    <w:rsid w:val="00E5476C"/>
    <w:rsid w:val="00E55BA7"/>
    <w:rsid w:val="00E57427"/>
    <w:rsid w:val="00E57A75"/>
    <w:rsid w:val="00E60845"/>
    <w:rsid w:val="00E60AA6"/>
    <w:rsid w:val="00E60CF3"/>
    <w:rsid w:val="00E61230"/>
    <w:rsid w:val="00E6136E"/>
    <w:rsid w:val="00E625A1"/>
    <w:rsid w:val="00E65A12"/>
    <w:rsid w:val="00E704FD"/>
    <w:rsid w:val="00E70A3B"/>
    <w:rsid w:val="00E712A5"/>
    <w:rsid w:val="00E7181D"/>
    <w:rsid w:val="00E71F33"/>
    <w:rsid w:val="00E72517"/>
    <w:rsid w:val="00E73288"/>
    <w:rsid w:val="00E739A7"/>
    <w:rsid w:val="00E74AAF"/>
    <w:rsid w:val="00E763E0"/>
    <w:rsid w:val="00E76ECD"/>
    <w:rsid w:val="00E770F7"/>
    <w:rsid w:val="00E80530"/>
    <w:rsid w:val="00E82C0B"/>
    <w:rsid w:val="00E83A34"/>
    <w:rsid w:val="00E84DFC"/>
    <w:rsid w:val="00E84F59"/>
    <w:rsid w:val="00E85498"/>
    <w:rsid w:val="00E85997"/>
    <w:rsid w:val="00E85BF0"/>
    <w:rsid w:val="00E87DB3"/>
    <w:rsid w:val="00E90416"/>
    <w:rsid w:val="00E90C23"/>
    <w:rsid w:val="00E91EA9"/>
    <w:rsid w:val="00E9247D"/>
    <w:rsid w:val="00E93584"/>
    <w:rsid w:val="00E93773"/>
    <w:rsid w:val="00E94593"/>
    <w:rsid w:val="00E94C79"/>
    <w:rsid w:val="00E9554E"/>
    <w:rsid w:val="00E95661"/>
    <w:rsid w:val="00E962F1"/>
    <w:rsid w:val="00E96C49"/>
    <w:rsid w:val="00EA0152"/>
    <w:rsid w:val="00EA01F9"/>
    <w:rsid w:val="00EA0A36"/>
    <w:rsid w:val="00EA1F00"/>
    <w:rsid w:val="00EA2452"/>
    <w:rsid w:val="00EA2BCF"/>
    <w:rsid w:val="00EA2F14"/>
    <w:rsid w:val="00EA4E2D"/>
    <w:rsid w:val="00EA56F9"/>
    <w:rsid w:val="00EA571A"/>
    <w:rsid w:val="00EA6C68"/>
    <w:rsid w:val="00EA71D0"/>
    <w:rsid w:val="00EA746B"/>
    <w:rsid w:val="00EA7EEC"/>
    <w:rsid w:val="00EB1269"/>
    <w:rsid w:val="00EB21DD"/>
    <w:rsid w:val="00EB2A83"/>
    <w:rsid w:val="00EB2A8B"/>
    <w:rsid w:val="00EB2D61"/>
    <w:rsid w:val="00EB32BC"/>
    <w:rsid w:val="00EB36E7"/>
    <w:rsid w:val="00EB4BEC"/>
    <w:rsid w:val="00EB5007"/>
    <w:rsid w:val="00EB5CB5"/>
    <w:rsid w:val="00EB6614"/>
    <w:rsid w:val="00EB6E24"/>
    <w:rsid w:val="00EC23C3"/>
    <w:rsid w:val="00EC5462"/>
    <w:rsid w:val="00EC57D1"/>
    <w:rsid w:val="00EC5C92"/>
    <w:rsid w:val="00ED0038"/>
    <w:rsid w:val="00ED0ACB"/>
    <w:rsid w:val="00ED2BF5"/>
    <w:rsid w:val="00ED2D61"/>
    <w:rsid w:val="00ED399F"/>
    <w:rsid w:val="00ED3E71"/>
    <w:rsid w:val="00ED54FE"/>
    <w:rsid w:val="00ED5F0C"/>
    <w:rsid w:val="00ED6868"/>
    <w:rsid w:val="00EE0164"/>
    <w:rsid w:val="00EE105D"/>
    <w:rsid w:val="00EE16CB"/>
    <w:rsid w:val="00EE3E27"/>
    <w:rsid w:val="00EE4211"/>
    <w:rsid w:val="00EE4892"/>
    <w:rsid w:val="00EE5066"/>
    <w:rsid w:val="00EE54C2"/>
    <w:rsid w:val="00EE6021"/>
    <w:rsid w:val="00EE62E8"/>
    <w:rsid w:val="00EE6C72"/>
    <w:rsid w:val="00EE790B"/>
    <w:rsid w:val="00EF18D7"/>
    <w:rsid w:val="00EF2BD1"/>
    <w:rsid w:val="00EF2D19"/>
    <w:rsid w:val="00EF33BA"/>
    <w:rsid w:val="00EF36D0"/>
    <w:rsid w:val="00EF3D05"/>
    <w:rsid w:val="00EF57BC"/>
    <w:rsid w:val="00EF635A"/>
    <w:rsid w:val="00EF751F"/>
    <w:rsid w:val="00F019BD"/>
    <w:rsid w:val="00F02D0C"/>
    <w:rsid w:val="00F0323C"/>
    <w:rsid w:val="00F03356"/>
    <w:rsid w:val="00F034BB"/>
    <w:rsid w:val="00F0368B"/>
    <w:rsid w:val="00F04CC0"/>
    <w:rsid w:val="00F10193"/>
    <w:rsid w:val="00F1074F"/>
    <w:rsid w:val="00F10D96"/>
    <w:rsid w:val="00F11867"/>
    <w:rsid w:val="00F11884"/>
    <w:rsid w:val="00F13F14"/>
    <w:rsid w:val="00F147E8"/>
    <w:rsid w:val="00F15219"/>
    <w:rsid w:val="00F15469"/>
    <w:rsid w:val="00F15513"/>
    <w:rsid w:val="00F15FF8"/>
    <w:rsid w:val="00F165FC"/>
    <w:rsid w:val="00F16B38"/>
    <w:rsid w:val="00F1785C"/>
    <w:rsid w:val="00F201E8"/>
    <w:rsid w:val="00F2022C"/>
    <w:rsid w:val="00F2151A"/>
    <w:rsid w:val="00F2281C"/>
    <w:rsid w:val="00F25FD6"/>
    <w:rsid w:val="00F262C4"/>
    <w:rsid w:val="00F270BC"/>
    <w:rsid w:val="00F2793C"/>
    <w:rsid w:val="00F30C23"/>
    <w:rsid w:val="00F31907"/>
    <w:rsid w:val="00F31FE5"/>
    <w:rsid w:val="00F33946"/>
    <w:rsid w:val="00F350C3"/>
    <w:rsid w:val="00F355B5"/>
    <w:rsid w:val="00F365D4"/>
    <w:rsid w:val="00F37C34"/>
    <w:rsid w:val="00F41E28"/>
    <w:rsid w:val="00F41E75"/>
    <w:rsid w:val="00F43AD7"/>
    <w:rsid w:val="00F440EA"/>
    <w:rsid w:val="00F46D78"/>
    <w:rsid w:val="00F47417"/>
    <w:rsid w:val="00F47D68"/>
    <w:rsid w:val="00F47DD3"/>
    <w:rsid w:val="00F500CC"/>
    <w:rsid w:val="00F52217"/>
    <w:rsid w:val="00F54149"/>
    <w:rsid w:val="00F555C0"/>
    <w:rsid w:val="00F573DD"/>
    <w:rsid w:val="00F579A1"/>
    <w:rsid w:val="00F60446"/>
    <w:rsid w:val="00F61925"/>
    <w:rsid w:val="00F61CB2"/>
    <w:rsid w:val="00F61D05"/>
    <w:rsid w:val="00F620C2"/>
    <w:rsid w:val="00F62757"/>
    <w:rsid w:val="00F64E0C"/>
    <w:rsid w:val="00F66D11"/>
    <w:rsid w:val="00F66D21"/>
    <w:rsid w:val="00F67EDA"/>
    <w:rsid w:val="00F703FA"/>
    <w:rsid w:val="00F70CC4"/>
    <w:rsid w:val="00F70E54"/>
    <w:rsid w:val="00F7102A"/>
    <w:rsid w:val="00F71384"/>
    <w:rsid w:val="00F7179B"/>
    <w:rsid w:val="00F724E6"/>
    <w:rsid w:val="00F73656"/>
    <w:rsid w:val="00F73891"/>
    <w:rsid w:val="00F7427D"/>
    <w:rsid w:val="00F74642"/>
    <w:rsid w:val="00F74A38"/>
    <w:rsid w:val="00F766DB"/>
    <w:rsid w:val="00F768AE"/>
    <w:rsid w:val="00F76FE9"/>
    <w:rsid w:val="00F7759F"/>
    <w:rsid w:val="00F77C50"/>
    <w:rsid w:val="00F77C89"/>
    <w:rsid w:val="00F80C21"/>
    <w:rsid w:val="00F83A50"/>
    <w:rsid w:val="00F8600D"/>
    <w:rsid w:val="00F8754C"/>
    <w:rsid w:val="00F87D8B"/>
    <w:rsid w:val="00F93D3E"/>
    <w:rsid w:val="00F945ED"/>
    <w:rsid w:val="00F946CD"/>
    <w:rsid w:val="00F9493E"/>
    <w:rsid w:val="00F950D1"/>
    <w:rsid w:val="00F95113"/>
    <w:rsid w:val="00F95CB1"/>
    <w:rsid w:val="00F96B4A"/>
    <w:rsid w:val="00F979F1"/>
    <w:rsid w:val="00F97A5C"/>
    <w:rsid w:val="00FA12F2"/>
    <w:rsid w:val="00FA1DF2"/>
    <w:rsid w:val="00FA2E98"/>
    <w:rsid w:val="00FA31BF"/>
    <w:rsid w:val="00FA3B40"/>
    <w:rsid w:val="00FA44E9"/>
    <w:rsid w:val="00FA45CE"/>
    <w:rsid w:val="00FA46B8"/>
    <w:rsid w:val="00FA5A35"/>
    <w:rsid w:val="00FA5F89"/>
    <w:rsid w:val="00FA6847"/>
    <w:rsid w:val="00FA70F5"/>
    <w:rsid w:val="00FB0EC6"/>
    <w:rsid w:val="00FB14B9"/>
    <w:rsid w:val="00FB373E"/>
    <w:rsid w:val="00FB3867"/>
    <w:rsid w:val="00FB3A96"/>
    <w:rsid w:val="00FB3BAE"/>
    <w:rsid w:val="00FB4BB2"/>
    <w:rsid w:val="00FB5305"/>
    <w:rsid w:val="00FB573F"/>
    <w:rsid w:val="00FB5A7B"/>
    <w:rsid w:val="00FB65CD"/>
    <w:rsid w:val="00FB68BA"/>
    <w:rsid w:val="00FB6A8E"/>
    <w:rsid w:val="00FB6DFC"/>
    <w:rsid w:val="00FC094B"/>
    <w:rsid w:val="00FC0F40"/>
    <w:rsid w:val="00FC1473"/>
    <w:rsid w:val="00FC2477"/>
    <w:rsid w:val="00FC26E2"/>
    <w:rsid w:val="00FC3041"/>
    <w:rsid w:val="00FC3573"/>
    <w:rsid w:val="00FC360D"/>
    <w:rsid w:val="00FC37E3"/>
    <w:rsid w:val="00FC45EB"/>
    <w:rsid w:val="00FC56F1"/>
    <w:rsid w:val="00FC6C52"/>
    <w:rsid w:val="00FD1142"/>
    <w:rsid w:val="00FD1DF2"/>
    <w:rsid w:val="00FD212A"/>
    <w:rsid w:val="00FD2352"/>
    <w:rsid w:val="00FD377F"/>
    <w:rsid w:val="00FD6726"/>
    <w:rsid w:val="00FD69F1"/>
    <w:rsid w:val="00FD76EE"/>
    <w:rsid w:val="00FD77D5"/>
    <w:rsid w:val="00FE0068"/>
    <w:rsid w:val="00FE01D3"/>
    <w:rsid w:val="00FE1D22"/>
    <w:rsid w:val="00FE3404"/>
    <w:rsid w:val="00FE3A87"/>
    <w:rsid w:val="00FE3BD3"/>
    <w:rsid w:val="00FE44B9"/>
    <w:rsid w:val="00FE4D2E"/>
    <w:rsid w:val="00FE4FBA"/>
    <w:rsid w:val="00FE5DC9"/>
    <w:rsid w:val="00FE63F6"/>
    <w:rsid w:val="00FE674C"/>
    <w:rsid w:val="00FE69F6"/>
    <w:rsid w:val="00FE73DE"/>
    <w:rsid w:val="00FF02D4"/>
    <w:rsid w:val="00FF0A8D"/>
    <w:rsid w:val="00FF1D5B"/>
    <w:rsid w:val="00FF2E55"/>
    <w:rsid w:val="00FF40AE"/>
    <w:rsid w:val="00FF5276"/>
    <w:rsid w:val="00FF5399"/>
    <w:rsid w:val="00FF6273"/>
    <w:rsid w:val="00FF722E"/>
    <w:rsid w:val="00FF74B9"/>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6E6360"/>
  <w15:docId w15:val="{7B9C06BF-5561-430B-B0BA-793076B3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5A8A"/>
    <w:pPr>
      <w:spacing w:before="120" w:after="60"/>
      <w:ind w:left="142" w:hanging="142"/>
    </w:pPr>
    <w:rPr>
      <w:sz w:val="24"/>
      <w:szCs w:val="24"/>
    </w:rPr>
  </w:style>
  <w:style w:type="paragraph" w:styleId="1">
    <w:name w:val="heading 1"/>
    <w:basedOn w:val="a"/>
    <w:next w:val="a"/>
    <w:link w:val="10"/>
    <w:qFormat/>
    <w:rsid w:val="00125A8A"/>
    <w:pPr>
      <w:keepNext/>
      <w:outlineLvl w:val="0"/>
    </w:pPr>
    <w:rPr>
      <w:b/>
      <w:bCs/>
      <w:color w:val="FF00FF"/>
    </w:rPr>
  </w:style>
  <w:style w:type="paragraph" w:styleId="2">
    <w:name w:val="heading 2"/>
    <w:aliases w:val="heading 3"/>
    <w:basedOn w:val="a"/>
    <w:next w:val="a"/>
    <w:link w:val="20"/>
    <w:qFormat/>
    <w:rsid w:val="00125A8A"/>
    <w:pPr>
      <w:keepNext/>
      <w:spacing w:before="240"/>
      <w:outlineLvl w:val="1"/>
    </w:pPr>
    <w:rPr>
      <w:rFonts w:ascii="Arial" w:hAnsi="Arial"/>
      <w:b/>
      <w:i/>
      <w:sz w:val="28"/>
      <w:szCs w:val="28"/>
      <w:lang w:val="en-US"/>
    </w:rPr>
  </w:style>
  <w:style w:type="paragraph" w:styleId="3">
    <w:name w:val="heading 3"/>
    <w:basedOn w:val="a"/>
    <w:next w:val="a"/>
    <w:link w:val="30"/>
    <w:qFormat/>
    <w:rsid w:val="00125A8A"/>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125A8A"/>
    <w:pPr>
      <w:tabs>
        <w:tab w:val="center" w:pos="4153"/>
        <w:tab w:val="right" w:pos="8306"/>
      </w:tabs>
    </w:pPr>
    <w:rPr>
      <w:rFonts w:ascii="Arial" w:hAnsi="Arial"/>
      <w:sz w:val="23"/>
    </w:rPr>
  </w:style>
  <w:style w:type="character" w:styleId="a5">
    <w:name w:val="page number"/>
    <w:basedOn w:val="a0"/>
    <w:rsid w:val="001912B6"/>
  </w:style>
  <w:style w:type="paragraph" w:styleId="a6">
    <w:name w:val="header"/>
    <w:basedOn w:val="a"/>
    <w:link w:val="a7"/>
    <w:rsid w:val="00125A8A"/>
    <w:pPr>
      <w:tabs>
        <w:tab w:val="center" w:pos="4153"/>
        <w:tab w:val="right" w:pos="8306"/>
      </w:tabs>
    </w:pPr>
  </w:style>
  <w:style w:type="character" w:styleId="a8">
    <w:name w:val="annotation reference"/>
    <w:semiHidden/>
    <w:rsid w:val="00125A8A"/>
    <w:rPr>
      <w:sz w:val="16"/>
      <w:szCs w:val="16"/>
    </w:rPr>
  </w:style>
  <w:style w:type="paragraph" w:styleId="a9">
    <w:name w:val="annotation text"/>
    <w:basedOn w:val="a"/>
    <w:link w:val="aa"/>
    <w:semiHidden/>
    <w:rsid w:val="00125A8A"/>
    <w:rPr>
      <w:sz w:val="20"/>
      <w:szCs w:val="20"/>
    </w:rPr>
  </w:style>
  <w:style w:type="paragraph" w:styleId="ab">
    <w:name w:val="annotation subject"/>
    <w:basedOn w:val="a9"/>
    <w:next w:val="a9"/>
    <w:semiHidden/>
    <w:rsid w:val="00125A8A"/>
    <w:rPr>
      <w:sz w:val="24"/>
      <w:szCs w:val="24"/>
    </w:rPr>
  </w:style>
  <w:style w:type="paragraph" w:styleId="ac">
    <w:name w:val="Balloon Text"/>
    <w:basedOn w:val="a"/>
    <w:link w:val="ad"/>
    <w:semiHidden/>
    <w:rsid w:val="00125A8A"/>
    <w:rPr>
      <w:rFonts w:ascii="Lucida Grande" w:hAnsi="Lucida Grande"/>
      <w:sz w:val="18"/>
      <w:szCs w:val="18"/>
    </w:rPr>
  </w:style>
  <w:style w:type="paragraph" w:customStyle="1" w:styleId="Text">
    <w:name w:val="Text"/>
    <w:basedOn w:val="TextList"/>
    <w:link w:val="TextChar"/>
    <w:rsid w:val="00125A8A"/>
    <w:pPr>
      <w:ind w:left="0" w:firstLine="0"/>
    </w:pPr>
  </w:style>
  <w:style w:type="character" w:customStyle="1" w:styleId="TextChar">
    <w:name w:val="Text Char"/>
    <w:link w:val="Text"/>
    <w:rsid w:val="001912B6"/>
    <w:rPr>
      <w:rFonts w:ascii="Arial" w:hAnsi="Arial" w:cs="Arial"/>
      <w:sz w:val="18"/>
      <w:szCs w:val="18"/>
    </w:rPr>
  </w:style>
  <w:style w:type="paragraph" w:customStyle="1" w:styleId="Text2Col">
    <w:name w:val="Text 2 Col"/>
    <w:basedOn w:val="Text"/>
    <w:link w:val="Text2ColChar"/>
    <w:rsid w:val="001912B6"/>
    <w:pPr>
      <w:tabs>
        <w:tab w:val="left" w:pos="540"/>
        <w:tab w:val="left" w:pos="2340"/>
      </w:tabs>
    </w:pPr>
  </w:style>
  <w:style w:type="paragraph" w:customStyle="1" w:styleId="HeadASection">
    <w:name w:val="Head A Section"/>
    <w:basedOn w:val="a"/>
    <w:next w:val="a"/>
    <w:link w:val="HeadASectionChar"/>
    <w:rsid w:val="00125A8A"/>
    <w:pPr>
      <w:keepNext/>
      <w:shd w:val="clear" w:color="auto" w:fill="C0C0C0"/>
      <w:spacing w:before="60"/>
    </w:pPr>
    <w:rPr>
      <w:rFonts w:ascii="Arial" w:hAnsi="Arial" w:cs="Arial"/>
      <w:b/>
      <w:sz w:val="22"/>
      <w:szCs w:val="22"/>
    </w:rPr>
  </w:style>
  <w:style w:type="paragraph" w:customStyle="1" w:styleId="HeadBSubsection">
    <w:name w:val="Head B Subsection"/>
    <w:next w:val="Rubric"/>
    <w:rsid w:val="001912B6"/>
    <w:pPr>
      <w:spacing w:before="120" w:after="60"/>
    </w:pPr>
    <w:rPr>
      <w:rFonts w:cs="Arial"/>
      <w:sz w:val="24"/>
      <w:szCs w:val="24"/>
    </w:rPr>
  </w:style>
  <w:style w:type="paragraph" w:customStyle="1" w:styleId="Rubric">
    <w:name w:val="Rubric"/>
    <w:basedOn w:val="a"/>
    <w:link w:val="RubricChar"/>
    <w:rsid w:val="00125A8A"/>
    <w:pPr>
      <w:keepNext/>
    </w:pPr>
    <w:rPr>
      <w:rFonts w:ascii="Arial" w:hAnsi="Arial" w:cs="Arial"/>
      <w:b/>
      <w:sz w:val="18"/>
      <w:szCs w:val="18"/>
    </w:rPr>
  </w:style>
  <w:style w:type="paragraph" w:customStyle="1" w:styleId="TextBox">
    <w:name w:val="Text Box"/>
    <w:basedOn w:val="Text"/>
    <w:rsid w:val="001912B6"/>
    <w:pPr>
      <w:pBdr>
        <w:top w:val="single" w:sz="12" w:space="1" w:color="auto"/>
        <w:left w:val="single" w:sz="12" w:space="4" w:color="auto"/>
        <w:bottom w:val="single" w:sz="12" w:space="1" w:color="auto"/>
        <w:right w:val="single" w:sz="12" w:space="4" w:color="auto"/>
      </w:pBdr>
      <w:tabs>
        <w:tab w:val="left" w:pos="2160"/>
        <w:tab w:val="right" w:pos="4140"/>
      </w:tabs>
    </w:pPr>
  </w:style>
  <w:style w:type="paragraph" w:customStyle="1" w:styleId="TextList">
    <w:name w:val="Text List"/>
    <w:basedOn w:val="a"/>
    <w:link w:val="TextListChar"/>
    <w:rsid w:val="00125A8A"/>
    <w:pPr>
      <w:tabs>
        <w:tab w:val="left" w:pos="227"/>
      </w:tabs>
      <w:spacing w:line="240" w:lineRule="exact"/>
      <w:ind w:left="227" w:hanging="227"/>
    </w:pPr>
    <w:rPr>
      <w:rFonts w:ascii="Arial" w:hAnsi="Arial" w:cs="Arial"/>
      <w:sz w:val="18"/>
      <w:szCs w:val="18"/>
    </w:rPr>
  </w:style>
  <w:style w:type="paragraph" w:customStyle="1" w:styleId="TextDialogue">
    <w:name w:val="Text Dialogue"/>
    <w:basedOn w:val="TextList"/>
    <w:rsid w:val="001912B6"/>
    <w:pPr>
      <w:tabs>
        <w:tab w:val="left" w:pos="567"/>
      </w:tabs>
      <w:ind w:left="567" w:hanging="567"/>
    </w:pPr>
  </w:style>
  <w:style w:type="paragraph" w:customStyle="1" w:styleId="TextExample">
    <w:name w:val="Text Example"/>
    <w:basedOn w:val="TextList"/>
    <w:link w:val="TextExampleChar"/>
    <w:rsid w:val="001912B6"/>
    <w:rPr>
      <w:i/>
    </w:rPr>
  </w:style>
  <w:style w:type="paragraph" w:customStyle="1" w:styleId="WordChoiceBox">
    <w:name w:val="Word Choice Box"/>
    <w:basedOn w:val="Text"/>
    <w:link w:val="WordChoiceBoxChar"/>
    <w:rsid w:val="001912B6"/>
    <w:pPr>
      <w:pBdr>
        <w:top w:val="dashed" w:sz="4" w:space="1" w:color="auto"/>
        <w:left w:val="dashed" w:sz="4" w:space="4" w:color="auto"/>
        <w:bottom w:val="dashed" w:sz="4" w:space="1" w:color="auto"/>
        <w:right w:val="dashed" w:sz="4" w:space="4" w:color="auto"/>
      </w:pBdr>
      <w:spacing w:after="120"/>
      <w:ind w:left="170" w:right="170"/>
      <w:contextualSpacing/>
    </w:pPr>
  </w:style>
  <w:style w:type="paragraph" w:customStyle="1" w:styleId="GrammarBoxText">
    <w:name w:val="Grammar Box Text"/>
    <w:basedOn w:val="a"/>
    <w:rsid w:val="001912B6"/>
    <w:pPr>
      <w:pBdr>
        <w:top w:val="single" w:sz="4" w:space="1" w:color="000000"/>
        <w:left w:val="single" w:sz="4" w:space="4" w:color="000000"/>
        <w:bottom w:val="single" w:sz="4" w:space="1" w:color="000000"/>
        <w:right w:val="single" w:sz="4" w:space="4" w:color="000000"/>
      </w:pBdr>
      <w:tabs>
        <w:tab w:val="left" w:pos="540"/>
        <w:tab w:val="left" w:pos="4500"/>
      </w:tabs>
      <w:spacing w:after="120"/>
      <w:ind w:left="539" w:hanging="539"/>
      <w:contextualSpacing/>
    </w:pPr>
    <w:rPr>
      <w:rFonts w:ascii="Arial" w:hAnsi="Arial"/>
    </w:rPr>
  </w:style>
  <w:style w:type="paragraph" w:customStyle="1" w:styleId="GrammarBoxTitle">
    <w:name w:val="Grammar Box Title"/>
    <w:basedOn w:val="GrammarBoxText"/>
    <w:rsid w:val="001912B6"/>
    <w:rPr>
      <w:b/>
    </w:rPr>
  </w:style>
  <w:style w:type="paragraph" w:customStyle="1" w:styleId="TextTable">
    <w:name w:val="Text Table"/>
    <w:basedOn w:val="Text"/>
    <w:semiHidden/>
    <w:rsid w:val="001912B6"/>
  </w:style>
  <w:style w:type="character" w:customStyle="1" w:styleId="Phoneticschr">
    <w:name w:val="Phonetics chr"/>
    <w:rsid w:val="00125A8A"/>
    <w:rPr>
      <w:rFonts w:ascii="Charis SIL" w:hAnsi="Charis SIL"/>
      <w:sz w:val="18"/>
    </w:rPr>
  </w:style>
  <w:style w:type="character" w:customStyle="1" w:styleId="TextExamplechr">
    <w:name w:val="Text Example chr"/>
    <w:rsid w:val="001912B6"/>
    <w:rPr>
      <w:i/>
      <w:u w:val="single"/>
    </w:rPr>
  </w:style>
  <w:style w:type="character" w:customStyle="1" w:styleId="GapFillchr">
    <w:name w:val="Gap Fill chr"/>
    <w:rsid w:val="00125A8A"/>
    <w:rPr>
      <w:rFonts w:ascii="Times New Roman" w:hAnsi="Times New Roman"/>
      <w:b/>
      <w:color w:val="000000"/>
      <w:sz w:val="18"/>
      <w:u w:val="single" w:color="000000"/>
    </w:rPr>
  </w:style>
  <w:style w:type="paragraph" w:customStyle="1" w:styleId="BriefDesign">
    <w:name w:val="Brief Design"/>
    <w:basedOn w:val="Text"/>
    <w:rsid w:val="00125A8A"/>
    <w:rPr>
      <w:rFonts w:ascii="Times New Roman" w:hAnsi="Times New Roman"/>
      <w:i/>
      <w:color w:val="0000FF"/>
    </w:rPr>
  </w:style>
  <w:style w:type="paragraph" w:customStyle="1" w:styleId="BriefPhoto">
    <w:name w:val="Brief Photo"/>
    <w:rsid w:val="00125A8A"/>
    <w:pPr>
      <w:spacing w:before="120" w:after="120"/>
      <w:ind w:left="142" w:hanging="142"/>
    </w:pPr>
    <w:rPr>
      <w:i/>
      <w:color w:val="800080"/>
      <w:sz w:val="18"/>
      <w:szCs w:val="18"/>
    </w:rPr>
  </w:style>
  <w:style w:type="paragraph" w:customStyle="1" w:styleId="BriefArtwork">
    <w:name w:val="Brief Artwork"/>
    <w:basedOn w:val="BriefDesign"/>
    <w:rsid w:val="00125A8A"/>
    <w:rPr>
      <w:color w:val="800080"/>
    </w:rPr>
  </w:style>
  <w:style w:type="paragraph" w:customStyle="1" w:styleId="Audioscript">
    <w:name w:val="Audioscript"/>
    <w:basedOn w:val="TextDialogue"/>
    <w:rsid w:val="001912B6"/>
  </w:style>
  <w:style w:type="paragraph" w:customStyle="1" w:styleId="AnswerKey">
    <w:name w:val="Answer Key"/>
    <w:basedOn w:val="a"/>
    <w:rsid w:val="001912B6"/>
    <w:pPr>
      <w:tabs>
        <w:tab w:val="left" w:pos="567"/>
      </w:tabs>
      <w:ind w:left="567" w:hanging="567"/>
    </w:pPr>
    <w:rPr>
      <w:rFonts w:ascii="Arial" w:hAnsi="Arial"/>
    </w:rPr>
  </w:style>
  <w:style w:type="character" w:customStyle="1" w:styleId="Arrowchr">
    <w:name w:val="Arrow chr"/>
    <w:basedOn w:val="a0"/>
    <w:rsid w:val="00125A8A"/>
  </w:style>
  <w:style w:type="table" w:styleId="ae">
    <w:name w:val="Table Grid"/>
    <w:basedOn w:val="a1"/>
    <w:rsid w:val="00125A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character" w:styleId="af">
    <w:name w:val="Hyperlink"/>
    <w:rsid w:val="001912B6"/>
    <w:rPr>
      <w:color w:val="0000FF"/>
      <w:u w:val="single"/>
    </w:rPr>
  </w:style>
  <w:style w:type="paragraph" w:customStyle="1" w:styleId="BriefRealia">
    <w:name w:val="Brief Realia"/>
    <w:basedOn w:val="RealiaText"/>
    <w:rsid w:val="00125A8A"/>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ScoreText">
    <w:name w:val="Score Text"/>
    <w:basedOn w:val="Text"/>
    <w:rsid w:val="001912B6"/>
    <w:pPr>
      <w:jc w:val="center"/>
    </w:pPr>
    <w:rPr>
      <w:b/>
      <w:sz w:val="24"/>
    </w:rPr>
  </w:style>
  <w:style w:type="paragraph" w:customStyle="1" w:styleId="Text3Col">
    <w:name w:val="Text 3 Col"/>
    <w:basedOn w:val="Text"/>
    <w:rsid w:val="001912B6"/>
    <w:pPr>
      <w:tabs>
        <w:tab w:val="left" w:pos="540"/>
        <w:tab w:val="left" w:pos="1980"/>
        <w:tab w:val="left" w:pos="3240"/>
      </w:tabs>
    </w:pPr>
  </w:style>
  <w:style w:type="paragraph" w:customStyle="1" w:styleId="Text4Col">
    <w:name w:val="Text 4 Col"/>
    <w:basedOn w:val="Text"/>
    <w:rsid w:val="001912B6"/>
    <w:pPr>
      <w:tabs>
        <w:tab w:val="left" w:pos="540"/>
        <w:tab w:val="left" w:pos="1440"/>
        <w:tab w:val="left" w:pos="2340"/>
        <w:tab w:val="left" w:pos="3240"/>
      </w:tabs>
    </w:pPr>
  </w:style>
  <w:style w:type="paragraph" w:customStyle="1" w:styleId="CellText">
    <w:name w:val="Cell Text"/>
    <w:rsid w:val="001912B6"/>
    <w:pPr>
      <w:jc w:val="center"/>
    </w:pPr>
    <w:rPr>
      <w:rFonts w:ascii="Arial" w:hAnsi="Arial" w:cs="Arial"/>
      <w:b/>
      <w:szCs w:val="24"/>
      <w:lang w:eastAsia="ko-KR"/>
    </w:rPr>
  </w:style>
  <w:style w:type="character" w:customStyle="1" w:styleId="WriteBoxchr">
    <w:name w:val="Write Box chr"/>
    <w:basedOn w:val="GapFillchr"/>
    <w:rsid w:val="001912B6"/>
    <w:rPr>
      <w:rFonts w:ascii="Times New Roman" w:hAnsi="Times New Roman"/>
      <w:b/>
      <w:i/>
      <w:color w:val="000000"/>
      <w:sz w:val="18"/>
      <w:u w:val="single" w:color="000000"/>
    </w:rPr>
  </w:style>
  <w:style w:type="paragraph" w:customStyle="1" w:styleId="WriteBox">
    <w:name w:val="Write Box"/>
    <w:basedOn w:val="TextBox"/>
    <w:rsid w:val="001912B6"/>
    <w:pPr>
      <w:pBdr>
        <w:top w:val="single" w:sz="12" w:space="6" w:color="auto"/>
        <w:bottom w:val="single" w:sz="12" w:space="4" w:color="auto"/>
      </w:pBdr>
      <w:spacing w:after="120"/>
    </w:pPr>
  </w:style>
  <w:style w:type="character" w:customStyle="1" w:styleId="TextListChar">
    <w:name w:val="Text List Char"/>
    <w:basedOn w:val="TextChar"/>
    <w:link w:val="TextList"/>
    <w:rsid w:val="001541FF"/>
    <w:rPr>
      <w:rFonts w:ascii="Arial" w:hAnsi="Arial" w:cs="Arial"/>
      <w:sz w:val="18"/>
      <w:szCs w:val="18"/>
    </w:rPr>
  </w:style>
  <w:style w:type="character" w:customStyle="1" w:styleId="TextExampleChar">
    <w:name w:val="Text Example Char"/>
    <w:link w:val="TextExample"/>
    <w:rsid w:val="001541FF"/>
    <w:rPr>
      <w:rFonts w:cs="Arial"/>
      <w:i/>
      <w:lang w:val="en-GB" w:eastAsia="en-GB" w:bidi="ar-SA"/>
    </w:rPr>
  </w:style>
  <w:style w:type="character" w:customStyle="1" w:styleId="Text2ColChar">
    <w:name w:val="Text 2 Col Char"/>
    <w:basedOn w:val="TextChar"/>
    <w:link w:val="Text2Col"/>
    <w:rsid w:val="00263CE9"/>
    <w:rPr>
      <w:rFonts w:ascii="Arial" w:hAnsi="Arial" w:cs="Arial"/>
      <w:sz w:val="18"/>
      <w:szCs w:val="18"/>
      <w:lang w:val="en-GB" w:eastAsia="en-GB" w:bidi="ar-SA"/>
    </w:rPr>
  </w:style>
  <w:style w:type="character" w:customStyle="1" w:styleId="WordChoiceBoxChar">
    <w:name w:val="Word Choice Box Char"/>
    <w:basedOn w:val="TextChar"/>
    <w:link w:val="WordChoiceBox"/>
    <w:rsid w:val="00FB68BA"/>
    <w:rPr>
      <w:rFonts w:ascii="Arial" w:hAnsi="Arial" w:cs="Arial"/>
      <w:sz w:val="18"/>
      <w:szCs w:val="18"/>
      <w:lang w:val="en-GB" w:eastAsia="en-GB" w:bidi="ar-SA"/>
    </w:rPr>
  </w:style>
  <w:style w:type="character" w:customStyle="1" w:styleId="RubricChar">
    <w:name w:val="Rubric Char"/>
    <w:link w:val="Rubric"/>
    <w:rsid w:val="00D434E7"/>
    <w:rPr>
      <w:rFonts w:ascii="Arial" w:hAnsi="Arial" w:cs="Arial"/>
      <w:b/>
      <w:sz w:val="18"/>
      <w:szCs w:val="18"/>
    </w:rPr>
  </w:style>
  <w:style w:type="character" w:customStyle="1" w:styleId="aa">
    <w:name w:val="Текст примечания Знак"/>
    <w:link w:val="a9"/>
    <w:semiHidden/>
    <w:rsid w:val="00125A8A"/>
  </w:style>
  <w:style w:type="paragraph" w:customStyle="1" w:styleId="ColorfulShading-Accent11">
    <w:name w:val="Colorful Shading - Accent 11"/>
    <w:hidden/>
    <w:uiPriority w:val="99"/>
    <w:semiHidden/>
    <w:rsid w:val="00850868"/>
    <w:rPr>
      <w:rFonts w:eastAsia="Batang"/>
      <w:sz w:val="24"/>
      <w:szCs w:val="24"/>
      <w:lang w:eastAsia="ko-KR"/>
    </w:rPr>
  </w:style>
  <w:style w:type="character" w:customStyle="1" w:styleId="20">
    <w:name w:val="Заголовок 2 Знак"/>
    <w:aliases w:val="heading 3 Знак"/>
    <w:basedOn w:val="a0"/>
    <w:link w:val="2"/>
    <w:rsid w:val="000E3C60"/>
    <w:rPr>
      <w:rFonts w:ascii="Arial" w:hAnsi="Arial"/>
      <w:b/>
      <w:i/>
      <w:sz w:val="28"/>
      <w:szCs w:val="28"/>
      <w:lang w:val="en-US"/>
    </w:rPr>
  </w:style>
  <w:style w:type="character" w:customStyle="1" w:styleId="30">
    <w:name w:val="Заголовок 3 Знак"/>
    <w:basedOn w:val="a0"/>
    <w:link w:val="3"/>
    <w:rsid w:val="000C3414"/>
    <w:rPr>
      <w:b/>
      <w:bCs/>
      <w:color w:val="FF00FF"/>
      <w:sz w:val="24"/>
      <w:szCs w:val="24"/>
      <w:lang w:val="en-US"/>
    </w:rPr>
  </w:style>
  <w:style w:type="paragraph" w:styleId="af0">
    <w:name w:val="Revision"/>
    <w:hidden/>
    <w:uiPriority w:val="71"/>
    <w:rsid w:val="00320652"/>
    <w:rPr>
      <w:rFonts w:cs="Arial"/>
    </w:rPr>
  </w:style>
  <w:style w:type="character" w:customStyle="1" w:styleId="a4">
    <w:name w:val="Нижний колонтитул Знак"/>
    <w:basedOn w:val="a0"/>
    <w:link w:val="a3"/>
    <w:rsid w:val="00900C26"/>
    <w:rPr>
      <w:rFonts w:ascii="Arial" w:hAnsi="Arial"/>
      <w:sz w:val="23"/>
      <w:szCs w:val="24"/>
    </w:rPr>
  </w:style>
  <w:style w:type="character" w:customStyle="1" w:styleId="a7">
    <w:name w:val="Верхний колонтитул Знак"/>
    <w:basedOn w:val="a0"/>
    <w:link w:val="a6"/>
    <w:rsid w:val="002B58F3"/>
    <w:rPr>
      <w:sz w:val="24"/>
      <w:szCs w:val="24"/>
    </w:rPr>
  </w:style>
  <w:style w:type="character" w:customStyle="1" w:styleId="ad">
    <w:name w:val="Текст выноски Знак"/>
    <w:link w:val="ac"/>
    <w:semiHidden/>
    <w:rsid w:val="00125A8A"/>
    <w:rPr>
      <w:rFonts w:ascii="Lucida Grande" w:hAnsi="Lucida Grande"/>
      <w:sz w:val="18"/>
      <w:szCs w:val="18"/>
    </w:rPr>
  </w:style>
  <w:style w:type="character" w:customStyle="1" w:styleId="10">
    <w:name w:val="Заголовок 1 Знак"/>
    <w:basedOn w:val="a0"/>
    <w:link w:val="1"/>
    <w:rsid w:val="00E5476C"/>
    <w:rPr>
      <w:b/>
      <w:bCs/>
      <w:color w:val="FF00FF"/>
      <w:sz w:val="24"/>
      <w:szCs w:val="24"/>
    </w:rPr>
  </w:style>
  <w:style w:type="paragraph" w:customStyle="1" w:styleId="ReadingHead">
    <w:name w:val="Reading Head"/>
    <w:basedOn w:val="a"/>
    <w:rsid w:val="00125A8A"/>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125A8A"/>
    <w:rPr>
      <w:color w:val="0000FF"/>
    </w:rPr>
  </w:style>
  <w:style w:type="paragraph" w:customStyle="1" w:styleId="ReadingText">
    <w:name w:val="Reading Text"/>
    <w:basedOn w:val="a"/>
    <w:rsid w:val="00125A8A"/>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RealiaText">
    <w:name w:val="Realia Text"/>
    <w:basedOn w:val="ReadingText"/>
    <w:rsid w:val="00125A8A"/>
    <w:pPr>
      <w:shd w:val="clear" w:color="auto" w:fill="auto"/>
    </w:pPr>
  </w:style>
  <w:style w:type="paragraph" w:customStyle="1" w:styleId="HeadUnit">
    <w:name w:val="Head Unit"/>
    <w:next w:val="a"/>
    <w:rsid w:val="00125A8A"/>
    <w:pPr>
      <w:pBdr>
        <w:bottom w:val="single" w:sz="4" w:space="1" w:color="auto"/>
      </w:pBdr>
      <w:spacing w:before="120" w:after="60"/>
      <w:ind w:left="142" w:hanging="142"/>
    </w:pPr>
    <w:rPr>
      <w:rFonts w:ascii="Arial" w:hAnsi="Arial" w:cs="Arial"/>
      <w:b/>
      <w:sz w:val="22"/>
      <w:szCs w:val="22"/>
    </w:rPr>
  </w:style>
  <w:style w:type="character" w:customStyle="1" w:styleId="HeadASectionChar">
    <w:name w:val="Head A Section Char"/>
    <w:link w:val="HeadASection"/>
    <w:rsid w:val="00125A8A"/>
    <w:rPr>
      <w:rFonts w:ascii="Arial" w:hAnsi="Arial" w:cs="Arial"/>
      <w:b/>
      <w:sz w:val="22"/>
      <w:szCs w:val="22"/>
      <w:shd w:val="clear" w:color="auto" w:fill="C0C0C0"/>
    </w:rPr>
  </w:style>
  <w:style w:type="paragraph" w:customStyle="1" w:styleId="RealiaHead">
    <w:name w:val="Realia Head"/>
    <w:basedOn w:val="ReadingHead"/>
    <w:rsid w:val="00125A8A"/>
    <w:pPr>
      <w:shd w:val="clear" w:color="auto" w:fill="auto"/>
    </w:pPr>
    <w:rPr>
      <w:caps/>
      <w:spacing w:val="20"/>
    </w:rPr>
  </w:style>
  <w:style w:type="paragraph" w:styleId="af1">
    <w:name w:val="No Spacing"/>
    <w:qFormat/>
    <w:rsid w:val="00125A8A"/>
    <w:pPr>
      <w:spacing w:before="120" w:after="60"/>
      <w:ind w:left="142" w:hanging="142"/>
    </w:pPr>
    <w:rPr>
      <w:sz w:val="24"/>
      <w:szCs w:val="24"/>
    </w:rPr>
  </w:style>
  <w:style w:type="paragraph" w:customStyle="1" w:styleId="WordBox">
    <w:name w:val="Word Box"/>
    <w:basedOn w:val="a"/>
    <w:rsid w:val="00125A8A"/>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125A8A"/>
    <w:pPr>
      <w:spacing w:before="60" w:after="60"/>
      <w:ind w:left="142" w:hanging="142"/>
      <w:jc w:val="right"/>
    </w:pPr>
    <w:rPr>
      <w:rFonts w:ascii="Arial" w:hAnsi="Arial" w:cs="Arial"/>
      <w:b/>
      <w:sz w:val="18"/>
      <w:szCs w:val="18"/>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04517">
      <w:bodyDiv w:val="1"/>
      <w:marLeft w:val="0"/>
      <w:marRight w:val="0"/>
      <w:marTop w:val="0"/>
      <w:marBottom w:val="0"/>
      <w:divBdr>
        <w:top w:val="none" w:sz="0" w:space="0" w:color="auto"/>
        <w:left w:val="none" w:sz="0" w:space="0" w:color="auto"/>
        <w:bottom w:val="none" w:sz="0" w:space="0" w:color="auto"/>
        <w:right w:val="none" w:sz="0" w:space="0" w:color="auto"/>
      </w:divBdr>
    </w:div>
    <w:div w:id="195242225">
      <w:bodyDiv w:val="1"/>
      <w:marLeft w:val="0"/>
      <w:marRight w:val="0"/>
      <w:marTop w:val="0"/>
      <w:marBottom w:val="0"/>
      <w:divBdr>
        <w:top w:val="none" w:sz="0" w:space="0" w:color="auto"/>
        <w:left w:val="none" w:sz="0" w:space="0" w:color="auto"/>
        <w:bottom w:val="none" w:sz="0" w:space="0" w:color="auto"/>
        <w:right w:val="none" w:sz="0" w:space="0" w:color="auto"/>
      </w:divBdr>
    </w:div>
    <w:div w:id="266356271">
      <w:bodyDiv w:val="1"/>
      <w:marLeft w:val="0"/>
      <w:marRight w:val="0"/>
      <w:marTop w:val="0"/>
      <w:marBottom w:val="0"/>
      <w:divBdr>
        <w:top w:val="none" w:sz="0" w:space="0" w:color="auto"/>
        <w:left w:val="none" w:sz="0" w:space="0" w:color="auto"/>
        <w:bottom w:val="none" w:sz="0" w:space="0" w:color="auto"/>
        <w:right w:val="none" w:sz="0" w:space="0" w:color="auto"/>
      </w:divBdr>
    </w:div>
    <w:div w:id="404257513">
      <w:bodyDiv w:val="1"/>
      <w:marLeft w:val="0"/>
      <w:marRight w:val="0"/>
      <w:marTop w:val="0"/>
      <w:marBottom w:val="0"/>
      <w:divBdr>
        <w:top w:val="none" w:sz="0" w:space="0" w:color="auto"/>
        <w:left w:val="none" w:sz="0" w:space="0" w:color="auto"/>
        <w:bottom w:val="none" w:sz="0" w:space="0" w:color="auto"/>
        <w:right w:val="none" w:sz="0" w:space="0" w:color="auto"/>
      </w:divBdr>
    </w:div>
    <w:div w:id="496768442">
      <w:bodyDiv w:val="1"/>
      <w:marLeft w:val="0"/>
      <w:marRight w:val="0"/>
      <w:marTop w:val="0"/>
      <w:marBottom w:val="0"/>
      <w:divBdr>
        <w:top w:val="none" w:sz="0" w:space="0" w:color="auto"/>
        <w:left w:val="none" w:sz="0" w:space="0" w:color="auto"/>
        <w:bottom w:val="none" w:sz="0" w:space="0" w:color="auto"/>
        <w:right w:val="none" w:sz="0" w:space="0" w:color="auto"/>
      </w:divBdr>
    </w:div>
    <w:div w:id="549852044">
      <w:bodyDiv w:val="1"/>
      <w:marLeft w:val="0"/>
      <w:marRight w:val="0"/>
      <w:marTop w:val="0"/>
      <w:marBottom w:val="0"/>
      <w:divBdr>
        <w:top w:val="none" w:sz="0" w:space="0" w:color="auto"/>
        <w:left w:val="none" w:sz="0" w:space="0" w:color="auto"/>
        <w:bottom w:val="none" w:sz="0" w:space="0" w:color="auto"/>
        <w:right w:val="none" w:sz="0" w:space="0" w:color="auto"/>
      </w:divBdr>
    </w:div>
    <w:div w:id="599140928">
      <w:bodyDiv w:val="1"/>
      <w:marLeft w:val="0"/>
      <w:marRight w:val="0"/>
      <w:marTop w:val="0"/>
      <w:marBottom w:val="0"/>
      <w:divBdr>
        <w:top w:val="none" w:sz="0" w:space="0" w:color="auto"/>
        <w:left w:val="none" w:sz="0" w:space="0" w:color="auto"/>
        <w:bottom w:val="none" w:sz="0" w:space="0" w:color="auto"/>
        <w:right w:val="none" w:sz="0" w:space="0" w:color="auto"/>
      </w:divBdr>
    </w:div>
    <w:div w:id="740567825">
      <w:bodyDiv w:val="1"/>
      <w:marLeft w:val="0"/>
      <w:marRight w:val="0"/>
      <w:marTop w:val="0"/>
      <w:marBottom w:val="0"/>
      <w:divBdr>
        <w:top w:val="none" w:sz="0" w:space="0" w:color="auto"/>
        <w:left w:val="none" w:sz="0" w:space="0" w:color="auto"/>
        <w:bottom w:val="none" w:sz="0" w:space="0" w:color="auto"/>
        <w:right w:val="none" w:sz="0" w:space="0" w:color="auto"/>
      </w:divBdr>
    </w:div>
    <w:div w:id="836118298">
      <w:bodyDiv w:val="1"/>
      <w:marLeft w:val="0"/>
      <w:marRight w:val="0"/>
      <w:marTop w:val="0"/>
      <w:marBottom w:val="0"/>
      <w:divBdr>
        <w:top w:val="none" w:sz="0" w:space="0" w:color="auto"/>
        <w:left w:val="none" w:sz="0" w:space="0" w:color="auto"/>
        <w:bottom w:val="none" w:sz="0" w:space="0" w:color="auto"/>
        <w:right w:val="none" w:sz="0" w:space="0" w:color="auto"/>
      </w:divBdr>
    </w:div>
    <w:div w:id="1012225417">
      <w:bodyDiv w:val="1"/>
      <w:marLeft w:val="0"/>
      <w:marRight w:val="0"/>
      <w:marTop w:val="0"/>
      <w:marBottom w:val="0"/>
      <w:divBdr>
        <w:top w:val="none" w:sz="0" w:space="0" w:color="auto"/>
        <w:left w:val="none" w:sz="0" w:space="0" w:color="auto"/>
        <w:bottom w:val="none" w:sz="0" w:space="0" w:color="auto"/>
        <w:right w:val="none" w:sz="0" w:space="0" w:color="auto"/>
      </w:divBdr>
    </w:div>
    <w:div w:id="1180117935">
      <w:bodyDiv w:val="1"/>
      <w:marLeft w:val="0"/>
      <w:marRight w:val="0"/>
      <w:marTop w:val="0"/>
      <w:marBottom w:val="0"/>
      <w:divBdr>
        <w:top w:val="none" w:sz="0" w:space="0" w:color="auto"/>
        <w:left w:val="none" w:sz="0" w:space="0" w:color="auto"/>
        <w:bottom w:val="none" w:sz="0" w:space="0" w:color="auto"/>
        <w:right w:val="none" w:sz="0" w:space="0" w:color="auto"/>
      </w:divBdr>
    </w:div>
    <w:div w:id="1207529888">
      <w:bodyDiv w:val="1"/>
      <w:marLeft w:val="0"/>
      <w:marRight w:val="0"/>
      <w:marTop w:val="0"/>
      <w:marBottom w:val="0"/>
      <w:divBdr>
        <w:top w:val="none" w:sz="0" w:space="0" w:color="auto"/>
        <w:left w:val="none" w:sz="0" w:space="0" w:color="auto"/>
        <w:bottom w:val="none" w:sz="0" w:space="0" w:color="auto"/>
        <w:right w:val="none" w:sz="0" w:space="0" w:color="auto"/>
      </w:divBdr>
    </w:div>
    <w:div w:id="1444567867">
      <w:bodyDiv w:val="1"/>
      <w:marLeft w:val="0"/>
      <w:marRight w:val="0"/>
      <w:marTop w:val="0"/>
      <w:marBottom w:val="0"/>
      <w:divBdr>
        <w:top w:val="none" w:sz="0" w:space="0" w:color="auto"/>
        <w:left w:val="none" w:sz="0" w:space="0" w:color="auto"/>
        <w:bottom w:val="none" w:sz="0" w:space="0" w:color="auto"/>
        <w:right w:val="none" w:sz="0" w:space="0" w:color="auto"/>
      </w:divBdr>
    </w:div>
    <w:div w:id="1469977122">
      <w:bodyDiv w:val="1"/>
      <w:marLeft w:val="0"/>
      <w:marRight w:val="0"/>
      <w:marTop w:val="0"/>
      <w:marBottom w:val="0"/>
      <w:divBdr>
        <w:top w:val="none" w:sz="0" w:space="0" w:color="auto"/>
        <w:left w:val="none" w:sz="0" w:space="0" w:color="auto"/>
        <w:bottom w:val="none" w:sz="0" w:space="0" w:color="auto"/>
        <w:right w:val="none" w:sz="0" w:space="0" w:color="auto"/>
      </w:divBdr>
    </w:div>
    <w:div w:id="1528448115">
      <w:bodyDiv w:val="1"/>
      <w:marLeft w:val="0"/>
      <w:marRight w:val="0"/>
      <w:marTop w:val="0"/>
      <w:marBottom w:val="0"/>
      <w:divBdr>
        <w:top w:val="none" w:sz="0" w:space="0" w:color="auto"/>
        <w:left w:val="none" w:sz="0" w:space="0" w:color="auto"/>
        <w:bottom w:val="none" w:sz="0" w:space="0" w:color="auto"/>
        <w:right w:val="none" w:sz="0" w:space="0" w:color="auto"/>
      </w:divBdr>
    </w:div>
    <w:div w:id="1598833472">
      <w:bodyDiv w:val="1"/>
      <w:marLeft w:val="0"/>
      <w:marRight w:val="0"/>
      <w:marTop w:val="0"/>
      <w:marBottom w:val="0"/>
      <w:divBdr>
        <w:top w:val="none" w:sz="0" w:space="0" w:color="auto"/>
        <w:left w:val="none" w:sz="0" w:space="0" w:color="auto"/>
        <w:bottom w:val="none" w:sz="0" w:space="0" w:color="auto"/>
        <w:right w:val="none" w:sz="0" w:space="0" w:color="auto"/>
      </w:divBdr>
    </w:div>
    <w:div w:id="1776053045">
      <w:bodyDiv w:val="1"/>
      <w:marLeft w:val="0"/>
      <w:marRight w:val="0"/>
      <w:marTop w:val="0"/>
      <w:marBottom w:val="0"/>
      <w:divBdr>
        <w:top w:val="none" w:sz="0" w:space="0" w:color="auto"/>
        <w:left w:val="none" w:sz="0" w:space="0" w:color="auto"/>
        <w:bottom w:val="none" w:sz="0" w:space="0" w:color="auto"/>
        <w:right w:val="none" w:sz="0" w:space="0" w:color="auto"/>
      </w:divBdr>
    </w:div>
    <w:div w:id="19057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2D128-E239-4BE4-92DF-0AFB4BC47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435</TotalTime>
  <Pages>4</Pages>
  <Words>2078</Words>
  <Characters>11845</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Talkback Quick Test 1A</vt:lpstr>
      <vt:lpstr>Talkback Quick Test 1A</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Talkback Quick Test 1A</dc:title>
  <dc:creator>Jen</dc:creator>
  <cp:lastModifiedBy>Пользователь</cp:lastModifiedBy>
  <cp:revision>40</cp:revision>
  <cp:lastPrinted>2010-05-27T13:05:00Z</cp:lastPrinted>
  <dcterms:created xsi:type="dcterms:W3CDTF">2019-01-27T06:48:00Z</dcterms:created>
  <dcterms:modified xsi:type="dcterms:W3CDTF">2024-10-04T11:02:00Z</dcterms:modified>
</cp:coreProperties>
</file>